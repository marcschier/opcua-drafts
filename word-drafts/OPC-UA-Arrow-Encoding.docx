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BA4B" w14:textId="77777777" w:rsidR="00310476" w:rsidRPr="00EC120D" w:rsidRDefault="00310476" w:rsidP="00310476">
      <w:r w:rsidRPr="004C388A">
        <w:rPr>
          <w:noProof/>
          <w:lang w:val="en-US" w:eastAsia="en-US"/>
        </w:rPr>
        <mc:AlternateContent>
          <mc:Choice Requires="wps">
            <w:drawing>
              <wp:anchor distT="0" distB="0" distL="114300" distR="114300" simplePos="0" relativeHeight="251659264" behindDoc="1" locked="0" layoutInCell="1" allowOverlap="1" wp14:anchorId="5E26F010" wp14:editId="16D482B0">
                <wp:simplePos x="0" y="0"/>
                <wp:positionH relativeFrom="column">
                  <wp:posOffset>6946293</wp:posOffset>
                </wp:positionH>
                <wp:positionV relativeFrom="paragraph">
                  <wp:posOffset>-180340</wp:posOffset>
                </wp:positionV>
                <wp:extent cx="689645" cy="10704682"/>
                <wp:effectExtent l="0" t="0" r="0" b="1905"/>
                <wp:wrapNone/>
                <wp:docPr id="1" name="Rectangle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1F69" id="Rectangle 1" o:spid="_x0000_s1026"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" fillcolor="#ebebeb" stroked="f"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448"/>
        <w:gridCol w:w="4980"/>
        <w:gridCol w:w="953"/>
      </w:tblGrid>
      <w:tr w:rsidR="006D4522" w:rsidRPr="00EC120D" w14:paraId="2FF63A82" w14:textId="77777777" w:rsidTr="006D4522">
        <w:trPr>
          <w:trHeight w:val="2608"/>
        </w:trPr>
        <w:tc>
          <w:tcPr>
            <w:tcW w:w="2321" w:type="pct"/>
            <w:tcBorders>
              <w:top w:val="nil"/>
              <w:bottom w:val="single" w:sz="4" w:space="0" w:color="auto"/>
              <w:right w:val="nil"/>
            </w:tcBorders>
            <w:shd w:val="clear" w:color="auto" w:fill="FFFFFF" w:themeFill="background1"/>
            <w:vAlign w:val="center"/>
          </w:tcPr>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82"/>
            </w:tblGrid>
            <w:tr w:rsidR="006D4522" w:rsidRPr="00EC120D" w14:paraId="6AB9AE3A" w14:textId="77777777" w:rsidTr="006D4522">
              <w:tc>
                <w:tcPr>
                  <w:tcW w:w="4282" w:type="dxa"/>
                </w:tcPr>
                <w:p w14:paraId="2ABE89D0" w14:textId="42E0BA33" w:rsidR="006D4522" w:rsidRPr="004C388A" w:rsidRDefault="006D4522" w:rsidP="00067BE3">
                  <w:pPr>
                    <w:pStyle w:val="Figure0"/>
                    <w:rPr>
                      <w:rFonts w:ascii="Arial" w:hAnsi="Arial" w:cs="Arial"/>
                      <w:b/>
                      <w:color w:val="FF0000"/>
                      <w:sz w:val="20"/>
                      <w:lang w:val="en-GB"/>
                    </w:rPr>
                  </w:pPr>
                  <w:r w:rsidRPr="004C388A">
                    <w:rPr>
                      <w:rFonts w:ascii="Arial" w:hAnsi="Arial" w:cs="Arial"/>
                      <w:b/>
                      <w:color w:val="FF0000"/>
                      <w:sz w:val="20"/>
                      <w:lang w:val="en-GB"/>
                    </w:rPr>
                    <w:t>Logo of OPC Foundation, only if this is a joint work. Both logos shall be side by side.</w:t>
                  </w:r>
                </w:p>
              </w:tc>
            </w:tr>
          </w:tbl>
          <w:p w14:paraId="04209087" w14:textId="3DF2AEB1" w:rsidR="006D4522" w:rsidRPr="004C388A" w:rsidRDefault="006D4522" w:rsidP="00067BE3">
            <w:pPr>
              <w:pStyle w:val="Figure0"/>
              <w:ind w:left="567"/>
              <w:rPr>
                <w:rFonts w:asciiTheme="minorHAnsi" w:hAnsiTheme="minorHAnsi" w:cstheme="minorHAnsi"/>
                <w:lang w:val="en-GB"/>
              </w:rPr>
            </w:pPr>
          </w:p>
        </w:tc>
        <w:tc>
          <w:tcPr>
            <w:tcW w:w="188" w:type="pct"/>
            <w:tcBorders>
              <w:top w:val="nil"/>
              <w:bottom w:val="single" w:sz="4" w:space="0" w:color="auto"/>
              <w:right w:val="nil"/>
            </w:tcBorders>
            <w:shd w:val="clear" w:color="auto" w:fill="FFFFFF" w:themeFill="background1"/>
            <w:vAlign w:val="center"/>
          </w:tcPr>
          <w:p w14:paraId="5BB67A54" w14:textId="7BC65E67" w:rsidR="006D4522" w:rsidRPr="004C388A" w:rsidRDefault="006D4522" w:rsidP="00067BE3">
            <w:pPr>
              <w:pStyle w:val="Figure0"/>
              <w:ind w:left="567"/>
              <w:rPr>
                <w:rFonts w:asciiTheme="minorHAnsi" w:hAnsiTheme="minorHAnsi" w:cstheme="minorHAnsi"/>
                <w:lang w:val="en-GB"/>
              </w:rPr>
            </w:pPr>
          </w:p>
        </w:tc>
        <w:tc>
          <w:tcPr>
            <w:tcW w:w="2091" w:type="pct"/>
            <w:tcBorders>
              <w:top w:val="nil"/>
              <w:left w:val="nil"/>
              <w:bottom w:val="single" w:sz="4" w:space="0" w:color="auto"/>
              <w:right w:val="nil"/>
            </w:tcBorders>
            <w:shd w:val="clear" w:color="auto" w:fill="FFFFFF" w:themeFill="background1"/>
            <w:vAlign w:val="center"/>
          </w:tcPr>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259"/>
            </w:tblGrid>
            <w:tr w:rsidR="006D4522" w:rsidRPr="00EC120D" w14:paraId="0C5E9EB2" w14:textId="77777777" w:rsidTr="006D4522">
              <w:tc>
                <w:tcPr>
                  <w:tcW w:w="4259" w:type="dxa"/>
                  <w:vAlign w:val="center"/>
                </w:tcPr>
                <w:p w14:paraId="458EA50C" w14:textId="4DF5E0AA" w:rsidR="006D4522" w:rsidRPr="00EC120D" w:rsidRDefault="006D4522" w:rsidP="006D4522">
                  <w:pPr>
                    <w:pStyle w:val="Figure0"/>
                    <w:rPr>
                      <w:rFonts w:ascii="Arial" w:hAnsi="Arial" w:cs="Arial"/>
                      <w:b/>
                      <w:sz w:val="20"/>
                      <w:lang w:val="en-GB"/>
                    </w:rPr>
                  </w:pPr>
                  <w:r w:rsidRPr="004C388A">
                    <w:rPr>
                      <w:rFonts w:ascii="Arial" w:hAnsi="Arial" w:cs="Arial"/>
                      <w:b/>
                      <w:color w:val="FF0000"/>
                      <w:sz w:val="20"/>
                      <w:lang w:val="en-GB"/>
                    </w:rPr>
                    <w:t>Logo of other organization. Both logos shall be side by side.</w:t>
                  </w:r>
                  <w:r w:rsidRPr="004C388A">
                    <w:rPr>
                      <w:rFonts w:ascii="Arial" w:hAnsi="Arial" w:cs="Arial"/>
                      <w:b/>
                      <w:color w:val="FF0000"/>
                      <w:sz w:val="20"/>
                      <w:lang w:val="en-GB"/>
                    </w:rPr>
                    <w:br/>
                  </w:r>
                </w:p>
              </w:tc>
            </w:tr>
          </w:tbl>
          <w:p w14:paraId="027FD35E" w14:textId="71BBF264" w:rsidR="006D4522" w:rsidRPr="00EC120D" w:rsidRDefault="006D4522" w:rsidP="00067BE3">
            <w:pPr>
              <w:pStyle w:val="Figure0"/>
              <w:ind w:left="1701"/>
              <w:rPr>
                <w:rFonts w:asciiTheme="minorHAnsi" w:hAnsiTheme="minorHAnsi" w:cstheme="minorHAnsi"/>
                <w:lang w:val="en-GB"/>
              </w:rPr>
            </w:pPr>
          </w:p>
        </w:tc>
        <w:tc>
          <w:tcPr>
            <w:tcW w:w="400" w:type="pct"/>
            <w:vMerge w:val="restart"/>
            <w:tcBorders>
              <w:top w:val="nil"/>
              <w:left w:val="nil"/>
              <w:bottom w:val="single" w:sz="4" w:space="0" w:color="auto"/>
            </w:tcBorders>
            <w:textDirection w:val="tbRl"/>
            <w:vAlign w:val="center"/>
          </w:tcPr>
          <w:p w14:paraId="7CDC715F" w14:textId="293969EE" w:rsidR="006D4522" w:rsidRPr="004C388A" w:rsidRDefault="006D4522" w:rsidP="00067BE3">
            <w:pPr>
              <w:pStyle w:val="DocumentTitle"/>
              <w:snapToGrid w:val="0"/>
              <w:spacing w:before="0" w:after="0"/>
              <w:ind w:left="113" w:right="113"/>
              <w:rPr>
                <w:rFonts w:asciiTheme="minorHAnsi" w:hAnsiTheme="minorHAnsi" w:cstheme="minorHAnsi"/>
                <w:b w:val="0"/>
                <w:sz w:val="52"/>
                <w:lang w:val="en-GB"/>
              </w:rPr>
            </w:pPr>
            <w:r w:rsidRPr="004C388A">
              <w:rPr>
                <w:rFonts w:asciiTheme="minorHAnsi" w:hAnsiTheme="minorHAnsi" w:cstheme="minorHAnsi"/>
                <w:b w:val="0"/>
                <w:sz w:val="52"/>
                <w:lang w:val="en-GB"/>
              </w:rPr>
              <w:tab/>
            </w:r>
            <w:r w:rsidRPr="00EC120D">
              <w:rPr>
                <w:rFonts w:ascii="Arial Rounded MT Bold" w:hAnsi="Arial Rounded MT Bold" w:cstheme="minorHAnsi"/>
                <w:b w:val="0"/>
                <w:color w:val="5B9BD5"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310476" w:rsidRPr="00EC120D" w14:paraId="149C7157" w14:textId="77777777" w:rsidTr="006D4522">
        <w:trPr>
          <w:trHeight w:val="806"/>
        </w:trPr>
        <w:tc>
          <w:tcPr>
            <w:tcW w:w="4600" w:type="pct"/>
            <w:gridSpan w:val="3"/>
            <w:tcBorders>
              <w:top w:val="single" w:sz="4" w:space="0" w:color="auto"/>
              <w:bottom w:val="nil"/>
              <w:right w:val="nil"/>
            </w:tcBorders>
            <w:shd w:val="clear" w:color="auto" w:fill="EBEBEB"/>
            <w:vAlign w:val="center"/>
          </w:tcPr>
          <w:p w14:paraId="142F547D" w14:textId="0AADED66" w:rsidR="00310476" w:rsidRPr="004C388A" w:rsidRDefault="00310476" w:rsidP="00067BE3">
            <w:pPr>
              <w:pStyle w:val="DocumentTitle"/>
              <w:spacing w:before="0" w:after="0"/>
              <w:ind w:left="1701" w:right="567"/>
              <w:jc w:val="left"/>
              <w:rPr>
                <w:rFonts w:asciiTheme="minorHAnsi" w:hAnsiTheme="minorHAnsi" w:cstheme="minorHAnsi"/>
                <w:lang w:val="en-GB"/>
              </w:rPr>
            </w:pP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45676">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w:t>
            </w:r>
            <w:r w:rsidR="00845676" w:rsidRPr="00845676">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nnnnn-m</w: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00" w:type="pct"/>
            <w:vMerge/>
            <w:tcBorders>
              <w:top w:val="single" w:sz="4" w:space="0" w:color="auto"/>
              <w:left w:val="nil"/>
              <w:bottom w:val="single" w:sz="4" w:space="0" w:color="auto"/>
            </w:tcBorders>
            <w:textDirection w:val="tbRl"/>
            <w:vAlign w:val="center"/>
          </w:tcPr>
          <w:p w14:paraId="76C8E8EB" w14:textId="77777777" w:rsidR="00310476" w:rsidRPr="004C388A" w:rsidRDefault="00310476" w:rsidP="00067BE3">
            <w:pPr>
              <w:pStyle w:val="DocumentTitle"/>
              <w:snapToGrid w:val="0"/>
              <w:spacing w:before="0" w:after="0"/>
              <w:ind w:left="113" w:right="113"/>
              <w:rPr>
                <w:rFonts w:asciiTheme="minorHAnsi" w:hAnsiTheme="minorHAnsi" w:cstheme="minorHAnsi"/>
                <w:b w:val="0"/>
                <w:sz w:val="52"/>
                <w:lang w:val="en-GB"/>
              </w:rPr>
            </w:pPr>
          </w:p>
        </w:tc>
      </w:tr>
      <w:tr w:rsidR="00310476" w:rsidRPr="00EC120D" w14:paraId="53A9E7D8" w14:textId="77777777" w:rsidTr="006D4522">
        <w:tc>
          <w:tcPr>
            <w:tcW w:w="4600" w:type="pct"/>
            <w:gridSpan w:val="3"/>
            <w:tcBorders>
              <w:top w:val="nil"/>
              <w:bottom w:val="nil"/>
              <w:right w:val="nil"/>
            </w:tcBorders>
            <w:shd w:val="clear" w:color="auto" w:fill="FFFFFF" w:themeFill="background1"/>
          </w:tcPr>
          <w:p w14:paraId="50B4D4B8" w14:textId="1AA19AD7" w:rsidR="00310476" w:rsidRPr="004C388A" w:rsidRDefault="0077564F" w:rsidP="00067BE3">
            <w:pPr>
              <w:pStyle w:val="DocumentTitle"/>
              <w:spacing w:before="240"/>
              <w:ind w:left="1701" w:right="0"/>
              <w:rPr>
                <w:rFonts w:asciiTheme="minorHAnsi" w:hAnsiTheme="minorHAnsi" w:cstheme="minorHAnsi"/>
                <w:sz w:val="72"/>
                <w:lang w:val="en-GB"/>
              </w:rPr>
            </w:pPr>
            <w:r w:rsidRPr="004C388A">
              <w:rPr>
                <w:noProof/>
              </w:rPr>
              <mc:AlternateContent>
                <mc:Choice Requires="wps">
                  <w:drawing>
                    <wp:anchor distT="0" distB="0" distL="114300" distR="114300" simplePos="0" relativeHeight="251664384" behindDoc="0" locked="0" layoutInCell="1" allowOverlap="1" wp14:anchorId="1044C2BD" wp14:editId="00932186">
                      <wp:simplePos x="0" y="0"/>
                      <wp:positionH relativeFrom="column">
                        <wp:posOffset>6887430</wp:posOffset>
                      </wp:positionH>
                      <wp:positionV relativeFrom="paragraph">
                        <wp:posOffset>-2506980</wp:posOffset>
                      </wp:positionV>
                      <wp:extent cx="0" cy="10705317"/>
                      <wp:effectExtent l="0" t="0" r="19050" b="20320"/>
                      <wp:wrapNone/>
                      <wp:docPr id="14" name="Straight Connector 1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A718BD5" id="Straight Connector 1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2.3pt,-197.4pt" to="542.3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" strokecolor="#7f7f7f [1612]" strokeweight="1pt">
                      <v:stroke joinstyle="miter"/>
                    </v:line>
                  </w:pict>
                </mc:Fallback>
              </mc:AlternateContent>
            </w:r>
          </w:p>
          <w:p w14:paraId="445186F0" w14:textId="3BCE1677" w:rsidR="00310476" w:rsidRPr="004C388A" w:rsidRDefault="00310476" w:rsidP="00067BE3">
            <w:pPr>
              <w:pStyle w:val="DocumentTitle"/>
              <w:spacing w:before="240"/>
              <w:ind w:left="1701" w:right="0"/>
              <w:jc w:val="left"/>
              <w:rPr>
                <w:rFonts w:asciiTheme="minorHAnsi" w:hAnsiTheme="minorHAnsi" w:cstheme="minorHAnsi"/>
                <w:sz w:val="56"/>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TITLE  \* MERGEFORMAT </w:instrText>
            </w:r>
            <w:r w:rsidRPr="00EC120D">
              <w:rPr>
                <w:rFonts w:asciiTheme="minorHAnsi" w:hAnsiTheme="minorHAnsi" w:cstheme="minorHAnsi"/>
                <w:lang w:val="en-GB"/>
              </w:rPr>
              <w:fldChar w:fldCharType="separate"/>
            </w:r>
            <w:r w:rsidR="00845676">
              <w:rPr>
                <w:rFonts w:asciiTheme="minorHAnsi" w:hAnsiTheme="minorHAnsi" w:cstheme="minorHAnsi"/>
                <w:lang w:val="en-GB"/>
              </w:rPr>
              <w:t xml:space="preserve">OPC UA for </w:t>
            </w:r>
            <w:r w:rsidR="00845676" w:rsidRPr="00845676">
              <w:rPr>
                <w:rFonts w:asciiTheme="minorHAnsi" w:hAnsiTheme="minorHAnsi" w:cstheme="minorHAnsi"/>
                <w:color w:val="FF0000"/>
                <w:lang w:val="en-GB"/>
              </w:rPr>
              <w:t>Arrow Encoding</w:t>
            </w:r>
            <w:r w:rsidRPr="00EC120D">
              <w:rPr>
                <w:rFonts w:asciiTheme="minorHAnsi" w:hAnsiTheme="minorHAnsi" w:cstheme="minorHAnsi"/>
                <w:lang w:val="en-GB"/>
              </w:rPr>
              <w:fldChar w:fldCharType="end"/>
            </w:r>
          </w:p>
          <w:p w14:paraId="06B274D7" w14:textId="70317D5B" w:rsidR="00310476" w:rsidRPr="004C388A" w:rsidRDefault="00310476" w:rsidP="00067BE3">
            <w:pPr>
              <w:pStyle w:val="DocumentTitle"/>
              <w:spacing w:before="240"/>
              <w:ind w:left="1701" w:right="0"/>
              <w:jc w:val="left"/>
              <w:rPr>
                <w:rFonts w:asciiTheme="minorHAnsi" w:hAnsiTheme="minorHAnsi" w:cstheme="minorHAnsi"/>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DOCPROPERTY  "Part Number"  \* MERGEFORMAT </w:instrText>
            </w:r>
            <w:r w:rsidRPr="00EC120D">
              <w:rPr>
                <w:rFonts w:asciiTheme="minorHAnsi" w:hAnsiTheme="minorHAnsi" w:cstheme="minorHAnsi"/>
                <w:lang w:val="en-GB"/>
              </w:rPr>
              <w:fldChar w:fldCharType="separate"/>
            </w:r>
            <w:r w:rsidR="00845676">
              <w:rPr>
                <w:rFonts w:asciiTheme="minorHAnsi" w:hAnsiTheme="minorHAnsi" w:cstheme="minorHAnsi"/>
                <w:lang w:val="en-GB"/>
              </w:rPr>
              <w:t xml:space="preserve">Part </w:t>
            </w:r>
            <w:r w:rsidR="00845676" w:rsidRPr="00845676">
              <w:rPr>
                <w:rFonts w:asciiTheme="minorHAnsi" w:hAnsiTheme="minorHAnsi" w:cstheme="minorHAnsi"/>
                <w:color w:val="FF0000"/>
                <w:lang w:val="en-GB"/>
              </w:rPr>
              <w:t>1</w:t>
            </w:r>
            <w:r w:rsidRPr="00EC120D">
              <w:rPr>
                <w:rFonts w:asciiTheme="minorHAnsi" w:hAnsiTheme="minorHAnsi" w:cstheme="minorHAnsi"/>
                <w:lang w:val="en-GB"/>
              </w:rPr>
              <w:fldChar w:fldCharType="end"/>
            </w:r>
            <w:r w:rsidRPr="004C388A">
              <w:rPr>
                <w:rFonts w:asciiTheme="minorHAnsi" w:hAnsiTheme="minorHAnsi" w:cstheme="minorHAnsi"/>
                <w:szCs w:val="56"/>
                <w:lang w:val="en-GB"/>
              </w:rPr>
              <w:t xml:space="preserve">: </w:t>
            </w:r>
            <w:r w:rsidRPr="004C388A">
              <w:rPr>
                <w:rFonts w:asciiTheme="minorHAnsi" w:hAnsiTheme="minorHAnsi" w:cstheme="minorHAnsi"/>
                <w:color w:val="FF0000"/>
                <w:lang w:val="en-GB"/>
              </w:rPr>
              <w:fldChar w:fldCharType="begin"/>
            </w:r>
            <w:r w:rsidRPr="00EC120D">
              <w:rPr>
                <w:rFonts w:asciiTheme="minorHAnsi" w:hAnsiTheme="minorHAnsi" w:cstheme="minorHAnsi"/>
                <w:color w:val="FF0000"/>
                <w:lang w:val="en-GB"/>
              </w:rPr>
              <w:instrText xml:space="preserve"> DOCPROPERTY  "Part Name"  \* MERGEFORMAT </w:instrText>
            </w:r>
            <w:r w:rsidRPr="004C388A">
              <w:rPr>
                <w:rFonts w:asciiTheme="minorHAnsi" w:hAnsiTheme="minorHAnsi" w:cstheme="minorHAnsi"/>
                <w:color w:val="FF0000"/>
                <w:lang w:val="en-GB"/>
              </w:rPr>
              <w:fldChar w:fldCharType="separate"/>
            </w:r>
            <w:r w:rsidR="00845676">
              <w:rPr>
                <w:rFonts w:asciiTheme="minorHAnsi" w:hAnsiTheme="minorHAnsi" w:cstheme="minorHAnsi"/>
                <w:color w:val="FF0000"/>
                <w:lang w:val="en-GB"/>
              </w:rPr>
              <w:t>Arrow Encoding</w:t>
            </w:r>
            <w:r w:rsidRPr="004C388A">
              <w:rPr>
                <w:rFonts w:asciiTheme="minorHAnsi" w:hAnsiTheme="minorHAnsi" w:cstheme="minorHAnsi"/>
                <w:color w:val="FF0000"/>
                <w:lang w:val="en-GB"/>
              </w:rPr>
              <w:fldChar w:fldCharType="end"/>
            </w:r>
          </w:p>
          <w:p w14:paraId="073912CF" w14:textId="77777777"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393333E" w14:textId="6148DA04"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1219329" w14:textId="0C292DC0"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OPCReleaseType  \* MERGEFORMAT </w:instrText>
            </w:r>
            <w:r w:rsidRPr="00EC120D">
              <w:rPr>
                <w:rFonts w:asciiTheme="minorHAnsi" w:hAnsiTheme="minorHAnsi" w:cstheme="minorHAnsi"/>
                <w:sz w:val="40"/>
                <w:lang w:val="en-GB"/>
              </w:rPr>
              <w:fldChar w:fldCharType="separate"/>
            </w:r>
            <w:r w:rsidR="00845676">
              <w:rPr>
                <w:rFonts w:asciiTheme="minorHAnsi" w:hAnsiTheme="minorHAnsi" w:cstheme="minorHAnsi"/>
                <w:sz w:val="40"/>
                <w:lang w:val="en-GB"/>
              </w:rPr>
              <w:t>Draft</w:t>
            </w:r>
            <w:r w:rsidRPr="00EC120D">
              <w:rPr>
                <w:rFonts w:asciiTheme="minorHAnsi" w:hAnsiTheme="minorHAnsi" w:cstheme="minorHAnsi"/>
                <w:sz w:val="40"/>
                <w:lang w:val="en-GB"/>
              </w:rPr>
              <w:fldChar w:fldCharType="end"/>
            </w: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"OPCVersion"  \* MERGEFORMAT </w:instrText>
            </w:r>
            <w:r w:rsidRPr="00EC120D">
              <w:rPr>
                <w:rFonts w:asciiTheme="minorHAnsi" w:hAnsiTheme="minorHAnsi" w:cstheme="minorHAnsi"/>
                <w:sz w:val="40"/>
                <w:lang w:val="en-GB"/>
              </w:rPr>
              <w:fldChar w:fldCharType="separate"/>
            </w:r>
            <w:r w:rsidR="00845676">
              <w:rPr>
                <w:rFonts w:asciiTheme="minorHAnsi" w:hAnsiTheme="minorHAnsi" w:cstheme="minorHAnsi"/>
                <w:sz w:val="40"/>
                <w:lang w:val="en-GB"/>
              </w:rPr>
              <w:t>0.1.0</w:t>
            </w:r>
            <w:r w:rsidRPr="00EC120D">
              <w:rPr>
                <w:rFonts w:asciiTheme="minorHAnsi" w:hAnsiTheme="minorHAnsi" w:cstheme="minorHAnsi"/>
                <w:sz w:val="40"/>
                <w:lang w:val="en-GB"/>
              </w:rPr>
              <w:fldChar w:fldCharType="end"/>
            </w:r>
          </w:p>
          <w:p w14:paraId="70176A3A" w14:textId="29AF09F5"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"Date completed"  \* MERGEFORMAT </w:instrText>
            </w:r>
            <w:r w:rsidRPr="00EC120D">
              <w:rPr>
                <w:rFonts w:asciiTheme="minorHAnsi" w:hAnsiTheme="minorHAnsi" w:cstheme="minorHAnsi"/>
                <w:sz w:val="40"/>
                <w:lang w:val="en-GB"/>
              </w:rPr>
              <w:fldChar w:fldCharType="separate"/>
            </w:r>
            <w:r w:rsidR="00845676">
              <w:rPr>
                <w:rFonts w:asciiTheme="minorHAnsi" w:hAnsiTheme="minorHAnsi" w:cstheme="minorHAnsi"/>
                <w:sz w:val="40"/>
                <w:lang w:val="en-GB"/>
              </w:rPr>
              <w:t>2026-07-30</w:t>
            </w:r>
            <w:r w:rsidRPr="00EC120D">
              <w:rPr>
                <w:rFonts w:asciiTheme="minorHAnsi" w:hAnsiTheme="minorHAnsi" w:cstheme="minorHAnsi"/>
                <w:sz w:val="40"/>
                <w:lang w:val="en-GB"/>
              </w:rPr>
              <w:fldChar w:fldCharType="end"/>
            </w:r>
          </w:p>
          <w:p w14:paraId="4D532735" w14:textId="77777777" w:rsidR="00310476" w:rsidRPr="004C388A" w:rsidRDefault="00310476" w:rsidP="00067BE3">
            <w:pPr>
              <w:pStyle w:val="DocumentTitle"/>
              <w:spacing w:before="240"/>
              <w:ind w:left="1701" w:right="0"/>
              <w:jc w:val="both"/>
              <w:rPr>
                <w:rFonts w:asciiTheme="minorHAnsi" w:hAnsiTheme="minorHAnsi" w:cstheme="minorHAnsi"/>
                <w:sz w:val="32"/>
                <w:lang w:val="en-GB"/>
              </w:rPr>
            </w:pPr>
          </w:p>
          <w:p w14:paraId="0A140B14" w14:textId="77777777" w:rsidR="00310476" w:rsidRPr="00EC120D" w:rsidRDefault="00310476" w:rsidP="00067BE3">
            <w:pPr>
              <w:pStyle w:val="Figure0"/>
              <w:ind w:left="720"/>
              <w:jc w:val="both"/>
              <w:rPr>
                <w:lang w:val="en-GB"/>
              </w:rPr>
            </w:pPr>
          </w:p>
          <w:p w14:paraId="3DF9A42E"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Edit the advanced properties to complete the title page.</w:t>
            </w:r>
          </w:p>
          <w:p w14:paraId="2D1C4F1B"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p>
          <w:p w14:paraId="321382D8"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Boxes are used to provide context or guidelines on expected content. Any words or phrases written in red font colour shall be replaced by actual values as appropriate for the companion specification.</w:t>
            </w:r>
          </w:p>
          <w:p w14:paraId="318F6F9D" w14:textId="77777777" w:rsidR="00310476" w:rsidRPr="004C388A" w:rsidRDefault="00310476" w:rsidP="00067BE3">
            <w:pPr>
              <w:pStyle w:val="DocumentTitle"/>
              <w:spacing w:before="240"/>
              <w:ind w:left="1701" w:right="0"/>
              <w:jc w:val="both"/>
              <w:rPr>
                <w:rFonts w:asciiTheme="minorHAnsi" w:hAnsiTheme="minorHAnsi" w:cstheme="minorHAnsi"/>
                <w:lang w:val="en-GB"/>
              </w:rPr>
            </w:pPr>
          </w:p>
          <w:p w14:paraId="66B99706" w14:textId="77777777" w:rsidR="00310476" w:rsidRPr="00EC120D" w:rsidRDefault="00310476" w:rsidP="00067BE3">
            <w:pPr>
              <w:pStyle w:val="Figure0"/>
              <w:ind w:left="1701"/>
              <w:rPr>
                <w:rFonts w:asciiTheme="minorHAnsi" w:hAnsiTheme="minorHAnsi" w:cstheme="minorHAnsi"/>
                <w:lang w:val="en-GB"/>
              </w:rPr>
            </w:pPr>
          </w:p>
        </w:tc>
        <w:tc>
          <w:tcPr>
            <w:tcW w:w="400" w:type="pct"/>
            <w:vMerge/>
            <w:tcBorders>
              <w:top w:val="single" w:sz="4" w:space="0" w:color="auto"/>
              <w:left w:val="nil"/>
              <w:bottom w:val="nil"/>
            </w:tcBorders>
          </w:tcPr>
          <w:p w14:paraId="78E3BBD6" w14:textId="77777777" w:rsidR="00310476" w:rsidRPr="00EC120D" w:rsidRDefault="00310476" w:rsidP="00067BE3">
            <w:pPr>
              <w:pStyle w:val="Figure0"/>
              <w:rPr>
                <w:rFonts w:asciiTheme="minorHAnsi" w:hAnsiTheme="minorHAnsi" w:cstheme="minorHAnsi"/>
                <w:lang w:val="en-GB"/>
              </w:rPr>
            </w:pPr>
          </w:p>
        </w:tc>
      </w:tr>
    </w:tbl>
    <w:p w14:paraId="383020E9" w14:textId="77777777" w:rsidR="00310476" w:rsidRPr="00EC120D" w:rsidRDefault="00310476" w:rsidP="00310476">
      <w:pPr>
        <w:pStyle w:val="Figure0"/>
        <w:keepNext w:val="0"/>
        <w:rPr>
          <w:rFonts w:asciiTheme="minorHAnsi" w:hAnsiTheme="minorHAnsi" w:cstheme="minorHAnsi"/>
          <w:lang w:val="en-GB"/>
        </w:rPr>
      </w:pPr>
    </w:p>
    <w:p w14:paraId="296B6383" w14:textId="77777777" w:rsidR="00310476" w:rsidRPr="00EC120D" w:rsidRDefault="00310476" w:rsidP="00310476">
      <w:pPr>
        <w:pStyle w:val="Figure0"/>
        <w:keepNext w:val="0"/>
        <w:rPr>
          <w:rFonts w:asciiTheme="minorHAnsi" w:hAnsiTheme="minorHAnsi" w:cstheme="minorHAnsi"/>
          <w:lang w:val="en-GB"/>
        </w:rPr>
        <w:sectPr w:rsidR="00310476" w:rsidRPr="00EC120D" w:rsidSect="00B419D5">
          <w:headerReference w:type="even" r:id="rId7"/>
          <w:pgSz w:w="11909" w:h="16834" w:code="9"/>
          <w:pgMar w:top="284" w:right="0" w:bottom="284" w:left="0" w:header="709" w:footer="709" w:gutter="0"/>
          <w:pgNumType w:start="1"/>
          <w:cols w:space="720"/>
          <w:titlePg/>
          <w:docGrid w:linePitch="272"/>
        </w:sect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1206"/>
        <w:gridCol w:w="3863"/>
      </w:tblGrid>
      <w:tr w:rsidR="00310476" w:rsidRPr="00EC120D" w14:paraId="2B99573E" w14:textId="77777777" w:rsidTr="00067BE3">
        <w:trPr>
          <w:cantSplit/>
          <w:jc w:val="center"/>
        </w:trPr>
        <w:tc>
          <w:tcPr>
            <w:tcW w:w="1522" w:type="dxa"/>
            <w:tcBorders>
              <w:top w:val="double" w:sz="6" w:space="0" w:color="auto"/>
              <w:left w:val="double" w:sz="6" w:space="0" w:color="auto"/>
            </w:tcBorders>
            <w:shd w:val="pct10" w:color="auto" w:fill="auto"/>
          </w:tcPr>
          <w:p w14:paraId="6F469DA7" w14:textId="77777777" w:rsidR="00310476" w:rsidRPr="00EC120D" w:rsidRDefault="00310476" w:rsidP="00067BE3">
            <w:bookmarkStart w:id="0" w:name="_MON_1273479914"/>
            <w:bookmarkStart w:id="1" w:name="_MON_1274008642"/>
            <w:bookmarkStart w:id="2" w:name="_MON_1274791908"/>
            <w:bookmarkStart w:id="3" w:name="_MON_1274792618"/>
            <w:bookmarkStart w:id="4" w:name="_MON_1274880377"/>
            <w:bookmarkStart w:id="5" w:name="_MON_1403439358"/>
            <w:bookmarkStart w:id="6" w:name="_MON_1403439743"/>
            <w:bookmarkStart w:id="7" w:name="_MON_1403439887"/>
            <w:bookmarkStart w:id="8" w:name="_MON_1403440721"/>
            <w:bookmarkStart w:id="9" w:name="_MON_1403441075"/>
            <w:bookmarkStart w:id="10" w:name="_MON_1272890413"/>
            <w:bookmarkEnd w:id="0"/>
            <w:bookmarkEnd w:id="1"/>
            <w:bookmarkEnd w:id="2"/>
            <w:bookmarkEnd w:id="3"/>
            <w:bookmarkEnd w:id="4"/>
            <w:bookmarkEnd w:id="5"/>
            <w:bookmarkEnd w:id="6"/>
            <w:bookmarkEnd w:id="7"/>
            <w:bookmarkEnd w:id="8"/>
            <w:bookmarkEnd w:id="9"/>
            <w:bookmarkEnd w:id="10"/>
            <w:r w:rsidRPr="00EC120D">
              <w:lastRenderedPageBreak/>
              <w:t>Specification Type:</w:t>
            </w:r>
          </w:p>
        </w:tc>
        <w:tc>
          <w:tcPr>
            <w:tcW w:w="2520" w:type="dxa"/>
            <w:tcBorders>
              <w:top w:val="double" w:sz="6" w:space="0" w:color="auto"/>
              <w:bottom w:val="single" w:sz="6" w:space="0" w:color="auto"/>
            </w:tcBorders>
            <w:shd w:val="pct10" w:color="auto" w:fill="auto"/>
          </w:tcPr>
          <w:p w14:paraId="031AFF64" w14:textId="77777777" w:rsidR="00310476" w:rsidRPr="00EC120D" w:rsidRDefault="00310476" w:rsidP="00067BE3">
            <w:r w:rsidRPr="00EC120D">
              <w:t>Industry Standard Specification</w:t>
            </w:r>
          </w:p>
        </w:tc>
        <w:tc>
          <w:tcPr>
            <w:tcW w:w="1206" w:type="dxa"/>
            <w:tcBorders>
              <w:top w:val="double" w:sz="6" w:space="0" w:color="auto"/>
            </w:tcBorders>
            <w:shd w:val="pct10" w:color="auto" w:fill="auto"/>
          </w:tcPr>
          <w:p w14:paraId="3DC44C36" w14:textId="77777777" w:rsidR="00310476" w:rsidRPr="00EC120D" w:rsidRDefault="00310476" w:rsidP="00067BE3">
            <w:r w:rsidRPr="00EC120D">
              <w:t>Comments:</w:t>
            </w:r>
          </w:p>
        </w:tc>
        <w:tc>
          <w:tcPr>
            <w:tcW w:w="3863" w:type="dxa"/>
            <w:tcBorders>
              <w:top w:val="double" w:sz="6" w:space="0" w:color="auto"/>
              <w:right w:val="double" w:sz="6" w:space="0" w:color="auto"/>
            </w:tcBorders>
            <w:shd w:val="pct10" w:color="auto" w:fill="auto"/>
          </w:tcPr>
          <w:p w14:paraId="2EAC85E4" w14:textId="77777777" w:rsidR="00310476" w:rsidRPr="00EC120D" w:rsidRDefault="00310476" w:rsidP="00067BE3"/>
        </w:tc>
      </w:tr>
      <w:tr w:rsidR="00310476" w:rsidRPr="00EC120D" w14:paraId="6AD75559" w14:textId="77777777" w:rsidTr="00067BE3">
        <w:trPr>
          <w:cantSplit/>
          <w:jc w:val="center"/>
        </w:trPr>
        <w:tc>
          <w:tcPr>
            <w:tcW w:w="1522" w:type="dxa"/>
            <w:tcBorders>
              <w:left w:val="double" w:sz="6" w:space="0" w:color="auto"/>
            </w:tcBorders>
            <w:shd w:val="pct10" w:color="auto" w:fill="auto"/>
          </w:tcPr>
          <w:p w14:paraId="34B4B014" w14:textId="77777777" w:rsidR="00310476" w:rsidRPr="00EC120D" w:rsidRDefault="00310476" w:rsidP="00067BE3">
            <w:pPr>
              <w:rPr>
                <w:sz w:val="10"/>
              </w:rPr>
            </w:pPr>
          </w:p>
        </w:tc>
        <w:tc>
          <w:tcPr>
            <w:tcW w:w="2520" w:type="dxa"/>
            <w:shd w:val="pct10" w:color="auto" w:fill="auto"/>
          </w:tcPr>
          <w:p w14:paraId="12D3BED8" w14:textId="77777777" w:rsidR="00310476" w:rsidRPr="00EC120D" w:rsidRDefault="00310476" w:rsidP="00067BE3">
            <w:pPr>
              <w:rPr>
                <w:sz w:val="10"/>
              </w:rPr>
            </w:pPr>
          </w:p>
        </w:tc>
        <w:tc>
          <w:tcPr>
            <w:tcW w:w="1206" w:type="dxa"/>
            <w:shd w:val="pct10" w:color="auto" w:fill="auto"/>
          </w:tcPr>
          <w:p w14:paraId="604D1432" w14:textId="77777777" w:rsidR="00310476" w:rsidRPr="00EC120D" w:rsidRDefault="00310476" w:rsidP="00067BE3">
            <w:pPr>
              <w:rPr>
                <w:sz w:val="10"/>
              </w:rPr>
            </w:pPr>
          </w:p>
        </w:tc>
        <w:tc>
          <w:tcPr>
            <w:tcW w:w="3863" w:type="dxa"/>
            <w:tcBorders>
              <w:right w:val="double" w:sz="6" w:space="0" w:color="auto"/>
            </w:tcBorders>
            <w:shd w:val="pct10" w:color="auto" w:fill="auto"/>
          </w:tcPr>
          <w:p w14:paraId="080CB70E" w14:textId="77777777" w:rsidR="00310476" w:rsidRPr="00EC120D" w:rsidRDefault="00310476" w:rsidP="00067BE3">
            <w:pPr>
              <w:rPr>
                <w:sz w:val="10"/>
              </w:rPr>
            </w:pPr>
          </w:p>
        </w:tc>
      </w:tr>
      <w:tr w:rsidR="00310476" w:rsidRPr="00EC120D" w14:paraId="232FAC83" w14:textId="77777777" w:rsidTr="00067BE3">
        <w:trPr>
          <w:cantSplit/>
          <w:jc w:val="center"/>
        </w:trPr>
        <w:tc>
          <w:tcPr>
            <w:tcW w:w="1522" w:type="dxa"/>
            <w:tcBorders>
              <w:left w:val="double" w:sz="6" w:space="0" w:color="auto"/>
            </w:tcBorders>
            <w:shd w:val="pct10" w:color="auto" w:fill="auto"/>
          </w:tcPr>
          <w:p w14:paraId="61F21930" w14:textId="77777777" w:rsidR="00310476" w:rsidRPr="00EC120D" w:rsidRDefault="00310476" w:rsidP="00067BE3">
            <w:pPr>
              <w:spacing w:after="80"/>
            </w:pPr>
            <w:r w:rsidRPr="00EC120D">
              <w:t>Doc-Number</w:t>
            </w:r>
          </w:p>
        </w:tc>
        <w:tc>
          <w:tcPr>
            <w:tcW w:w="2520" w:type="dxa"/>
            <w:shd w:val="pct10" w:color="auto" w:fill="auto"/>
          </w:tcPr>
          <w:p w14:paraId="1FBD28F8" w14:textId="7D68ED46" w:rsidR="00310476" w:rsidRPr="004C388A" w:rsidRDefault="00310476" w:rsidP="00067BE3">
            <w:pPr>
              <w:pStyle w:val="DocumentTitle"/>
              <w:spacing w:before="0" w:after="80" w:line="240" w:lineRule="auto"/>
              <w:ind w:left="0" w:right="0"/>
              <w:jc w:val="left"/>
              <w:rPr>
                <w:rFonts w:ascii="Arial" w:hAnsi="Arial"/>
                <w:sz w:val="20"/>
                <w:lang w:val="en-GB"/>
              </w:rPr>
            </w:pPr>
            <w:r w:rsidRPr="00EC120D">
              <w:rPr>
                <w:rFonts w:ascii="Arial" w:hAnsi="Arial"/>
                <w:sz w:val="20"/>
                <w:lang w:val="en-GB"/>
              </w:rPr>
              <w:fldChar w:fldCharType="begin"/>
            </w:r>
            <w:r w:rsidRPr="00EC120D">
              <w:rPr>
                <w:rFonts w:ascii="Arial" w:hAnsi="Arial"/>
                <w:sz w:val="20"/>
                <w:lang w:val="en-GB"/>
              </w:rPr>
              <w:instrText xml:space="preserve"> DOCPROPERTY  "DocNumber"  \* MERGEFORMAT </w:instrText>
            </w:r>
            <w:r w:rsidRPr="00EC120D">
              <w:rPr>
                <w:rFonts w:ascii="Arial" w:hAnsi="Arial"/>
                <w:sz w:val="20"/>
                <w:lang w:val="en-GB"/>
              </w:rPr>
              <w:fldChar w:fldCharType="separate"/>
            </w:r>
            <w:r w:rsidR="00845676">
              <w:rPr>
                <w:rFonts w:ascii="Arial" w:hAnsi="Arial"/>
                <w:sz w:val="20"/>
                <w:lang w:val="en-GB"/>
              </w:rPr>
              <w:t>OPC nnnnn-m</w:t>
            </w:r>
            <w:r w:rsidRPr="00EC120D">
              <w:rPr>
                <w:rFonts w:ascii="Arial" w:hAnsi="Arial"/>
                <w:sz w:val="20"/>
                <w:lang w:val="en-GB"/>
              </w:rPr>
              <w:fldChar w:fldCharType="end"/>
            </w:r>
          </w:p>
        </w:tc>
        <w:tc>
          <w:tcPr>
            <w:tcW w:w="1206" w:type="dxa"/>
            <w:shd w:val="pct10" w:color="auto" w:fill="auto"/>
          </w:tcPr>
          <w:p w14:paraId="36D98677" w14:textId="77777777" w:rsidR="00310476" w:rsidRPr="00EC120D" w:rsidRDefault="00310476" w:rsidP="00067BE3"/>
        </w:tc>
        <w:tc>
          <w:tcPr>
            <w:tcW w:w="3863" w:type="dxa"/>
            <w:tcBorders>
              <w:right w:val="double" w:sz="6" w:space="0" w:color="auto"/>
            </w:tcBorders>
            <w:shd w:val="pct10" w:color="auto" w:fill="auto"/>
          </w:tcPr>
          <w:p w14:paraId="52084AF0" w14:textId="77777777" w:rsidR="00310476" w:rsidRPr="00EC120D" w:rsidRDefault="00310476" w:rsidP="00067BE3"/>
        </w:tc>
      </w:tr>
      <w:tr w:rsidR="00310476" w:rsidRPr="00EC120D" w14:paraId="2F8BED68" w14:textId="77777777" w:rsidTr="00067BE3">
        <w:trPr>
          <w:cantSplit/>
          <w:jc w:val="center"/>
        </w:trPr>
        <w:tc>
          <w:tcPr>
            <w:tcW w:w="1522" w:type="dxa"/>
            <w:tcBorders>
              <w:left w:val="double" w:sz="6" w:space="0" w:color="auto"/>
            </w:tcBorders>
            <w:shd w:val="pct10" w:color="auto" w:fill="auto"/>
          </w:tcPr>
          <w:p w14:paraId="76F9D077" w14:textId="77777777" w:rsidR="00310476" w:rsidRPr="00EC120D" w:rsidRDefault="00310476" w:rsidP="00067BE3">
            <w:r w:rsidRPr="00EC120D">
              <w:t>Title:</w:t>
            </w:r>
          </w:p>
        </w:tc>
        <w:tc>
          <w:tcPr>
            <w:tcW w:w="2520" w:type="dxa"/>
            <w:tcBorders>
              <w:bottom w:val="single" w:sz="6" w:space="0" w:color="auto"/>
            </w:tcBorders>
            <w:shd w:val="pct10" w:color="auto" w:fill="auto"/>
          </w:tcPr>
          <w:p w14:paraId="68BF4BE1" w14:textId="14E746E2" w:rsidR="00310476" w:rsidRPr="00EC120D" w:rsidRDefault="0079147C" w:rsidP="00067BE3">
            <w:fldSimple w:instr=" DOCPROPERTY  Title  \* MERGEFORMAT ">
              <w:r w:rsidR="00845676">
                <w:t>OPC UA for Arrow Encoding</w:t>
              </w:r>
            </w:fldSimple>
            <w:r w:rsidR="00310476" w:rsidRPr="00EC120D">
              <w:br/>
            </w:r>
            <w:fldSimple w:instr=" DOCPROPERTY  &quot;Part Number&quot;  \* MERGEFORMAT ">
              <w:r w:rsidR="00845676">
                <w:t>Part 1</w:t>
              </w:r>
            </w:fldSimple>
            <w:r w:rsidR="00310476" w:rsidRPr="00EC120D">
              <w:rPr>
                <w:bCs/>
              </w:rPr>
              <w:fldChar w:fldCharType="begin"/>
            </w:r>
            <w:r w:rsidR="00310476" w:rsidRPr="00EC120D">
              <w:rPr>
                <w:bCs/>
              </w:rPr>
              <w:instrText xml:space="preserve"> DOCPROPERTY  "Part Name"  \* MERGEFORMAT </w:instrText>
            </w:r>
            <w:r w:rsidR="00310476" w:rsidRPr="00EC120D">
              <w:rPr>
                <w:bCs/>
              </w:rPr>
              <w:fldChar w:fldCharType="separate"/>
            </w:r>
            <w:r w:rsidR="00845676">
              <w:rPr>
                <w:bCs/>
              </w:rPr>
              <w:t>Arrow Encoding</w:t>
            </w:r>
            <w:r w:rsidR="00310476" w:rsidRPr="00EC120D">
              <w:fldChar w:fldCharType="end"/>
            </w:r>
          </w:p>
        </w:tc>
        <w:tc>
          <w:tcPr>
            <w:tcW w:w="1206" w:type="dxa"/>
            <w:shd w:val="pct10" w:color="auto" w:fill="auto"/>
          </w:tcPr>
          <w:p w14:paraId="0DCEF140" w14:textId="77777777" w:rsidR="00310476" w:rsidRPr="00EC120D" w:rsidRDefault="00310476" w:rsidP="00067BE3">
            <w:r w:rsidRPr="00EC120D">
              <w:t>Date:</w:t>
            </w:r>
          </w:p>
        </w:tc>
        <w:tc>
          <w:tcPr>
            <w:tcW w:w="3863" w:type="dxa"/>
            <w:tcBorders>
              <w:bottom w:val="single" w:sz="6" w:space="0" w:color="auto"/>
              <w:right w:val="double" w:sz="6" w:space="0" w:color="auto"/>
            </w:tcBorders>
            <w:shd w:val="pct10" w:color="auto" w:fill="auto"/>
          </w:tcPr>
          <w:p w14:paraId="5709D70D" w14:textId="4AB19614" w:rsidR="00310476" w:rsidRPr="00EC120D" w:rsidRDefault="0079147C" w:rsidP="00067BE3">
            <w:fldSimple w:instr=" DOCPROPERTY &quot;Date Completed&quot; \* MERGEFORMAT ">
              <w:r w:rsidR="00845676">
                <w:t>2026-07-30</w:t>
              </w:r>
            </w:fldSimple>
          </w:p>
        </w:tc>
      </w:tr>
      <w:tr w:rsidR="00310476" w:rsidRPr="00EC120D" w14:paraId="22F77806" w14:textId="77777777" w:rsidTr="00067BE3">
        <w:trPr>
          <w:cantSplit/>
          <w:jc w:val="center"/>
        </w:trPr>
        <w:tc>
          <w:tcPr>
            <w:tcW w:w="1522" w:type="dxa"/>
            <w:tcBorders>
              <w:left w:val="double" w:sz="6" w:space="0" w:color="auto"/>
            </w:tcBorders>
            <w:shd w:val="pct10" w:color="auto" w:fill="auto"/>
          </w:tcPr>
          <w:p w14:paraId="261F86E6" w14:textId="77777777" w:rsidR="00310476" w:rsidRPr="00EC120D" w:rsidRDefault="00310476" w:rsidP="00067BE3"/>
        </w:tc>
        <w:tc>
          <w:tcPr>
            <w:tcW w:w="2520" w:type="dxa"/>
            <w:shd w:val="pct10" w:color="auto" w:fill="auto"/>
          </w:tcPr>
          <w:p w14:paraId="2286F069" w14:textId="77777777" w:rsidR="00310476" w:rsidRPr="00EC120D" w:rsidRDefault="00310476" w:rsidP="00067BE3"/>
        </w:tc>
        <w:tc>
          <w:tcPr>
            <w:tcW w:w="1206" w:type="dxa"/>
            <w:shd w:val="pct10" w:color="auto" w:fill="auto"/>
          </w:tcPr>
          <w:p w14:paraId="2DC1B13B" w14:textId="77777777" w:rsidR="00310476" w:rsidRPr="00EC120D" w:rsidRDefault="00310476" w:rsidP="00067BE3"/>
        </w:tc>
        <w:tc>
          <w:tcPr>
            <w:tcW w:w="3863" w:type="dxa"/>
            <w:tcBorders>
              <w:right w:val="double" w:sz="6" w:space="0" w:color="auto"/>
            </w:tcBorders>
            <w:shd w:val="pct10" w:color="auto" w:fill="auto"/>
          </w:tcPr>
          <w:p w14:paraId="7AB8EA0A" w14:textId="77777777" w:rsidR="00310476" w:rsidRPr="00EC120D" w:rsidRDefault="00310476" w:rsidP="00067BE3"/>
        </w:tc>
      </w:tr>
      <w:tr w:rsidR="00310476" w:rsidRPr="00EC120D" w14:paraId="08F81362" w14:textId="77777777" w:rsidTr="00067BE3">
        <w:trPr>
          <w:cantSplit/>
          <w:jc w:val="center"/>
        </w:trPr>
        <w:tc>
          <w:tcPr>
            <w:tcW w:w="1522" w:type="dxa"/>
            <w:tcBorders>
              <w:left w:val="double" w:sz="6" w:space="0" w:color="auto"/>
            </w:tcBorders>
            <w:shd w:val="pct10" w:color="auto" w:fill="auto"/>
          </w:tcPr>
          <w:p w14:paraId="0AC4315C" w14:textId="77777777" w:rsidR="00310476" w:rsidRPr="00EC120D" w:rsidRDefault="00310476" w:rsidP="00067BE3">
            <w:r w:rsidRPr="00EC120D">
              <w:t>Version:</w:t>
            </w:r>
          </w:p>
        </w:tc>
        <w:tc>
          <w:tcPr>
            <w:tcW w:w="2520" w:type="dxa"/>
            <w:tcBorders>
              <w:bottom w:val="single" w:sz="6" w:space="0" w:color="auto"/>
            </w:tcBorders>
            <w:shd w:val="pct10" w:color="auto" w:fill="auto"/>
          </w:tcPr>
          <w:p w14:paraId="23A64C39" w14:textId="1372E615" w:rsidR="00310476" w:rsidRPr="00EC120D" w:rsidRDefault="0079147C" w:rsidP="00067BE3">
            <w:fldSimple w:instr=" DOCPROPERTY  OPCReleaseType  \* MERGEFORMAT ">
              <w:r w:rsidR="00845676">
                <w:t>Draft</w:t>
              </w:r>
            </w:fldSimple>
            <w:fldSimple w:instr=" DOCPROPERTY &quot;OPCVersion&quot;  \* MERGEFORMAT ">
              <w:r w:rsidR="00845676">
                <w:t>0.1.0</w:t>
              </w:r>
            </w:fldSimple>
          </w:p>
        </w:tc>
        <w:tc>
          <w:tcPr>
            <w:tcW w:w="1206" w:type="dxa"/>
            <w:shd w:val="pct10" w:color="auto" w:fill="auto"/>
          </w:tcPr>
          <w:p w14:paraId="3DC6EA38" w14:textId="77777777" w:rsidR="00310476" w:rsidRPr="00EC120D" w:rsidRDefault="00310476" w:rsidP="00067BE3">
            <w:r w:rsidRPr="00EC120D">
              <w:t>Software:</w:t>
            </w:r>
          </w:p>
        </w:tc>
        <w:tc>
          <w:tcPr>
            <w:tcW w:w="3863" w:type="dxa"/>
            <w:tcBorders>
              <w:right w:val="double" w:sz="6" w:space="0" w:color="auto"/>
            </w:tcBorders>
            <w:shd w:val="pct10" w:color="auto" w:fill="auto"/>
          </w:tcPr>
          <w:p w14:paraId="13143313" w14:textId="77777777" w:rsidR="00310476" w:rsidRPr="00EC120D" w:rsidRDefault="00310476" w:rsidP="00067BE3">
            <w:r w:rsidRPr="00EC120D">
              <w:t>MS-Word</w:t>
            </w:r>
          </w:p>
        </w:tc>
      </w:tr>
      <w:tr w:rsidR="00310476" w:rsidRPr="00EC120D" w14:paraId="262F21CF" w14:textId="77777777" w:rsidTr="00067BE3">
        <w:trPr>
          <w:cantSplit/>
          <w:jc w:val="center"/>
        </w:trPr>
        <w:tc>
          <w:tcPr>
            <w:tcW w:w="1522" w:type="dxa"/>
            <w:tcBorders>
              <w:left w:val="double" w:sz="6" w:space="0" w:color="auto"/>
            </w:tcBorders>
            <w:shd w:val="pct10" w:color="auto" w:fill="auto"/>
          </w:tcPr>
          <w:p w14:paraId="300C41E9" w14:textId="77777777" w:rsidR="00310476" w:rsidRPr="00EC120D" w:rsidRDefault="00310476" w:rsidP="00067BE3"/>
        </w:tc>
        <w:tc>
          <w:tcPr>
            <w:tcW w:w="2520" w:type="dxa"/>
            <w:shd w:val="pct10" w:color="auto" w:fill="auto"/>
          </w:tcPr>
          <w:p w14:paraId="61496108" w14:textId="77777777" w:rsidR="00310476" w:rsidRPr="00EC120D" w:rsidRDefault="00310476" w:rsidP="00067BE3"/>
        </w:tc>
        <w:tc>
          <w:tcPr>
            <w:tcW w:w="1206" w:type="dxa"/>
            <w:shd w:val="pct10" w:color="auto" w:fill="auto"/>
          </w:tcPr>
          <w:p w14:paraId="571C647E" w14:textId="77777777" w:rsidR="00310476" w:rsidRPr="00EC120D" w:rsidRDefault="00310476" w:rsidP="00067BE3">
            <w:r w:rsidRPr="00EC120D">
              <w:t>Source:</w:t>
            </w:r>
          </w:p>
        </w:tc>
        <w:tc>
          <w:tcPr>
            <w:tcW w:w="3863" w:type="dxa"/>
            <w:tcBorders>
              <w:top w:val="single" w:sz="6" w:space="0" w:color="auto"/>
              <w:bottom w:val="single" w:sz="6" w:space="0" w:color="auto"/>
              <w:right w:val="double" w:sz="6" w:space="0" w:color="auto"/>
            </w:tcBorders>
            <w:shd w:val="pct10" w:color="auto" w:fill="auto"/>
          </w:tcPr>
          <w:p w14:paraId="774827E3" w14:textId="7EBF54F3" w:rsidR="00310476" w:rsidRPr="00EC120D" w:rsidRDefault="00310476" w:rsidP="00067BE3">
            <w:r w:rsidRPr="004C388A">
              <w:rPr>
                <w:sz w:val="18"/>
              </w:rPr>
              <w:fldChar w:fldCharType="begin"/>
            </w:r>
            <w:r w:rsidRPr="004C388A">
              <w:rPr>
                <w:sz w:val="18"/>
              </w:rPr>
              <w:instrText xml:space="preserve"> FILENAME  \* MERGEFORMAT </w:instrText>
            </w:r>
            <w:r w:rsidRPr="004C388A">
              <w:rPr>
                <w:sz w:val="18"/>
              </w:rPr>
              <w:fldChar w:fldCharType="separate"/>
            </w:r>
            <w:r w:rsidR="00845676">
              <w:rPr>
                <w:noProof/>
                <w:sz w:val="18"/>
              </w:rPr>
              <w:t>OPC-UA-Arrow-Encoding.docx</w:t>
            </w:r>
            <w:r w:rsidRPr="004C388A">
              <w:rPr>
                <w:sz w:val="18"/>
              </w:rPr>
              <w:fldChar w:fldCharType="end"/>
            </w:r>
          </w:p>
        </w:tc>
      </w:tr>
      <w:tr w:rsidR="00310476" w:rsidRPr="00EC120D" w14:paraId="472ED324" w14:textId="77777777" w:rsidTr="00067BE3">
        <w:trPr>
          <w:cantSplit/>
          <w:jc w:val="center"/>
        </w:trPr>
        <w:tc>
          <w:tcPr>
            <w:tcW w:w="1522" w:type="dxa"/>
            <w:tcBorders>
              <w:left w:val="double" w:sz="6" w:space="0" w:color="auto"/>
            </w:tcBorders>
            <w:shd w:val="pct10" w:color="auto" w:fill="auto"/>
          </w:tcPr>
          <w:p w14:paraId="7930BCDD" w14:textId="77777777" w:rsidR="00310476" w:rsidRPr="00EC120D" w:rsidRDefault="00310476" w:rsidP="00067BE3"/>
        </w:tc>
        <w:tc>
          <w:tcPr>
            <w:tcW w:w="2520" w:type="dxa"/>
            <w:shd w:val="pct10" w:color="auto" w:fill="auto"/>
          </w:tcPr>
          <w:p w14:paraId="5DCA731A" w14:textId="77777777" w:rsidR="00310476" w:rsidRPr="00EC120D" w:rsidRDefault="00310476" w:rsidP="00067BE3"/>
        </w:tc>
        <w:tc>
          <w:tcPr>
            <w:tcW w:w="1206" w:type="dxa"/>
            <w:shd w:val="pct10" w:color="auto" w:fill="auto"/>
          </w:tcPr>
          <w:p w14:paraId="3AAEA05C" w14:textId="77777777" w:rsidR="00310476" w:rsidRPr="00EC120D" w:rsidRDefault="00310476" w:rsidP="00067BE3"/>
        </w:tc>
        <w:tc>
          <w:tcPr>
            <w:tcW w:w="3863" w:type="dxa"/>
            <w:tcBorders>
              <w:right w:val="double" w:sz="6" w:space="0" w:color="auto"/>
            </w:tcBorders>
            <w:shd w:val="pct10" w:color="auto" w:fill="auto"/>
          </w:tcPr>
          <w:p w14:paraId="584AC32F" w14:textId="77777777" w:rsidR="00310476" w:rsidRPr="00EC120D" w:rsidRDefault="00310476" w:rsidP="00067BE3"/>
        </w:tc>
      </w:tr>
      <w:tr w:rsidR="00310476" w:rsidRPr="00EC120D" w14:paraId="6480C9A2" w14:textId="77777777" w:rsidTr="00067BE3">
        <w:trPr>
          <w:cantSplit/>
          <w:jc w:val="center"/>
        </w:trPr>
        <w:tc>
          <w:tcPr>
            <w:tcW w:w="1522" w:type="dxa"/>
            <w:tcBorders>
              <w:left w:val="double" w:sz="6" w:space="0" w:color="auto"/>
            </w:tcBorders>
            <w:shd w:val="pct10" w:color="auto" w:fill="auto"/>
          </w:tcPr>
          <w:p w14:paraId="6A66E996" w14:textId="77777777" w:rsidR="00310476" w:rsidRPr="00EC120D" w:rsidRDefault="00310476" w:rsidP="00067BE3">
            <w:r w:rsidRPr="00EC120D">
              <w:t>Author:</w:t>
            </w:r>
          </w:p>
        </w:tc>
        <w:tc>
          <w:tcPr>
            <w:tcW w:w="2520" w:type="dxa"/>
            <w:tcBorders>
              <w:bottom w:val="single" w:sz="6" w:space="0" w:color="auto"/>
            </w:tcBorders>
            <w:shd w:val="pct10" w:color="auto" w:fill="auto"/>
          </w:tcPr>
          <w:p w14:paraId="091C13B6" w14:textId="41B5A5BF" w:rsidR="00310476" w:rsidRPr="00EC120D" w:rsidRDefault="0079147C" w:rsidP="00067BE3">
            <w:fldSimple w:instr=" DOCPROPERTY  Company  \* MERGEFORMAT ">
              <w:r w:rsidR="00845676">
                <w:t>&lt;organization&gt;</w:t>
              </w:r>
            </w:fldSimple>
          </w:p>
        </w:tc>
        <w:tc>
          <w:tcPr>
            <w:tcW w:w="1206" w:type="dxa"/>
            <w:shd w:val="pct10" w:color="auto" w:fill="auto"/>
          </w:tcPr>
          <w:p w14:paraId="152CD608" w14:textId="77777777" w:rsidR="00310476" w:rsidRPr="00EC120D" w:rsidRDefault="00310476" w:rsidP="00067BE3">
            <w:r w:rsidRPr="00EC120D">
              <w:t>Status:</w:t>
            </w:r>
          </w:p>
        </w:tc>
        <w:tc>
          <w:tcPr>
            <w:tcW w:w="3863" w:type="dxa"/>
            <w:tcBorders>
              <w:bottom w:val="single" w:sz="6" w:space="0" w:color="auto"/>
              <w:right w:val="double" w:sz="6" w:space="0" w:color="auto"/>
            </w:tcBorders>
            <w:shd w:val="pct10" w:color="auto" w:fill="auto"/>
          </w:tcPr>
          <w:p w14:paraId="741BAB1F" w14:textId="6D3BB3DF" w:rsidR="00310476" w:rsidRPr="00EC120D" w:rsidRDefault="00310476" w:rsidP="00067BE3">
            <w:pPr>
              <w:rPr>
                <w:sz w:val="18"/>
              </w:rPr>
            </w:pPr>
            <w:r w:rsidRPr="00EC120D">
              <w:rPr>
                <w:sz w:val="18"/>
              </w:rPr>
              <w:fldChar w:fldCharType="begin"/>
            </w:r>
            <w:r w:rsidRPr="00EC120D">
              <w:rPr>
                <w:sz w:val="18"/>
              </w:rPr>
              <w:instrText xml:space="preserve"> DOCPROPERTY  OPCReleaseType  \* MERGEFORMAT </w:instrText>
            </w:r>
            <w:r w:rsidRPr="00EC120D">
              <w:rPr>
                <w:sz w:val="18"/>
              </w:rPr>
              <w:fldChar w:fldCharType="separate"/>
            </w:r>
            <w:r w:rsidR="00845676">
              <w:rPr>
                <w:sz w:val="18"/>
              </w:rPr>
              <w:t>Draft</w:t>
            </w:r>
            <w:r w:rsidRPr="00EC120D">
              <w:rPr>
                <w:sz w:val="18"/>
              </w:rPr>
              <w:fldChar w:fldCharType="end"/>
            </w:r>
          </w:p>
        </w:tc>
      </w:tr>
      <w:tr w:rsidR="00310476" w:rsidRPr="00EC120D" w14:paraId="3C4E2397" w14:textId="77777777" w:rsidTr="00067BE3">
        <w:trPr>
          <w:cantSplit/>
          <w:jc w:val="center"/>
        </w:trPr>
        <w:tc>
          <w:tcPr>
            <w:tcW w:w="1522" w:type="dxa"/>
            <w:tcBorders>
              <w:left w:val="double" w:sz="6" w:space="0" w:color="auto"/>
              <w:bottom w:val="double" w:sz="6" w:space="0" w:color="auto"/>
            </w:tcBorders>
            <w:shd w:val="pct10" w:color="auto" w:fill="auto"/>
          </w:tcPr>
          <w:p w14:paraId="3BC431FB" w14:textId="77777777" w:rsidR="00310476" w:rsidRPr="00EC120D" w:rsidRDefault="00310476" w:rsidP="00067BE3">
            <w:pPr>
              <w:rPr>
                <w:sz w:val="10"/>
              </w:rPr>
            </w:pPr>
          </w:p>
        </w:tc>
        <w:tc>
          <w:tcPr>
            <w:tcW w:w="2520" w:type="dxa"/>
            <w:tcBorders>
              <w:bottom w:val="double" w:sz="6" w:space="0" w:color="auto"/>
            </w:tcBorders>
            <w:shd w:val="pct10" w:color="auto" w:fill="auto"/>
          </w:tcPr>
          <w:p w14:paraId="70BE33C3" w14:textId="77777777" w:rsidR="00310476" w:rsidRPr="00EC120D" w:rsidRDefault="00310476" w:rsidP="00067BE3">
            <w:pPr>
              <w:rPr>
                <w:sz w:val="10"/>
              </w:rPr>
            </w:pPr>
          </w:p>
        </w:tc>
        <w:tc>
          <w:tcPr>
            <w:tcW w:w="1206" w:type="dxa"/>
            <w:tcBorders>
              <w:bottom w:val="double" w:sz="6" w:space="0" w:color="auto"/>
            </w:tcBorders>
            <w:shd w:val="pct10" w:color="auto" w:fill="auto"/>
          </w:tcPr>
          <w:p w14:paraId="4BD4A7EA" w14:textId="77777777" w:rsidR="00310476" w:rsidRPr="00EC120D" w:rsidRDefault="00310476" w:rsidP="00067BE3">
            <w:pPr>
              <w:rPr>
                <w:sz w:val="10"/>
              </w:rPr>
            </w:pPr>
          </w:p>
        </w:tc>
        <w:tc>
          <w:tcPr>
            <w:tcW w:w="3863" w:type="dxa"/>
            <w:tcBorders>
              <w:bottom w:val="double" w:sz="6" w:space="0" w:color="auto"/>
              <w:right w:val="double" w:sz="6" w:space="0" w:color="auto"/>
            </w:tcBorders>
            <w:shd w:val="pct10" w:color="auto" w:fill="auto"/>
          </w:tcPr>
          <w:p w14:paraId="383AA163" w14:textId="77777777" w:rsidR="00310476" w:rsidRPr="00EC120D" w:rsidRDefault="00310476" w:rsidP="00067BE3">
            <w:pPr>
              <w:rPr>
                <w:sz w:val="10"/>
              </w:rPr>
            </w:pPr>
          </w:p>
        </w:tc>
      </w:tr>
    </w:tbl>
    <w:p w14:paraId="1CB81C6B" w14:textId="77777777" w:rsidR="00310476" w:rsidRPr="00EC120D" w:rsidRDefault="00310476" w:rsidP="00310476">
      <w:pPr>
        <w:pStyle w:val="PARAGRAPH"/>
      </w:pPr>
    </w:p>
    <w:p w14:paraId="0F60C0AE" w14:textId="77777777" w:rsidR="00B419D5" w:rsidRPr="00EC120D" w:rsidRDefault="00B419D5" w:rsidP="00B419D5">
      <w:pPr>
        <w:pStyle w:val="Figure0"/>
        <w:jc w:val="both"/>
        <w:rPr>
          <w:rFonts w:asciiTheme="minorHAnsi" w:hAnsiTheme="minorHAnsi" w:cstheme="minorHAnsi"/>
          <w:b/>
          <w:lang w:val="en-GB"/>
        </w:rPr>
      </w:pPr>
      <w:r w:rsidRPr="00EC120D">
        <w:rPr>
          <w:rFonts w:asciiTheme="minorHAnsi" w:hAnsiTheme="minorHAnsi" w:cstheme="minorHAnsi"/>
          <w:b/>
          <w:lang w:val="en-GB"/>
        </w:rPr>
        <w:t>Template Revisions</w:t>
      </w:r>
    </w:p>
    <w:tbl>
      <w:tblPr>
        <w:tblStyle w:val="TableGrid"/>
        <w:tblW w:w="9634" w:type="dxa"/>
        <w:tblLook w:val="04A0" w:firstRow="1" w:lastRow="0" w:firstColumn="1" w:lastColumn="0" w:noHBand="0" w:noVBand="1"/>
      </w:tblPr>
      <w:tblGrid>
        <w:gridCol w:w="909"/>
        <w:gridCol w:w="1309"/>
        <w:gridCol w:w="7416"/>
      </w:tblGrid>
      <w:tr w:rsidR="00B419D5" w:rsidRPr="00EC120D" w14:paraId="28E10598" w14:textId="77777777" w:rsidTr="00EF18C7">
        <w:tc>
          <w:tcPr>
            <w:tcW w:w="909" w:type="dxa"/>
          </w:tcPr>
          <w:p w14:paraId="0DCC7E00" w14:textId="77777777" w:rsidR="00B419D5" w:rsidRPr="00EC120D" w:rsidRDefault="00B419D5" w:rsidP="0074256B">
            <w:pPr>
              <w:pStyle w:val="TABLE-col-heading"/>
            </w:pPr>
            <w:r w:rsidRPr="00EC120D">
              <w:t>Version</w:t>
            </w:r>
          </w:p>
        </w:tc>
        <w:tc>
          <w:tcPr>
            <w:tcW w:w="1309" w:type="dxa"/>
          </w:tcPr>
          <w:p w14:paraId="790A6E9C" w14:textId="77777777" w:rsidR="00B419D5" w:rsidRPr="00EC120D" w:rsidRDefault="00B419D5" w:rsidP="0074256B">
            <w:pPr>
              <w:pStyle w:val="TABLE-col-heading"/>
            </w:pPr>
            <w:r w:rsidRPr="00EC120D">
              <w:t>Date</w:t>
            </w:r>
          </w:p>
        </w:tc>
        <w:tc>
          <w:tcPr>
            <w:tcW w:w="7416" w:type="dxa"/>
          </w:tcPr>
          <w:p w14:paraId="204241BF" w14:textId="77777777" w:rsidR="00B419D5" w:rsidRPr="00EC120D" w:rsidRDefault="00B419D5" w:rsidP="0074256B">
            <w:pPr>
              <w:pStyle w:val="TABLE-col-heading"/>
            </w:pPr>
            <w:r w:rsidRPr="00EC120D">
              <w:t>Description</w:t>
            </w:r>
          </w:p>
        </w:tc>
      </w:tr>
      <w:tr w:rsidR="003F7D84" w:rsidRPr="00AE2F66" w14:paraId="130CA1B3" w14:textId="77777777" w:rsidTr="00EF18C7">
        <w:tc>
          <w:tcPr>
            <w:tcW w:w="909" w:type="dxa"/>
          </w:tcPr>
          <w:p w14:paraId="270F8A71" w14:textId="66A41C3A" w:rsidR="003F7D84" w:rsidRPr="00AE2F66" w:rsidRDefault="003F7D8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1.01.09</w:t>
            </w:r>
          </w:p>
        </w:tc>
        <w:tc>
          <w:tcPr>
            <w:tcW w:w="1309" w:type="dxa"/>
          </w:tcPr>
          <w:p w14:paraId="1A3EE2CD" w14:textId="12A30B7C" w:rsidR="003F7D84" w:rsidRPr="00AE2F66" w:rsidRDefault="00676C9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Mar 09, 2020</w:t>
            </w:r>
          </w:p>
        </w:tc>
        <w:tc>
          <w:tcPr>
            <w:tcW w:w="7416" w:type="dxa"/>
          </w:tcPr>
          <w:p w14:paraId="798F8C77" w14:textId="10E76120" w:rsidR="003F7D84" w:rsidRPr="00AE2F66" w:rsidRDefault="00E8334D" w:rsidP="00EF39A8">
            <w:pPr>
              <w:pStyle w:val="Figure0"/>
              <w:keepNext w:val="0"/>
              <w:spacing w:before="20" w:after="40" w:line="240" w:lineRule="auto"/>
              <w:jc w:val="left"/>
              <w:rPr>
                <w:rFonts w:asciiTheme="minorHAnsi" w:hAnsiTheme="minorHAnsi" w:cstheme="minorHAnsi"/>
                <w:sz w:val="14"/>
                <w:szCs w:val="14"/>
                <w:lang w:val="en-GB"/>
              </w:rPr>
            </w:pPr>
            <w:hyperlink r:id="rId8" w:history="1">
              <w:r w:rsidRPr="00AE2F66">
                <w:rPr>
                  <w:rStyle w:val="IntenseReference"/>
                  <w:rFonts w:asciiTheme="minorHAnsi" w:hAnsiTheme="minorHAnsi" w:cstheme="minorHAnsi"/>
                  <w:sz w:val="14"/>
                  <w:szCs w:val="14"/>
                  <w:lang w:val="en-GB"/>
                </w:rPr>
                <w:t>M-4665</w:t>
              </w:r>
            </w:hyperlink>
            <w:r w:rsidRPr="00AE2F66">
              <w:rPr>
                <w:rFonts w:asciiTheme="minorHAnsi" w:hAnsiTheme="minorHAnsi" w:cstheme="minorHAnsi"/>
                <w:sz w:val="14"/>
                <w:szCs w:val="14"/>
                <w:lang w:val="en-GB"/>
              </w:rPr>
              <w:t xml:space="preserve">: </w:t>
            </w:r>
            <w:r w:rsidR="00676C94" w:rsidRPr="00AE2F66">
              <w:rPr>
                <w:rFonts w:asciiTheme="minorHAnsi" w:hAnsiTheme="minorHAnsi" w:cstheme="minorHAnsi"/>
                <w:sz w:val="14"/>
                <w:szCs w:val="14"/>
                <w:lang w:val="en-GB"/>
              </w:rPr>
              <w:t xml:space="preserve">Link to NodeSet indicates that also ERRATA, Amendments or Revisions are applied. </w:t>
            </w:r>
            <w:r w:rsidR="003F7D84" w:rsidRPr="00AE2F66">
              <w:rPr>
                <w:rFonts w:asciiTheme="minorHAnsi" w:hAnsiTheme="minorHAnsi" w:cstheme="minorHAnsi"/>
                <w:sz w:val="14"/>
                <w:szCs w:val="14"/>
                <w:lang w:val="en-GB"/>
              </w:rPr>
              <w:t>Fixed various styles.</w:t>
            </w:r>
          </w:p>
        </w:tc>
      </w:tr>
      <w:tr w:rsidR="00C70A21" w:rsidRPr="00AE2F66" w14:paraId="411EAAD2" w14:textId="77777777" w:rsidTr="00EF18C7">
        <w:tc>
          <w:tcPr>
            <w:tcW w:w="909" w:type="dxa"/>
          </w:tcPr>
          <w:p w14:paraId="63310EAC" w14:textId="508C1759"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1.01.10</w:t>
            </w:r>
          </w:p>
        </w:tc>
        <w:tc>
          <w:tcPr>
            <w:tcW w:w="1309" w:type="dxa"/>
          </w:tcPr>
          <w:p w14:paraId="6C0CB7E5" w14:textId="2E1F8115"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Apr 29, 2020</w:t>
            </w:r>
          </w:p>
        </w:tc>
        <w:tc>
          <w:tcPr>
            <w:tcW w:w="7416" w:type="dxa"/>
          </w:tcPr>
          <w:p w14:paraId="3EF7BD1C" w14:textId="0006E933" w:rsidR="00C70A21" w:rsidRPr="00AE2F66" w:rsidRDefault="00C70A21" w:rsidP="00EF39A8">
            <w:pPr>
              <w:pStyle w:val="Figure0"/>
              <w:keepNext w:val="0"/>
              <w:spacing w:before="20" w:after="40" w:line="240" w:lineRule="auto"/>
              <w:jc w:val="left"/>
              <w:rPr>
                <w:rFonts w:asciiTheme="minorHAnsi" w:hAnsiTheme="minorHAnsi" w:cstheme="minorHAnsi"/>
                <w:b/>
                <w:bCs/>
                <w:smallCaps/>
                <w:sz w:val="14"/>
                <w:szCs w:val="14"/>
                <w:lang w:val="en-GB"/>
              </w:rPr>
            </w:pPr>
            <w:r w:rsidRPr="00AE2F66">
              <w:rPr>
                <w:rFonts w:asciiTheme="minorHAnsi" w:hAnsiTheme="minorHAnsi" w:cstheme="minorHAnsi"/>
                <w:sz w:val="14"/>
                <w:szCs w:val="14"/>
                <w:lang w:val="en-GB"/>
              </w:rPr>
              <w:t>Minor update for the Value attribute (</w:t>
            </w:r>
            <w:hyperlink r:id="rId9" w:history="1">
              <w:r w:rsidRPr="00AE2F66">
                <w:rPr>
                  <w:rStyle w:val="IntenseReference"/>
                  <w:rFonts w:asciiTheme="minorHAnsi" w:hAnsiTheme="minorHAnsi" w:cstheme="minorHAnsi"/>
                  <w:sz w:val="14"/>
                  <w:szCs w:val="14"/>
                  <w:lang w:val="en-GB"/>
                </w:rPr>
                <w:t>M-5314</w:t>
              </w:r>
            </w:hyperlink>
            <w:r w:rsidRPr="00AE2F66">
              <w:rPr>
                <w:rFonts w:asciiTheme="minorHAnsi" w:hAnsiTheme="minorHAnsi" w:cstheme="minorHAnsi"/>
                <w:sz w:val="14"/>
                <w:szCs w:val="14"/>
                <w:lang w:val="en-GB"/>
              </w:rPr>
              <w:t>).</w:t>
            </w:r>
          </w:p>
        </w:tc>
      </w:tr>
      <w:tr w:rsidR="00311549" w:rsidRPr="00AE2F66" w14:paraId="228510A1" w14:textId="77777777" w:rsidTr="00EF18C7">
        <w:tc>
          <w:tcPr>
            <w:tcW w:w="909" w:type="dxa"/>
          </w:tcPr>
          <w:p w14:paraId="37E82FCA" w14:textId="3AC1B282" w:rsidR="00311549"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1.01.11</w:t>
            </w:r>
          </w:p>
        </w:tc>
        <w:tc>
          <w:tcPr>
            <w:tcW w:w="1309" w:type="dxa"/>
          </w:tcPr>
          <w:p w14:paraId="617E3238" w14:textId="33209298" w:rsidR="00311549" w:rsidRPr="00AE2F66" w:rsidRDefault="00537E60"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July 09</w:t>
            </w:r>
            <w:r w:rsidR="00311549" w:rsidRPr="00AE2F66">
              <w:rPr>
                <w:rFonts w:asciiTheme="minorHAnsi" w:hAnsiTheme="minorHAnsi" w:cstheme="minorHAnsi"/>
                <w:sz w:val="14"/>
                <w:szCs w:val="14"/>
                <w:lang w:val="en-GB"/>
              </w:rPr>
              <w:t>, 2020</w:t>
            </w:r>
          </w:p>
        </w:tc>
        <w:tc>
          <w:tcPr>
            <w:tcW w:w="7416" w:type="dxa"/>
          </w:tcPr>
          <w:p w14:paraId="41598661" w14:textId="5E697175" w:rsidR="00FE2EA5"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hyperlink r:id="rId10" w:history="1">
              <w:r w:rsidRPr="00AE2F66">
                <w:rPr>
                  <w:rStyle w:val="IntenseReference"/>
                  <w:rFonts w:asciiTheme="minorHAnsi" w:hAnsiTheme="minorHAnsi" w:cstheme="minorHAnsi"/>
                  <w:sz w:val="14"/>
                  <w:szCs w:val="14"/>
                  <w:lang w:val="en-GB"/>
                </w:rPr>
                <w:t>M-5595</w:t>
              </w:r>
            </w:hyperlink>
            <w:r w:rsidRPr="00AE2F66">
              <w:rPr>
                <w:rFonts w:asciiTheme="minorHAnsi" w:hAnsiTheme="minorHAnsi" w:cstheme="minorHAnsi"/>
                <w:sz w:val="14"/>
                <w:szCs w:val="14"/>
                <w:lang w:val="en-GB"/>
              </w:rPr>
              <w:t>: Added better wording and recommendations for NamespaceMetadata as suggested.</w:t>
            </w:r>
            <w:r w:rsidR="00EF203F" w:rsidRPr="00AE2F66">
              <w:rPr>
                <w:rFonts w:asciiTheme="minorHAnsi" w:hAnsiTheme="minorHAnsi" w:cstheme="minorHAnsi"/>
                <w:sz w:val="14"/>
                <w:szCs w:val="14"/>
                <w:lang w:val="en-GB"/>
              </w:rPr>
              <w:t xml:space="preserve"> </w:t>
            </w:r>
            <w:hyperlink r:id="rId11" w:history="1">
              <w:r w:rsidR="00EF203F" w:rsidRPr="00AE2F66">
                <w:rPr>
                  <w:rStyle w:val="IntenseReference"/>
                  <w:rFonts w:asciiTheme="minorHAnsi" w:hAnsiTheme="minorHAnsi" w:cstheme="minorHAnsi"/>
                  <w:sz w:val="14"/>
                  <w:szCs w:val="14"/>
                  <w:lang w:val="en-GB"/>
                </w:rPr>
                <w:t>M-5520</w:t>
              </w:r>
            </w:hyperlink>
            <w:r w:rsidR="00EF203F" w:rsidRPr="00AE2F66">
              <w:rPr>
                <w:rFonts w:asciiTheme="minorHAnsi" w:hAnsiTheme="minorHAnsi" w:cstheme="minorHAnsi"/>
                <w:sz w:val="14"/>
                <w:szCs w:val="14"/>
                <w:lang w:val="en-GB"/>
              </w:rPr>
              <w:t>: Fixed quotation marks.</w:t>
            </w:r>
            <w:r w:rsidR="00537E60" w:rsidRPr="00AE2F66">
              <w:rPr>
                <w:rFonts w:asciiTheme="minorHAnsi" w:hAnsiTheme="minorHAnsi" w:cstheme="minorHAnsi"/>
                <w:sz w:val="14"/>
                <w:szCs w:val="14"/>
                <w:lang w:val="en-GB"/>
              </w:rPr>
              <w:t xml:space="preserve"> </w:t>
            </w:r>
            <w:hyperlink r:id="rId12" w:history="1">
              <w:r w:rsidR="00537E60" w:rsidRPr="00AE2F66">
                <w:rPr>
                  <w:rStyle w:val="IntenseReference"/>
                  <w:rFonts w:asciiTheme="minorHAnsi" w:hAnsiTheme="minorHAnsi" w:cstheme="minorHAnsi"/>
                  <w:sz w:val="14"/>
                  <w:szCs w:val="14"/>
                  <w:lang w:val="en-GB"/>
                </w:rPr>
                <w:t>M-5781</w:t>
              </w:r>
            </w:hyperlink>
            <w:r w:rsidR="00537E60" w:rsidRPr="00AE2F66">
              <w:rPr>
                <w:rFonts w:asciiTheme="minorHAnsi" w:hAnsiTheme="minorHAnsi" w:cstheme="minorHAnsi"/>
                <w:sz w:val="14"/>
                <w:szCs w:val="14"/>
                <w:lang w:val="en-GB"/>
              </w:rPr>
              <w:t>: Title "Additional Variable Attributes" misleading.</w:t>
            </w:r>
            <w:r w:rsidR="00537E60" w:rsidRPr="00AE2F66">
              <w:rPr>
                <w:rStyle w:val="IntenseReference"/>
                <w:rFonts w:asciiTheme="minorHAnsi" w:hAnsiTheme="minorHAnsi" w:cstheme="minorHAnsi"/>
                <w:sz w:val="14"/>
                <w:szCs w:val="14"/>
                <w:lang w:val="en-GB"/>
              </w:rPr>
              <w:t xml:space="preserve"> </w:t>
            </w:r>
            <w:hyperlink r:id="rId13" w:history="1">
              <w:r w:rsidR="00537E60" w:rsidRPr="00AE2F66">
                <w:rPr>
                  <w:rStyle w:val="IntenseReference"/>
                  <w:rFonts w:asciiTheme="minorHAnsi" w:hAnsiTheme="minorHAnsi" w:cstheme="minorHAnsi"/>
                  <w:sz w:val="14"/>
                  <w:szCs w:val="14"/>
                  <w:lang w:val="en-GB"/>
                </w:rPr>
                <w:t>M-5673</w:t>
              </w:r>
            </w:hyperlink>
            <w:r w:rsidR="00537E60" w:rsidRPr="00AE2F66">
              <w:rPr>
                <w:rFonts w:asciiTheme="minorHAnsi" w:hAnsiTheme="minorHAnsi" w:cstheme="minorHAnsi"/>
                <w:sz w:val="14"/>
                <w:szCs w:val="14"/>
                <w:lang w:val="en-GB"/>
              </w:rPr>
              <w:t>: Added HasInterface Reference to figure.</w:t>
            </w:r>
            <w:r w:rsidR="00AE0E9E" w:rsidRPr="00AE2F66">
              <w:rPr>
                <w:rFonts w:asciiTheme="minorHAnsi" w:hAnsiTheme="minorHAnsi" w:cstheme="minorHAnsi"/>
                <w:sz w:val="14"/>
                <w:szCs w:val="14"/>
                <w:lang w:val="en-GB"/>
              </w:rPr>
              <w:t xml:space="preserve"> </w:t>
            </w:r>
            <w:hyperlink r:id="rId14" w:history="1">
              <w:r w:rsidR="00287335" w:rsidRPr="00AE2F66">
                <w:rPr>
                  <w:rStyle w:val="IntenseReference"/>
                  <w:rFonts w:asciiTheme="minorHAnsi" w:hAnsiTheme="minorHAnsi" w:cstheme="minorHAnsi"/>
                  <w:sz w:val="14"/>
                  <w:szCs w:val="14"/>
                  <w:lang w:val="en-GB"/>
                </w:rPr>
                <w:t>M-5468</w:t>
              </w:r>
            </w:hyperlink>
            <w:r w:rsidR="00AE0E9E" w:rsidRPr="00AE2F66">
              <w:rPr>
                <w:rFonts w:asciiTheme="minorHAnsi" w:hAnsiTheme="minorHAnsi" w:cstheme="minorHAnsi"/>
                <w:sz w:val="14"/>
                <w:szCs w:val="14"/>
                <w:lang w:val="en-GB"/>
              </w:rPr>
              <w:t xml:space="preserve">: </w:t>
            </w:r>
            <w:r w:rsidR="00FF3759" w:rsidRPr="00AE2F66">
              <w:rPr>
                <w:rFonts w:asciiTheme="minorHAnsi" w:hAnsiTheme="minorHAnsi" w:cstheme="minorHAnsi"/>
                <w:sz w:val="14"/>
                <w:szCs w:val="14"/>
                <w:lang w:val="en-GB"/>
              </w:rPr>
              <w:t>Use of Namespace Index also in Method signatures.</w:t>
            </w:r>
            <w:r w:rsidR="00AE0E9E" w:rsidRPr="00AE2F66">
              <w:rPr>
                <w:rFonts w:asciiTheme="minorHAnsi" w:hAnsiTheme="minorHAnsi" w:cstheme="minorHAnsi"/>
                <w:sz w:val="14"/>
                <w:szCs w:val="14"/>
                <w:lang w:val="en-GB"/>
              </w:rPr>
              <w:t xml:space="preserve"> </w:t>
            </w:r>
            <w:hyperlink r:id="rId15" w:history="1">
              <w:r w:rsidR="00C55D04" w:rsidRPr="00AE2F66">
                <w:rPr>
                  <w:rStyle w:val="IntenseReference"/>
                  <w:rFonts w:asciiTheme="minorHAnsi" w:hAnsiTheme="minorHAnsi" w:cstheme="minorHAnsi"/>
                  <w:sz w:val="14"/>
                  <w:szCs w:val="14"/>
                  <w:lang w:val="en-GB"/>
                </w:rPr>
                <w:t>M-5789</w:t>
              </w:r>
            </w:hyperlink>
            <w:r w:rsidR="00AE0E9E"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Clarify u</w:t>
            </w:r>
            <w:r w:rsidR="00CE06B6" w:rsidRPr="00AE2F66">
              <w:rPr>
                <w:rFonts w:asciiTheme="minorHAnsi" w:hAnsiTheme="minorHAnsi" w:cstheme="minorHAnsi"/>
                <w:sz w:val="14"/>
                <w:szCs w:val="14"/>
                <w:lang w:val="en-GB"/>
              </w:rPr>
              <w:t xml:space="preserve">se of NamespaceIndex </w:t>
            </w:r>
            <w:r w:rsidR="0041665C" w:rsidRPr="00AE2F66">
              <w:rPr>
                <w:rFonts w:asciiTheme="minorHAnsi" w:hAnsiTheme="minorHAnsi" w:cstheme="minorHAnsi"/>
                <w:sz w:val="14"/>
                <w:szCs w:val="14"/>
                <w:lang w:val="en-GB"/>
              </w:rPr>
              <w:t xml:space="preserve">for Profiles or ConformanceUnits in other </w:t>
            </w:r>
            <w:r w:rsidR="00187B4A" w:rsidRPr="00AE2F66">
              <w:rPr>
                <w:rFonts w:asciiTheme="minorHAnsi" w:hAnsiTheme="minorHAnsi" w:cstheme="minorHAnsi"/>
                <w:sz w:val="14"/>
                <w:szCs w:val="14"/>
                <w:lang w:val="en-GB"/>
              </w:rPr>
              <w:t>specifications.</w:t>
            </w:r>
          </w:p>
        </w:tc>
      </w:tr>
      <w:tr w:rsidR="0039470F" w:rsidRPr="00AE2F66" w14:paraId="0DB43472" w14:textId="77777777" w:rsidTr="00EF18C7">
        <w:tc>
          <w:tcPr>
            <w:tcW w:w="909" w:type="dxa"/>
          </w:tcPr>
          <w:p w14:paraId="3741515E" w14:textId="554CA865" w:rsidR="0039470F" w:rsidRPr="00AE2F66" w:rsidRDefault="0039470F"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1.01.12</w:t>
            </w:r>
          </w:p>
        </w:tc>
        <w:tc>
          <w:tcPr>
            <w:tcW w:w="1309" w:type="dxa"/>
          </w:tcPr>
          <w:p w14:paraId="5FDB5E69" w14:textId="54442735" w:rsidR="0039470F" w:rsidRPr="00AE2F66" w:rsidRDefault="0056596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Nov 16, 2020</w:t>
            </w:r>
          </w:p>
        </w:tc>
        <w:tc>
          <w:tcPr>
            <w:tcW w:w="7416" w:type="dxa"/>
          </w:tcPr>
          <w:p w14:paraId="7DC1C51F" w14:textId="5E2727B6" w:rsidR="0039470F" w:rsidRPr="00AE2F66" w:rsidRDefault="0039470F" w:rsidP="00EF39A8">
            <w:pPr>
              <w:pStyle w:val="Figure0"/>
              <w:keepNext w:val="0"/>
              <w:spacing w:before="20" w:after="40" w:line="240" w:lineRule="auto"/>
              <w:jc w:val="left"/>
              <w:rPr>
                <w:rStyle w:val="IntenseReference"/>
                <w:rFonts w:asciiTheme="minorHAnsi" w:hAnsiTheme="minorHAnsi" w:cstheme="minorHAnsi"/>
                <w:sz w:val="14"/>
                <w:szCs w:val="14"/>
                <w:lang w:val="en-GB"/>
              </w:rPr>
            </w:pPr>
            <w:hyperlink r:id="rId16" w:history="1">
              <w:r w:rsidRPr="00AE2F66">
                <w:rPr>
                  <w:rStyle w:val="IntenseReference"/>
                  <w:rFonts w:asciiTheme="minorHAnsi" w:hAnsiTheme="minorHAnsi" w:cstheme="minorHAnsi"/>
                  <w:sz w:val="14"/>
                  <w:szCs w:val="14"/>
                  <w:lang w:val="en-GB"/>
                </w:rPr>
                <w:t>M-5904</w:t>
              </w:r>
            </w:hyperlink>
            <w:r w:rsidRPr="00AE2F66">
              <w:rPr>
                <w:rFonts w:asciiTheme="minorHAnsi" w:hAnsiTheme="minorHAnsi" w:cstheme="minorHAnsi"/>
                <w:sz w:val="14"/>
                <w:szCs w:val="14"/>
                <w:lang w:val="en-GB"/>
              </w:rPr>
              <w:t xml:space="preserve">: BrowseName convention for placeholders. </w:t>
            </w:r>
            <w:hyperlink r:id="rId17" w:history="1">
              <w:r w:rsidRPr="00AE2F66">
                <w:rPr>
                  <w:rStyle w:val="IntenseReference"/>
                  <w:rFonts w:asciiTheme="minorHAnsi" w:hAnsiTheme="minorHAnsi" w:cstheme="minorHAnsi"/>
                  <w:sz w:val="14"/>
                  <w:szCs w:val="14"/>
                  <w:lang w:val="en-GB"/>
                </w:rPr>
                <w:t>M-6184</w:t>
              </w:r>
            </w:hyperlink>
            <w:r w:rsidRPr="00AE2F66">
              <w:rPr>
                <w:rFonts w:asciiTheme="minorHAnsi" w:hAnsiTheme="minorHAnsi" w:cstheme="minorHAnsi"/>
                <w:sz w:val="14"/>
                <w:szCs w:val="14"/>
                <w:lang w:val="en-GB"/>
              </w:rPr>
              <w:t>: The "additional attributes" table shall not be restricted to Value and Description.</w:t>
            </w:r>
            <w:r w:rsidR="00BE24DD" w:rsidRPr="00AE2F66">
              <w:rPr>
                <w:rStyle w:val="IntenseReference"/>
                <w:rFonts w:asciiTheme="minorHAnsi" w:hAnsiTheme="minorHAnsi" w:cstheme="minorHAnsi"/>
                <w:sz w:val="14"/>
                <w:szCs w:val="14"/>
                <w:lang w:val="en-GB"/>
              </w:rPr>
              <w:t xml:space="preserve"> </w:t>
            </w:r>
            <w:hyperlink r:id="rId18" w:history="1">
              <w:r w:rsidR="00BE24DD" w:rsidRPr="00AE2F66">
                <w:rPr>
                  <w:rStyle w:val="IntenseReference"/>
                  <w:rFonts w:asciiTheme="minorHAnsi" w:hAnsiTheme="minorHAnsi" w:cstheme="minorHAnsi"/>
                  <w:sz w:val="14"/>
                  <w:szCs w:val="14"/>
                  <w:lang w:val="en-GB"/>
                </w:rPr>
                <w:t>M-6183</w:t>
              </w:r>
            </w:hyperlink>
            <w:r w:rsidR="00BE24DD" w:rsidRPr="00AE2F66">
              <w:rPr>
                <w:rFonts w:asciiTheme="minorHAnsi" w:hAnsiTheme="minorHAnsi" w:cstheme="minorHAnsi"/>
                <w:sz w:val="14"/>
                <w:szCs w:val="14"/>
                <w:lang w:val="en-GB"/>
              </w:rPr>
              <w:t>: Fix heading names for columns with a browse path.</w:t>
            </w:r>
            <w:r w:rsidR="007A0382" w:rsidRPr="00AE2F66">
              <w:rPr>
                <w:rStyle w:val="IntenseReference"/>
                <w:rFonts w:asciiTheme="minorHAnsi" w:hAnsiTheme="minorHAnsi" w:cstheme="minorHAnsi"/>
                <w:sz w:val="14"/>
                <w:szCs w:val="14"/>
                <w:lang w:val="en-GB"/>
              </w:rPr>
              <w:t xml:space="preserve"> </w:t>
            </w:r>
            <w:hyperlink r:id="rId19" w:history="1">
              <w:r w:rsidR="007A0382" w:rsidRPr="00AE2F66">
                <w:rPr>
                  <w:rStyle w:val="IntenseReference"/>
                  <w:rFonts w:asciiTheme="minorHAnsi" w:hAnsiTheme="minorHAnsi" w:cstheme="minorHAnsi"/>
                  <w:sz w:val="14"/>
                  <w:szCs w:val="14"/>
                  <w:lang w:val="en-GB"/>
                </w:rPr>
                <w:t>M-6112</w:t>
              </w:r>
            </w:hyperlink>
            <w:r w:rsidR="007A0382" w:rsidRPr="00AE2F66">
              <w:rPr>
                <w:rFonts w:asciiTheme="minorHAnsi" w:hAnsiTheme="minorHAnsi" w:cstheme="minorHAnsi"/>
                <w:sz w:val="14"/>
                <w:szCs w:val="14"/>
                <w:lang w:val="en-GB"/>
              </w:rPr>
              <w:t>: Add an example state machine.</w:t>
            </w:r>
            <w:r w:rsidR="007F5673" w:rsidRPr="00AE2F66">
              <w:rPr>
                <w:rStyle w:val="IntenseReference"/>
                <w:rFonts w:asciiTheme="minorHAnsi" w:hAnsiTheme="minorHAnsi" w:cstheme="minorHAnsi"/>
                <w:sz w:val="14"/>
                <w:szCs w:val="14"/>
                <w:lang w:val="en-GB"/>
              </w:rPr>
              <w:t xml:space="preserve"> </w:t>
            </w:r>
            <w:hyperlink r:id="rId20" w:history="1">
              <w:r w:rsidR="006D6679" w:rsidRPr="00AE2F66">
                <w:rPr>
                  <w:rStyle w:val="IntenseReference"/>
                  <w:rFonts w:asciiTheme="minorHAnsi" w:hAnsiTheme="minorHAnsi" w:cstheme="minorHAnsi"/>
                  <w:sz w:val="14"/>
                  <w:szCs w:val="14"/>
                  <w:lang w:val="en-GB"/>
                </w:rPr>
                <w:t>M-6185</w:t>
              </w:r>
            </w:hyperlink>
            <w:r w:rsidR="007F5673" w:rsidRPr="00AE2F66">
              <w:rPr>
                <w:rFonts w:asciiTheme="minorHAnsi" w:hAnsiTheme="minorHAnsi" w:cstheme="minorHAnsi"/>
                <w:sz w:val="14"/>
                <w:szCs w:val="14"/>
                <w:lang w:val="en-GB"/>
              </w:rPr>
              <w:t>: Add new table types to conventions.</w:t>
            </w:r>
          </w:p>
        </w:tc>
      </w:tr>
      <w:tr w:rsidR="00E9293A" w:rsidRPr="00E74E60" w14:paraId="6E5C6CB9" w14:textId="77777777" w:rsidTr="00EF18C7">
        <w:tc>
          <w:tcPr>
            <w:tcW w:w="909" w:type="dxa"/>
          </w:tcPr>
          <w:p w14:paraId="4C6776DC" w14:textId="6AC3F22F"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1.01.13</w:t>
            </w:r>
          </w:p>
        </w:tc>
        <w:tc>
          <w:tcPr>
            <w:tcW w:w="1309" w:type="dxa"/>
          </w:tcPr>
          <w:p w14:paraId="3847A9C4" w14:textId="7661F804"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Feb 17, 2021</w:t>
            </w:r>
          </w:p>
        </w:tc>
        <w:tc>
          <w:tcPr>
            <w:tcW w:w="7416" w:type="dxa"/>
          </w:tcPr>
          <w:p w14:paraId="3048A7DC" w14:textId="490EB5F6" w:rsidR="00E9293A" w:rsidRPr="00E74E60" w:rsidRDefault="00E9293A" w:rsidP="00095589">
            <w:pPr>
              <w:pStyle w:val="Figure0"/>
              <w:keepNext w:val="0"/>
              <w:spacing w:before="40" w:after="80" w:line="240" w:lineRule="auto"/>
              <w:jc w:val="left"/>
              <w:rPr>
                <w:rStyle w:val="IntenseReference"/>
                <w:rFonts w:asciiTheme="minorHAnsi" w:hAnsiTheme="minorHAnsi" w:cstheme="minorHAnsi"/>
                <w:sz w:val="14"/>
                <w:szCs w:val="14"/>
                <w:lang w:val="en-GB"/>
              </w:rPr>
            </w:pPr>
            <w:hyperlink r:id="rId21" w:history="1">
              <w:r w:rsidRPr="00E74E60">
                <w:rPr>
                  <w:rStyle w:val="IntenseReference"/>
                  <w:rFonts w:asciiTheme="minorHAnsi" w:hAnsiTheme="minorHAnsi" w:cstheme="minorHAnsi"/>
                  <w:sz w:val="14"/>
                  <w:szCs w:val="14"/>
                  <w:lang w:val="en-GB"/>
                </w:rPr>
                <w:t>M-6302</w:t>
              </w:r>
            </w:hyperlink>
            <w:r w:rsidRPr="00E74E60">
              <w:rPr>
                <w:rFonts w:asciiTheme="minorHAnsi" w:hAnsiTheme="minorHAnsi" w:cstheme="minorHAnsi"/>
                <w:sz w:val="14"/>
                <w:szCs w:val="14"/>
                <w:lang w:val="en-GB"/>
              </w:rPr>
              <w:t xml:space="preserve">: Updated format for NamespaceMetadata table to make it validatable. </w:t>
            </w:r>
            <w:hyperlink r:id="rId22" w:history="1">
              <w:r w:rsidRPr="00E74E60">
                <w:rPr>
                  <w:rStyle w:val="IntenseReference"/>
                  <w:rFonts w:asciiTheme="minorHAnsi" w:hAnsiTheme="minorHAnsi" w:cstheme="minorHAnsi"/>
                  <w:sz w:val="14"/>
                  <w:szCs w:val="14"/>
                  <w:lang w:val="en-GB"/>
                </w:rPr>
                <w:t>M-6317</w:t>
              </w:r>
            </w:hyperlink>
            <w:r w:rsidRPr="00E74E60">
              <w:rPr>
                <w:rFonts w:asciiTheme="minorHAnsi" w:hAnsiTheme="minorHAnsi" w:cstheme="minorHAnsi"/>
                <w:sz w:val="14"/>
                <w:szCs w:val="14"/>
                <w:lang w:val="en-GB"/>
              </w:rPr>
              <w:t>: Added guideline for uncaptioned embedded figures.</w:t>
            </w:r>
          </w:p>
        </w:tc>
      </w:tr>
      <w:tr w:rsidR="007D1FA4" w:rsidRPr="00E74E60" w14:paraId="0D29B1DD" w14:textId="77777777" w:rsidTr="00EF18C7">
        <w:tc>
          <w:tcPr>
            <w:tcW w:w="909" w:type="dxa"/>
          </w:tcPr>
          <w:p w14:paraId="6522B0AC" w14:textId="139923EF" w:rsidR="007D1FA4" w:rsidRPr="00E74E60" w:rsidRDefault="007D1FA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1.01.14</w:t>
            </w:r>
          </w:p>
        </w:tc>
        <w:tc>
          <w:tcPr>
            <w:tcW w:w="1309" w:type="dxa"/>
          </w:tcPr>
          <w:p w14:paraId="7EE0A1A1" w14:textId="41F16431" w:rsidR="007D1FA4" w:rsidRPr="00E74E60" w:rsidRDefault="009C2E9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 xml:space="preserve">Nov </w:t>
            </w:r>
            <w:r w:rsidR="00CB6046" w:rsidRPr="00E74E60">
              <w:rPr>
                <w:rFonts w:asciiTheme="minorHAnsi" w:hAnsiTheme="minorHAnsi" w:cstheme="minorHAnsi"/>
                <w:sz w:val="14"/>
                <w:szCs w:val="14"/>
                <w:lang w:val="en-GB"/>
              </w:rPr>
              <w:t>15</w:t>
            </w:r>
            <w:r w:rsidRPr="00E74E60">
              <w:rPr>
                <w:rFonts w:asciiTheme="minorHAnsi" w:hAnsiTheme="minorHAnsi" w:cstheme="minorHAnsi"/>
                <w:sz w:val="14"/>
                <w:szCs w:val="14"/>
                <w:lang w:val="en-GB"/>
              </w:rPr>
              <w:t>, 2021</w:t>
            </w:r>
          </w:p>
        </w:tc>
        <w:tc>
          <w:tcPr>
            <w:tcW w:w="7416" w:type="dxa"/>
          </w:tcPr>
          <w:p w14:paraId="0AA593F4" w14:textId="2D78F620" w:rsidR="007D1FA4" w:rsidRPr="00E74E60" w:rsidRDefault="00940419" w:rsidP="00D35901">
            <w:pPr>
              <w:pStyle w:val="Figure0"/>
              <w:keepNext w:val="0"/>
              <w:spacing w:before="40" w:after="80" w:line="240" w:lineRule="auto"/>
              <w:jc w:val="left"/>
              <w:rPr>
                <w:rFonts w:asciiTheme="minorHAnsi" w:hAnsiTheme="minorHAnsi" w:cstheme="minorHAnsi"/>
                <w:b/>
                <w:bCs/>
                <w:sz w:val="14"/>
                <w:szCs w:val="14"/>
                <w:lang w:val="en-GB"/>
              </w:rPr>
            </w:pPr>
            <w:hyperlink r:id="rId23" w:history="1">
              <w:r w:rsidRPr="00E74E60">
                <w:rPr>
                  <w:rStyle w:val="IntenseReference"/>
                  <w:rFonts w:asciiTheme="minorHAnsi" w:hAnsiTheme="minorHAnsi" w:cstheme="minorHAnsi"/>
                  <w:sz w:val="14"/>
                  <w:szCs w:val="14"/>
                  <w:lang w:val="en-GB"/>
                </w:rPr>
                <w:t>M-6264</w:t>
              </w:r>
            </w:hyperlink>
            <w:r w:rsidRPr="00E74E60">
              <w:rPr>
                <w:rFonts w:asciiTheme="minorHAnsi" w:hAnsiTheme="minorHAnsi" w:cstheme="minorHAnsi"/>
                <w:sz w:val="14"/>
                <w:szCs w:val="14"/>
                <w:lang w:val="en-GB"/>
              </w:rPr>
              <w:t xml:space="preserve">: GeneratesEvent example added. </w:t>
            </w:r>
            <w:hyperlink r:id="rId24" w:history="1">
              <w:r w:rsidRPr="00E74E60">
                <w:rPr>
                  <w:rStyle w:val="IntenseReference"/>
                  <w:rFonts w:asciiTheme="minorHAnsi" w:hAnsiTheme="minorHAnsi" w:cstheme="minorHAnsi"/>
                  <w:sz w:val="14"/>
                  <w:szCs w:val="14"/>
                  <w:lang w:val="en-GB"/>
                </w:rPr>
                <w:t>M-7147</w:t>
              </w:r>
            </w:hyperlink>
            <w:r w:rsidRPr="00E74E60">
              <w:rPr>
                <w:rFonts w:asciiTheme="minorHAnsi" w:hAnsiTheme="minorHAnsi" w:cstheme="minorHAnsi"/>
                <w:sz w:val="14"/>
                <w:szCs w:val="14"/>
                <w:lang w:val="en-GB"/>
              </w:rPr>
              <w:t>: Added abbreviated terms used in template.</w:t>
            </w:r>
            <w:r w:rsidRPr="00E74E60">
              <w:rPr>
                <w:rStyle w:val="IntenseReference"/>
                <w:rFonts w:asciiTheme="minorHAnsi" w:hAnsiTheme="minorHAnsi" w:cstheme="minorHAnsi"/>
                <w:sz w:val="14"/>
                <w:szCs w:val="14"/>
                <w:lang w:val="en-GB"/>
              </w:rPr>
              <w:t xml:space="preserve"> </w:t>
            </w:r>
            <w:hyperlink r:id="rId25" w:history="1">
              <w:r w:rsidR="00095589" w:rsidRPr="00E74E60">
                <w:rPr>
                  <w:rStyle w:val="IntenseReference"/>
                  <w:rFonts w:asciiTheme="minorHAnsi" w:hAnsiTheme="minorHAnsi" w:cstheme="minorHAnsi"/>
                  <w:sz w:val="14"/>
                  <w:szCs w:val="14"/>
                  <w:lang w:val="en-GB"/>
                </w:rPr>
                <w:t>M-6265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No HasSubtype References</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6" w:history="1">
              <w:r w:rsidR="00095589" w:rsidRPr="00E74E60">
                <w:rPr>
                  <w:rStyle w:val="IntenseReference"/>
                  <w:rFonts w:asciiTheme="minorHAnsi" w:hAnsiTheme="minorHAnsi" w:cstheme="minorHAnsi"/>
                  <w:sz w:val="14"/>
                  <w:szCs w:val="14"/>
                  <w:lang w:val="en-GB"/>
                </w:rPr>
                <w:t>M-7265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max size for ConformanceUnit description</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7" w:history="1">
              <w:r w:rsidR="00095589" w:rsidRPr="00E74E60">
                <w:rPr>
                  <w:rStyle w:val="IntenseReference"/>
                  <w:rFonts w:asciiTheme="minorHAnsi" w:hAnsiTheme="minorHAnsi" w:cstheme="minorHAnsi"/>
                  <w:sz w:val="14"/>
                  <w:szCs w:val="14"/>
                  <w:lang w:val="en-GB"/>
                </w:rPr>
                <w:t>M-6612</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definition of capability ID (Annex A.2)</w:t>
            </w:r>
            <w:r w:rsidRPr="00E74E60">
              <w:rPr>
                <w:rFonts w:asciiTheme="minorHAnsi" w:hAnsiTheme="minorHAnsi" w:cstheme="minorHAnsi"/>
                <w:sz w:val="14"/>
                <w:szCs w:val="14"/>
                <w:lang w:val="en-GB"/>
              </w:rPr>
              <w:t xml:space="preserve">. </w:t>
            </w:r>
            <w:hyperlink r:id="rId28" w:history="1">
              <w:r w:rsidR="00095589" w:rsidRPr="00E74E60">
                <w:rPr>
                  <w:rStyle w:val="IntenseReference"/>
                  <w:rFonts w:asciiTheme="minorHAnsi" w:hAnsiTheme="minorHAnsi" w:cstheme="minorHAnsi"/>
                  <w:sz w:val="14"/>
                  <w:szCs w:val="14"/>
                  <w:lang w:val="en-GB"/>
                </w:rPr>
                <w:t>M-6150</w:t>
              </w:r>
            </w:hyperlink>
            <w:r w:rsidRPr="00E74E60">
              <w:rPr>
                <w:rFonts w:asciiTheme="minorHAnsi" w:hAnsiTheme="minorHAnsi" w:cstheme="minorHAnsi"/>
                <w:sz w:val="14"/>
                <w:szCs w:val="14"/>
                <w:lang w:val="en-GB"/>
              </w:rPr>
              <w:t xml:space="preserve">: </w:t>
            </w:r>
            <w:r w:rsidR="00D35901" w:rsidRPr="00E74E60">
              <w:rPr>
                <w:rFonts w:asciiTheme="minorHAnsi" w:hAnsiTheme="minorHAnsi" w:cstheme="minorHAnsi"/>
                <w:sz w:val="14"/>
                <w:szCs w:val="14"/>
                <w:lang w:val="en-GB"/>
              </w:rPr>
              <w:t>Extended tables with Conformance Units row</w:t>
            </w:r>
            <w:r w:rsidRPr="00E74E60">
              <w:rPr>
                <w:rFonts w:asciiTheme="minorHAnsi" w:hAnsiTheme="minorHAnsi" w:cstheme="minorHAnsi"/>
                <w:sz w:val="14"/>
                <w:szCs w:val="14"/>
                <w:lang w:val="en-GB"/>
              </w:rPr>
              <w:t>.</w:t>
            </w:r>
          </w:p>
        </w:tc>
      </w:tr>
      <w:tr w:rsidR="00D7327F" w:rsidRPr="00EC120D" w14:paraId="4E71D1DF" w14:textId="77777777" w:rsidTr="00EF18C7">
        <w:tc>
          <w:tcPr>
            <w:tcW w:w="909" w:type="dxa"/>
          </w:tcPr>
          <w:p w14:paraId="268BBEA0" w14:textId="0275EE45" w:rsidR="00D7327F" w:rsidRPr="0074256B" w:rsidRDefault="00D7327F"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1.01.15</w:t>
            </w:r>
          </w:p>
        </w:tc>
        <w:tc>
          <w:tcPr>
            <w:tcW w:w="1309" w:type="dxa"/>
          </w:tcPr>
          <w:p w14:paraId="5A1CC090" w14:textId="60EF3142" w:rsidR="00D7327F" w:rsidRDefault="009035F7"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Oct 01, 2022</w:t>
            </w:r>
          </w:p>
        </w:tc>
        <w:tc>
          <w:tcPr>
            <w:tcW w:w="7416" w:type="dxa"/>
          </w:tcPr>
          <w:p w14:paraId="1C14363F" w14:textId="77607914" w:rsidR="00D7327F" w:rsidRDefault="00D7327F" w:rsidP="00D35901">
            <w:pPr>
              <w:pStyle w:val="Figure0"/>
              <w:keepNext w:val="0"/>
              <w:spacing w:before="40" w:after="80" w:line="240" w:lineRule="auto"/>
              <w:jc w:val="left"/>
            </w:pPr>
            <w:hyperlink r:id="rId29" w:history="1">
              <w:r>
                <w:rPr>
                  <w:rStyle w:val="IntenseReference"/>
                  <w:rFonts w:asciiTheme="minorHAnsi" w:hAnsiTheme="minorHAnsi" w:cstheme="minorHAnsi"/>
                  <w:sz w:val="16"/>
                  <w:szCs w:val="16"/>
                  <w:lang w:val="en-GB"/>
                </w:rPr>
                <w:t>M-7528</w:t>
              </w:r>
            </w:hyperlink>
            <w:r w:rsidRPr="0074256B">
              <w:rPr>
                <w:rFonts w:asciiTheme="minorHAnsi" w:hAnsiTheme="minorHAnsi" w:cstheme="minorHAnsi"/>
                <w:sz w:val="16"/>
                <w:szCs w:val="16"/>
                <w:lang w:val="en-GB"/>
              </w:rPr>
              <w:t xml:space="preserve">: </w:t>
            </w:r>
            <w:r>
              <w:rPr>
                <w:rFonts w:asciiTheme="minorHAnsi" w:hAnsiTheme="minorHAnsi" w:cstheme="minorHAnsi"/>
                <w:sz w:val="16"/>
                <w:szCs w:val="16"/>
                <w:lang w:val="en-GB"/>
              </w:rPr>
              <w:t>Namespace index also for the “Subtype of” rows</w:t>
            </w:r>
            <w:r w:rsidRPr="0074256B">
              <w:rPr>
                <w:rFonts w:asciiTheme="minorHAnsi" w:hAnsiTheme="minorHAnsi" w:cstheme="minorHAnsi"/>
                <w:sz w:val="16"/>
                <w:szCs w:val="16"/>
                <w:lang w:val="en-GB"/>
              </w:rPr>
              <w:t>.</w:t>
            </w:r>
            <w:r w:rsidR="00A628F1">
              <w:rPr>
                <w:rFonts w:asciiTheme="minorHAnsi" w:hAnsiTheme="minorHAnsi" w:cstheme="minorHAnsi"/>
                <w:sz w:val="16"/>
                <w:szCs w:val="16"/>
                <w:lang w:val="en-GB"/>
              </w:rPr>
              <w:t xml:space="preserve"> </w:t>
            </w:r>
            <w:hyperlink r:id="rId30" w:history="1">
              <w:r w:rsidR="00A628F1">
                <w:rPr>
                  <w:rStyle w:val="IntenseReference"/>
                  <w:rFonts w:asciiTheme="minorHAnsi" w:hAnsiTheme="minorHAnsi" w:cstheme="minorHAnsi"/>
                  <w:sz w:val="16"/>
                  <w:szCs w:val="16"/>
                  <w:lang w:val="en-GB"/>
                </w:rPr>
                <w:t>M-8025</w:t>
              </w:r>
            </w:hyperlink>
            <w:r w:rsidR="00A628F1" w:rsidRPr="0074256B">
              <w:rPr>
                <w:rFonts w:asciiTheme="minorHAnsi" w:hAnsiTheme="minorHAnsi" w:cstheme="minorHAnsi"/>
                <w:sz w:val="16"/>
                <w:szCs w:val="16"/>
                <w:lang w:val="en-GB"/>
              </w:rPr>
              <w:t xml:space="preserve">: </w:t>
            </w:r>
            <w:r w:rsidR="00A628F1">
              <w:rPr>
                <w:rFonts w:asciiTheme="minorHAnsi" w:hAnsiTheme="minorHAnsi" w:cstheme="minorHAnsi"/>
                <w:sz w:val="16"/>
                <w:szCs w:val="16"/>
                <w:lang w:val="en-GB"/>
              </w:rPr>
              <w:t xml:space="preserve">Added missing </w:t>
            </w:r>
            <w:r w:rsidR="00E44F92">
              <w:rPr>
                <w:rFonts w:asciiTheme="minorHAnsi" w:hAnsiTheme="minorHAnsi" w:cstheme="minorHAnsi"/>
                <w:sz w:val="16"/>
                <w:szCs w:val="16"/>
                <w:lang w:val="en-GB"/>
              </w:rPr>
              <w:t>B</w:t>
            </w:r>
            <w:r w:rsidR="00A628F1">
              <w:rPr>
                <w:rFonts w:asciiTheme="minorHAnsi" w:hAnsiTheme="minorHAnsi" w:cstheme="minorHAnsi"/>
                <w:sz w:val="16"/>
                <w:szCs w:val="16"/>
                <w:lang w:val="en-GB"/>
              </w:rPr>
              <w:t xml:space="preserve">rowsePath tables for </w:t>
            </w:r>
            <w:r w:rsidR="004F5B41">
              <w:rPr>
                <w:rFonts w:asciiTheme="minorHAnsi" w:hAnsiTheme="minorHAnsi" w:cstheme="minorHAnsi"/>
                <w:sz w:val="16"/>
                <w:szCs w:val="16"/>
                <w:lang w:val="en-GB"/>
              </w:rPr>
              <w:t>subcomponents</w:t>
            </w:r>
            <w:r w:rsidR="00A628F1" w:rsidRPr="0074256B">
              <w:rPr>
                <w:rFonts w:asciiTheme="minorHAnsi" w:hAnsiTheme="minorHAnsi" w:cstheme="minorHAnsi"/>
                <w:sz w:val="16"/>
                <w:szCs w:val="16"/>
                <w:lang w:val="en-GB"/>
              </w:rPr>
              <w:t>.</w:t>
            </w:r>
            <w:r w:rsidR="0097411C">
              <w:rPr>
                <w:rFonts w:asciiTheme="minorHAnsi" w:hAnsiTheme="minorHAnsi" w:cstheme="minorHAnsi"/>
                <w:sz w:val="16"/>
                <w:szCs w:val="16"/>
                <w:lang w:val="en-GB"/>
              </w:rPr>
              <w:t xml:space="preserve"> </w:t>
            </w:r>
            <w:hyperlink r:id="rId31" w:history="1">
              <w:r w:rsidR="0097411C">
                <w:rPr>
                  <w:rStyle w:val="IntenseReference"/>
                  <w:rFonts w:asciiTheme="minorHAnsi" w:hAnsiTheme="minorHAnsi" w:cstheme="minorHAnsi"/>
                  <w:sz w:val="16"/>
                  <w:szCs w:val="16"/>
                  <w:lang w:val="en-GB"/>
                </w:rPr>
                <w:t>M-6776</w:t>
              </w:r>
            </w:hyperlink>
            <w:r w:rsidR="0097411C" w:rsidRPr="0074256B">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Changed the examples</w:t>
            </w:r>
            <w:r w:rsidR="00102C3C" w:rsidRPr="00102C3C">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for Structure and Union to</w:t>
            </w:r>
            <w:r w:rsidR="00102C3C" w:rsidRPr="00102C3C">
              <w:rPr>
                <w:rFonts w:asciiTheme="minorHAnsi" w:hAnsiTheme="minorHAnsi" w:cstheme="minorHAnsi"/>
                <w:sz w:val="16"/>
                <w:szCs w:val="16"/>
                <w:lang w:val="en-GB"/>
              </w:rPr>
              <w:t xml:space="preserve"> start with an uppercase character.</w:t>
            </w:r>
            <w:r w:rsidR="00EE12D1">
              <w:rPr>
                <w:rFonts w:asciiTheme="minorHAnsi" w:hAnsiTheme="minorHAnsi" w:cstheme="minorHAnsi"/>
                <w:sz w:val="16"/>
                <w:szCs w:val="16"/>
                <w:lang w:val="en-GB"/>
              </w:rPr>
              <w:t xml:space="preserve"> </w:t>
            </w:r>
            <w:hyperlink r:id="rId32" w:history="1">
              <w:r w:rsidR="00EE12D1" w:rsidRPr="00992F2B">
                <w:rPr>
                  <w:rStyle w:val="IntenseReference"/>
                  <w:rFonts w:asciiTheme="minorHAnsi" w:hAnsiTheme="minorHAnsi" w:cstheme="minorHAnsi"/>
                  <w:sz w:val="16"/>
                  <w:szCs w:val="16"/>
                </w:rPr>
                <w:t>M-7341</w:t>
              </w:r>
            </w:hyperlink>
            <w:r w:rsidR="00EE12D1" w:rsidRPr="00992F2B">
              <w:rPr>
                <w:rStyle w:val="IntenseReference"/>
                <w:rFonts w:asciiTheme="minorHAnsi" w:hAnsiTheme="minorHAnsi" w:cstheme="minorHAnsi"/>
                <w:sz w:val="16"/>
                <w:szCs w:val="16"/>
              </w:rPr>
              <w:t>:</w:t>
            </w:r>
            <w:r w:rsidR="00EE12D1">
              <w:rPr>
                <w:rFonts w:asciiTheme="minorHAnsi" w:hAnsiTheme="minorHAnsi" w:cstheme="minorHAnsi"/>
                <w:sz w:val="16"/>
                <w:szCs w:val="16"/>
                <w:lang w:val="en-GB"/>
              </w:rPr>
              <w:t xml:space="preserve"> Added extended definition for structures.</w:t>
            </w:r>
          </w:p>
        </w:tc>
      </w:tr>
      <w:tr w:rsidR="00BE6A6F" w:rsidRPr="00AE2F66" w14:paraId="034016AD" w14:textId="77777777" w:rsidTr="00EF18C7">
        <w:tc>
          <w:tcPr>
            <w:tcW w:w="909" w:type="dxa"/>
          </w:tcPr>
          <w:p w14:paraId="51D3DAA1" w14:textId="44E50A23" w:rsidR="00BE6A6F" w:rsidRPr="00EF39A8" w:rsidRDefault="00BE6A6F"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1.01.16</w:t>
            </w:r>
          </w:p>
        </w:tc>
        <w:tc>
          <w:tcPr>
            <w:tcW w:w="1309" w:type="dxa"/>
          </w:tcPr>
          <w:p w14:paraId="47772F2D" w14:textId="052E7BF7" w:rsidR="00BE6A6F" w:rsidRPr="00EF39A8" w:rsidRDefault="00AE2F66"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Mar 14</w:t>
            </w:r>
            <w:r w:rsidR="00BE6A6F" w:rsidRPr="00EF39A8">
              <w:rPr>
                <w:rFonts w:asciiTheme="minorHAnsi" w:hAnsiTheme="minorHAnsi" w:cstheme="minorHAnsi"/>
                <w:sz w:val="16"/>
                <w:szCs w:val="16"/>
                <w:lang w:val="en-GB"/>
              </w:rPr>
              <w:t>, 2023</w:t>
            </w:r>
          </w:p>
        </w:tc>
        <w:tc>
          <w:tcPr>
            <w:tcW w:w="7416" w:type="dxa"/>
          </w:tcPr>
          <w:p w14:paraId="42599F46" w14:textId="0B8EA953" w:rsidR="00BE6A6F" w:rsidRPr="00EF39A8" w:rsidRDefault="00BE6A6F" w:rsidP="00D35901">
            <w:pPr>
              <w:pStyle w:val="Figure0"/>
              <w:keepNext w:val="0"/>
              <w:spacing w:before="40" w:after="80" w:line="240" w:lineRule="auto"/>
              <w:jc w:val="left"/>
              <w:rPr>
                <w:sz w:val="16"/>
                <w:szCs w:val="16"/>
              </w:rPr>
            </w:pPr>
            <w:hyperlink r:id="rId33" w:history="1">
              <w:r w:rsidRPr="00EF39A8">
                <w:rPr>
                  <w:rStyle w:val="IntenseReference"/>
                  <w:rFonts w:asciiTheme="minorHAnsi" w:hAnsiTheme="minorHAnsi" w:cstheme="minorHAnsi"/>
                  <w:sz w:val="16"/>
                  <w:szCs w:val="16"/>
                  <w:lang w:val="en-GB"/>
                </w:rPr>
                <w:t>M-8638</w:t>
              </w:r>
            </w:hyperlink>
            <w:r w:rsidRPr="00EF39A8">
              <w:rPr>
                <w:rFonts w:asciiTheme="minorHAnsi" w:hAnsiTheme="minorHAnsi" w:cstheme="minorHAnsi"/>
                <w:sz w:val="16"/>
                <w:szCs w:val="16"/>
                <w:lang w:val="en-GB"/>
              </w:rPr>
              <w:t>: Updated URL format for schema files</w:t>
            </w:r>
            <w:r w:rsidR="00AE2F66" w:rsidRPr="00EF39A8">
              <w:rPr>
                <w:rFonts w:asciiTheme="minorHAnsi" w:hAnsiTheme="minorHAnsi" w:cstheme="minorHAnsi"/>
                <w:sz w:val="16"/>
                <w:szCs w:val="16"/>
                <w:lang w:val="en-GB"/>
              </w:rPr>
              <w:t xml:space="preserve"> (Annex A)</w:t>
            </w:r>
            <w:r w:rsidRPr="00EF39A8">
              <w:rPr>
                <w:rFonts w:asciiTheme="minorHAnsi" w:hAnsiTheme="minorHAnsi" w:cstheme="minorHAnsi"/>
                <w:sz w:val="16"/>
                <w:szCs w:val="16"/>
                <w:lang w:val="en-GB"/>
              </w:rPr>
              <w:t>.</w:t>
            </w:r>
            <w:r w:rsidR="00CB2E29" w:rsidRPr="00EF39A8">
              <w:rPr>
                <w:rFonts w:asciiTheme="minorHAnsi" w:hAnsiTheme="minorHAnsi" w:cstheme="minorHAnsi"/>
                <w:sz w:val="16"/>
                <w:szCs w:val="16"/>
                <w:lang w:val="en-GB"/>
              </w:rPr>
              <w:br/>
              <w:t>Updated URL format for normative references</w:t>
            </w:r>
            <w:r w:rsidR="00B25A14" w:rsidRPr="00EF39A8">
              <w:rPr>
                <w:rFonts w:asciiTheme="minorHAnsi" w:hAnsiTheme="minorHAnsi" w:cstheme="minorHAnsi"/>
                <w:sz w:val="16"/>
                <w:szCs w:val="16"/>
                <w:lang w:val="en-GB"/>
              </w:rPr>
              <w:t xml:space="preserve"> to documents</w:t>
            </w:r>
            <w:r w:rsidR="00AE2F66" w:rsidRPr="00EF39A8">
              <w:rPr>
                <w:rFonts w:asciiTheme="minorHAnsi" w:hAnsiTheme="minorHAnsi" w:cstheme="minorHAnsi"/>
                <w:sz w:val="16"/>
                <w:szCs w:val="16"/>
                <w:lang w:val="en-GB"/>
              </w:rPr>
              <w:t xml:space="preserve"> (Clause 2)</w:t>
            </w:r>
            <w:r w:rsidR="00CB2E29" w:rsidRPr="00EF39A8">
              <w:rPr>
                <w:rFonts w:asciiTheme="minorHAnsi" w:hAnsiTheme="minorHAnsi" w:cstheme="minorHAnsi"/>
                <w:sz w:val="16"/>
                <w:szCs w:val="16"/>
                <w:lang w:val="en-GB"/>
              </w:rPr>
              <w:t>.</w:t>
            </w:r>
          </w:p>
        </w:tc>
      </w:tr>
      <w:tr w:rsidR="00AB10DB" w:rsidRPr="00E74E60" w14:paraId="20748544" w14:textId="77777777" w:rsidTr="00EF18C7">
        <w:tc>
          <w:tcPr>
            <w:tcW w:w="909" w:type="dxa"/>
          </w:tcPr>
          <w:p w14:paraId="4E1BCFC1" w14:textId="565B8E11" w:rsidR="00FA0FA0" w:rsidRPr="00E74E60" w:rsidRDefault="00FA0FA0"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1.01.17</w:t>
            </w:r>
          </w:p>
        </w:tc>
        <w:tc>
          <w:tcPr>
            <w:tcW w:w="1309" w:type="dxa"/>
          </w:tcPr>
          <w:p w14:paraId="1BFDEC71" w14:textId="5FD6E363" w:rsidR="00FA0FA0" w:rsidRPr="00E74E60"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Nov 17, 2023</w:t>
            </w:r>
          </w:p>
        </w:tc>
        <w:tc>
          <w:tcPr>
            <w:tcW w:w="7416" w:type="dxa"/>
          </w:tcPr>
          <w:p w14:paraId="77646FE8" w14:textId="2230A174" w:rsidR="00FA0FA0" w:rsidRPr="00E74E60" w:rsidRDefault="00E1477C" w:rsidP="00D35901">
            <w:pPr>
              <w:pStyle w:val="Figure0"/>
              <w:keepNext w:val="0"/>
              <w:spacing w:before="40" w:after="80" w:line="240" w:lineRule="auto"/>
              <w:jc w:val="left"/>
              <w:rPr>
                <w:rFonts w:asciiTheme="minorHAnsi" w:hAnsiTheme="minorHAnsi" w:cstheme="minorHAnsi"/>
                <w:sz w:val="16"/>
                <w:szCs w:val="16"/>
              </w:rPr>
            </w:pPr>
            <w:hyperlink r:id="rId34" w:history="1">
              <w:r w:rsidRPr="00E74E60">
                <w:rPr>
                  <w:rStyle w:val="IntenseReference"/>
                  <w:rFonts w:asciiTheme="minorHAnsi" w:hAnsiTheme="minorHAnsi" w:cstheme="minorHAnsi"/>
                  <w:sz w:val="16"/>
                  <w:szCs w:val="16"/>
                  <w:lang w:val="en-GB"/>
                </w:rPr>
                <w:t>M-9196</w:t>
              </w:r>
            </w:hyperlink>
            <w:r w:rsidRPr="00E74E60">
              <w:rPr>
                <w:rFonts w:asciiTheme="minorHAnsi" w:hAnsiTheme="minorHAnsi" w:cstheme="minorHAnsi"/>
                <w:sz w:val="16"/>
                <w:szCs w:val="16"/>
                <w:lang w:val="en-GB"/>
              </w:rPr>
              <w:t xml:space="preserve">: Conformance Units and Profiles </w:t>
            </w:r>
            <w:r w:rsidR="007B4708" w:rsidRPr="00E74E60">
              <w:rPr>
                <w:rFonts w:asciiTheme="minorHAnsi" w:hAnsiTheme="minorHAnsi" w:cstheme="minorHAnsi"/>
                <w:sz w:val="16"/>
                <w:szCs w:val="16"/>
                <w:lang w:val="en-GB"/>
              </w:rPr>
              <w:t>should</w:t>
            </w:r>
            <w:r w:rsidRPr="00E74E60">
              <w:rPr>
                <w:rFonts w:asciiTheme="minorHAnsi" w:hAnsiTheme="minorHAnsi" w:cstheme="minorHAnsi"/>
                <w:sz w:val="16"/>
                <w:szCs w:val="16"/>
                <w:lang w:val="en-GB"/>
              </w:rPr>
              <w:t xml:space="preserve"> be in profile database. </w:t>
            </w:r>
            <w:hyperlink r:id="rId35" w:history="1">
              <w:r w:rsidR="00AB10DB" w:rsidRPr="00E74E60">
                <w:rPr>
                  <w:rStyle w:val="IntenseReference"/>
                  <w:rFonts w:asciiTheme="minorHAnsi" w:hAnsiTheme="minorHAnsi" w:cstheme="minorHAnsi"/>
                  <w:sz w:val="16"/>
                  <w:szCs w:val="16"/>
                  <w:lang w:val="en-GB"/>
                </w:rPr>
                <w:t>M-8765</w:t>
              </w:r>
            </w:hyperlink>
            <w:r w:rsidR="00AB10DB" w:rsidRPr="00E74E60">
              <w:rPr>
                <w:rFonts w:asciiTheme="minorHAnsi" w:hAnsiTheme="minorHAnsi" w:cstheme="minorHAnsi"/>
                <w:sz w:val="16"/>
                <w:szCs w:val="16"/>
                <w:lang w:val="en-GB"/>
              </w:rPr>
              <w:t xml:space="preserve">: </w:t>
            </w:r>
            <w:r w:rsidR="007B4708" w:rsidRPr="00E74E60">
              <w:rPr>
                <w:rFonts w:asciiTheme="minorHAnsi" w:hAnsiTheme="minorHAnsi" w:cstheme="minorHAnsi"/>
                <w:sz w:val="16"/>
                <w:szCs w:val="16"/>
                <w:lang w:val="en-GB"/>
              </w:rPr>
              <w:t xml:space="preserve">Added URL syntax for </w:t>
            </w:r>
            <w:r w:rsidR="00AB10DB" w:rsidRPr="00E74E60">
              <w:rPr>
                <w:rFonts w:asciiTheme="minorHAnsi" w:hAnsiTheme="minorHAnsi" w:cstheme="minorHAnsi"/>
                <w:sz w:val="16"/>
                <w:szCs w:val="16"/>
                <w:lang w:val="en-GB"/>
              </w:rPr>
              <w:t xml:space="preserve">individual files. </w:t>
            </w:r>
            <w:hyperlink r:id="rId36" w:history="1">
              <w:r w:rsidR="00FA0FA0" w:rsidRPr="00E74E60">
                <w:rPr>
                  <w:rStyle w:val="IntenseReference"/>
                  <w:rFonts w:asciiTheme="minorHAnsi" w:hAnsiTheme="minorHAnsi" w:cstheme="minorHAnsi"/>
                  <w:sz w:val="16"/>
                  <w:szCs w:val="16"/>
                  <w:lang w:val="en-GB"/>
                </w:rPr>
                <w:t>M-9170</w:t>
              </w:r>
            </w:hyperlink>
            <w:r w:rsidR="00FA0FA0" w:rsidRPr="00E74E60">
              <w:rPr>
                <w:rFonts w:asciiTheme="minorHAnsi" w:hAnsiTheme="minorHAnsi" w:cstheme="minorHAnsi"/>
                <w:sz w:val="16"/>
                <w:szCs w:val="16"/>
                <w:lang w:val="en-GB"/>
              </w:rPr>
              <w:t xml:space="preserve">: Casing of UANodeSet </w:t>
            </w:r>
            <w:r w:rsidR="00EE5338" w:rsidRPr="00E74E60">
              <w:rPr>
                <w:rFonts w:asciiTheme="minorHAnsi" w:hAnsiTheme="minorHAnsi" w:cstheme="minorHAnsi"/>
                <w:sz w:val="16"/>
                <w:szCs w:val="16"/>
                <w:lang w:val="en-GB"/>
              </w:rPr>
              <w:t>wrong.</w:t>
            </w:r>
            <w:r w:rsidR="00FA0FA0" w:rsidRPr="00E74E60">
              <w:rPr>
                <w:rFonts w:asciiTheme="minorHAnsi" w:hAnsiTheme="minorHAnsi" w:cstheme="minorHAnsi"/>
                <w:sz w:val="16"/>
                <w:szCs w:val="16"/>
                <w:lang w:val="en-GB"/>
              </w:rPr>
              <w:t xml:space="preserve"> </w:t>
            </w:r>
            <w:hyperlink r:id="rId37" w:history="1">
              <w:r w:rsidR="00EE5338" w:rsidRPr="00E74E60">
                <w:rPr>
                  <w:rStyle w:val="IntenseReference"/>
                  <w:rFonts w:asciiTheme="minorHAnsi" w:hAnsiTheme="minorHAnsi" w:cstheme="minorHAnsi"/>
                  <w:sz w:val="16"/>
                  <w:szCs w:val="16"/>
                  <w:lang w:val="en-GB"/>
                </w:rPr>
                <w:t>M-9182</w:t>
              </w:r>
            </w:hyperlink>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Adde</w:t>
            </w:r>
            <w:r w:rsidR="00EE5338" w:rsidRPr="00E74E60">
              <w:rPr>
                <w:rFonts w:asciiTheme="minorHAnsi" w:hAnsiTheme="minorHAnsi" w:cstheme="minorHAnsi"/>
                <w:sz w:val="16"/>
                <w:szCs w:val="16"/>
              </w:rPr>
              <w:t>d</w:t>
            </w:r>
            <w:r w:rsidR="00EE5338" w:rsidRPr="00E74E60">
              <w:rPr>
                <w:rFonts w:asciiTheme="minorHAnsi" w:hAnsiTheme="minorHAnsi" w:cstheme="minorHAnsi"/>
                <w:sz w:val="16"/>
                <w:szCs w:val="16"/>
                <w:lang w:val="en-GB"/>
              </w:rPr>
              <w:t xml:space="preserve"> reference to IEC specifications</w:t>
            </w:r>
            <w:r w:rsidR="00FA0FA0" w:rsidRPr="00E74E60">
              <w:rPr>
                <w:rFonts w:asciiTheme="minorHAnsi" w:hAnsiTheme="minorHAnsi" w:cstheme="minorHAnsi"/>
                <w:sz w:val="16"/>
                <w:szCs w:val="16"/>
                <w:lang w:val="en-GB"/>
              </w:rPr>
              <w:t xml:space="preserve">. </w:t>
            </w:r>
          </w:p>
        </w:tc>
      </w:tr>
      <w:tr w:rsidR="00EF39A8" w:rsidRPr="003C540A" w14:paraId="25C77309" w14:textId="77777777" w:rsidTr="00EF18C7">
        <w:tc>
          <w:tcPr>
            <w:tcW w:w="909" w:type="dxa"/>
          </w:tcPr>
          <w:p w14:paraId="197F6FBC" w14:textId="16C37EEC" w:rsidR="00EF39A8" w:rsidRPr="003C540A"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1.01.18</w:t>
            </w:r>
          </w:p>
        </w:tc>
        <w:tc>
          <w:tcPr>
            <w:tcW w:w="1309" w:type="dxa"/>
          </w:tcPr>
          <w:p w14:paraId="48EE46DA" w14:textId="24B9AB0C" w:rsidR="00EF39A8" w:rsidRPr="003C540A" w:rsidRDefault="00E74E60"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Dec 03, 2024</w:t>
            </w:r>
          </w:p>
        </w:tc>
        <w:tc>
          <w:tcPr>
            <w:tcW w:w="7416" w:type="dxa"/>
          </w:tcPr>
          <w:p w14:paraId="782104F0" w14:textId="4377A450" w:rsidR="00EF39A8" w:rsidRPr="003C540A" w:rsidRDefault="00716514" w:rsidP="00D35901">
            <w:pPr>
              <w:pStyle w:val="Figure0"/>
              <w:keepNext w:val="0"/>
              <w:spacing w:before="40" w:after="80" w:line="240" w:lineRule="auto"/>
              <w:jc w:val="left"/>
              <w:rPr>
                <w:sz w:val="16"/>
                <w:szCs w:val="16"/>
              </w:rPr>
            </w:pPr>
            <w:hyperlink r:id="rId38" w:history="1">
              <w:r w:rsidRPr="003C540A">
                <w:rPr>
                  <w:rStyle w:val="IntenseReference"/>
                  <w:rFonts w:asciiTheme="minorHAnsi" w:hAnsiTheme="minorHAnsi" w:cstheme="minorHAnsi"/>
                  <w:sz w:val="16"/>
                  <w:szCs w:val="16"/>
                  <w:lang w:val="en-GB"/>
                </w:rPr>
                <w:t>M-9275</w:t>
              </w:r>
            </w:hyperlink>
            <w:r w:rsidRPr="003C540A">
              <w:rPr>
                <w:rFonts w:asciiTheme="minorHAnsi" w:hAnsiTheme="minorHAnsi" w:cstheme="minorHAnsi"/>
                <w:sz w:val="16"/>
                <w:szCs w:val="16"/>
                <w:lang w:val="en-GB"/>
              </w:rPr>
              <w:t xml:space="preserve">: Missing value rank 0. </w:t>
            </w:r>
            <w:hyperlink r:id="rId39" w:history="1">
              <w:r w:rsidRPr="003C540A">
                <w:rPr>
                  <w:rStyle w:val="IntenseReference"/>
                  <w:rFonts w:asciiTheme="minorHAnsi" w:hAnsiTheme="minorHAnsi" w:cstheme="minorHAnsi"/>
                  <w:sz w:val="16"/>
                  <w:szCs w:val="16"/>
                  <w:lang w:val="en-GB"/>
                </w:rPr>
                <w:t>M-9270</w:t>
              </w:r>
            </w:hyperlink>
            <w:r w:rsidRPr="003C540A">
              <w:rPr>
                <w:rFonts w:asciiTheme="minorHAnsi" w:hAnsiTheme="minorHAnsi" w:cstheme="minorHAnsi"/>
                <w:sz w:val="16"/>
                <w:szCs w:val="16"/>
                <w:lang w:val="en-GB"/>
              </w:rPr>
              <w:t>: Added guidelines to make figures smaller.</w:t>
            </w:r>
            <w:r w:rsidR="00E03475" w:rsidRPr="003C540A">
              <w:rPr>
                <w:rFonts w:asciiTheme="minorHAnsi" w:hAnsiTheme="minorHAnsi" w:cstheme="minorHAnsi"/>
                <w:sz w:val="16"/>
                <w:szCs w:val="16"/>
                <w:lang w:val="en-GB"/>
              </w:rPr>
              <w:t xml:space="preserve"> </w:t>
            </w:r>
            <w:hyperlink r:id="rId40" w:history="1">
              <w:r w:rsidR="00E03475" w:rsidRPr="003C540A">
                <w:rPr>
                  <w:rStyle w:val="IntenseReference"/>
                  <w:rFonts w:asciiTheme="minorHAnsi" w:hAnsiTheme="minorHAnsi" w:cstheme="minorHAnsi"/>
                  <w:sz w:val="16"/>
                  <w:szCs w:val="16"/>
                  <w:lang w:val="en-GB"/>
                </w:rPr>
                <w:t>M-8648</w:t>
              </w:r>
            </w:hyperlink>
            <w:r w:rsidR="00E03475" w:rsidRPr="003C540A">
              <w:rPr>
                <w:rFonts w:asciiTheme="minorHAnsi" w:hAnsiTheme="minorHAnsi" w:cstheme="minorHAnsi"/>
                <w:sz w:val="16"/>
                <w:szCs w:val="16"/>
                <w:lang w:val="en-GB"/>
              </w:rPr>
              <w:t xml:space="preserve">: </w:t>
            </w:r>
            <w:r w:rsidR="006D3415" w:rsidRPr="003C540A">
              <w:rPr>
                <w:rFonts w:asciiTheme="minorHAnsi" w:hAnsiTheme="minorHAnsi" w:cstheme="minorHAnsi"/>
                <w:sz w:val="16"/>
                <w:szCs w:val="16"/>
                <w:lang w:val="en-GB"/>
              </w:rPr>
              <w:t>Well-Known</w:t>
            </w:r>
            <w:r w:rsidR="00E03475" w:rsidRPr="003C540A">
              <w:rPr>
                <w:rFonts w:asciiTheme="minorHAnsi" w:hAnsiTheme="minorHAnsi" w:cstheme="minorHAnsi"/>
                <w:sz w:val="16"/>
                <w:szCs w:val="16"/>
                <w:lang w:val="en-GB"/>
              </w:rPr>
              <w:t xml:space="preserve"> BrowseNames.</w:t>
            </w:r>
            <w:r w:rsidR="00676789" w:rsidRPr="003C540A">
              <w:rPr>
                <w:rFonts w:asciiTheme="minorHAnsi" w:hAnsiTheme="minorHAnsi" w:cstheme="minorHAnsi"/>
                <w:sz w:val="16"/>
                <w:szCs w:val="16"/>
                <w:lang w:val="en-GB"/>
              </w:rPr>
              <w:t xml:space="preserve"> </w:t>
            </w:r>
            <w:hyperlink r:id="rId41" w:history="1">
              <w:r w:rsidR="00676789" w:rsidRPr="003C540A">
                <w:rPr>
                  <w:rStyle w:val="IntenseReference"/>
                  <w:rFonts w:asciiTheme="minorHAnsi" w:hAnsiTheme="minorHAnsi" w:cstheme="minorHAnsi"/>
                  <w:sz w:val="16"/>
                  <w:szCs w:val="16"/>
                  <w:lang w:val="en-GB"/>
                </w:rPr>
                <w:t>M-9723</w:t>
              </w:r>
            </w:hyperlink>
            <w:r w:rsidR="00676789" w:rsidRPr="003C540A">
              <w:rPr>
                <w:rFonts w:asciiTheme="minorHAnsi" w:hAnsiTheme="minorHAnsi" w:cstheme="minorHAnsi"/>
                <w:sz w:val="16"/>
                <w:szCs w:val="16"/>
                <w:lang w:val="en-GB"/>
              </w:rPr>
              <w:t>: Hyperlinks to online reference.</w:t>
            </w:r>
          </w:p>
        </w:tc>
      </w:tr>
      <w:tr w:rsidR="003C540A" w:rsidRPr="00AE2F66" w14:paraId="216860AF" w14:textId="77777777" w:rsidTr="00EF18C7">
        <w:tc>
          <w:tcPr>
            <w:tcW w:w="909" w:type="dxa"/>
          </w:tcPr>
          <w:p w14:paraId="115ACBB4" w14:textId="4CA81F71" w:rsidR="003C540A" w:rsidRDefault="003C540A" w:rsidP="003C540A">
            <w:pPr>
              <w:pStyle w:val="Figure0"/>
              <w:keepNext w:val="0"/>
              <w:spacing w:before="40" w:after="80" w:line="240" w:lineRule="auto"/>
              <w:jc w:val="left"/>
              <w:rPr>
                <w:rFonts w:asciiTheme="minorHAnsi" w:hAnsiTheme="minorHAnsi" w:cstheme="minorHAnsi"/>
                <w:sz w:val="20"/>
                <w:szCs w:val="20"/>
                <w:lang w:val="en-GB"/>
              </w:rPr>
            </w:pPr>
            <w:r>
              <w:rPr>
                <w:rFonts w:asciiTheme="minorHAnsi" w:hAnsiTheme="minorHAnsi" w:cstheme="minorHAnsi"/>
                <w:sz w:val="20"/>
                <w:szCs w:val="20"/>
                <w:lang w:val="en-GB"/>
              </w:rPr>
              <w:t>1.01.19</w:t>
            </w:r>
          </w:p>
        </w:tc>
        <w:tc>
          <w:tcPr>
            <w:tcW w:w="1309" w:type="dxa"/>
          </w:tcPr>
          <w:p w14:paraId="63456E43" w14:textId="19FB8EFD" w:rsidR="003C540A" w:rsidRPr="001B5364" w:rsidRDefault="003C540A" w:rsidP="003C540A">
            <w:pPr>
              <w:pStyle w:val="Figure0"/>
              <w:keepNext w:val="0"/>
              <w:spacing w:before="40" w:after="80" w:line="240" w:lineRule="auto"/>
              <w:jc w:val="left"/>
              <w:rPr>
                <w:rFonts w:asciiTheme="minorHAnsi" w:hAnsiTheme="minorHAnsi" w:cstheme="minorHAnsi"/>
                <w:sz w:val="20"/>
                <w:szCs w:val="20"/>
                <w:highlight w:val="yellow"/>
                <w:lang w:val="en-GB"/>
              </w:rPr>
            </w:pPr>
            <w:r>
              <w:rPr>
                <w:rFonts w:asciiTheme="minorHAnsi" w:hAnsiTheme="minorHAnsi" w:cstheme="minorHAnsi"/>
                <w:sz w:val="20"/>
                <w:szCs w:val="20"/>
                <w:lang w:val="en-GB"/>
              </w:rPr>
              <w:t>Jan 21, 2025</w:t>
            </w:r>
          </w:p>
        </w:tc>
        <w:tc>
          <w:tcPr>
            <w:tcW w:w="7416" w:type="dxa"/>
          </w:tcPr>
          <w:p w14:paraId="79A3F12E" w14:textId="49A70C7D" w:rsidR="003C540A" w:rsidRDefault="003C540A" w:rsidP="003C540A">
            <w:pPr>
              <w:pStyle w:val="Figure0"/>
              <w:keepNext w:val="0"/>
              <w:spacing w:before="40" w:after="80" w:line="240" w:lineRule="auto"/>
              <w:jc w:val="left"/>
            </w:pPr>
            <w:hyperlink r:id="rId42" w:history="1">
              <w:r>
                <w:rPr>
                  <w:rStyle w:val="IntenseReference"/>
                  <w:rFonts w:asciiTheme="minorHAnsi" w:hAnsiTheme="minorHAnsi" w:cstheme="minorHAnsi"/>
                  <w:sz w:val="20"/>
                  <w:szCs w:val="20"/>
                  <w:lang w:val="en-GB"/>
                </w:rPr>
                <w:t>M-9833</w:t>
              </w:r>
            </w:hyperlink>
            <w:r w:rsidRPr="00387DB2">
              <w:rPr>
                <w:rFonts w:asciiTheme="minorHAnsi" w:hAnsiTheme="minorHAnsi" w:cstheme="minorHAnsi"/>
                <w:sz w:val="20"/>
                <w:szCs w:val="20"/>
                <w:lang w:val="en-GB"/>
              </w:rPr>
              <w:t xml:space="preserve">: </w:t>
            </w:r>
            <w:r>
              <w:rPr>
                <w:rFonts w:asciiTheme="minorHAnsi" w:hAnsiTheme="minorHAnsi" w:cstheme="minorHAnsi"/>
                <w:sz w:val="20"/>
                <w:szCs w:val="20"/>
                <w:lang w:val="en-GB"/>
              </w:rPr>
              <w:t>Added description on issue reporting to the “Agreement of Use”.</w:t>
            </w:r>
          </w:p>
        </w:tc>
      </w:tr>
    </w:tbl>
    <w:p w14:paraId="2A21DAD4" w14:textId="77777777" w:rsidR="00B419D5" w:rsidRPr="00EC120D" w:rsidRDefault="00B419D5" w:rsidP="00B419D5">
      <w:pPr>
        <w:pStyle w:val="PARAGRAPH"/>
      </w:pPr>
    </w:p>
    <w:p w14:paraId="09E306DA" w14:textId="77777777" w:rsidR="006D4960" w:rsidRPr="00EC120D" w:rsidRDefault="00B419D5" w:rsidP="006D4960">
      <w:pPr>
        <w:pStyle w:val="spacer"/>
      </w:pPr>
      <w:r w:rsidRPr="00EC120D">
        <w:br w:type="page"/>
      </w:r>
    </w:p>
    <w:p w14:paraId="4E9FFE4C" w14:textId="77777777" w:rsidR="00B419D5" w:rsidRPr="00EC120D" w:rsidRDefault="00B419D5" w:rsidP="00B419D5">
      <w:pPr>
        <w:pStyle w:val="spacer"/>
      </w:pPr>
    </w:p>
    <w:p w14:paraId="6AEB7A4E" w14:textId="77777777" w:rsidR="00B419D5" w:rsidRPr="00EC120D" w:rsidRDefault="00B419D5" w:rsidP="00B419D5">
      <w:pPr>
        <w:jc w:val="center"/>
        <w:rPr>
          <w:b/>
          <w:sz w:val="24"/>
        </w:rPr>
      </w:pPr>
      <w:r w:rsidRPr="00EC120D">
        <w:rPr>
          <w:b/>
          <w:sz w:val="24"/>
        </w:rPr>
        <w:t>CONTENTS</w:t>
      </w:r>
    </w:p>
    <w:p w14:paraId="66BFF43A" w14:textId="77777777" w:rsidR="006D04BE" w:rsidRPr="00EC120D" w:rsidRDefault="006D04BE" w:rsidP="008D7EE0">
      <w:pPr>
        <w:pStyle w:val="PARAGRAPH"/>
      </w:pPr>
    </w:p>
    <w:p w14:paraId="260EE887" w14:textId="68FA4939" w:rsidR="00845676" w:rsidRDefault="000B5CD4">
      <w:pPr>
        <w:pStyle w:val="TOC1"/>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\o "1-3" \h \z \u </w:instrText>
      </w:r>
      <w:r>
        <w:fldChar w:fldCharType="separate"/>
      </w:r>
      <w:hyperlink w:anchor="_Toc236307243" w:history="1">
        <w:r w:rsidR="00845676" w:rsidRPr="005763C6">
          <w:rPr>
            <w:rStyle w:val="Hyperlink"/>
          </w:rPr>
          <w:t>1</w:t>
        </w:r>
        <w:r w:rsidR="00845676">
          <w:rPr>
            <w:rFonts w:asciiTheme="minorHAnsi" w:eastAsiaTheme="minorEastAsia" w:hAnsiTheme="minorHAnsi" w:cstheme="minorBidi"/>
            <w:spacing w:val="0"/>
            <w:kern w:val="2"/>
            <w:sz w:val="24"/>
            <w:szCs w:val="24"/>
            <w:lang w:val="en-DE" w:eastAsia="en-DE"/>
            <w14:ligatures w14:val="standardContextual"/>
          </w:rPr>
          <w:tab/>
        </w:r>
        <w:r w:rsidR="00845676" w:rsidRPr="005763C6">
          <w:rPr>
            <w:rStyle w:val="Hyperlink"/>
          </w:rPr>
          <w:t>Scope</w:t>
        </w:r>
        <w:r w:rsidR="00845676">
          <w:rPr>
            <w:webHidden/>
          </w:rPr>
          <w:tab/>
        </w:r>
        <w:r w:rsidR="00845676">
          <w:rPr>
            <w:webHidden/>
          </w:rPr>
          <w:fldChar w:fldCharType="begin"/>
        </w:r>
        <w:r w:rsidR="00845676">
          <w:rPr>
            <w:webHidden/>
          </w:rPr>
          <w:instrText xml:space="preserve"> PAGEREF _Toc236307243 \h </w:instrText>
        </w:r>
        <w:r w:rsidR="00845676">
          <w:rPr>
            <w:webHidden/>
          </w:rPr>
        </w:r>
        <w:r w:rsidR="00845676">
          <w:rPr>
            <w:webHidden/>
          </w:rPr>
          <w:fldChar w:fldCharType="separate"/>
        </w:r>
        <w:r w:rsidR="00845676">
          <w:rPr>
            <w:webHidden/>
          </w:rPr>
          <w:t>10</w:t>
        </w:r>
        <w:r w:rsidR="00845676">
          <w:rPr>
            <w:webHidden/>
          </w:rPr>
          <w:fldChar w:fldCharType="end"/>
        </w:r>
      </w:hyperlink>
    </w:p>
    <w:p w14:paraId="24FB54CB" w14:textId="4AD6C9A4" w:rsidR="00845676" w:rsidRDefault="00845676">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7244" w:history="1">
        <w:r w:rsidRPr="005763C6">
          <w:rPr>
            <w:rStyle w:val="Hyperlink"/>
          </w:rPr>
          <w:t>1.1</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Conformance to the OPC 20020 template</w:t>
        </w:r>
        <w:r>
          <w:rPr>
            <w:webHidden/>
          </w:rPr>
          <w:tab/>
        </w:r>
        <w:r>
          <w:rPr>
            <w:webHidden/>
          </w:rPr>
          <w:fldChar w:fldCharType="begin"/>
        </w:r>
        <w:r>
          <w:rPr>
            <w:webHidden/>
          </w:rPr>
          <w:instrText xml:space="preserve"> PAGEREF _Toc236307244 \h </w:instrText>
        </w:r>
        <w:r>
          <w:rPr>
            <w:webHidden/>
          </w:rPr>
        </w:r>
        <w:r>
          <w:rPr>
            <w:webHidden/>
          </w:rPr>
          <w:fldChar w:fldCharType="separate"/>
        </w:r>
        <w:r>
          <w:rPr>
            <w:webHidden/>
          </w:rPr>
          <w:t>10</w:t>
        </w:r>
        <w:r>
          <w:rPr>
            <w:webHidden/>
          </w:rPr>
          <w:fldChar w:fldCharType="end"/>
        </w:r>
      </w:hyperlink>
    </w:p>
    <w:p w14:paraId="58F0A9BD" w14:textId="546D47B4" w:rsidR="00845676" w:rsidRDefault="00845676">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7245" w:history="1">
        <w:r w:rsidRPr="005763C6">
          <w:rPr>
            <w:rStyle w:val="Hyperlink"/>
          </w:rPr>
          <w:t>2</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Normative references</w:t>
        </w:r>
        <w:r>
          <w:rPr>
            <w:webHidden/>
          </w:rPr>
          <w:tab/>
        </w:r>
        <w:r>
          <w:rPr>
            <w:webHidden/>
          </w:rPr>
          <w:fldChar w:fldCharType="begin"/>
        </w:r>
        <w:r>
          <w:rPr>
            <w:webHidden/>
          </w:rPr>
          <w:instrText xml:space="preserve"> PAGEREF _Toc236307245 \h </w:instrText>
        </w:r>
        <w:r>
          <w:rPr>
            <w:webHidden/>
          </w:rPr>
        </w:r>
        <w:r>
          <w:rPr>
            <w:webHidden/>
          </w:rPr>
          <w:fldChar w:fldCharType="separate"/>
        </w:r>
        <w:r>
          <w:rPr>
            <w:webHidden/>
          </w:rPr>
          <w:t>11</w:t>
        </w:r>
        <w:r>
          <w:rPr>
            <w:webHidden/>
          </w:rPr>
          <w:fldChar w:fldCharType="end"/>
        </w:r>
      </w:hyperlink>
    </w:p>
    <w:p w14:paraId="23ACA821" w14:textId="5247ECE8" w:rsidR="00845676" w:rsidRDefault="00845676">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7246" w:history="1">
        <w:r w:rsidRPr="005763C6">
          <w:rPr>
            <w:rStyle w:val="Hyperlink"/>
          </w:rPr>
          <w:t>3</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Terms, abbreviated terms and conventions</w:t>
        </w:r>
        <w:r>
          <w:rPr>
            <w:webHidden/>
          </w:rPr>
          <w:tab/>
        </w:r>
        <w:r>
          <w:rPr>
            <w:webHidden/>
          </w:rPr>
          <w:fldChar w:fldCharType="begin"/>
        </w:r>
        <w:r>
          <w:rPr>
            <w:webHidden/>
          </w:rPr>
          <w:instrText xml:space="preserve"> PAGEREF _Toc236307246 \h </w:instrText>
        </w:r>
        <w:r>
          <w:rPr>
            <w:webHidden/>
          </w:rPr>
        </w:r>
        <w:r>
          <w:rPr>
            <w:webHidden/>
          </w:rPr>
          <w:fldChar w:fldCharType="separate"/>
        </w:r>
        <w:r>
          <w:rPr>
            <w:webHidden/>
          </w:rPr>
          <w:t>12</w:t>
        </w:r>
        <w:r>
          <w:rPr>
            <w:webHidden/>
          </w:rPr>
          <w:fldChar w:fldCharType="end"/>
        </w:r>
      </w:hyperlink>
    </w:p>
    <w:p w14:paraId="31BAC61E" w14:textId="55779E12" w:rsidR="00845676" w:rsidRDefault="00845676">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7247" w:history="1">
        <w:r w:rsidRPr="005763C6">
          <w:rPr>
            <w:rStyle w:val="Hyperlink"/>
          </w:rPr>
          <w:t>3.1</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Overview</w:t>
        </w:r>
        <w:r>
          <w:rPr>
            <w:webHidden/>
          </w:rPr>
          <w:tab/>
        </w:r>
        <w:r>
          <w:rPr>
            <w:webHidden/>
          </w:rPr>
          <w:fldChar w:fldCharType="begin"/>
        </w:r>
        <w:r>
          <w:rPr>
            <w:webHidden/>
          </w:rPr>
          <w:instrText xml:space="preserve"> PAGEREF _Toc236307247 \h </w:instrText>
        </w:r>
        <w:r>
          <w:rPr>
            <w:webHidden/>
          </w:rPr>
        </w:r>
        <w:r>
          <w:rPr>
            <w:webHidden/>
          </w:rPr>
          <w:fldChar w:fldCharType="separate"/>
        </w:r>
        <w:r>
          <w:rPr>
            <w:webHidden/>
          </w:rPr>
          <w:t>12</w:t>
        </w:r>
        <w:r>
          <w:rPr>
            <w:webHidden/>
          </w:rPr>
          <w:fldChar w:fldCharType="end"/>
        </w:r>
      </w:hyperlink>
    </w:p>
    <w:p w14:paraId="654F355A" w14:textId="0AE6873E" w:rsidR="00845676" w:rsidRDefault="00845676">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7248" w:history="1">
        <w:r w:rsidRPr="005763C6">
          <w:rPr>
            <w:rStyle w:val="Hyperlink"/>
          </w:rPr>
          <w:t>3.2</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Arrow Encoding terms</w:t>
        </w:r>
        <w:r>
          <w:rPr>
            <w:webHidden/>
          </w:rPr>
          <w:tab/>
        </w:r>
        <w:r>
          <w:rPr>
            <w:webHidden/>
          </w:rPr>
          <w:fldChar w:fldCharType="begin"/>
        </w:r>
        <w:r>
          <w:rPr>
            <w:webHidden/>
          </w:rPr>
          <w:instrText xml:space="preserve"> PAGEREF _Toc236307248 \h </w:instrText>
        </w:r>
        <w:r>
          <w:rPr>
            <w:webHidden/>
          </w:rPr>
        </w:r>
        <w:r>
          <w:rPr>
            <w:webHidden/>
          </w:rPr>
          <w:fldChar w:fldCharType="separate"/>
        </w:r>
        <w:r>
          <w:rPr>
            <w:webHidden/>
          </w:rPr>
          <w:t>12</w:t>
        </w:r>
        <w:r>
          <w:rPr>
            <w:webHidden/>
          </w:rPr>
          <w:fldChar w:fldCharType="end"/>
        </w:r>
      </w:hyperlink>
    </w:p>
    <w:p w14:paraId="2ABEB056" w14:textId="2EF61BD9" w:rsidR="00845676" w:rsidRDefault="00845676">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7249" w:history="1">
        <w:r w:rsidRPr="005763C6">
          <w:rPr>
            <w:rStyle w:val="Hyperlink"/>
          </w:rPr>
          <w:t>3.3</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Abbreviated terms</w:t>
        </w:r>
        <w:r>
          <w:rPr>
            <w:webHidden/>
          </w:rPr>
          <w:tab/>
        </w:r>
        <w:r>
          <w:rPr>
            <w:webHidden/>
          </w:rPr>
          <w:fldChar w:fldCharType="begin"/>
        </w:r>
        <w:r>
          <w:rPr>
            <w:webHidden/>
          </w:rPr>
          <w:instrText xml:space="preserve"> PAGEREF _Toc236307249 \h </w:instrText>
        </w:r>
        <w:r>
          <w:rPr>
            <w:webHidden/>
          </w:rPr>
        </w:r>
        <w:r>
          <w:rPr>
            <w:webHidden/>
          </w:rPr>
          <w:fldChar w:fldCharType="separate"/>
        </w:r>
        <w:r>
          <w:rPr>
            <w:webHidden/>
          </w:rPr>
          <w:t>12</w:t>
        </w:r>
        <w:r>
          <w:rPr>
            <w:webHidden/>
          </w:rPr>
          <w:fldChar w:fldCharType="end"/>
        </w:r>
      </w:hyperlink>
    </w:p>
    <w:p w14:paraId="707FA9A2" w14:textId="68A3E07D" w:rsidR="00845676" w:rsidRDefault="00845676">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7250" w:history="1">
        <w:r w:rsidRPr="005763C6">
          <w:rPr>
            <w:rStyle w:val="Hyperlink"/>
          </w:rPr>
          <w:t>3.4</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Conventions used in this document</w:t>
        </w:r>
        <w:r>
          <w:rPr>
            <w:webHidden/>
          </w:rPr>
          <w:tab/>
        </w:r>
        <w:r>
          <w:rPr>
            <w:webHidden/>
          </w:rPr>
          <w:fldChar w:fldCharType="begin"/>
        </w:r>
        <w:r>
          <w:rPr>
            <w:webHidden/>
          </w:rPr>
          <w:instrText xml:space="preserve"> PAGEREF _Toc236307250 \h </w:instrText>
        </w:r>
        <w:r>
          <w:rPr>
            <w:webHidden/>
          </w:rPr>
        </w:r>
        <w:r>
          <w:rPr>
            <w:webHidden/>
          </w:rPr>
          <w:fldChar w:fldCharType="separate"/>
        </w:r>
        <w:r>
          <w:rPr>
            <w:webHidden/>
          </w:rPr>
          <w:t>13</w:t>
        </w:r>
        <w:r>
          <w:rPr>
            <w:webHidden/>
          </w:rPr>
          <w:fldChar w:fldCharType="end"/>
        </w:r>
      </w:hyperlink>
    </w:p>
    <w:p w14:paraId="6C9B963F" w14:textId="6C78D5BF"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51" w:history="1">
        <w:r w:rsidRPr="005763C6">
          <w:rPr>
            <w:rStyle w:val="Hyperlink"/>
          </w:rPr>
          <w:t>3.4.1</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Conventions for Node descriptions</w:t>
        </w:r>
        <w:r>
          <w:rPr>
            <w:webHidden/>
          </w:rPr>
          <w:tab/>
        </w:r>
        <w:r>
          <w:rPr>
            <w:webHidden/>
          </w:rPr>
          <w:fldChar w:fldCharType="begin"/>
        </w:r>
        <w:r>
          <w:rPr>
            <w:webHidden/>
          </w:rPr>
          <w:instrText xml:space="preserve"> PAGEREF _Toc236307251 \h </w:instrText>
        </w:r>
        <w:r>
          <w:rPr>
            <w:webHidden/>
          </w:rPr>
        </w:r>
        <w:r>
          <w:rPr>
            <w:webHidden/>
          </w:rPr>
          <w:fldChar w:fldCharType="separate"/>
        </w:r>
        <w:r>
          <w:rPr>
            <w:webHidden/>
          </w:rPr>
          <w:t>13</w:t>
        </w:r>
        <w:r>
          <w:rPr>
            <w:webHidden/>
          </w:rPr>
          <w:fldChar w:fldCharType="end"/>
        </w:r>
      </w:hyperlink>
    </w:p>
    <w:p w14:paraId="27DFEC65" w14:textId="6D95A54C"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52" w:history="1">
        <w:r w:rsidRPr="005763C6">
          <w:rPr>
            <w:rStyle w:val="Hyperlink"/>
          </w:rPr>
          <w:t>3.4.2</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NodeIds and BrowseNames</w:t>
        </w:r>
        <w:r>
          <w:rPr>
            <w:webHidden/>
          </w:rPr>
          <w:tab/>
        </w:r>
        <w:r>
          <w:rPr>
            <w:webHidden/>
          </w:rPr>
          <w:fldChar w:fldCharType="begin"/>
        </w:r>
        <w:r>
          <w:rPr>
            <w:webHidden/>
          </w:rPr>
          <w:instrText xml:space="preserve"> PAGEREF _Toc236307252 \h </w:instrText>
        </w:r>
        <w:r>
          <w:rPr>
            <w:webHidden/>
          </w:rPr>
        </w:r>
        <w:r>
          <w:rPr>
            <w:webHidden/>
          </w:rPr>
          <w:fldChar w:fldCharType="separate"/>
        </w:r>
        <w:r>
          <w:rPr>
            <w:webHidden/>
          </w:rPr>
          <w:t>16</w:t>
        </w:r>
        <w:r>
          <w:rPr>
            <w:webHidden/>
          </w:rPr>
          <w:fldChar w:fldCharType="end"/>
        </w:r>
      </w:hyperlink>
    </w:p>
    <w:p w14:paraId="547C9BC2" w14:textId="2DE7B0E7"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53" w:history="1">
        <w:r w:rsidRPr="005763C6">
          <w:rPr>
            <w:rStyle w:val="Hyperlink"/>
          </w:rPr>
          <w:t>3.4.3</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Common Attributes</w:t>
        </w:r>
        <w:r>
          <w:rPr>
            <w:webHidden/>
          </w:rPr>
          <w:tab/>
        </w:r>
        <w:r>
          <w:rPr>
            <w:webHidden/>
          </w:rPr>
          <w:fldChar w:fldCharType="begin"/>
        </w:r>
        <w:r>
          <w:rPr>
            <w:webHidden/>
          </w:rPr>
          <w:instrText xml:space="preserve"> PAGEREF _Toc236307253 \h </w:instrText>
        </w:r>
        <w:r>
          <w:rPr>
            <w:webHidden/>
          </w:rPr>
        </w:r>
        <w:r>
          <w:rPr>
            <w:webHidden/>
          </w:rPr>
          <w:fldChar w:fldCharType="separate"/>
        </w:r>
        <w:r>
          <w:rPr>
            <w:webHidden/>
          </w:rPr>
          <w:t>17</w:t>
        </w:r>
        <w:r>
          <w:rPr>
            <w:webHidden/>
          </w:rPr>
          <w:fldChar w:fldCharType="end"/>
        </w:r>
      </w:hyperlink>
    </w:p>
    <w:p w14:paraId="4B703CBD" w14:textId="6D3382EF"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54" w:history="1">
        <w:r w:rsidRPr="005763C6">
          <w:rPr>
            <w:rStyle w:val="Hyperlink"/>
          </w:rPr>
          <w:t>3.4.4</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Structures</w:t>
        </w:r>
        <w:r>
          <w:rPr>
            <w:webHidden/>
          </w:rPr>
          <w:tab/>
        </w:r>
        <w:r>
          <w:rPr>
            <w:webHidden/>
          </w:rPr>
          <w:fldChar w:fldCharType="begin"/>
        </w:r>
        <w:r>
          <w:rPr>
            <w:webHidden/>
          </w:rPr>
          <w:instrText xml:space="preserve"> PAGEREF _Toc236307254 \h </w:instrText>
        </w:r>
        <w:r>
          <w:rPr>
            <w:webHidden/>
          </w:rPr>
        </w:r>
        <w:r>
          <w:rPr>
            <w:webHidden/>
          </w:rPr>
          <w:fldChar w:fldCharType="separate"/>
        </w:r>
        <w:r>
          <w:rPr>
            <w:webHidden/>
          </w:rPr>
          <w:t>19</w:t>
        </w:r>
        <w:r>
          <w:rPr>
            <w:webHidden/>
          </w:rPr>
          <w:fldChar w:fldCharType="end"/>
        </w:r>
      </w:hyperlink>
    </w:p>
    <w:p w14:paraId="2BD701A4" w14:textId="79EAE35D" w:rsidR="00845676" w:rsidRDefault="00845676">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7255" w:history="1">
        <w:r w:rsidRPr="005763C6">
          <w:rPr>
            <w:rStyle w:val="Hyperlink"/>
          </w:rPr>
          <w:t>4</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General information to Arrow Encoding and OPC UA</w:t>
        </w:r>
        <w:r>
          <w:rPr>
            <w:webHidden/>
          </w:rPr>
          <w:tab/>
        </w:r>
        <w:r>
          <w:rPr>
            <w:webHidden/>
          </w:rPr>
          <w:fldChar w:fldCharType="begin"/>
        </w:r>
        <w:r>
          <w:rPr>
            <w:webHidden/>
          </w:rPr>
          <w:instrText xml:space="preserve"> PAGEREF _Toc236307255 \h </w:instrText>
        </w:r>
        <w:r>
          <w:rPr>
            <w:webHidden/>
          </w:rPr>
        </w:r>
        <w:r>
          <w:rPr>
            <w:webHidden/>
          </w:rPr>
          <w:fldChar w:fldCharType="separate"/>
        </w:r>
        <w:r>
          <w:rPr>
            <w:webHidden/>
          </w:rPr>
          <w:t>19</w:t>
        </w:r>
        <w:r>
          <w:rPr>
            <w:webHidden/>
          </w:rPr>
          <w:fldChar w:fldCharType="end"/>
        </w:r>
      </w:hyperlink>
    </w:p>
    <w:p w14:paraId="7266C864" w14:textId="71A15EDD" w:rsidR="00845676" w:rsidRDefault="00845676">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7256" w:history="1">
        <w:r w:rsidRPr="005763C6">
          <w:rPr>
            <w:rStyle w:val="Hyperlink"/>
          </w:rPr>
          <w:t>4.1</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Introduction to Arrow Encoding</w:t>
        </w:r>
        <w:r>
          <w:rPr>
            <w:webHidden/>
          </w:rPr>
          <w:tab/>
        </w:r>
        <w:r>
          <w:rPr>
            <w:webHidden/>
          </w:rPr>
          <w:fldChar w:fldCharType="begin"/>
        </w:r>
        <w:r>
          <w:rPr>
            <w:webHidden/>
          </w:rPr>
          <w:instrText xml:space="preserve"> PAGEREF _Toc236307256 \h </w:instrText>
        </w:r>
        <w:r>
          <w:rPr>
            <w:webHidden/>
          </w:rPr>
        </w:r>
        <w:r>
          <w:rPr>
            <w:webHidden/>
          </w:rPr>
          <w:fldChar w:fldCharType="separate"/>
        </w:r>
        <w:r>
          <w:rPr>
            <w:webHidden/>
          </w:rPr>
          <w:t>19</w:t>
        </w:r>
        <w:r>
          <w:rPr>
            <w:webHidden/>
          </w:rPr>
          <w:fldChar w:fldCharType="end"/>
        </w:r>
      </w:hyperlink>
    </w:p>
    <w:p w14:paraId="6C22A008" w14:textId="4E33EF54" w:rsidR="00845676" w:rsidRDefault="00845676">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7257" w:history="1">
        <w:r w:rsidRPr="005763C6">
          <w:rPr>
            <w:rStyle w:val="Hyperlink"/>
          </w:rPr>
          <w:t>4.2</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Introduction to OPC Unified Architecture</w:t>
        </w:r>
        <w:r>
          <w:rPr>
            <w:webHidden/>
          </w:rPr>
          <w:tab/>
        </w:r>
        <w:r>
          <w:rPr>
            <w:webHidden/>
          </w:rPr>
          <w:fldChar w:fldCharType="begin"/>
        </w:r>
        <w:r>
          <w:rPr>
            <w:webHidden/>
          </w:rPr>
          <w:instrText xml:space="preserve"> PAGEREF _Toc236307257 \h </w:instrText>
        </w:r>
        <w:r>
          <w:rPr>
            <w:webHidden/>
          </w:rPr>
        </w:r>
        <w:r>
          <w:rPr>
            <w:webHidden/>
          </w:rPr>
          <w:fldChar w:fldCharType="separate"/>
        </w:r>
        <w:r>
          <w:rPr>
            <w:webHidden/>
          </w:rPr>
          <w:t>20</w:t>
        </w:r>
        <w:r>
          <w:rPr>
            <w:webHidden/>
          </w:rPr>
          <w:fldChar w:fldCharType="end"/>
        </w:r>
      </w:hyperlink>
    </w:p>
    <w:p w14:paraId="07624EEB" w14:textId="498AE7B9"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58" w:history="1">
        <w:r w:rsidRPr="005763C6">
          <w:rPr>
            <w:rStyle w:val="Hyperlink"/>
          </w:rPr>
          <w:t>4.2.1</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What is OPC UA?</w:t>
        </w:r>
        <w:r>
          <w:rPr>
            <w:webHidden/>
          </w:rPr>
          <w:tab/>
        </w:r>
        <w:r>
          <w:rPr>
            <w:webHidden/>
          </w:rPr>
          <w:fldChar w:fldCharType="begin"/>
        </w:r>
        <w:r>
          <w:rPr>
            <w:webHidden/>
          </w:rPr>
          <w:instrText xml:space="preserve"> PAGEREF _Toc236307258 \h </w:instrText>
        </w:r>
        <w:r>
          <w:rPr>
            <w:webHidden/>
          </w:rPr>
        </w:r>
        <w:r>
          <w:rPr>
            <w:webHidden/>
          </w:rPr>
          <w:fldChar w:fldCharType="separate"/>
        </w:r>
        <w:r>
          <w:rPr>
            <w:webHidden/>
          </w:rPr>
          <w:t>20</w:t>
        </w:r>
        <w:r>
          <w:rPr>
            <w:webHidden/>
          </w:rPr>
          <w:fldChar w:fldCharType="end"/>
        </w:r>
      </w:hyperlink>
    </w:p>
    <w:p w14:paraId="617A3229" w14:textId="20415AAA"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59" w:history="1">
        <w:r w:rsidRPr="005763C6">
          <w:rPr>
            <w:rStyle w:val="Hyperlink"/>
          </w:rPr>
          <w:t>4.2.2</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Basics of OPC UA</w:t>
        </w:r>
        <w:r>
          <w:rPr>
            <w:webHidden/>
          </w:rPr>
          <w:tab/>
        </w:r>
        <w:r>
          <w:rPr>
            <w:webHidden/>
          </w:rPr>
          <w:fldChar w:fldCharType="begin"/>
        </w:r>
        <w:r>
          <w:rPr>
            <w:webHidden/>
          </w:rPr>
          <w:instrText xml:space="preserve"> PAGEREF _Toc236307259 \h </w:instrText>
        </w:r>
        <w:r>
          <w:rPr>
            <w:webHidden/>
          </w:rPr>
        </w:r>
        <w:r>
          <w:rPr>
            <w:webHidden/>
          </w:rPr>
          <w:fldChar w:fldCharType="separate"/>
        </w:r>
        <w:r>
          <w:rPr>
            <w:webHidden/>
          </w:rPr>
          <w:t>20</w:t>
        </w:r>
        <w:r>
          <w:rPr>
            <w:webHidden/>
          </w:rPr>
          <w:fldChar w:fldCharType="end"/>
        </w:r>
      </w:hyperlink>
    </w:p>
    <w:p w14:paraId="27E32FDB" w14:textId="5FED1E38"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60" w:history="1">
        <w:r w:rsidRPr="005763C6">
          <w:rPr>
            <w:rStyle w:val="Hyperlink"/>
          </w:rPr>
          <w:t>4.2.3</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Information modelling in OPC UA</w:t>
        </w:r>
        <w:r>
          <w:rPr>
            <w:webHidden/>
          </w:rPr>
          <w:tab/>
        </w:r>
        <w:r>
          <w:rPr>
            <w:webHidden/>
          </w:rPr>
          <w:fldChar w:fldCharType="begin"/>
        </w:r>
        <w:r>
          <w:rPr>
            <w:webHidden/>
          </w:rPr>
          <w:instrText xml:space="preserve"> PAGEREF _Toc236307260 \h </w:instrText>
        </w:r>
        <w:r>
          <w:rPr>
            <w:webHidden/>
          </w:rPr>
        </w:r>
        <w:r>
          <w:rPr>
            <w:webHidden/>
          </w:rPr>
          <w:fldChar w:fldCharType="separate"/>
        </w:r>
        <w:r>
          <w:rPr>
            <w:webHidden/>
          </w:rPr>
          <w:t>21</w:t>
        </w:r>
        <w:r>
          <w:rPr>
            <w:webHidden/>
          </w:rPr>
          <w:fldChar w:fldCharType="end"/>
        </w:r>
      </w:hyperlink>
    </w:p>
    <w:p w14:paraId="51AF99AF" w14:textId="5EB609B0" w:rsidR="00845676" w:rsidRDefault="00845676">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7261" w:history="1">
        <w:r w:rsidRPr="005763C6">
          <w:rPr>
            <w:rStyle w:val="Hyperlink"/>
          </w:rPr>
          <w:t>5</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Use cases</w:t>
        </w:r>
        <w:r>
          <w:rPr>
            <w:webHidden/>
          </w:rPr>
          <w:tab/>
        </w:r>
        <w:r>
          <w:rPr>
            <w:webHidden/>
          </w:rPr>
          <w:fldChar w:fldCharType="begin"/>
        </w:r>
        <w:r>
          <w:rPr>
            <w:webHidden/>
          </w:rPr>
          <w:instrText xml:space="preserve"> PAGEREF _Toc236307261 \h </w:instrText>
        </w:r>
        <w:r>
          <w:rPr>
            <w:webHidden/>
          </w:rPr>
        </w:r>
        <w:r>
          <w:rPr>
            <w:webHidden/>
          </w:rPr>
          <w:fldChar w:fldCharType="separate"/>
        </w:r>
        <w:r>
          <w:rPr>
            <w:webHidden/>
          </w:rPr>
          <w:t>25</w:t>
        </w:r>
        <w:r>
          <w:rPr>
            <w:webHidden/>
          </w:rPr>
          <w:fldChar w:fldCharType="end"/>
        </w:r>
      </w:hyperlink>
    </w:p>
    <w:p w14:paraId="58A7A018" w14:textId="469745C1" w:rsidR="00845676" w:rsidRDefault="00845676">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7262" w:history="1">
        <w:r w:rsidRPr="005763C6">
          <w:rPr>
            <w:rStyle w:val="Hyperlink"/>
          </w:rPr>
          <w:t>6</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Arrow Encoding information model overview</w:t>
        </w:r>
        <w:r>
          <w:rPr>
            <w:webHidden/>
          </w:rPr>
          <w:tab/>
        </w:r>
        <w:r>
          <w:rPr>
            <w:webHidden/>
          </w:rPr>
          <w:fldChar w:fldCharType="begin"/>
        </w:r>
        <w:r>
          <w:rPr>
            <w:webHidden/>
          </w:rPr>
          <w:instrText xml:space="preserve"> PAGEREF _Toc236307262 \h </w:instrText>
        </w:r>
        <w:r>
          <w:rPr>
            <w:webHidden/>
          </w:rPr>
        </w:r>
        <w:r>
          <w:rPr>
            <w:webHidden/>
          </w:rPr>
          <w:fldChar w:fldCharType="separate"/>
        </w:r>
        <w:r>
          <w:rPr>
            <w:webHidden/>
          </w:rPr>
          <w:t>26</w:t>
        </w:r>
        <w:r>
          <w:rPr>
            <w:webHidden/>
          </w:rPr>
          <w:fldChar w:fldCharType="end"/>
        </w:r>
      </w:hyperlink>
    </w:p>
    <w:p w14:paraId="31B5AA89" w14:textId="41CDE643" w:rsidR="00845676" w:rsidRDefault="00845676">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7263" w:history="1">
        <w:r w:rsidRPr="005763C6">
          <w:rPr>
            <w:rStyle w:val="Hyperlink"/>
          </w:rPr>
          <w:t>6.1</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Where Arrow fits</w:t>
        </w:r>
        <w:r>
          <w:rPr>
            <w:webHidden/>
          </w:rPr>
          <w:tab/>
        </w:r>
        <w:r>
          <w:rPr>
            <w:webHidden/>
          </w:rPr>
          <w:fldChar w:fldCharType="begin"/>
        </w:r>
        <w:r>
          <w:rPr>
            <w:webHidden/>
          </w:rPr>
          <w:instrText xml:space="preserve"> PAGEREF _Toc236307263 \h </w:instrText>
        </w:r>
        <w:r>
          <w:rPr>
            <w:webHidden/>
          </w:rPr>
        </w:r>
        <w:r>
          <w:rPr>
            <w:webHidden/>
          </w:rPr>
          <w:fldChar w:fldCharType="separate"/>
        </w:r>
        <w:r>
          <w:rPr>
            <w:webHidden/>
          </w:rPr>
          <w:t>26</w:t>
        </w:r>
        <w:r>
          <w:rPr>
            <w:webHidden/>
          </w:rPr>
          <w:fldChar w:fldCharType="end"/>
        </w:r>
      </w:hyperlink>
    </w:p>
    <w:p w14:paraId="215C203D" w14:textId="1F4CA50A" w:rsidR="00845676" w:rsidRDefault="00845676">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7264" w:history="1">
        <w:r w:rsidRPr="005763C6">
          <w:rPr>
            <w:rStyle w:val="Hyperlink"/>
          </w:rPr>
          <w:t>6.2</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Columnar model, IPC framing and endianness</w:t>
        </w:r>
        <w:r>
          <w:rPr>
            <w:webHidden/>
          </w:rPr>
          <w:tab/>
        </w:r>
        <w:r>
          <w:rPr>
            <w:webHidden/>
          </w:rPr>
          <w:fldChar w:fldCharType="begin"/>
        </w:r>
        <w:r>
          <w:rPr>
            <w:webHidden/>
          </w:rPr>
          <w:instrText xml:space="preserve"> PAGEREF _Toc236307264 \h </w:instrText>
        </w:r>
        <w:r>
          <w:rPr>
            <w:webHidden/>
          </w:rPr>
        </w:r>
        <w:r>
          <w:rPr>
            <w:webHidden/>
          </w:rPr>
          <w:fldChar w:fldCharType="separate"/>
        </w:r>
        <w:r>
          <w:rPr>
            <w:webHidden/>
          </w:rPr>
          <w:t>26</w:t>
        </w:r>
        <w:r>
          <w:rPr>
            <w:webHidden/>
          </w:rPr>
          <w:fldChar w:fldCharType="end"/>
        </w:r>
      </w:hyperlink>
    </w:p>
    <w:p w14:paraId="664D8F29" w14:textId="53B51F33" w:rsidR="00845676" w:rsidRDefault="00845676">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7265" w:history="1">
        <w:r w:rsidRPr="005763C6">
          <w:rPr>
            <w:rStyle w:val="Hyperlink"/>
          </w:rPr>
          <w:t>6.3</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Schema identity and reversibility</w:t>
        </w:r>
        <w:r>
          <w:rPr>
            <w:webHidden/>
          </w:rPr>
          <w:tab/>
        </w:r>
        <w:r>
          <w:rPr>
            <w:webHidden/>
          </w:rPr>
          <w:fldChar w:fldCharType="begin"/>
        </w:r>
        <w:r>
          <w:rPr>
            <w:webHidden/>
          </w:rPr>
          <w:instrText xml:space="preserve"> PAGEREF _Toc236307265 \h </w:instrText>
        </w:r>
        <w:r>
          <w:rPr>
            <w:webHidden/>
          </w:rPr>
        </w:r>
        <w:r>
          <w:rPr>
            <w:webHidden/>
          </w:rPr>
          <w:fldChar w:fldCharType="separate"/>
        </w:r>
        <w:r>
          <w:rPr>
            <w:webHidden/>
          </w:rPr>
          <w:t>26</w:t>
        </w:r>
        <w:r>
          <w:rPr>
            <w:webHidden/>
          </w:rPr>
          <w:fldChar w:fldCharType="end"/>
        </w:r>
      </w:hyperlink>
    </w:p>
    <w:p w14:paraId="487A1147" w14:textId="0DFD08F6" w:rsidR="00845676" w:rsidRDefault="00845676">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7266" w:history="1">
        <w:r w:rsidRPr="005763C6">
          <w:rPr>
            <w:rStyle w:val="Hyperlink"/>
          </w:rPr>
          <w:t>6.4</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OPC UA Arrow DataEncoding</w:t>
        </w:r>
        <w:r>
          <w:rPr>
            <w:webHidden/>
          </w:rPr>
          <w:tab/>
        </w:r>
        <w:r>
          <w:rPr>
            <w:webHidden/>
          </w:rPr>
          <w:fldChar w:fldCharType="begin"/>
        </w:r>
        <w:r>
          <w:rPr>
            <w:webHidden/>
          </w:rPr>
          <w:instrText xml:space="preserve"> PAGEREF _Toc236307266 \h </w:instrText>
        </w:r>
        <w:r>
          <w:rPr>
            <w:webHidden/>
          </w:rPr>
        </w:r>
        <w:r>
          <w:rPr>
            <w:webHidden/>
          </w:rPr>
          <w:fldChar w:fldCharType="separate"/>
        </w:r>
        <w:r>
          <w:rPr>
            <w:webHidden/>
          </w:rPr>
          <w:t>26</w:t>
        </w:r>
        <w:r>
          <w:rPr>
            <w:webHidden/>
          </w:rPr>
          <w:fldChar w:fldCharType="end"/>
        </w:r>
      </w:hyperlink>
    </w:p>
    <w:p w14:paraId="0DF5B487" w14:textId="1C946BF3"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67" w:history="1">
        <w:r w:rsidRPr="005763C6">
          <w:rPr>
            <w:rStyle w:val="Hyperlink"/>
          </w:rPr>
          <w:t>6.4.1</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OPC UA Arrow</w:t>
        </w:r>
        <w:r>
          <w:rPr>
            <w:webHidden/>
          </w:rPr>
          <w:tab/>
        </w:r>
        <w:r>
          <w:rPr>
            <w:webHidden/>
          </w:rPr>
          <w:fldChar w:fldCharType="begin"/>
        </w:r>
        <w:r>
          <w:rPr>
            <w:webHidden/>
          </w:rPr>
          <w:instrText xml:space="preserve"> PAGEREF _Toc236307267 \h </w:instrText>
        </w:r>
        <w:r>
          <w:rPr>
            <w:webHidden/>
          </w:rPr>
        </w:r>
        <w:r>
          <w:rPr>
            <w:webHidden/>
          </w:rPr>
          <w:fldChar w:fldCharType="separate"/>
        </w:r>
        <w:r>
          <w:rPr>
            <w:webHidden/>
          </w:rPr>
          <w:t>26</w:t>
        </w:r>
        <w:r>
          <w:rPr>
            <w:webHidden/>
          </w:rPr>
          <w:fldChar w:fldCharType="end"/>
        </w:r>
      </w:hyperlink>
    </w:p>
    <w:p w14:paraId="261B4974" w14:textId="221DA406" w:rsidR="00845676" w:rsidRDefault="00845676">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7268" w:history="1">
        <w:r w:rsidRPr="005763C6">
          <w:rPr>
            <w:rStyle w:val="Hyperlink"/>
          </w:rPr>
          <w:t>6.5</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PubSub message mapping</w:t>
        </w:r>
        <w:r>
          <w:rPr>
            <w:webHidden/>
          </w:rPr>
          <w:tab/>
        </w:r>
        <w:r>
          <w:rPr>
            <w:webHidden/>
          </w:rPr>
          <w:fldChar w:fldCharType="begin"/>
        </w:r>
        <w:r>
          <w:rPr>
            <w:webHidden/>
          </w:rPr>
          <w:instrText xml:space="preserve"> PAGEREF _Toc236307268 \h </w:instrText>
        </w:r>
        <w:r>
          <w:rPr>
            <w:webHidden/>
          </w:rPr>
        </w:r>
        <w:r>
          <w:rPr>
            <w:webHidden/>
          </w:rPr>
          <w:fldChar w:fldCharType="separate"/>
        </w:r>
        <w:r>
          <w:rPr>
            <w:webHidden/>
          </w:rPr>
          <w:t>33</w:t>
        </w:r>
        <w:r>
          <w:rPr>
            <w:webHidden/>
          </w:rPr>
          <w:fldChar w:fldCharType="end"/>
        </w:r>
      </w:hyperlink>
    </w:p>
    <w:p w14:paraId="7FDDB9A2" w14:textId="7EB86E93"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69" w:history="1">
        <w:r w:rsidRPr="005763C6">
          <w:rPr>
            <w:rStyle w:val="Hyperlink"/>
          </w:rPr>
          <w:t>6.5.1</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Arrow mapping parameters</w:t>
        </w:r>
        <w:r>
          <w:rPr>
            <w:webHidden/>
          </w:rPr>
          <w:tab/>
        </w:r>
        <w:r>
          <w:rPr>
            <w:webHidden/>
          </w:rPr>
          <w:fldChar w:fldCharType="begin"/>
        </w:r>
        <w:r>
          <w:rPr>
            <w:webHidden/>
          </w:rPr>
          <w:instrText xml:space="preserve"> PAGEREF _Toc236307269 \h </w:instrText>
        </w:r>
        <w:r>
          <w:rPr>
            <w:webHidden/>
          </w:rPr>
        </w:r>
        <w:r>
          <w:rPr>
            <w:webHidden/>
          </w:rPr>
          <w:fldChar w:fldCharType="separate"/>
        </w:r>
        <w:r>
          <w:rPr>
            <w:webHidden/>
          </w:rPr>
          <w:t>33</w:t>
        </w:r>
        <w:r>
          <w:rPr>
            <w:webHidden/>
          </w:rPr>
          <w:fldChar w:fldCharType="end"/>
        </w:r>
      </w:hyperlink>
    </w:p>
    <w:p w14:paraId="78277B87" w14:textId="62EF006F"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70" w:history="1">
        <w:r w:rsidRPr="005763C6">
          <w:rPr>
            <w:rStyle w:val="Hyperlink"/>
          </w:rPr>
          <w:t>6.5.2</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Arrow message mapping</w:t>
        </w:r>
        <w:r>
          <w:rPr>
            <w:webHidden/>
          </w:rPr>
          <w:tab/>
        </w:r>
        <w:r>
          <w:rPr>
            <w:webHidden/>
          </w:rPr>
          <w:fldChar w:fldCharType="begin"/>
        </w:r>
        <w:r>
          <w:rPr>
            <w:webHidden/>
          </w:rPr>
          <w:instrText xml:space="preserve"> PAGEREF _Toc236307270 \h </w:instrText>
        </w:r>
        <w:r>
          <w:rPr>
            <w:webHidden/>
          </w:rPr>
        </w:r>
        <w:r>
          <w:rPr>
            <w:webHidden/>
          </w:rPr>
          <w:fldChar w:fldCharType="separate"/>
        </w:r>
        <w:r>
          <w:rPr>
            <w:webHidden/>
          </w:rPr>
          <w:t>34</w:t>
        </w:r>
        <w:r>
          <w:rPr>
            <w:webHidden/>
          </w:rPr>
          <w:fldChar w:fldCharType="end"/>
        </w:r>
      </w:hyperlink>
    </w:p>
    <w:p w14:paraId="1DBAD7AA" w14:textId="796D1FAC"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71" w:history="1">
        <w:r w:rsidRPr="005763C6">
          <w:rPr>
            <w:rStyle w:val="Hyperlink"/>
          </w:rPr>
          <w:t>6.5.3</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Bare RecordBatch framing (batch)</w:t>
        </w:r>
        <w:r>
          <w:rPr>
            <w:webHidden/>
          </w:rPr>
          <w:tab/>
        </w:r>
        <w:r>
          <w:rPr>
            <w:webHidden/>
          </w:rPr>
          <w:fldChar w:fldCharType="begin"/>
        </w:r>
        <w:r>
          <w:rPr>
            <w:webHidden/>
          </w:rPr>
          <w:instrText xml:space="preserve"> PAGEREF _Toc236307271 \h </w:instrText>
        </w:r>
        <w:r>
          <w:rPr>
            <w:webHidden/>
          </w:rPr>
        </w:r>
        <w:r>
          <w:rPr>
            <w:webHidden/>
          </w:rPr>
          <w:fldChar w:fldCharType="separate"/>
        </w:r>
        <w:r>
          <w:rPr>
            <w:webHidden/>
          </w:rPr>
          <w:t>35</w:t>
        </w:r>
        <w:r>
          <w:rPr>
            <w:webHidden/>
          </w:rPr>
          <w:fldChar w:fldCharType="end"/>
        </w:r>
      </w:hyperlink>
    </w:p>
    <w:p w14:paraId="23F064B5" w14:textId="3F96691A"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72" w:history="1">
        <w:r w:rsidRPr="005763C6">
          <w:rPr>
            <w:rStyle w:val="Hyperlink"/>
          </w:rPr>
          <w:t>6.5.4</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Content types</w:t>
        </w:r>
        <w:r>
          <w:rPr>
            <w:webHidden/>
          </w:rPr>
          <w:tab/>
        </w:r>
        <w:r>
          <w:rPr>
            <w:webHidden/>
          </w:rPr>
          <w:fldChar w:fldCharType="begin"/>
        </w:r>
        <w:r>
          <w:rPr>
            <w:webHidden/>
          </w:rPr>
          <w:instrText xml:space="preserve"> PAGEREF _Toc236307272 \h </w:instrText>
        </w:r>
        <w:r>
          <w:rPr>
            <w:webHidden/>
          </w:rPr>
        </w:r>
        <w:r>
          <w:rPr>
            <w:webHidden/>
          </w:rPr>
          <w:fldChar w:fldCharType="separate"/>
        </w:r>
        <w:r>
          <w:rPr>
            <w:webHidden/>
          </w:rPr>
          <w:t>35</w:t>
        </w:r>
        <w:r>
          <w:rPr>
            <w:webHidden/>
          </w:rPr>
          <w:fldChar w:fldCharType="end"/>
        </w:r>
      </w:hyperlink>
    </w:p>
    <w:p w14:paraId="58544653" w14:textId="3E271F0B"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73" w:history="1">
        <w:r w:rsidRPr="005763C6">
          <w:rPr>
            <w:rStyle w:val="Hyperlink"/>
          </w:rPr>
          <w:t>6.5.5</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Part 14 configuration model mapping</w:t>
        </w:r>
        <w:r>
          <w:rPr>
            <w:webHidden/>
          </w:rPr>
          <w:tab/>
        </w:r>
        <w:r>
          <w:rPr>
            <w:webHidden/>
          </w:rPr>
          <w:fldChar w:fldCharType="begin"/>
        </w:r>
        <w:r>
          <w:rPr>
            <w:webHidden/>
          </w:rPr>
          <w:instrText xml:space="preserve"> PAGEREF _Toc236307273 \h </w:instrText>
        </w:r>
        <w:r>
          <w:rPr>
            <w:webHidden/>
          </w:rPr>
        </w:r>
        <w:r>
          <w:rPr>
            <w:webHidden/>
          </w:rPr>
          <w:fldChar w:fldCharType="separate"/>
        </w:r>
        <w:r>
          <w:rPr>
            <w:webHidden/>
          </w:rPr>
          <w:t>35</w:t>
        </w:r>
        <w:r>
          <w:rPr>
            <w:webHidden/>
          </w:rPr>
          <w:fldChar w:fldCharType="end"/>
        </w:r>
      </w:hyperlink>
    </w:p>
    <w:p w14:paraId="341ABE70" w14:textId="6483CD52"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74" w:history="1">
        <w:r w:rsidRPr="005763C6">
          <w:rPr>
            <w:rStyle w:val="Hyperlink"/>
          </w:rPr>
          <w:t>6.5.6</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Header layouts</w:t>
        </w:r>
        <w:r>
          <w:rPr>
            <w:webHidden/>
          </w:rPr>
          <w:tab/>
        </w:r>
        <w:r>
          <w:rPr>
            <w:webHidden/>
          </w:rPr>
          <w:fldChar w:fldCharType="begin"/>
        </w:r>
        <w:r>
          <w:rPr>
            <w:webHidden/>
          </w:rPr>
          <w:instrText xml:space="preserve"> PAGEREF _Toc236307274 \h </w:instrText>
        </w:r>
        <w:r>
          <w:rPr>
            <w:webHidden/>
          </w:rPr>
        </w:r>
        <w:r>
          <w:rPr>
            <w:webHidden/>
          </w:rPr>
          <w:fldChar w:fldCharType="separate"/>
        </w:r>
        <w:r>
          <w:rPr>
            <w:webHidden/>
          </w:rPr>
          <w:t>37</w:t>
        </w:r>
        <w:r>
          <w:rPr>
            <w:webHidden/>
          </w:rPr>
          <w:fldChar w:fldCharType="end"/>
        </w:r>
      </w:hyperlink>
    </w:p>
    <w:p w14:paraId="010891D4" w14:textId="5C7890B5"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75" w:history="1">
        <w:r w:rsidRPr="005763C6">
          <w:rPr>
            <w:rStyle w:val="Hyperlink"/>
          </w:rPr>
          <w:t>6.5.7</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Content-type registry entries</w:t>
        </w:r>
        <w:r>
          <w:rPr>
            <w:webHidden/>
          </w:rPr>
          <w:tab/>
        </w:r>
        <w:r>
          <w:rPr>
            <w:webHidden/>
          </w:rPr>
          <w:fldChar w:fldCharType="begin"/>
        </w:r>
        <w:r>
          <w:rPr>
            <w:webHidden/>
          </w:rPr>
          <w:instrText xml:space="preserve"> PAGEREF _Toc236307275 \h </w:instrText>
        </w:r>
        <w:r>
          <w:rPr>
            <w:webHidden/>
          </w:rPr>
        </w:r>
        <w:r>
          <w:rPr>
            <w:webHidden/>
          </w:rPr>
          <w:fldChar w:fldCharType="separate"/>
        </w:r>
        <w:r>
          <w:rPr>
            <w:webHidden/>
          </w:rPr>
          <w:t>37</w:t>
        </w:r>
        <w:r>
          <w:rPr>
            <w:webHidden/>
          </w:rPr>
          <w:fldChar w:fldCharType="end"/>
        </w:r>
      </w:hyperlink>
    </w:p>
    <w:p w14:paraId="40CF1BE7" w14:textId="7949A7D4"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76" w:history="1">
        <w:r w:rsidRPr="005763C6">
          <w:rPr>
            <w:rStyle w:val="Hyperlink"/>
          </w:rPr>
          <w:t>6.5.8</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DataSet schema mapping</w:t>
        </w:r>
        <w:r>
          <w:rPr>
            <w:webHidden/>
          </w:rPr>
          <w:tab/>
        </w:r>
        <w:r>
          <w:rPr>
            <w:webHidden/>
          </w:rPr>
          <w:fldChar w:fldCharType="begin"/>
        </w:r>
        <w:r>
          <w:rPr>
            <w:webHidden/>
          </w:rPr>
          <w:instrText xml:space="preserve"> PAGEREF _Toc236307276 \h </w:instrText>
        </w:r>
        <w:r>
          <w:rPr>
            <w:webHidden/>
          </w:rPr>
        </w:r>
        <w:r>
          <w:rPr>
            <w:webHidden/>
          </w:rPr>
          <w:fldChar w:fldCharType="separate"/>
        </w:r>
        <w:r>
          <w:rPr>
            <w:webHidden/>
          </w:rPr>
          <w:t>37</w:t>
        </w:r>
        <w:r>
          <w:rPr>
            <w:webHidden/>
          </w:rPr>
          <w:fldChar w:fldCharType="end"/>
        </w:r>
      </w:hyperlink>
    </w:p>
    <w:p w14:paraId="646E3500" w14:textId="54346066"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77" w:history="1">
        <w:r w:rsidRPr="005763C6">
          <w:rPr>
            <w:rStyle w:val="Hyperlink"/>
          </w:rPr>
          <w:t>6.5.9</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NetworkMessage and DataSetMessage envelopes</w:t>
        </w:r>
        <w:r>
          <w:rPr>
            <w:webHidden/>
          </w:rPr>
          <w:tab/>
        </w:r>
        <w:r>
          <w:rPr>
            <w:webHidden/>
          </w:rPr>
          <w:fldChar w:fldCharType="begin"/>
        </w:r>
        <w:r>
          <w:rPr>
            <w:webHidden/>
          </w:rPr>
          <w:instrText xml:space="preserve"> PAGEREF _Toc236307277 \h </w:instrText>
        </w:r>
        <w:r>
          <w:rPr>
            <w:webHidden/>
          </w:rPr>
        </w:r>
        <w:r>
          <w:rPr>
            <w:webHidden/>
          </w:rPr>
          <w:fldChar w:fldCharType="separate"/>
        </w:r>
        <w:r>
          <w:rPr>
            <w:webHidden/>
          </w:rPr>
          <w:t>37</w:t>
        </w:r>
        <w:r>
          <w:rPr>
            <w:webHidden/>
          </w:rPr>
          <w:fldChar w:fldCharType="end"/>
        </w:r>
      </w:hyperlink>
    </w:p>
    <w:p w14:paraId="72F41C43" w14:textId="0BFF5F83" w:rsidR="00845676" w:rsidRDefault="00845676">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7278" w:history="1">
        <w:r w:rsidRPr="005763C6">
          <w:rPr>
            <w:rStyle w:val="Hyperlink"/>
          </w:rPr>
          <w:t>6.6</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Historian and ADBC access</w:t>
        </w:r>
        <w:r>
          <w:rPr>
            <w:webHidden/>
          </w:rPr>
          <w:tab/>
        </w:r>
        <w:r>
          <w:rPr>
            <w:webHidden/>
          </w:rPr>
          <w:fldChar w:fldCharType="begin"/>
        </w:r>
        <w:r>
          <w:rPr>
            <w:webHidden/>
          </w:rPr>
          <w:instrText xml:space="preserve"> PAGEREF _Toc236307278 \h </w:instrText>
        </w:r>
        <w:r>
          <w:rPr>
            <w:webHidden/>
          </w:rPr>
        </w:r>
        <w:r>
          <w:rPr>
            <w:webHidden/>
          </w:rPr>
          <w:fldChar w:fldCharType="separate"/>
        </w:r>
        <w:r>
          <w:rPr>
            <w:webHidden/>
          </w:rPr>
          <w:t>42</w:t>
        </w:r>
        <w:r>
          <w:rPr>
            <w:webHidden/>
          </w:rPr>
          <w:fldChar w:fldCharType="end"/>
        </w:r>
      </w:hyperlink>
    </w:p>
    <w:p w14:paraId="19ED1953" w14:textId="15CC2FF9"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79" w:history="1">
        <w:r w:rsidRPr="005763C6">
          <w:rPr>
            <w:rStyle w:val="Hyperlink"/>
          </w:rPr>
          <w:t>6.6.1</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Scope</w:t>
        </w:r>
        <w:r>
          <w:rPr>
            <w:webHidden/>
          </w:rPr>
          <w:tab/>
        </w:r>
        <w:r>
          <w:rPr>
            <w:webHidden/>
          </w:rPr>
          <w:fldChar w:fldCharType="begin"/>
        </w:r>
        <w:r>
          <w:rPr>
            <w:webHidden/>
          </w:rPr>
          <w:instrText xml:space="preserve"> PAGEREF _Toc236307279 \h </w:instrText>
        </w:r>
        <w:r>
          <w:rPr>
            <w:webHidden/>
          </w:rPr>
        </w:r>
        <w:r>
          <w:rPr>
            <w:webHidden/>
          </w:rPr>
          <w:fldChar w:fldCharType="separate"/>
        </w:r>
        <w:r>
          <w:rPr>
            <w:webHidden/>
          </w:rPr>
          <w:t>42</w:t>
        </w:r>
        <w:r>
          <w:rPr>
            <w:webHidden/>
          </w:rPr>
          <w:fldChar w:fldCharType="end"/>
        </w:r>
      </w:hyperlink>
    </w:p>
    <w:p w14:paraId="37F136AE" w14:textId="59C572F9"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80" w:history="1">
        <w:r w:rsidRPr="005763C6">
          <w:rPr>
            <w:rStyle w:val="Hyperlink"/>
          </w:rPr>
          <w:t>6.6.2</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Access basis</w:t>
        </w:r>
        <w:r>
          <w:rPr>
            <w:webHidden/>
          </w:rPr>
          <w:tab/>
        </w:r>
        <w:r>
          <w:rPr>
            <w:webHidden/>
          </w:rPr>
          <w:fldChar w:fldCharType="begin"/>
        </w:r>
        <w:r>
          <w:rPr>
            <w:webHidden/>
          </w:rPr>
          <w:instrText xml:space="preserve"> PAGEREF _Toc236307280 \h </w:instrText>
        </w:r>
        <w:r>
          <w:rPr>
            <w:webHidden/>
          </w:rPr>
        </w:r>
        <w:r>
          <w:rPr>
            <w:webHidden/>
          </w:rPr>
          <w:fldChar w:fldCharType="separate"/>
        </w:r>
        <w:r>
          <w:rPr>
            <w:webHidden/>
          </w:rPr>
          <w:t>42</w:t>
        </w:r>
        <w:r>
          <w:rPr>
            <w:webHidden/>
          </w:rPr>
          <w:fldChar w:fldCharType="end"/>
        </w:r>
      </w:hyperlink>
    </w:p>
    <w:p w14:paraId="3BCB8D86" w14:textId="3EC0ADA4"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81" w:history="1">
        <w:r w:rsidRPr="005763C6">
          <w:rPr>
            <w:rStyle w:val="Hyperlink"/>
          </w:rPr>
          <w:t>6.6.3</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ADBC-style statement model</w:t>
        </w:r>
        <w:r>
          <w:rPr>
            <w:webHidden/>
          </w:rPr>
          <w:tab/>
        </w:r>
        <w:r>
          <w:rPr>
            <w:webHidden/>
          </w:rPr>
          <w:fldChar w:fldCharType="begin"/>
        </w:r>
        <w:r>
          <w:rPr>
            <w:webHidden/>
          </w:rPr>
          <w:instrText xml:space="preserve"> PAGEREF _Toc236307281 \h </w:instrText>
        </w:r>
        <w:r>
          <w:rPr>
            <w:webHidden/>
          </w:rPr>
        </w:r>
        <w:r>
          <w:rPr>
            <w:webHidden/>
          </w:rPr>
          <w:fldChar w:fldCharType="separate"/>
        </w:r>
        <w:r>
          <w:rPr>
            <w:webHidden/>
          </w:rPr>
          <w:t>43</w:t>
        </w:r>
        <w:r>
          <w:rPr>
            <w:webHidden/>
          </w:rPr>
          <w:fldChar w:fldCharType="end"/>
        </w:r>
      </w:hyperlink>
    </w:p>
    <w:p w14:paraId="0B011F21" w14:textId="1FBBB356"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82" w:history="1">
        <w:r w:rsidRPr="005763C6">
          <w:rPr>
            <w:rStyle w:val="Hyperlink"/>
          </w:rPr>
          <w:t>6.6.4</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Canonical result shape</w:t>
        </w:r>
        <w:r>
          <w:rPr>
            <w:webHidden/>
          </w:rPr>
          <w:tab/>
        </w:r>
        <w:r>
          <w:rPr>
            <w:webHidden/>
          </w:rPr>
          <w:fldChar w:fldCharType="begin"/>
        </w:r>
        <w:r>
          <w:rPr>
            <w:webHidden/>
          </w:rPr>
          <w:instrText xml:space="preserve"> PAGEREF _Toc236307282 \h </w:instrText>
        </w:r>
        <w:r>
          <w:rPr>
            <w:webHidden/>
          </w:rPr>
        </w:r>
        <w:r>
          <w:rPr>
            <w:webHidden/>
          </w:rPr>
          <w:fldChar w:fldCharType="separate"/>
        </w:r>
        <w:r>
          <w:rPr>
            <w:webHidden/>
          </w:rPr>
          <w:t>43</w:t>
        </w:r>
        <w:r>
          <w:rPr>
            <w:webHidden/>
          </w:rPr>
          <w:fldChar w:fldCharType="end"/>
        </w:r>
      </w:hyperlink>
    </w:p>
    <w:p w14:paraId="4513F979" w14:textId="4C60A072"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83" w:history="1">
        <w:r w:rsidRPr="005763C6">
          <w:rPr>
            <w:rStyle w:val="Hyperlink"/>
          </w:rPr>
          <w:t>6.6.5</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Raw, modified, and at-time reads</w:t>
        </w:r>
        <w:r>
          <w:rPr>
            <w:webHidden/>
          </w:rPr>
          <w:tab/>
        </w:r>
        <w:r>
          <w:rPr>
            <w:webHidden/>
          </w:rPr>
          <w:fldChar w:fldCharType="begin"/>
        </w:r>
        <w:r>
          <w:rPr>
            <w:webHidden/>
          </w:rPr>
          <w:instrText xml:space="preserve"> PAGEREF _Toc236307283 \h </w:instrText>
        </w:r>
        <w:r>
          <w:rPr>
            <w:webHidden/>
          </w:rPr>
        </w:r>
        <w:r>
          <w:rPr>
            <w:webHidden/>
          </w:rPr>
          <w:fldChar w:fldCharType="separate"/>
        </w:r>
        <w:r>
          <w:rPr>
            <w:webHidden/>
          </w:rPr>
          <w:t>44</w:t>
        </w:r>
        <w:r>
          <w:rPr>
            <w:webHidden/>
          </w:rPr>
          <w:fldChar w:fldCharType="end"/>
        </w:r>
      </w:hyperlink>
    </w:p>
    <w:p w14:paraId="2A56718C" w14:textId="143484E0"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84" w:history="1">
        <w:r w:rsidRPr="005763C6">
          <w:rPr>
            <w:rStyle w:val="Hyperlink"/>
          </w:rPr>
          <w:t>6.6.6</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Processed aggregate reads</w:t>
        </w:r>
        <w:r>
          <w:rPr>
            <w:webHidden/>
          </w:rPr>
          <w:tab/>
        </w:r>
        <w:r>
          <w:rPr>
            <w:webHidden/>
          </w:rPr>
          <w:fldChar w:fldCharType="begin"/>
        </w:r>
        <w:r>
          <w:rPr>
            <w:webHidden/>
          </w:rPr>
          <w:instrText xml:space="preserve"> PAGEREF _Toc236307284 \h </w:instrText>
        </w:r>
        <w:r>
          <w:rPr>
            <w:webHidden/>
          </w:rPr>
        </w:r>
        <w:r>
          <w:rPr>
            <w:webHidden/>
          </w:rPr>
          <w:fldChar w:fldCharType="separate"/>
        </w:r>
        <w:r>
          <w:rPr>
            <w:webHidden/>
          </w:rPr>
          <w:t>44</w:t>
        </w:r>
        <w:r>
          <w:rPr>
            <w:webHidden/>
          </w:rPr>
          <w:fldChar w:fldCharType="end"/>
        </w:r>
      </w:hyperlink>
    </w:p>
    <w:p w14:paraId="514ED27D" w14:textId="788D0BD0"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85" w:history="1">
        <w:r w:rsidRPr="005763C6">
          <w:rPr>
            <w:rStyle w:val="Hyperlink"/>
          </w:rPr>
          <w:t>6.6.7</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Content types and transport</w:t>
        </w:r>
        <w:r>
          <w:rPr>
            <w:webHidden/>
          </w:rPr>
          <w:tab/>
        </w:r>
        <w:r>
          <w:rPr>
            <w:webHidden/>
          </w:rPr>
          <w:fldChar w:fldCharType="begin"/>
        </w:r>
        <w:r>
          <w:rPr>
            <w:webHidden/>
          </w:rPr>
          <w:instrText xml:space="preserve"> PAGEREF _Toc236307285 \h </w:instrText>
        </w:r>
        <w:r>
          <w:rPr>
            <w:webHidden/>
          </w:rPr>
        </w:r>
        <w:r>
          <w:rPr>
            <w:webHidden/>
          </w:rPr>
          <w:fldChar w:fldCharType="separate"/>
        </w:r>
        <w:r>
          <w:rPr>
            <w:webHidden/>
          </w:rPr>
          <w:t>44</w:t>
        </w:r>
        <w:r>
          <w:rPr>
            <w:webHidden/>
          </w:rPr>
          <w:fldChar w:fldCharType="end"/>
        </w:r>
      </w:hyperlink>
    </w:p>
    <w:p w14:paraId="57EDDBF4" w14:textId="02669621"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86" w:history="1">
        <w:r w:rsidRPr="005763C6">
          <w:rPr>
            <w:rStyle w:val="Hyperlink"/>
          </w:rPr>
          <w:t>6.6.8</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Relationship to Part 14 PubSub</w:t>
        </w:r>
        <w:r>
          <w:rPr>
            <w:webHidden/>
          </w:rPr>
          <w:tab/>
        </w:r>
        <w:r>
          <w:rPr>
            <w:webHidden/>
          </w:rPr>
          <w:fldChar w:fldCharType="begin"/>
        </w:r>
        <w:r>
          <w:rPr>
            <w:webHidden/>
          </w:rPr>
          <w:instrText xml:space="preserve"> PAGEREF _Toc236307286 \h </w:instrText>
        </w:r>
        <w:r>
          <w:rPr>
            <w:webHidden/>
          </w:rPr>
        </w:r>
        <w:r>
          <w:rPr>
            <w:webHidden/>
          </w:rPr>
          <w:fldChar w:fldCharType="separate"/>
        </w:r>
        <w:r>
          <w:rPr>
            <w:webHidden/>
          </w:rPr>
          <w:t>44</w:t>
        </w:r>
        <w:r>
          <w:rPr>
            <w:webHidden/>
          </w:rPr>
          <w:fldChar w:fldCharType="end"/>
        </w:r>
      </w:hyperlink>
    </w:p>
    <w:p w14:paraId="5B1BF19C" w14:textId="1A8B642C"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87" w:history="1">
        <w:r w:rsidRPr="005763C6">
          <w:rPr>
            <w:rStyle w:val="Hyperlink"/>
          </w:rPr>
          <w:t>6.6.9</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Exclusions</w:t>
        </w:r>
        <w:r>
          <w:rPr>
            <w:webHidden/>
          </w:rPr>
          <w:tab/>
        </w:r>
        <w:r>
          <w:rPr>
            <w:webHidden/>
          </w:rPr>
          <w:fldChar w:fldCharType="begin"/>
        </w:r>
        <w:r>
          <w:rPr>
            <w:webHidden/>
          </w:rPr>
          <w:instrText xml:space="preserve"> PAGEREF _Toc236307287 \h </w:instrText>
        </w:r>
        <w:r>
          <w:rPr>
            <w:webHidden/>
          </w:rPr>
        </w:r>
        <w:r>
          <w:rPr>
            <w:webHidden/>
          </w:rPr>
          <w:fldChar w:fldCharType="separate"/>
        </w:r>
        <w:r>
          <w:rPr>
            <w:webHidden/>
          </w:rPr>
          <w:t>45</w:t>
        </w:r>
        <w:r>
          <w:rPr>
            <w:webHidden/>
          </w:rPr>
          <w:fldChar w:fldCharType="end"/>
        </w:r>
      </w:hyperlink>
    </w:p>
    <w:p w14:paraId="5A10E2EF" w14:textId="2BBEB593" w:rsidR="00845676" w:rsidRDefault="00845676">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7288" w:history="1">
        <w:r w:rsidRPr="005763C6">
          <w:rPr>
            <w:rStyle w:val="Hyperlink"/>
          </w:rPr>
          <w:t>7</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Profiles and conformance units</w:t>
        </w:r>
        <w:r>
          <w:rPr>
            <w:webHidden/>
          </w:rPr>
          <w:tab/>
        </w:r>
        <w:r>
          <w:rPr>
            <w:webHidden/>
          </w:rPr>
          <w:fldChar w:fldCharType="begin"/>
        </w:r>
        <w:r>
          <w:rPr>
            <w:webHidden/>
          </w:rPr>
          <w:instrText xml:space="preserve"> PAGEREF _Toc236307288 \h </w:instrText>
        </w:r>
        <w:r>
          <w:rPr>
            <w:webHidden/>
          </w:rPr>
        </w:r>
        <w:r>
          <w:rPr>
            <w:webHidden/>
          </w:rPr>
          <w:fldChar w:fldCharType="separate"/>
        </w:r>
        <w:r>
          <w:rPr>
            <w:webHidden/>
          </w:rPr>
          <w:t>46</w:t>
        </w:r>
        <w:r>
          <w:rPr>
            <w:webHidden/>
          </w:rPr>
          <w:fldChar w:fldCharType="end"/>
        </w:r>
      </w:hyperlink>
    </w:p>
    <w:p w14:paraId="54DECEED" w14:textId="50041E8B" w:rsidR="00845676" w:rsidRDefault="00845676">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7289" w:history="1">
        <w:r w:rsidRPr="005763C6">
          <w:rPr>
            <w:rStyle w:val="Hyperlink"/>
          </w:rPr>
          <w:t>8</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Namespaces</w:t>
        </w:r>
        <w:r>
          <w:rPr>
            <w:webHidden/>
          </w:rPr>
          <w:tab/>
        </w:r>
        <w:r>
          <w:rPr>
            <w:webHidden/>
          </w:rPr>
          <w:fldChar w:fldCharType="begin"/>
        </w:r>
        <w:r>
          <w:rPr>
            <w:webHidden/>
          </w:rPr>
          <w:instrText xml:space="preserve"> PAGEREF _Toc236307289 \h </w:instrText>
        </w:r>
        <w:r>
          <w:rPr>
            <w:webHidden/>
          </w:rPr>
        </w:r>
        <w:r>
          <w:rPr>
            <w:webHidden/>
          </w:rPr>
          <w:fldChar w:fldCharType="separate"/>
        </w:r>
        <w:r>
          <w:rPr>
            <w:webHidden/>
          </w:rPr>
          <w:t>46</w:t>
        </w:r>
        <w:r>
          <w:rPr>
            <w:webHidden/>
          </w:rPr>
          <w:fldChar w:fldCharType="end"/>
        </w:r>
      </w:hyperlink>
    </w:p>
    <w:p w14:paraId="02B54DB7" w14:textId="3871178C" w:rsidR="00845676" w:rsidRDefault="00845676">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7290" w:history="1">
        <w:r w:rsidRPr="005763C6">
          <w:rPr>
            <w:rStyle w:val="Hyperlink"/>
          </w:rPr>
          <w:t>8.1</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Namespace metadata</w:t>
        </w:r>
        <w:r>
          <w:rPr>
            <w:webHidden/>
          </w:rPr>
          <w:tab/>
        </w:r>
        <w:r>
          <w:rPr>
            <w:webHidden/>
          </w:rPr>
          <w:fldChar w:fldCharType="begin"/>
        </w:r>
        <w:r>
          <w:rPr>
            <w:webHidden/>
          </w:rPr>
          <w:instrText xml:space="preserve"> PAGEREF _Toc236307290 \h </w:instrText>
        </w:r>
        <w:r>
          <w:rPr>
            <w:webHidden/>
          </w:rPr>
        </w:r>
        <w:r>
          <w:rPr>
            <w:webHidden/>
          </w:rPr>
          <w:fldChar w:fldCharType="separate"/>
        </w:r>
        <w:r>
          <w:rPr>
            <w:webHidden/>
          </w:rPr>
          <w:t>46</w:t>
        </w:r>
        <w:r>
          <w:rPr>
            <w:webHidden/>
          </w:rPr>
          <w:fldChar w:fldCharType="end"/>
        </w:r>
      </w:hyperlink>
    </w:p>
    <w:p w14:paraId="00732360" w14:textId="75422597" w:rsidR="00845676" w:rsidRDefault="00845676">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7291" w:history="1">
        <w:r w:rsidRPr="005763C6">
          <w:rPr>
            <w:rStyle w:val="Hyperlink"/>
          </w:rPr>
          <w:t>8.2</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Handling of OPC UA namespaces</w:t>
        </w:r>
        <w:r>
          <w:rPr>
            <w:webHidden/>
          </w:rPr>
          <w:tab/>
        </w:r>
        <w:r>
          <w:rPr>
            <w:webHidden/>
          </w:rPr>
          <w:fldChar w:fldCharType="begin"/>
        </w:r>
        <w:r>
          <w:rPr>
            <w:webHidden/>
          </w:rPr>
          <w:instrText xml:space="preserve"> PAGEREF _Toc236307291 \h </w:instrText>
        </w:r>
        <w:r>
          <w:rPr>
            <w:webHidden/>
          </w:rPr>
        </w:r>
        <w:r>
          <w:rPr>
            <w:webHidden/>
          </w:rPr>
          <w:fldChar w:fldCharType="separate"/>
        </w:r>
        <w:r>
          <w:rPr>
            <w:webHidden/>
          </w:rPr>
          <w:t>46</w:t>
        </w:r>
        <w:r>
          <w:rPr>
            <w:webHidden/>
          </w:rPr>
          <w:fldChar w:fldCharType="end"/>
        </w:r>
      </w:hyperlink>
    </w:p>
    <w:p w14:paraId="5C20CEB3" w14:textId="41DBDE8F" w:rsidR="00845676" w:rsidRDefault="00845676">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07292" w:history="1">
        <w:r w:rsidRPr="005763C6">
          <w:rPr>
            <w:rStyle w:val="Hyperlink"/>
          </w:rPr>
          <w:t>Annex A (normative)  Namespace and machine-readable artifacts</w:t>
        </w:r>
        <w:r>
          <w:rPr>
            <w:webHidden/>
          </w:rPr>
          <w:tab/>
        </w:r>
        <w:r>
          <w:rPr>
            <w:webHidden/>
          </w:rPr>
          <w:fldChar w:fldCharType="begin"/>
        </w:r>
        <w:r>
          <w:rPr>
            <w:webHidden/>
          </w:rPr>
          <w:instrText xml:space="preserve"> PAGEREF _Toc236307292 \h </w:instrText>
        </w:r>
        <w:r>
          <w:rPr>
            <w:webHidden/>
          </w:rPr>
        </w:r>
        <w:r>
          <w:rPr>
            <w:webHidden/>
          </w:rPr>
          <w:fldChar w:fldCharType="separate"/>
        </w:r>
        <w:r>
          <w:rPr>
            <w:webHidden/>
          </w:rPr>
          <w:t>48</w:t>
        </w:r>
        <w:r>
          <w:rPr>
            <w:webHidden/>
          </w:rPr>
          <w:fldChar w:fldCharType="end"/>
        </w:r>
      </w:hyperlink>
    </w:p>
    <w:p w14:paraId="71A69C09" w14:textId="37799283" w:rsidR="00845676" w:rsidRDefault="00845676">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7293" w:history="1">
        <w:r w:rsidRPr="005763C6">
          <w:rPr>
            <w:rStyle w:val="Hyperlink"/>
          </w:rPr>
          <w:t>A.1</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Namespace and capability identifier</w:t>
        </w:r>
        <w:r>
          <w:rPr>
            <w:webHidden/>
          </w:rPr>
          <w:tab/>
        </w:r>
        <w:r>
          <w:rPr>
            <w:webHidden/>
          </w:rPr>
          <w:fldChar w:fldCharType="begin"/>
        </w:r>
        <w:r>
          <w:rPr>
            <w:webHidden/>
          </w:rPr>
          <w:instrText xml:space="preserve"> PAGEREF _Toc236307293 \h </w:instrText>
        </w:r>
        <w:r>
          <w:rPr>
            <w:webHidden/>
          </w:rPr>
        </w:r>
        <w:r>
          <w:rPr>
            <w:webHidden/>
          </w:rPr>
          <w:fldChar w:fldCharType="separate"/>
        </w:r>
        <w:r>
          <w:rPr>
            <w:webHidden/>
          </w:rPr>
          <w:t>48</w:t>
        </w:r>
        <w:r>
          <w:rPr>
            <w:webHidden/>
          </w:rPr>
          <w:fldChar w:fldCharType="end"/>
        </w:r>
      </w:hyperlink>
    </w:p>
    <w:p w14:paraId="1FBCEB66" w14:textId="0594BCB2" w:rsidR="00845676" w:rsidRDefault="00845676">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07294" w:history="1">
        <w:r w:rsidRPr="005763C6">
          <w:rPr>
            <w:rStyle w:val="Hyperlink"/>
          </w:rPr>
          <w:t>A.2</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Generated per-type reference</w:t>
        </w:r>
        <w:r>
          <w:rPr>
            <w:webHidden/>
          </w:rPr>
          <w:tab/>
        </w:r>
        <w:r>
          <w:rPr>
            <w:webHidden/>
          </w:rPr>
          <w:fldChar w:fldCharType="begin"/>
        </w:r>
        <w:r>
          <w:rPr>
            <w:webHidden/>
          </w:rPr>
          <w:instrText xml:space="preserve"> PAGEREF _Toc236307294 \h </w:instrText>
        </w:r>
        <w:r>
          <w:rPr>
            <w:webHidden/>
          </w:rPr>
        </w:r>
        <w:r>
          <w:rPr>
            <w:webHidden/>
          </w:rPr>
          <w:fldChar w:fldCharType="separate"/>
        </w:r>
        <w:r>
          <w:rPr>
            <w:webHidden/>
          </w:rPr>
          <w:t>48</w:t>
        </w:r>
        <w:r>
          <w:rPr>
            <w:webHidden/>
          </w:rPr>
          <w:fldChar w:fldCharType="end"/>
        </w:r>
      </w:hyperlink>
    </w:p>
    <w:p w14:paraId="2D9F71B6" w14:textId="475E79CA"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95" w:history="1">
        <w:r w:rsidRPr="005763C6">
          <w:rPr>
            <w:rStyle w:val="Hyperlink"/>
          </w:rPr>
          <w:t>A.2.1</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Boolean</w:t>
        </w:r>
        <w:r>
          <w:rPr>
            <w:webHidden/>
          </w:rPr>
          <w:tab/>
        </w:r>
        <w:r>
          <w:rPr>
            <w:webHidden/>
          </w:rPr>
          <w:fldChar w:fldCharType="begin"/>
        </w:r>
        <w:r>
          <w:rPr>
            <w:webHidden/>
          </w:rPr>
          <w:instrText xml:space="preserve"> PAGEREF _Toc236307295 \h </w:instrText>
        </w:r>
        <w:r>
          <w:rPr>
            <w:webHidden/>
          </w:rPr>
        </w:r>
        <w:r>
          <w:rPr>
            <w:webHidden/>
          </w:rPr>
          <w:fldChar w:fldCharType="separate"/>
        </w:r>
        <w:r>
          <w:rPr>
            <w:webHidden/>
          </w:rPr>
          <w:t>48</w:t>
        </w:r>
        <w:r>
          <w:rPr>
            <w:webHidden/>
          </w:rPr>
          <w:fldChar w:fldCharType="end"/>
        </w:r>
      </w:hyperlink>
    </w:p>
    <w:p w14:paraId="58DA1BCC" w14:textId="71542F6F"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96" w:history="1">
        <w:r w:rsidRPr="005763C6">
          <w:rPr>
            <w:rStyle w:val="Hyperlink"/>
          </w:rPr>
          <w:t>A.2.2</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SByte</w:t>
        </w:r>
        <w:r>
          <w:rPr>
            <w:webHidden/>
          </w:rPr>
          <w:tab/>
        </w:r>
        <w:r>
          <w:rPr>
            <w:webHidden/>
          </w:rPr>
          <w:fldChar w:fldCharType="begin"/>
        </w:r>
        <w:r>
          <w:rPr>
            <w:webHidden/>
          </w:rPr>
          <w:instrText xml:space="preserve"> PAGEREF _Toc236307296 \h </w:instrText>
        </w:r>
        <w:r>
          <w:rPr>
            <w:webHidden/>
          </w:rPr>
        </w:r>
        <w:r>
          <w:rPr>
            <w:webHidden/>
          </w:rPr>
          <w:fldChar w:fldCharType="separate"/>
        </w:r>
        <w:r>
          <w:rPr>
            <w:webHidden/>
          </w:rPr>
          <w:t>48</w:t>
        </w:r>
        <w:r>
          <w:rPr>
            <w:webHidden/>
          </w:rPr>
          <w:fldChar w:fldCharType="end"/>
        </w:r>
      </w:hyperlink>
    </w:p>
    <w:p w14:paraId="4269424B" w14:textId="0D413347"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97" w:history="1">
        <w:r w:rsidRPr="005763C6">
          <w:rPr>
            <w:rStyle w:val="Hyperlink"/>
          </w:rPr>
          <w:t>A.2.3</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Byte</w:t>
        </w:r>
        <w:r>
          <w:rPr>
            <w:webHidden/>
          </w:rPr>
          <w:tab/>
        </w:r>
        <w:r>
          <w:rPr>
            <w:webHidden/>
          </w:rPr>
          <w:fldChar w:fldCharType="begin"/>
        </w:r>
        <w:r>
          <w:rPr>
            <w:webHidden/>
          </w:rPr>
          <w:instrText xml:space="preserve"> PAGEREF _Toc236307297 \h </w:instrText>
        </w:r>
        <w:r>
          <w:rPr>
            <w:webHidden/>
          </w:rPr>
        </w:r>
        <w:r>
          <w:rPr>
            <w:webHidden/>
          </w:rPr>
          <w:fldChar w:fldCharType="separate"/>
        </w:r>
        <w:r>
          <w:rPr>
            <w:webHidden/>
          </w:rPr>
          <w:t>49</w:t>
        </w:r>
        <w:r>
          <w:rPr>
            <w:webHidden/>
          </w:rPr>
          <w:fldChar w:fldCharType="end"/>
        </w:r>
      </w:hyperlink>
    </w:p>
    <w:p w14:paraId="5B210146" w14:textId="04D1C686"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98" w:history="1">
        <w:r w:rsidRPr="005763C6">
          <w:rPr>
            <w:rStyle w:val="Hyperlink"/>
          </w:rPr>
          <w:t>A.2.4</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Int16</w:t>
        </w:r>
        <w:r>
          <w:rPr>
            <w:webHidden/>
          </w:rPr>
          <w:tab/>
        </w:r>
        <w:r>
          <w:rPr>
            <w:webHidden/>
          </w:rPr>
          <w:fldChar w:fldCharType="begin"/>
        </w:r>
        <w:r>
          <w:rPr>
            <w:webHidden/>
          </w:rPr>
          <w:instrText xml:space="preserve"> PAGEREF _Toc236307298 \h </w:instrText>
        </w:r>
        <w:r>
          <w:rPr>
            <w:webHidden/>
          </w:rPr>
        </w:r>
        <w:r>
          <w:rPr>
            <w:webHidden/>
          </w:rPr>
          <w:fldChar w:fldCharType="separate"/>
        </w:r>
        <w:r>
          <w:rPr>
            <w:webHidden/>
          </w:rPr>
          <w:t>49</w:t>
        </w:r>
        <w:r>
          <w:rPr>
            <w:webHidden/>
          </w:rPr>
          <w:fldChar w:fldCharType="end"/>
        </w:r>
      </w:hyperlink>
    </w:p>
    <w:p w14:paraId="1C3AC5F4" w14:textId="3323EA02"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299" w:history="1">
        <w:r w:rsidRPr="005763C6">
          <w:rPr>
            <w:rStyle w:val="Hyperlink"/>
          </w:rPr>
          <w:t>A.2.5</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UInt16</w:t>
        </w:r>
        <w:r>
          <w:rPr>
            <w:webHidden/>
          </w:rPr>
          <w:tab/>
        </w:r>
        <w:r>
          <w:rPr>
            <w:webHidden/>
          </w:rPr>
          <w:fldChar w:fldCharType="begin"/>
        </w:r>
        <w:r>
          <w:rPr>
            <w:webHidden/>
          </w:rPr>
          <w:instrText xml:space="preserve"> PAGEREF _Toc236307299 \h </w:instrText>
        </w:r>
        <w:r>
          <w:rPr>
            <w:webHidden/>
          </w:rPr>
        </w:r>
        <w:r>
          <w:rPr>
            <w:webHidden/>
          </w:rPr>
          <w:fldChar w:fldCharType="separate"/>
        </w:r>
        <w:r>
          <w:rPr>
            <w:webHidden/>
          </w:rPr>
          <w:t>49</w:t>
        </w:r>
        <w:r>
          <w:rPr>
            <w:webHidden/>
          </w:rPr>
          <w:fldChar w:fldCharType="end"/>
        </w:r>
      </w:hyperlink>
    </w:p>
    <w:p w14:paraId="15C8EE38" w14:textId="24008EA9"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00" w:history="1">
        <w:r w:rsidRPr="005763C6">
          <w:rPr>
            <w:rStyle w:val="Hyperlink"/>
          </w:rPr>
          <w:t>A.2.6</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Int32</w:t>
        </w:r>
        <w:r>
          <w:rPr>
            <w:webHidden/>
          </w:rPr>
          <w:tab/>
        </w:r>
        <w:r>
          <w:rPr>
            <w:webHidden/>
          </w:rPr>
          <w:fldChar w:fldCharType="begin"/>
        </w:r>
        <w:r>
          <w:rPr>
            <w:webHidden/>
          </w:rPr>
          <w:instrText xml:space="preserve"> PAGEREF _Toc236307300 \h </w:instrText>
        </w:r>
        <w:r>
          <w:rPr>
            <w:webHidden/>
          </w:rPr>
        </w:r>
        <w:r>
          <w:rPr>
            <w:webHidden/>
          </w:rPr>
          <w:fldChar w:fldCharType="separate"/>
        </w:r>
        <w:r>
          <w:rPr>
            <w:webHidden/>
          </w:rPr>
          <w:t>50</w:t>
        </w:r>
        <w:r>
          <w:rPr>
            <w:webHidden/>
          </w:rPr>
          <w:fldChar w:fldCharType="end"/>
        </w:r>
      </w:hyperlink>
    </w:p>
    <w:p w14:paraId="5867A63F" w14:textId="3DA9175B"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01" w:history="1">
        <w:r w:rsidRPr="005763C6">
          <w:rPr>
            <w:rStyle w:val="Hyperlink"/>
          </w:rPr>
          <w:t>A.2.7</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UInt32</w:t>
        </w:r>
        <w:r>
          <w:rPr>
            <w:webHidden/>
          </w:rPr>
          <w:tab/>
        </w:r>
        <w:r>
          <w:rPr>
            <w:webHidden/>
          </w:rPr>
          <w:fldChar w:fldCharType="begin"/>
        </w:r>
        <w:r>
          <w:rPr>
            <w:webHidden/>
          </w:rPr>
          <w:instrText xml:space="preserve"> PAGEREF _Toc236307301 \h </w:instrText>
        </w:r>
        <w:r>
          <w:rPr>
            <w:webHidden/>
          </w:rPr>
        </w:r>
        <w:r>
          <w:rPr>
            <w:webHidden/>
          </w:rPr>
          <w:fldChar w:fldCharType="separate"/>
        </w:r>
        <w:r>
          <w:rPr>
            <w:webHidden/>
          </w:rPr>
          <w:t>50</w:t>
        </w:r>
        <w:r>
          <w:rPr>
            <w:webHidden/>
          </w:rPr>
          <w:fldChar w:fldCharType="end"/>
        </w:r>
      </w:hyperlink>
    </w:p>
    <w:p w14:paraId="1B6198CE" w14:textId="489E7F20"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02" w:history="1">
        <w:r w:rsidRPr="005763C6">
          <w:rPr>
            <w:rStyle w:val="Hyperlink"/>
          </w:rPr>
          <w:t>A.2.8</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Int64</w:t>
        </w:r>
        <w:r>
          <w:rPr>
            <w:webHidden/>
          </w:rPr>
          <w:tab/>
        </w:r>
        <w:r>
          <w:rPr>
            <w:webHidden/>
          </w:rPr>
          <w:fldChar w:fldCharType="begin"/>
        </w:r>
        <w:r>
          <w:rPr>
            <w:webHidden/>
          </w:rPr>
          <w:instrText xml:space="preserve"> PAGEREF _Toc236307302 \h </w:instrText>
        </w:r>
        <w:r>
          <w:rPr>
            <w:webHidden/>
          </w:rPr>
        </w:r>
        <w:r>
          <w:rPr>
            <w:webHidden/>
          </w:rPr>
          <w:fldChar w:fldCharType="separate"/>
        </w:r>
        <w:r>
          <w:rPr>
            <w:webHidden/>
          </w:rPr>
          <w:t>50</w:t>
        </w:r>
        <w:r>
          <w:rPr>
            <w:webHidden/>
          </w:rPr>
          <w:fldChar w:fldCharType="end"/>
        </w:r>
      </w:hyperlink>
    </w:p>
    <w:p w14:paraId="0A2FC91E" w14:textId="5A22F8EA"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03" w:history="1">
        <w:r w:rsidRPr="005763C6">
          <w:rPr>
            <w:rStyle w:val="Hyperlink"/>
          </w:rPr>
          <w:t>A.2.9</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UInt64</w:t>
        </w:r>
        <w:r>
          <w:rPr>
            <w:webHidden/>
          </w:rPr>
          <w:tab/>
        </w:r>
        <w:r>
          <w:rPr>
            <w:webHidden/>
          </w:rPr>
          <w:fldChar w:fldCharType="begin"/>
        </w:r>
        <w:r>
          <w:rPr>
            <w:webHidden/>
          </w:rPr>
          <w:instrText xml:space="preserve"> PAGEREF _Toc236307303 \h </w:instrText>
        </w:r>
        <w:r>
          <w:rPr>
            <w:webHidden/>
          </w:rPr>
        </w:r>
        <w:r>
          <w:rPr>
            <w:webHidden/>
          </w:rPr>
          <w:fldChar w:fldCharType="separate"/>
        </w:r>
        <w:r>
          <w:rPr>
            <w:webHidden/>
          </w:rPr>
          <w:t>51</w:t>
        </w:r>
        <w:r>
          <w:rPr>
            <w:webHidden/>
          </w:rPr>
          <w:fldChar w:fldCharType="end"/>
        </w:r>
      </w:hyperlink>
    </w:p>
    <w:p w14:paraId="664332CD" w14:textId="3B0B6065"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04" w:history="1">
        <w:r w:rsidRPr="005763C6">
          <w:rPr>
            <w:rStyle w:val="Hyperlink"/>
          </w:rPr>
          <w:t>A.2.10</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Float</w:t>
        </w:r>
        <w:r>
          <w:rPr>
            <w:webHidden/>
          </w:rPr>
          <w:tab/>
        </w:r>
        <w:r>
          <w:rPr>
            <w:webHidden/>
          </w:rPr>
          <w:fldChar w:fldCharType="begin"/>
        </w:r>
        <w:r>
          <w:rPr>
            <w:webHidden/>
          </w:rPr>
          <w:instrText xml:space="preserve"> PAGEREF _Toc236307304 \h </w:instrText>
        </w:r>
        <w:r>
          <w:rPr>
            <w:webHidden/>
          </w:rPr>
        </w:r>
        <w:r>
          <w:rPr>
            <w:webHidden/>
          </w:rPr>
          <w:fldChar w:fldCharType="separate"/>
        </w:r>
        <w:r>
          <w:rPr>
            <w:webHidden/>
          </w:rPr>
          <w:t>51</w:t>
        </w:r>
        <w:r>
          <w:rPr>
            <w:webHidden/>
          </w:rPr>
          <w:fldChar w:fldCharType="end"/>
        </w:r>
      </w:hyperlink>
    </w:p>
    <w:p w14:paraId="3B00D770" w14:textId="7DAA5D44"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05" w:history="1">
        <w:r w:rsidRPr="005763C6">
          <w:rPr>
            <w:rStyle w:val="Hyperlink"/>
          </w:rPr>
          <w:t>A.2.11</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Double</w:t>
        </w:r>
        <w:r>
          <w:rPr>
            <w:webHidden/>
          </w:rPr>
          <w:tab/>
        </w:r>
        <w:r>
          <w:rPr>
            <w:webHidden/>
          </w:rPr>
          <w:fldChar w:fldCharType="begin"/>
        </w:r>
        <w:r>
          <w:rPr>
            <w:webHidden/>
          </w:rPr>
          <w:instrText xml:space="preserve"> PAGEREF _Toc236307305 \h </w:instrText>
        </w:r>
        <w:r>
          <w:rPr>
            <w:webHidden/>
          </w:rPr>
        </w:r>
        <w:r>
          <w:rPr>
            <w:webHidden/>
          </w:rPr>
          <w:fldChar w:fldCharType="separate"/>
        </w:r>
        <w:r>
          <w:rPr>
            <w:webHidden/>
          </w:rPr>
          <w:t>51</w:t>
        </w:r>
        <w:r>
          <w:rPr>
            <w:webHidden/>
          </w:rPr>
          <w:fldChar w:fldCharType="end"/>
        </w:r>
      </w:hyperlink>
    </w:p>
    <w:p w14:paraId="2A55ABEC" w14:textId="35312D2C"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06" w:history="1">
        <w:r w:rsidRPr="005763C6">
          <w:rPr>
            <w:rStyle w:val="Hyperlink"/>
          </w:rPr>
          <w:t>A.2.12</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String</w:t>
        </w:r>
        <w:r>
          <w:rPr>
            <w:webHidden/>
          </w:rPr>
          <w:tab/>
        </w:r>
        <w:r>
          <w:rPr>
            <w:webHidden/>
          </w:rPr>
          <w:fldChar w:fldCharType="begin"/>
        </w:r>
        <w:r>
          <w:rPr>
            <w:webHidden/>
          </w:rPr>
          <w:instrText xml:space="preserve"> PAGEREF _Toc236307306 \h </w:instrText>
        </w:r>
        <w:r>
          <w:rPr>
            <w:webHidden/>
          </w:rPr>
        </w:r>
        <w:r>
          <w:rPr>
            <w:webHidden/>
          </w:rPr>
          <w:fldChar w:fldCharType="separate"/>
        </w:r>
        <w:r>
          <w:rPr>
            <w:webHidden/>
          </w:rPr>
          <w:t>52</w:t>
        </w:r>
        <w:r>
          <w:rPr>
            <w:webHidden/>
          </w:rPr>
          <w:fldChar w:fldCharType="end"/>
        </w:r>
      </w:hyperlink>
    </w:p>
    <w:p w14:paraId="33B1341C" w14:textId="7623117D"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07" w:history="1">
        <w:r w:rsidRPr="005763C6">
          <w:rPr>
            <w:rStyle w:val="Hyperlink"/>
          </w:rPr>
          <w:t>A.2.13</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DateTime</w:t>
        </w:r>
        <w:r>
          <w:rPr>
            <w:webHidden/>
          </w:rPr>
          <w:tab/>
        </w:r>
        <w:r>
          <w:rPr>
            <w:webHidden/>
          </w:rPr>
          <w:fldChar w:fldCharType="begin"/>
        </w:r>
        <w:r>
          <w:rPr>
            <w:webHidden/>
          </w:rPr>
          <w:instrText xml:space="preserve"> PAGEREF _Toc236307307 \h </w:instrText>
        </w:r>
        <w:r>
          <w:rPr>
            <w:webHidden/>
          </w:rPr>
        </w:r>
        <w:r>
          <w:rPr>
            <w:webHidden/>
          </w:rPr>
          <w:fldChar w:fldCharType="separate"/>
        </w:r>
        <w:r>
          <w:rPr>
            <w:webHidden/>
          </w:rPr>
          <w:t>52</w:t>
        </w:r>
        <w:r>
          <w:rPr>
            <w:webHidden/>
          </w:rPr>
          <w:fldChar w:fldCharType="end"/>
        </w:r>
      </w:hyperlink>
    </w:p>
    <w:p w14:paraId="3028D291" w14:textId="7ECD88DA"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08" w:history="1">
        <w:r w:rsidRPr="005763C6">
          <w:rPr>
            <w:rStyle w:val="Hyperlink"/>
          </w:rPr>
          <w:t>A.2.14</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Guid</w:t>
        </w:r>
        <w:r>
          <w:rPr>
            <w:webHidden/>
          </w:rPr>
          <w:tab/>
        </w:r>
        <w:r>
          <w:rPr>
            <w:webHidden/>
          </w:rPr>
          <w:fldChar w:fldCharType="begin"/>
        </w:r>
        <w:r>
          <w:rPr>
            <w:webHidden/>
          </w:rPr>
          <w:instrText xml:space="preserve"> PAGEREF _Toc236307308 \h </w:instrText>
        </w:r>
        <w:r>
          <w:rPr>
            <w:webHidden/>
          </w:rPr>
        </w:r>
        <w:r>
          <w:rPr>
            <w:webHidden/>
          </w:rPr>
          <w:fldChar w:fldCharType="separate"/>
        </w:r>
        <w:r>
          <w:rPr>
            <w:webHidden/>
          </w:rPr>
          <w:t>52</w:t>
        </w:r>
        <w:r>
          <w:rPr>
            <w:webHidden/>
          </w:rPr>
          <w:fldChar w:fldCharType="end"/>
        </w:r>
      </w:hyperlink>
    </w:p>
    <w:p w14:paraId="2922C797" w14:textId="0575B20C"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09" w:history="1">
        <w:r w:rsidRPr="005763C6">
          <w:rPr>
            <w:rStyle w:val="Hyperlink"/>
          </w:rPr>
          <w:t>A.2.15</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ByteString</w:t>
        </w:r>
        <w:r>
          <w:rPr>
            <w:webHidden/>
          </w:rPr>
          <w:tab/>
        </w:r>
        <w:r>
          <w:rPr>
            <w:webHidden/>
          </w:rPr>
          <w:fldChar w:fldCharType="begin"/>
        </w:r>
        <w:r>
          <w:rPr>
            <w:webHidden/>
          </w:rPr>
          <w:instrText xml:space="preserve"> PAGEREF _Toc236307309 \h </w:instrText>
        </w:r>
        <w:r>
          <w:rPr>
            <w:webHidden/>
          </w:rPr>
        </w:r>
        <w:r>
          <w:rPr>
            <w:webHidden/>
          </w:rPr>
          <w:fldChar w:fldCharType="separate"/>
        </w:r>
        <w:r>
          <w:rPr>
            <w:webHidden/>
          </w:rPr>
          <w:t>53</w:t>
        </w:r>
        <w:r>
          <w:rPr>
            <w:webHidden/>
          </w:rPr>
          <w:fldChar w:fldCharType="end"/>
        </w:r>
      </w:hyperlink>
    </w:p>
    <w:p w14:paraId="364FA733" w14:textId="10D8F708"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10" w:history="1">
        <w:r w:rsidRPr="005763C6">
          <w:rPr>
            <w:rStyle w:val="Hyperlink"/>
          </w:rPr>
          <w:t>A.2.16</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XmlElement</w:t>
        </w:r>
        <w:r>
          <w:rPr>
            <w:webHidden/>
          </w:rPr>
          <w:tab/>
        </w:r>
        <w:r>
          <w:rPr>
            <w:webHidden/>
          </w:rPr>
          <w:fldChar w:fldCharType="begin"/>
        </w:r>
        <w:r>
          <w:rPr>
            <w:webHidden/>
          </w:rPr>
          <w:instrText xml:space="preserve"> PAGEREF _Toc236307310 \h </w:instrText>
        </w:r>
        <w:r>
          <w:rPr>
            <w:webHidden/>
          </w:rPr>
        </w:r>
        <w:r>
          <w:rPr>
            <w:webHidden/>
          </w:rPr>
          <w:fldChar w:fldCharType="separate"/>
        </w:r>
        <w:r>
          <w:rPr>
            <w:webHidden/>
          </w:rPr>
          <w:t>53</w:t>
        </w:r>
        <w:r>
          <w:rPr>
            <w:webHidden/>
          </w:rPr>
          <w:fldChar w:fldCharType="end"/>
        </w:r>
      </w:hyperlink>
    </w:p>
    <w:p w14:paraId="28CE23F9" w14:textId="31BBD5DE"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11" w:history="1">
        <w:r w:rsidRPr="005763C6">
          <w:rPr>
            <w:rStyle w:val="Hyperlink"/>
          </w:rPr>
          <w:t>A.2.17</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NodeId</w:t>
        </w:r>
        <w:r>
          <w:rPr>
            <w:webHidden/>
          </w:rPr>
          <w:tab/>
        </w:r>
        <w:r>
          <w:rPr>
            <w:webHidden/>
          </w:rPr>
          <w:fldChar w:fldCharType="begin"/>
        </w:r>
        <w:r>
          <w:rPr>
            <w:webHidden/>
          </w:rPr>
          <w:instrText xml:space="preserve"> PAGEREF _Toc236307311 \h </w:instrText>
        </w:r>
        <w:r>
          <w:rPr>
            <w:webHidden/>
          </w:rPr>
        </w:r>
        <w:r>
          <w:rPr>
            <w:webHidden/>
          </w:rPr>
          <w:fldChar w:fldCharType="separate"/>
        </w:r>
        <w:r>
          <w:rPr>
            <w:webHidden/>
          </w:rPr>
          <w:t>53</w:t>
        </w:r>
        <w:r>
          <w:rPr>
            <w:webHidden/>
          </w:rPr>
          <w:fldChar w:fldCharType="end"/>
        </w:r>
      </w:hyperlink>
    </w:p>
    <w:p w14:paraId="0746D623" w14:textId="771B2F90"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12" w:history="1">
        <w:r w:rsidRPr="005763C6">
          <w:rPr>
            <w:rStyle w:val="Hyperlink"/>
          </w:rPr>
          <w:t>A.2.18</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ExpandedNodeId</w:t>
        </w:r>
        <w:r>
          <w:rPr>
            <w:webHidden/>
          </w:rPr>
          <w:tab/>
        </w:r>
        <w:r>
          <w:rPr>
            <w:webHidden/>
          </w:rPr>
          <w:fldChar w:fldCharType="begin"/>
        </w:r>
        <w:r>
          <w:rPr>
            <w:webHidden/>
          </w:rPr>
          <w:instrText xml:space="preserve"> PAGEREF _Toc236307312 \h </w:instrText>
        </w:r>
        <w:r>
          <w:rPr>
            <w:webHidden/>
          </w:rPr>
        </w:r>
        <w:r>
          <w:rPr>
            <w:webHidden/>
          </w:rPr>
          <w:fldChar w:fldCharType="separate"/>
        </w:r>
        <w:r>
          <w:rPr>
            <w:webHidden/>
          </w:rPr>
          <w:t>54</w:t>
        </w:r>
        <w:r>
          <w:rPr>
            <w:webHidden/>
          </w:rPr>
          <w:fldChar w:fldCharType="end"/>
        </w:r>
      </w:hyperlink>
    </w:p>
    <w:p w14:paraId="4391A58D" w14:textId="3D29A1EE"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13" w:history="1">
        <w:r w:rsidRPr="005763C6">
          <w:rPr>
            <w:rStyle w:val="Hyperlink"/>
          </w:rPr>
          <w:t>A.2.19</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StatusCode</w:t>
        </w:r>
        <w:r>
          <w:rPr>
            <w:webHidden/>
          </w:rPr>
          <w:tab/>
        </w:r>
        <w:r>
          <w:rPr>
            <w:webHidden/>
          </w:rPr>
          <w:fldChar w:fldCharType="begin"/>
        </w:r>
        <w:r>
          <w:rPr>
            <w:webHidden/>
          </w:rPr>
          <w:instrText xml:space="preserve"> PAGEREF _Toc236307313 \h </w:instrText>
        </w:r>
        <w:r>
          <w:rPr>
            <w:webHidden/>
          </w:rPr>
        </w:r>
        <w:r>
          <w:rPr>
            <w:webHidden/>
          </w:rPr>
          <w:fldChar w:fldCharType="separate"/>
        </w:r>
        <w:r>
          <w:rPr>
            <w:webHidden/>
          </w:rPr>
          <w:t>54</w:t>
        </w:r>
        <w:r>
          <w:rPr>
            <w:webHidden/>
          </w:rPr>
          <w:fldChar w:fldCharType="end"/>
        </w:r>
      </w:hyperlink>
    </w:p>
    <w:p w14:paraId="4588EBD6" w14:textId="0CAF3D3F"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14" w:history="1">
        <w:r w:rsidRPr="005763C6">
          <w:rPr>
            <w:rStyle w:val="Hyperlink"/>
          </w:rPr>
          <w:t>A.2.20</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QualifiedName</w:t>
        </w:r>
        <w:r>
          <w:rPr>
            <w:webHidden/>
          </w:rPr>
          <w:tab/>
        </w:r>
        <w:r>
          <w:rPr>
            <w:webHidden/>
          </w:rPr>
          <w:fldChar w:fldCharType="begin"/>
        </w:r>
        <w:r>
          <w:rPr>
            <w:webHidden/>
          </w:rPr>
          <w:instrText xml:space="preserve"> PAGEREF _Toc236307314 \h </w:instrText>
        </w:r>
        <w:r>
          <w:rPr>
            <w:webHidden/>
          </w:rPr>
        </w:r>
        <w:r>
          <w:rPr>
            <w:webHidden/>
          </w:rPr>
          <w:fldChar w:fldCharType="separate"/>
        </w:r>
        <w:r>
          <w:rPr>
            <w:webHidden/>
          </w:rPr>
          <w:t>54</w:t>
        </w:r>
        <w:r>
          <w:rPr>
            <w:webHidden/>
          </w:rPr>
          <w:fldChar w:fldCharType="end"/>
        </w:r>
      </w:hyperlink>
    </w:p>
    <w:p w14:paraId="30CC53E0" w14:textId="1659CC3A"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15" w:history="1">
        <w:r w:rsidRPr="005763C6">
          <w:rPr>
            <w:rStyle w:val="Hyperlink"/>
          </w:rPr>
          <w:t>A.2.21</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LocalizedText</w:t>
        </w:r>
        <w:r>
          <w:rPr>
            <w:webHidden/>
          </w:rPr>
          <w:tab/>
        </w:r>
        <w:r>
          <w:rPr>
            <w:webHidden/>
          </w:rPr>
          <w:fldChar w:fldCharType="begin"/>
        </w:r>
        <w:r>
          <w:rPr>
            <w:webHidden/>
          </w:rPr>
          <w:instrText xml:space="preserve"> PAGEREF _Toc236307315 \h </w:instrText>
        </w:r>
        <w:r>
          <w:rPr>
            <w:webHidden/>
          </w:rPr>
        </w:r>
        <w:r>
          <w:rPr>
            <w:webHidden/>
          </w:rPr>
          <w:fldChar w:fldCharType="separate"/>
        </w:r>
        <w:r>
          <w:rPr>
            <w:webHidden/>
          </w:rPr>
          <w:t>55</w:t>
        </w:r>
        <w:r>
          <w:rPr>
            <w:webHidden/>
          </w:rPr>
          <w:fldChar w:fldCharType="end"/>
        </w:r>
      </w:hyperlink>
    </w:p>
    <w:p w14:paraId="29BA77C4" w14:textId="2AD3ACEC"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16" w:history="1">
        <w:r w:rsidRPr="005763C6">
          <w:rPr>
            <w:rStyle w:val="Hyperlink"/>
          </w:rPr>
          <w:t>A.2.22</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ExtensionObject</w:t>
        </w:r>
        <w:r>
          <w:rPr>
            <w:webHidden/>
          </w:rPr>
          <w:tab/>
        </w:r>
        <w:r>
          <w:rPr>
            <w:webHidden/>
          </w:rPr>
          <w:fldChar w:fldCharType="begin"/>
        </w:r>
        <w:r>
          <w:rPr>
            <w:webHidden/>
          </w:rPr>
          <w:instrText xml:space="preserve"> PAGEREF _Toc236307316 \h </w:instrText>
        </w:r>
        <w:r>
          <w:rPr>
            <w:webHidden/>
          </w:rPr>
        </w:r>
        <w:r>
          <w:rPr>
            <w:webHidden/>
          </w:rPr>
          <w:fldChar w:fldCharType="separate"/>
        </w:r>
        <w:r>
          <w:rPr>
            <w:webHidden/>
          </w:rPr>
          <w:t>55</w:t>
        </w:r>
        <w:r>
          <w:rPr>
            <w:webHidden/>
          </w:rPr>
          <w:fldChar w:fldCharType="end"/>
        </w:r>
      </w:hyperlink>
    </w:p>
    <w:p w14:paraId="7191674D" w14:textId="5A082DBA"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17" w:history="1">
        <w:r w:rsidRPr="005763C6">
          <w:rPr>
            <w:rStyle w:val="Hyperlink"/>
          </w:rPr>
          <w:t>A.2.23</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DataValue</w:t>
        </w:r>
        <w:r>
          <w:rPr>
            <w:webHidden/>
          </w:rPr>
          <w:tab/>
        </w:r>
        <w:r>
          <w:rPr>
            <w:webHidden/>
          </w:rPr>
          <w:fldChar w:fldCharType="begin"/>
        </w:r>
        <w:r>
          <w:rPr>
            <w:webHidden/>
          </w:rPr>
          <w:instrText xml:space="preserve"> PAGEREF _Toc236307317 \h </w:instrText>
        </w:r>
        <w:r>
          <w:rPr>
            <w:webHidden/>
          </w:rPr>
        </w:r>
        <w:r>
          <w:rPr>
            <w:webHidden/>
          </w:rPr>
          <w:fldChar w:fldCharType="separate"/>
        </w:r>
        <w:r>
          <w:rPr>
            <w:webHidden/>
          </w:rPr>
          <w:t>65</w:t>
        </w:r>
        <w:r>
          <w:rPr>
            <w:webHidden/>
          </w:rPr>
          <w:fldChar w:fldCharType="end"/>
        </w:r>
      </w:hyperlink>
    </w:p>
    <w:p w14:paraId="7234F1A7" w14:textId="507AFDE5"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18" w:history="1">
        <w:r w:rsidRPr="005763C6">
          <w:rPr>
            <w:rStyle w:val="Hyperlink"/>
          </w:rPr>
          <w:t>A.2.24</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Variant</w:t>
        </w:r>
        <w:r>
          <w:rPr>
            <w:webHidden/>
          </w:rPr>
          <w:tab/>
        </w:r>
        <w:r>
          <w:rPr>
            <w:webHidden/>
          </w:rPr>
          <w:fldChar w:fldCharType="begin"/>
        </w:r>
        <w:r>
          <w:rPr>
            <w:webHidden/>
          </w:rPr>
          <w:instrText xml:space="preserve"> PAGEREF _Toc236307318 \h </w:instrText>
        </w:r>
        <w:r>
          <w:rPr>
            <w:webHidden/>
          </w:rPr>
        </w:r>
        <w:r>
          <w:rPr>
            <w:webHidden/>
          </w:rPr>
          <w:fldChar w:fldCharType="separate"/>
        </w:r>
        <w:r>
          <w:rPr>
            <w:webHidden/>
          </w:rPr>
          <w:t>91</w:t>
        </w:r>
        <w:r>
          <w:rPr>
            <w:webHidden/>
          </w:rPr>
          <w:fldChar w:fldCharType="end"/>
        </w:r>
      </w:hyperlink>
    </w:p>
    <w:p w14:paraId="74277718" w14:textId="3C22E61F"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19" w:history="1">
        <w:r w:rsidRPr="005763C6">
          <w:rPr>
            <w:rStyle w:val="Hyperlink"/>
          </w:rPr>
          <w:t>A.2.25</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Built-in DiagnosticInfo</w:t>
        </w:r>
        <w:r>
          <w:rPr>
            <w:webHidden/>
          </w:rPr>
          <w:tab/>
        </w:r>
        <w:r>
          <w:rPr>
            <w:webHidden/>
          </w:rPr>
          <w:fldChar w:fldCharType="begin"/>
        </w:r>
        <w:r>
          <w:rPr>
            <w:webHidden/>
          </w:rPr>
          <w:instrText xml:space="preserve"> PAGEREF _Toc236307319 \h </w:instrText>
        </w:r>
        <w:r>
          <w:rPr>
            <w:webHidden/>
          </w:rPr>
        </w:r>
        <w:r>
          <w:rPr>
            <w:webHidden/>
          </w:rPr>
          <w:fldChar w:fldCharType="separate"/>
        </w:r>
        <w:r>
          <w:rPr>
            <w:webHidden/>
          </w:rPr>
          <w:t>142</w:t>
        </w:r>
        <w:r>
          <w:rPr>
            <w:webHidden/>
          </w:rPr>
          <w:fldChar w:fldCharType="end"/>
        </w:r>
      </w:hyperlink>
    </w:p>
    <w:p w14:paraId="2910D56C" w14:textId="1E2CD39D"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20" w:history="1">
        <w:r w:rsidRPr="005763C6">
          <w:rPr>
            <w:rStyle w:val="Hyperlink"/>
          </w:rPr>
          <w:t>A.2.26</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Composite Array&lt;String&gt;</w:t>
        </w:r>
        <w:r>
          <w:rPr>
            <w:webHidden/>
          </w:rPr>
          <w:tab/>
        </w:r>
        <w:r>
          <w:rPr>
            <w:webHidden/>
          </w:rPr>
          <w:fldChar w:fldCharType="begin"/>
        </w:r>
        <w:r>
          <w:rPr>
            <w:webHidden/>
          </w:rPr>
          <w:instrText xml:space="preserve"> PAGEREF _Toc236307320 \h </w:instrText>
        </w:r>
        <w:r>
          <w:rPr>
            <w:webHidden/>
          </w:rPr>
        </w:r>
        <w:r>
          <w:rPr>
            <w:webHidden/>
          </w:rPr>
          <w:fldChar w:fldCharType="separate"/>
        </w:r>
        <w:r>
          <w:rPr>
            <w:webHidden/>
          </w:rPr>
          <w:t>144</w:t>
        </w:r>
        <w:r>
          <w:rPr>
            <w:webHidden/>
          </w:rPr>
          <w:fldChar w:fldCharType="end"/>
        </w:r>
      </w:hyperlink>
    </w:p>
    <w:p w14:paraId="05D853E6" w14:textId="0D3A57A3"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21" w:history="1">
        <w:r w:rsidRPr="005763C6">
          <w:rPr>
            <w:rStyle w:val="Hyperlink"/>
          </w:rPr>
          <w:t>A.2.27</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Composite Matrix&lt;Double&gt;</w:t>
        </w:r>
        <w:r>
          <w:rPr>
            <w:webHidden/>
          </w:rPr>
          <w:tab/>
        </w:r>
        <w:r>
          <w:rPr>
            <w:webHidden/>
          </w:rPr>
          <w:fldChar w:fldCharType="begin"/>
        </w:r>
        <w:r>
          <w:rPr>
            <w:webHidden/>
          </w:rPr>
          <w:instrText xml:space="preserve"> PAGEREF _Toc236307321 \h </w:instrText>
        </w:r>
        <w:r>
          <w:rPr>
            <w:webHidden/>
          </w:rPr>
        </w:r>
        <w:r>
          <w:rPr>
            <w:webHidden/>
          </w:rPr>
          <w:fldChar w:fldCharType="separate"/>
        </w:r>
        <w:r>
          <w:rPr>
            <w:webHidden/>
          </w:rPr>
          <w:t>144</w:t>
        </w:r>
        <w:r>
          <w:rPr>
            <w:webHidden/>
          </w:rPr>
          <w:fldChar w:fldCharType="end"/>
        </w:r>
      </w:hyperlink>
    </w:p>
    <w:p w14:paraId="571752DB" w14:textId="59111F9A"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22" w:history="1">
        <w:r w:rsidRPr="005763C6">
          <w:rPr>
            <w:rStyle w:val="Hyperlink"/>
          </w:rPr>
          <w:t>A.2.28</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Composite plain Structure Point</w:t>
        </w:r>
        <w:r>
          <w:rPr>
            <w:webHidden/>
          </w:rPr>
          <w:tab/>
        </w:r>
        <w:r>
          <w:rPr>
            <w:webHidden/>
          </w:rPr>
          <w:fldChar w:fldCharType="begin"/>
        </w:r>
        <w:r>
          <w:rPr>
            <w:webHidden/>
          </w:rPr>
          <w:instrText xml:space="preserve"> PAGEREF _Toc236307322 \h </w:instrText>
        </w:r>
        <w:r>
          <w:rPr>
            <w:webHidden/>
          </w:rPr>
        </w:r>
        <w:r>
          <w:rPr>
            <w:webHidden/>
          </w:rPr>
          <w:fldChar w:fldCharType="separate"/>
        </w:r>
        <w:r>
          <w:rPr>
            <w:webHidden/>
          </w:rPr>
          <w:t>145</w:t>
        </w:r>
        <w:r>
          <w:rPr>
            <w:webHidden/>
          </w:rPr>
          <w:fldChar w:fldCharType="end"/>
        </w:r>
      </w:hyperlink>
    </w:p>
    <w:p w14:paraId="34D26D28" w14:textId="7EF4099D"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23" w:history="1">
        <w:r w:rsidRPr="005763C6">
          <w:rPr>
            <w:rStyle w:val="Hyperlink"/>
          </w:rPr>
          <w:t>A.2.29</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Composite StructureWithOptionalFields Person</w:t>
        </w:r>
        <w:r>
          <w:rPr>
            <w:webHidden/>
          </w:rPr>
          <w:tab/>
        </w:r>
        <w:r>
          <w:rPr>
            <w:webHidden/>
          </w:rPr>
          <w:fldChar w:fldCharType="begin"/>
        </w:r>
        <w:r>
          <w:rPr>
            <w:webHidden/>
          </w:rPr>
          <w:instrText xml:space="preserve"> PAGEREF _Toc236307323 \h </w:instrText>
        </w:r>
        <w:r>
          <w:rPr>
            <w:webHidden/>
          </w:rPr>
        </w:r>
        <w:r>
          <w:rPr>
            <w:webHidden/>
          </w:rPr>
          <w:fldChar w:fldCharType="separate"/>
        </w:r>
        <w:r>
          <w:rPr>
            <w:webHidden/>
          </w:rPr>
          <w:t>146</w:t>
        </w:r>
        <w:r>
          <w:rPr>
            <w:webHidden/>
          </w:rPr>
          <w:fldChar w:fldCharType="end"/>
        </w:r>
      </w:hyperlink>
    </w:p>
    <w:p w14:paraId="07B269F5" w14:textId="6F32A512"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24" w:history="1">
        <w:r w:rsidRPr="005763C6">
          <w:rPr>
            <w:rStyle w:val="Hyperlink"/>
          </w:rPr>
          <w:t>A.2.30</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Composite dense Union Measurement</w:t>
        </w:r>
        <w:r>
          <w:rPr>
            <w:webHidden/>
          </w:rPr>
          <w:tab/>
        </w:r>
        <w:r>
          <w:rPr>
            <w:webHidden/>
          </w:rPr>
          <w:fldChar w:fldCharType="begin"/>
        </w:r>
        <w:r>
          <w:rPr>
            <w:webHidden/>
          </w:rPr>
          <w:instrText xml:space="preserve"> PAGEREF _Toc236307324 \h </w:instrText>
        </w:r>
        <w:r>
          <w:rPr>
            <w:webHidden/>
          </w:rPr>
        </w:r>
        <w:r>
          <w:rPr>
            <w:webHidden/>
          </w:rPr>
          <w:fldChar w:fldCharType="separate"/>
        </w:r>
        <w:r>
          <w:rPr>
            <w:webHidden/>
          </w:rPr>
          <w:t>146</w:t>
        </w:r>
        <w:r>
          <w:rPr>
            <w:webHidden/>
          </w:rPr>
          <w:fldChar w:fldCharType="end"/>
        </w:r>
      </w:hyperlink>
    </w:p>
    <w:p w14:paraId="629787FC" w14:textId="118745A7" w:rsidR="00845676" w:rsidRDefault="00845676">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07325" w:history="1">
        <w:r w:rsidRPr="005763C6">
          <w:rPr>
            <w:rStyle w:val="Hyperlink"/>
          </w:rPr>
          <w:t>A.2.31</w:t>
        </w:r>
        <w:r>
          <w:rPr>
            <w:rFonts w:asciiTheme="minorHAnsi" w:eastAsiaTheme="minorEastAsia" w:hAnsiTheme="minorHAnsi" w:cstheme="minorBidi"/>
            <w:spacing w:val="0"/>
            <w:kern w:val="2"/>
            <w:sz w:val="24"/>
            <w:szCs w:val="24"/>
            <w:lang w:val="en-DE" w:eastAsia="en-DE"/>
            <w14:ligatures w14:val="standardContextual"/>
          </w:rPr>
          <w:tab/>
        </w:r>
        <w:r w:rsidRPr="005763C6">
          <w:rPr>
            <w:rStyle w:val="Hyperlink"/>
          </w:rPr>
          <w:t>Worked structured DataType Envelope</w:t>
        </w:r>
        <w:r>
          <w:rPr>
            <w:webHidden/>
          </w:rPr>
          <w:tab/>
        </w:r>
        <w:r>
          <w:rPr>
            <w:webHidden/>
          </w:rPr>
          <w:fldChar w:fldCharType="begin"/>
        </w:r>
        <w:r>
          <w:rPr>
            <w:webHidden/>
          </w:rPr>
          <w:instrText xml:space="preserve"> PAGEREF _Toc236307325 \h </w:instrText>
        </w:r>
        <w:r>
          <w:rPr>
            <w:webHidden/>
          </w:rPr>
        </w:r>
        <w:r>
          <w:rPr>
            <w:webHidden/>
          </w:rPr>
          <w:fldChar w:fldCharType="separate"/>
        </w:r>
        <w:r>
          <w:rPr>
            <w:webHidden/>
          </w:rPr>
          <w:t>147</w:t>
        </w:r>
        <w:r>
          <w:rPr>
            <w:webHidden/>
          </w:rPr>
          <w:fldChar w:fldCharType="end"/>
        </w:r>
      </w:hyperlink>
    </w:p>
    <w:p w14:paraId="15D16ED4" w14:textId="6A48C049" w:rsidR="00B8253F" w:rsidRDefault="000B5CD4">
      <w:pPr>
        <w:pStyle w:val="TOC1"/>
      </w:pPr>
      <w:r>
        <w:fldChar w:fldCharType="end"/>
      </w:r>
    </w:p>
    <w:p w14:paraId="6EC65DD5" w14:textId="77777777" w:rsidR="003F7D84" w:rsidRPr="00EC120D" w:rsidRDefault="003F7D84" w:rsidP="003F7D84">
      <w:pPr>
        <w:pStyle w:val="HEADINGNonumber"/>
        <w:spacing w:after="0"/>
        <w:outlineLvl w:val="9"/>
        <w:rPr>
          <w:b/>
          <w:caps/>
          <w:smallCaps/>
          <w:sz w:val="20"/>
        </w:rPr>
      </w:pPr>
      <w:r w:rsidRPr="00EC120D">
        <w:rPr>
          <w:b/>
          <w:caps/>
          <w:smallCaps/>
          <w:sz w:val="20"/>
        </w:rPr>
        <w:t>Figures</w:t>
      </w:r>
    </w:p>
    <w:p w14:paraId="07A042B0" w14:textId="266A71EA" w:rsidR="00845676" w:rsidRDefault="000B5CD4">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"FIGURE-title" \c \h </w:instrText>
      </w:r>
      <w:r>
        <w:fldChar w:fldCharType="separate"/>
      </w:r>
      <w:hyperlink w:anchor="_Toc236307326" w:history="1">
        <w:r w:rsidR="00845676" w:rsidRPr="00EF5689">
          <w:rPr>
            <w:rStyle w:val="Hyperlink"/>
          </w:rPr>
          <w:t>Figure 1 – The scope of OPC UA within an enterprise</w:t>
        </w:r>
        <w:r w:rsidR="00845676">
          <w:tab/>
        </w:r>
        <w:r w:rsidR="00845676">
          <w:fldChar w:fldCharType="begin"/>
        </w:r>
        <w:r w:rsidR="00845676">
          <w:instrText xml:space="preserve"> PAGEREF _Toc236307326 \h </w:instrText>
        </w:r>
        <w:r w:rsidR="00845676">
          <w:fldChar w:fldCharType="separate"/>
        </w:r>
        <w:r w:rsidR="00845676">
          <w:t>21</w:t>
        </w:r>
        <w:r w:rsidR="00845676">
          <w:fldChar w:fldCharType="end"/>
        </w:r>
      </w:hyperlink>
    </w:p>
    <w:p w14:paraId="2A2AFEF4" w14:textId="25EF55E7"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27" w:history="1">
        <w:r w:rsidRPr="00EF5689">
          <w:rPr>
            <w:rStyle w:val="Hyperlink"/>
          </w:rPr>
          <w:t>Figure 2 – A basic Object in an OPC UA Address Space</w:t>
        </w:r>
        <w:r>
          <w:tab/>
        </w:r>
        <w:r>
          <w:fldChar w:fldCharType="begin"/>
        </w:r>
        <w:r>
          <w:instrText xml:space="preserve"> PAGEREF _Toc236307327 \h </w:instrText>
        </w:r>
        <w:r>
          <w:fldChar w:fldCharType="separate"/>
        </w:r>
        <w:r>
          <w:t>22</w:t>
        </w:r>
        <w:r>
          <w:fldChar w:fldCharType="end"/>
        </w:r>
      </w:hyperlink>
    </w:p>
    <w:p w14:paraId="4E83A624" w14:textId="6AABF3F1"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28" w:history="1">
        <w:r w:rsidRPr="00EF5689">
          <w:rPr>
            <w:rStyle w:val="Hyperlink"/>
          </w:rPr>
          <w:t>Figure 3 – The relationship between Type Definitions and Instances</w:t>
        </w:r>
        <w:r>
          <w:tab/>
        </w:r>
        <w:r>
          <w:fldChar w:fldCharType="begin"/>
        </w:r>
        <w:r>
          <w:instrText xml:space="preserve"> PAGEREF _Toc236307328 \h </w:instrText>
        </w:r>
        <w:r>
          <w:fldChar w:fldCharType="separate"/>
        </w:r>
        <w:r>
          <w:t>23</w:t>
        </w:r>
        <w:r>
          <w:fldChar w:fldCharType="end"/>
        </w:r>
      </w:hyperlink>
    </w:p>
    <w:p w14:paraId="2B898234" w14:textId="454DE215"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29" w:history="1">
        <w:r w:rsidRPr="00EF5689">
          <w:rPr>
            <w:rStyle w:val="Hyperlink"/>
          </w:rPr>
          <w:t>Figure 4 – Examples of References between Objects</w:t>
        </w:r>
        <w:r>
          <w:tab/>
        </w:r>
        <w:r>
          <w:fldChar w:fldCharType="begin"/>
        </w:r>
        <w:r>
          <w:instrText xml:space="preserve"> PAGEREF _Toc236307329 \h </w:instrText>
        </w:r>
        <w:r>
          <w:fldChar w:fldCharType="separate"/>
        </w:r>
        <w:r>
          <w:t>24</w:t>
        </w:r>
        <w:r>
          <w:fldChar w:fldCharType="end"/>
        </w:r>
      </w:hyperlink>
    </w:p>
    <w:p w14:paraId="5554D789" w14:textId="550B81D2"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30" w:history="1">
        <w:r w:rsidRPr="00EF5689">
          <w:rPr>
            <w:rStyle w:val="Hyperlink"/>
          </w:rPr>
          <w:t>Figure 5 – The OPC UA Information Model notation</w:t>
        </w:r>
        <w:r>
          <w:tab/>
        </w:r>
        <w:r>
          <w:fldChar w:fldCharType="begin"/>
        </w:r>
        <w:r>
          <w:instrText xml:space="preserve"> PAGEREF _Toc236307330 \h </w:instrText>
        </w:r>
        <w:r>
          <w:fldChar w:fldCharType="separate"/>
        </w:r>
        <w:r>
          <w:t>24</w:t>
        </w:r>
        <w:r>
          <w:fldChar w:fldCharType="end"/>
        </w:r>
      </w:hyperlink>
    </w:p>
    <w:p w14:paraId="32DD8A06" w14:textId="12C20979"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31" w:history="1">
        <w:r w:rsidRPr="00EF5689">
          <w:rPr>
            <w:rStyle w:val="Hyperlink"/>
          </w:rPr>
          <w:t>Figure 6 – Where the Arrow encoding fits</w:t>
        </w:r>
        <w:r>
          <w:tab/>
        </w:r>
        <w:r>
          <w:fldChar w:fldCharType="begin"/>
        </w:r>
        <w:r>
          <w:instrText xml:space="preserve"> PAGEREF _Toc236307331 \h </w:instrText>
        </w:r>
        <w:r>
          <w:fldChar w:fldCharType="separate"/>
        </w:r>
        <w:r>
          <w:t>41</w:t>
        </w:r>
        <w:r>
          <w:fldChar w:fldCharType="end"/>
        </w:r>
      </w:hyperlink>
    </w:p>
    <w:p w14:paraId="7804C731" w14:textId="3B1AE3ED"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32" w:history="1">
        <w:r w:rsidRPr="00EF5689">
          <w:rPr>
            <w:rStyle w:val="Hyperlink"/>
          </w:rPr>
          <w:t>Figure 7 – Batch publish and subscribe</w:t>
        </w:r>
        <w:r>
          <w:tab/>
        </w:r>
        <w:r>
          <w:fldChar w:fldCharType="begin"/>
        </w:r>
        <w:r>
          <w:instrText xml:space="preserve"> PAGEREF _Toc236307332 \h </w:instrText>
        </w:r>
        <w:r>
          <w:fldChar w:fldCharType="separate"/>
        </w:r>
        <w:r>
          <w:t>42</w:t>
        </w:r>
        <w:r>
          <w:fldChar w:fldCharType="end"/>
        </w:r>
      </w:hyperlink>
    </w:p>
    <w:p w14:paraId="6A5A99C9" w14:textId="49D07B03"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33" w:history="1">
        <w:r w:rsidRPr="00EF5689">
          <w:rPr>
            <w:rStyle w:val="Hyperlink"/>
          </w:rPr>
          <w:t>Figure 8 – Historian access as record batches</w:t>
        </w:r>
        <w:r>
          <w:tab/>
        </w:r>
        <w:r>
          <w:fldChar w:fldCharType="begin"/>
        </w:r>
        <w:r>
          <w:instrText xml:space="preserve"> PAGEREF _Toc236307333 \h </w:instrText>
        </w:r>
        <w:r>
          <w:fldChar w:fldCharType="separate"/>
        </w:r>
        <w:r>
          <w:t>42</w:t>
        </w:r>
        <w:r>
          <w:fldChar w:fldCharType="end"/>
        </w:r>
      </w:hyperlink>
    </w:p>
    <w:p w14:paraId="1E958067" w14:textId="30CA9EF2" w:rsidR="00B8253F" w:rsidRDefault="000B5CD4">
      <w:pPr>
        <w:pStyle w:val="TableofFigures"/>
      </w:pPr>
      <w:r>
        <w:lastRenderedPageBreak/>
        <w:fldChar w:fldCharType="end"/>
      </w:r>
    </w:p>
    <w:p w14:paraId="27F5E138" w14:textId="7EE419D7" w:rsidR="003F7D84" w:rsidRPr="00EC120D" w:rsidRDefault="003F7D84" w:rsidP="003F7D84">
      <w:pPr>
        <w:pStyle w:val="HEADINGNonumber"/>
        <w:spacing w:after="0"/>
        <w:outlineLvl w:val="9"/>
        <w:rPr>
          <w:b/>
          <w:caps/>
          <w:smallCaps/>
          <w:sz w:val="20"/>
        </w:rPr>
      </w:pPr>
      <w:r w:rsidRPr="00EC120D">
        <w:t xml:space="preserve"> </w:t>
      </w:r>
      <w:r w:rsidRPr="00EC120D">
        <w:rPr>
          <w:rStyle w:val="PARAGRAPHChar"/>
        </w:rPr>
        <w:br w:type="page"/>
      </w:r>
      <w:r w:rsidRPr="00EC120D">
        <w:rPr>
          <w:b/>
          <w:caps/>
          <w:smallCaps/>
          <w:sz w:val="20"/>
        </w:rPr>
        <w:lastRenderedPageBreak/>
        <w:t>Tables</w:t>
      </w:r>
    </w:p>
    <w:p w14:paraId="77B63849" w14:textId="4714C660" w:rsidR="00845676" w:rsidRDefault="000B5CD4">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"TABLE-title" \c \h </w:instrText>
      </w:r>
      <w:r>
        <w:fldChar w:fldCharType="separate"/>
      </w:r>
      <w:hyperlink w:anchor="_Toc236307334" w:history="1">
        <w:r w:rsidR="00845676" w:rsidRPr="00AA4607">
          <w:rPr>
            <w:rStyle w:val="Hyperlink"/>
          </w:rPr>
          <w:t>Table 1 – Examples of DataTypes</w:t>
        </w:r>
        <w:r w:rsidR="00845676">
          <w:tab/>
        </w:r>
        <w:r w:rsidR="00845676">
          <w:fldChar w:fldCharType="begin"/>
        </w:r>
        <w:r w:rsidR="00845676">
          <w:instrText xml:space="preserve"> PAGEREF _Toc236307334 \h </w:instrText>
        </w:r>
        <w:r w:rsidR="00845676">
          <w:fldChar w:fldCharType="separate"/>
        </w:r>
        <w:r w:rsidR="00845676">
          <w:t>14</w:t>
        </w:r>
        <w:r w:rsidR="00845676">
          <w:fldChar w:fldCharType="end"/>
        </w:r>
      </w:hyperlink>
    </w:p>
    <w:p w14:paraId="249A45A7" w14:textId="60EAE3B3"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35" w:history="1">
        <w:r w:rsidRPr="00AA4607">
          <w:rPr>
            <w:rStyle w:val="Hyperlink"/>
          </w:rPr>
          <w:t>Table 2 – Type Definition Table</w:t>
        </w:r>
        <w:r>
          <w:tab/>
        </w:r>
        <w:r>
          <w:fldChar w:fldCharType="begin"/>
        </w:r>
        <w:r>
          <w:instrText xml:space="preserve"> PAGEREF _Toc236307335 \h </w:instrText>
        </w:r>
        <w:r>
          <w:fldChar w:fldCharType="separate"/>
        </w:r>
        <w:r>
          <w:t>15</w:t>
        </w:r>
        <w:r>
          <w:fldChar w:fldCharType="end"/>
        </w:r>
      </w:hyperlink>
    </w:p>
    <w:p w14:paraId="4D6ED855" w14:textId="3D2E0CC9"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36" w:history="1">
        <w:r w:rsidRPr="00AA4607">
          <w:rPr>
            <w:rStyle w:val="Hyperlink"/>
          </w:rPr>
          <w:t>Table 3 – Examples of Other characteristics</w:t>
        </w:r>
        <w:r>
          <w:tab/>
        </w:r>
        <w:r>
          <w:fldChar w:fldCharType="begin"/>
        </w:r>
        <w:r>
          <w:instrText xml:space="preserve"> PAGEREF _Toc236307336 \h </w:instrText>
        </w:r>
        <w:r>
          <w:fldChar w:fldCharType="separate"/>
        </w:r>
        <w:r>
          <w:t>15</w:t>
        </w:r>
        <w:r>
          <w:fldChar w:fldCharType="end"/>
        </w:r>
      </w:hyperlink>
    </w:p>
    <w:p w14:paraId="306E055A" w14:textId="57C56046"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37" w:history="1">
        <w:r w:rsidRPr="00AA4607">
          <w:rPr>
            <w:rStyle w:val="Hyperlink"/>
          </w:rPr>
          <w:t>Table 4 – &lt;some&gt;Type additional References</w:t>
        </w:r>
        <w:r>
          <w:tab/>
        </w:r>
        <w:r>
          <w:fldChar w:fldCharType="begin"/>
        </w:r>
        <w:r>
          <w:instrText xml:space="preserve"> PAGEREF _Toc236307337 \h </w:instrText>
        </w:r>
        <w:r>
          <w:fldChar w:fldCharType="separate"/>
        </w:r>
        <w:r>
          <w:t>15</w:t>
        </w:r>
        <w:r>
          <w:fldChar w:fldCharType="end"/>
        </w:r>
      </w:hyperlink>
    </w:p>
    <w:p w14:paraId="07D02AAF" w14:textId="2AE408C9"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38" w:history="1">
        <w:r w:rsidRPr="00AA4607">
          <w:rPr>
            <w:rStyle w:val="Hyperlink"/>
          </w:rPr>
          <w:t>Table 5 – &lt;some&gt;Type additional subcomponents</w:t>
        </w:r>
        <w:r>
          <w:tab/>
        </w:r>
        <w:r>
          <w:fldChar w:fldCharType="begin"/>
        </w:r>
        <w:r>
          <w:instrText xml:space="preserve"> PAGEREF _Toc236307338 \h </w:instrText>
        </w:r>
        <w:r>
          <w:fldChar w:fldCharType="separate"/>
        </w:r>
        <w:r>
          <w:t>16</w:t>
        </w:r>
        <w:r>
          <w:fldChar w:fldCharType="end"/>
        </w:r>
      </w:hyperlink>
    </w:p>
    <w:p w14:paraId="58023F02" w14:textId="54D2000A"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39" w:history="1">
        <w:r w:rsidRPr="00AA4607">
          <w:rPr>
            <w:rStyle w:val="Hyperlink"/>
          </w:rPr>
          <w:t>Table 6 – &lt;some&gt;Type Attribute values for child Nodes</w:t>
        </w:r>
        <w:r>
          <w:tab/>
        </w:r>
        <w:r>
          <w:fldChar w:fldCharType="begin"/>
        </w:r>
        <w:r>
          <w:instrText xml:space="preserve"> PAGEREF _Toc236307339 \h </w:instrText>
        </w:r>
        <w:r>
          <w:fldChar w:fldCharType="separate"/>
        </w:r>
        <w:r>
          <w:t>16</w:t>
        </w:r>
        <w:r>
          <w:fldChar w:fldCharType="end"/>
        </w:r>
      </w:hyperlink>
    </w:p>
    <w:p w14:paraId="69381BD9" w14:textId="34A69A89"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40" w:history="1">
        <w:r w:rsidRPr="00AA4607">
          <w:rPr>
            <w:rStyle w:val="Hyperlink"/>
          </w:rPr>
          <w:t>Table 7 – Common Node Attributes</w:t>
        </w:r>
        <w:r>
          <w:tab/>
        </w:r>
        <w:r>
          <w:fldChar w:fldCharType="begin"/>
        </w:r>
        <w:r>
          <w:instrText xml:space="preserve"> PAGEREF _Toc236307340 \h </w:instrText>
        </w:r>
        <w:r>
          <w:fldChar w:fldCharType="separate"/>
        </w:r>
        <w:r>
          <w:t>17</w:t>
        </w:r>
        <w:r>
          <w:fldChar w:fldCharType="end"/>
        </w:r>
      </w:hyperlink>
    </w:p>
    <w:p w14:paraId="289131CB" w14:textId="2306A911"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41" w:history="1">
        <w:r w:rsidRPr="00AA4607">
          <w:rPr>
            <w:rStyle w:val="Hyperlink"/>
          </w:rPr>
          <w:t>Table 8 – Common Object Attributes</w:t>
        </w:r>
        <w:r>
          <w:tab/>
        </w:r>
        <w:r>
          <w:fldChar w:fldCharType="begin"/>
        </w:r>
        <w:r>
          <w:instrText xml:space="preserve"> PAGEREF _Toc236307341 \h </w:instrText>
        </w:r>
        <w:r>
          <w:fldChar w:fldCharType="separate"/>
        </w:r>
        <w:r>
          <w:t>18</w:t>
        </w:r>
        <w:r>
          <w:fldChar w:fldCharType="end"/>
        </w:r>
      </w:hyperlink>
    </w:p>
    <w:p w14:paraId="65300A0B" w14:textId="38A702B3"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42" w:history="1">
        <w:r w:rsidRPr="00AA4607">
          <w:rPr>
            <w:rStyle w:val="Hyperlink"/>
          </w:rPr>
          <w:t>Table 9 – Common Variable Attributes</w:t>
        </w:r>
        <w:r>
          <w:tab/>
        </w:r>
        <w:r>
          <w:fldChar w:fldCharType="begin"/>
        </w:r>
        <w:r>
          <w:instrText xml:space="preserve"> PAGEREF _Toc236307342 \h </w:instrText>
        </w:r>
        <w:r>
          <w:fldChar w:fldCharType="separate"/>
        </w:r>
        <w:r>
          <w:t>18</w:t>
        </w:r>
        <w:r>
          <w:fldChar w:fldCharType="end"/>
        </w:r>
      </w:hyperlink>
    </w:p>
    <w:p w14:paraId="7EFE24E7" w14:textId="1E44CC28"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43" w:history="1">
        <w:r w:rsidRPr="00AA4607">
          <w:rPr>
            <w:rStyle w:val="Hyperlink"/>
          </w:rPr>
          <w:t>Table 10 – Common VariableType Attributes</w:t>
        </w:r>
        <w:r>
          <w:tab/>
        </w:r>
        <w:r>
          <w:fldChar w:fldCharType="begin"/>
        </w:r>
        <w:r>
          <w:instrText xml:space="preserve"> PAGEREF _Toc236307343 \h </w:instrText>
        </w:r>
        <w:r>
          <w:fldChar w:fldCharType="separate"/>
        </w:r>
        <w:r>
          <w:t>18</w:t>
        </w:r>
        <w:r>
          <w:fldChar w:fldCharType="end"/>
        </w:r>
      </w:hyperlink>
    </w:p>
    <w:p w14:paraId="76DABB1C" w14:textId="7A56EF39"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44" w:history="1">
        <w:r w:rsidRPr="00AA4607">
          <w:rPr>
            <w:rStyle w:val="Hyperlink"/>
          </w:rPr>
          <w:t>Table 11 – Common Method Attributes</w:t>
        </w:r>
        <w:r>
          <w:tab/>
        </w:r>
        <w:r>
          <w:fldChar w:fldCharType="begin"/>
        </w:r>
        <w:r>
          <w:instrText xml:space="preserve"> PAGEREF _Toc236307344 \h </w:instrText>
        </w:r>
        <w:r>
          <w:fldChar w:fldCharType="separate"/>
        </w:r>
        <w:r>
          <w:t>18</w:t>
        </w:r>
        <w:r>
          <w:fldChar w:fldCharType="end"/>
        </w:r>
      </w:hyperlink>
    </w:p>
    <w:p w14:paraId="4049117D" w14:textId="306D59D3"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45" w:history="1">
        <w:r w:rsidRPr="00AA4607">
          <w:rPr>
            <w:rStyle w:val="Hyperlink"/>
          </w:rPr>
          <w:t>Table 12 – Structures without optional fields where none of the fields allow subtypes</w:t>
        </w:r>
        <w:r>
          <w:tab/>
        </w:r>
        <w:r>
          <w:fldChar w:fldCharType="begin"/>
        </w:r>
        <w:r>
          <w:instrText xml:space="preserve"> PAGEREF _Toc236307345 \h </w:instrText>
        </w:r>
        <w:r>
          <w:fldChar w:fldCharType="separate"/>
        </w:r>
        <w:r>
          <w:t>19</w:t>
        </w:r>
        <w:r>
          <w:fldChar w:fldCharType="end"/>
        </w:r>
      </w:hyperlink>
    </w:p>
    <w:p w14:paraId="4E30CD0A" w14:textId="3C7BE2E0"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46" w:history="1">
        <w:r w:rsidRPr="00AA4607">
          <w:rPr>
            <w:rStyle w:val="Hyperlink"/>
          </w:rPr>
          <w:t>Table 13 – Structures with optional fields</w:t>
        </w:r>
        <w:r>
          <w:tab/>
        </w:r>
        <w:r>
          <w:fldChar w:fldCharType="begin"/>
        </w:r>
        <w:r>
          <w:instrText xml:space="preserve"> PAGEREF _Toc236307346 \h </w:instrText>
        </w:r>
        <w:r>
          <w:fldChar w:fldCharType="separate"/>
        </w:r>
        <w:r>
          <w:t>19</w:t>
        </w:r>
        <w:r>
          <w:fldChar w:fldCharType="end"/>
        </w:r>
      </w:hyperlink>
    </w:p>
    <w:p w14:paraId="4136D04D" w14:textId="702BDE10"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47" w:history="1">
        <w:r w:rsidRPr="00AA4607">
          <w:rPr>
            <w:rStyle w:val="Hyperlink"/>
          </w:rPr>
          <w:t>Table 14 – Structures where one or more of the fields allow subtypes</w:t>
        </w:r>
        <w:r>
          <w:tab/>
        </w:r>
        <w:r>
          <w:fldChar w:fldCharType="begin"/>
        </w:r>
        <w:r>
          <w:instrText xml:space="preserve"> PAGEREF _Toc236307347 \h </w:instrText>
        </w:r>
        <w:r>
          <w:fldChar w:fldCharType="separate"/>
        </w:r>
        <w:r>
          <w:t>19</w:t>
        </w:r>
        <w:r>
          <w:fldChar w:fldCharType="end"/>
        </w:r>
      </w:hyperlink>
    </w:p>
    <w:p w14:paraId="6EE1E160" w14:textId="4F3AD18C"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48" w:history="1">
        <w:r w:rsidRPr="00AA4607">
          <w:rPr>
            <w:rStyle w:val="Hyperlink"/>
          </w:rPr>
          <w:t>Table 15 – Built-in DataTypes</w:t>
        </w:r>
        <w:r>
          <w:tab/>
        </w:r>
        <w:r>
          <w:fldChar w:fldCharType="begin"/>
        </w:r>
        <w:r>
          <w:instrText xml:space="preserve"> PAGEREF _Toc236307348 \h </w:instrText>
        </w:r>
        <w:r>
          <w:fldChar w:fldCharType="separate"/>
        </w:r>
        <w:r>
          <w:t>28</w:t>
        </w:r>
        <w:r>
          <w:fldChar w:fldCharType="end"/>
        </w:r>
      </w:hyperlink>
    </w:p>
    <w:p w14:paraId="6A90240C" w14:textId="0B08F15A"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49" w:history="1">
        <w:r w:rsidRPr="00AA4607">
          <w:rPr>
            <w:rStyle w:val="Hyperlink"/>
          </w:rPr>
          <w:t>Table 16 – Arrow message mapping</w:t>
        </w:r>
        <w:r>
          <w:tab/>
        </w:r>
        <w:r>
          <w:fldChar w:fldCharType="begin"/>
        </w:r>
        <w:r>
          <w:instrText xml:space="preserve"> PAGEREF _Toc236307349 \h </w:instrText>
        </w:r>
        <w:r>
          <w:fldChar w:fldCharType="separate"/>
        </w:r>
        <w:r>
          <w:t>34</w:t>
        </w:r>
        <w:r>
          <w:fldChar w:fldCharType="end"/>
        </w:r>
      </w:hyperlink>
    </w:p>
    <w:p w14:paraId="36C3CA16" w14:textId="6994F38F"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50" w:history="1">
        <w:r w:rsidRPr="00AA4607">
          <w:rPr>
            <w:rStyle w:val="Hyperlink"/>
          </w:rPr>
          <w:t>Table 17 – Part 14 configuration model mapping</w:t>
        </w:r>
        <w:r>
          <w:tab/>
        </w:r>
        <w:r>
          <w:fldChar w:fldCharType="begin"/>
        </w:r>
        <w:r>
          <w:instrText xml:space="preserve"> PAGEREF _Toc236307350 \h </w:instrText>
        </w:r>
        <w:r>
          <w:fldChar w:fldCharType="separate"/>
        </w:r>
        <w:r>
          <w:t>36</w:t>
        </w:r>
        <w:r>
          <w:fldChar w:fldCharType="end"/>
        </w:r>
      </w:hyperlink>
    </w:p>
    <w:p w14:paraId="102C6CC9" w14:textId="3BC6FBE9"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51" w:history="1">
        <w:r w:rsidRPr="00AA4607">
          <w:rPr>
            <w:rStyle w:val="Hyperlink"/>
          </w:rPr>
          <w:t>Table 18 – Part 14 configuration model mapping (2)</w:t>
        </w:r>
        <w:r>
          <w:tab/>
        </w:r>
        <w:r>
          <w:fldChar w:fldCharType="begin"/>
        </w:r>
        <w:r>
          <w:instrText xml:space="preserve"> PAGEREF _Toc236307351 \h </w:instrText>
        </w:r>
        <w:r>
          <w:fldChar w:fldCharType="separate"/>
        </w:r>
        <w:r>
          <w:t>36</w:t>
        </w:r>
        <w:r>
          <w:fldChar w:fldCharType="end"/>
        </w:r>
      </w:hyperlink>
    </w:p>
    <w:p w14:paraId="135616BE" w14:textId="2F12E299"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52" w:history="1">
        <w:r w:rsidRPr="00AA4607">
          <w:rPr>
            <w:rStyle w:val="Hyperlink"/>
          </w:rPr>
          <w:t>Table 19 – Part 14 configuration model mapping (3)</w:t>
        </w:r>
        <w:r>
          <w:tab/>
        </w:r>
        <w:r>
          <w:fldChar w:fldCharType="begin"/>
        </w:r>
        <w:r>
          <w:instrText xml:space="preserve"> PAGEREF _Toc236307352 \h </w:instrText>
        </w:r>
        <w:r>
          <w:fldChar w:fldCharType="separate"/>
        </w:r>
        <w:r>
          <w:t>36</w:t>
        </w:r>
        <w:r>
          <w:fldChar w:fldCharType="end"/>
        </w:r>
      </w:hyperlink>
    </w:p>
    <w:p w14:paraId="68B32195" w14:textId="49E3CE76"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53" w:history="1">
        <w:r w:rsidRPr="00AA4607">
          <w:rPr>
            <w:rStyle w:val="Hyperlink"/>
          </w:rPr>
          <w:t>Table 20 – Part 14 configuration model mapping (4)</w:t>
        </w:r>
        <w:r>
          <w:tab/>
        </w:r>
        <w:r>
          <w:fldChar w:fldCharType="begin"/>
        </w:r>
        <w:r>
          <w:instrText xml:space="preserve"> PAGEREF _Toc236307353 \h </w:instrText>
        </w:r>
        <w:r>
          <w:fldChar w:fldCharType="separate"/>
        </w:r>
        <w:r>
          <w:t>36</w:t>
        </w:r>
        <w:r>
          <w:fldChar w:fldCharType="end"/>
        </w:r>
      </w:hyperlink>
    </w:p>
    <w:p w14:paraId="3B1C3190" w14:textId="60E0FFC2"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54" w:history="1">
        <w:r w:rsidRPr="00AA4607">
          <w:rPr>
            <w:rStyle w:val="Hyperlink"/>
          </w:rPr>
          <w:t>Table 21 – Part 14 configuration model mapping (5)</w:t>
        </w:r>
        <w:r>
          <w:tab/>
        </w:r>
        <w:r>
          <w:fldChar w:fldCharType="begin"/>
        </w:r>
        <w:r>
          <w:instrText xml:space="preserve"> PAGEREF _Toc236307354 \h </w:instrText>
        </w:r>
        <w:r>
          <w:fldChar w:fldCharType="separate"/>
        </w:r>
        <w:r>
          <w:t>37</w:t>
        </w:r>
        <w:r>
          <w:fldChar w:fldCharType="end"/>
        </w:r>
      </w:hyperlink>
    </w:p>
    <w:p w14:paraId="43A63263" w14:textId="211E7E67"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55" w:history="1">
        <w:r w:rsidRPr="00AA4607">
          <w:rPr>
            <w:rStyle w:val="Hyperlink"/>
          </w:rPr>
          <w:t>Table 22 – Carrier placement</w:t>
        </w:r>
        <w:r>
          <w:tab/>
        </w:r>
        <w:r>
          <w:fldChar w:fldCharType="begin"/>
        </w:r>
        <w:r>
          <w:instrText xml:space="preserve"> PAGEREF _Toc236307355 \h </w:instrText>
        </w:r>
        <w:r>
          <w:fldChar w:fldCharType="separate"/>
        </w:r>
        <w:r>
          <w:t>39</w:t>
        </w:r>
        <w:r>
          <w:fldChar w:fldCharType="end"/>
        </w:r>
      </w:hyperlink>
    </w:p>
    <w:p w14:paraId="59E7C7F8" w14:textId="2705CF64"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56" w:history="1">
        <w:r w:rsidRPr="00AA4607">
          <w:rPr>
            <w:rStyle w:val="Hyperlink"/>
          </w:rPr>
          <w:t>Table 23 – Canonical result shape</w:t>
        </w:r>
        <w:r>
          <w:tab/>
        </w:r>
        <w:r>
          <w:fldChar w:fldCharType="begin"/>
        </w:r>
        <w:r>
          <w:instrText xml:space="preserve"> PAGEREF _Toc236307356 \h </w:instrText>
        </w:r>
        <w:r>
          <w:fldChar w:fldCharType="separate"/>
        </w:r>
        <w:r>
          <w:t>43</w:t>
        </w:r>
        <w:r>
          <w:fldChar w:fldCharType="end"/>
        </w:r>
      </w:hyperlink>
    </w:p>
    <w:p w14:paraId="2BEF644A" w14:textId="72E3B8F9"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57" w:history="1">
        <w:r w:rsidRPr="00AA4607">
          <w:rPr>
            <w:rStyle w:val="Hyperlink"/>
          </w:rPr>
          <w:t>Table 24 – Processed aggregate reads</w:t>
        </w:r>
        <w:r>
          <w:tab/>
        </w:r>
        <w:r>
          <w:fldChar w:fldCharType="begin"/>
        </w:r>
        <w:r>
          <w:instrText xml:space="preserve"> PAGEREF _Toc236307357 \h </w:instrText>
        </w:r>
        <w:r>
          <w:fldChar w:fldCharType="separate"/>
        </w:r>
        <w:r>
          <w:t>44</w:t>
        </w:r>
        <w:r>
          <w:fldChar w:fldCharType="end"/>
        </w:r>
      </w:hyperlink>
    </w:p>
    <w:p w14:paraId="19E733A4" w14:textId="0F0D9749"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58" w:history="1">
        <w:r w:rsidRPr="00AA4607">
          <w:rPr>
            <w:rStyle w:val="Hyperlink"/>
          </w:rPr>
          <w:t>Table 25 – NamespaceMetadata Object for this document</w:t>
        </w:r>
        <w:r>
          <w:tab/>
        </w:r>
        <w:r>
          <w:fldChar w:fldCharType="begin"/>
        </w:r>
        <w:r>
          <w:instrText xml:space="preserve"> PAGEREF _Toc236307358 \h </w:instrText>
        </w:r>
        <w:r>
          <w:fldChar w:fldCharType="separate"/>
        </w:r>
        <w:r>
          <w:t>46</w:t>
        </w:r>
        <w:r>
          <w:fldChar w:fldCharType="end"/>
        </w:r>
      </w:hyperlink>
    </w:p>
    <w:p w14:paraId="55B4DC5D" w14:textId="7ADC4EE1"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59" w:history="1">
        <w:r w:rsidRPr="00AA4607">
          <w:rPr>
            <w:rStyle w:val="Hyperlink"/>
          </w:rPr>
          <w:t>Table 26 – Namespaces used in an OpenUSD Server</w:t>
        </w:r>
        <w:r>
          <w:tab/>
        </w:r>
        <w:r>
          <w:fldChar w:fldCharType="begin"/>
        </w:r>
        <w:r>
          <w:instrText xml:space="preserve"> PAGEREF _Toc236307359 \h </w:instrText>
        </w:r>
        <w:r>
          <w:fldChar w:fldCharType="separate"/>
        </w:r>
        <w:r>
          <w:t>46</w:t>
        </w:r>
        <w:r>
          <w:fldChar w:fldCharType="end"/>
        </w:r>
      </w:hyperlink>
    </w:p>
    <w:p w14:paraId="1676C80F" w14:textId="38390FDB"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60" w:history="1">
        <w:r w:rsidRPr="00AA4607">
          <w:rPr>
            <w:rStyle w:val="Hyperlink"/>
          </w:rPr>
          <w:t>Table 27 – Namespaces used in this document</w:t>
        </w:r>
        <w:r>
          <w:tab/>
        </w:r>
        <w:r>
          <w:fldChar w:fldCharType="begin"/>
        </w:r>
        <w:r>
          <w:instrText xml:space="preserve"> PAGEREF _Toc236307360 \h </w:instrText>
        </w:r>
        <w:r>
          <w:fldChar w:fldCharType="separate"/>
        </w:r>
        <w:r>
          <w:t>47</w:t>
        </w:r>
        <w:r>
          <w:fldChar w:fldCharType="end"/>
        </w:r>
      </w:hyperlink>
    </w:p>
    <w:p w14:paraId="65E5ACFB" w14:textId="34182D37"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61" w:history="1">
        <w:r w:rsidRPr="00AA4607">
          <w:rPr>
            <w:rStyle w:val="Hyperlink"/>
          </w:rPr>
          <w:t>Table 28 – Built-in Boolean</w:t>
        </w:r>
        <w:r>
          <w:tab/>
        </w:r>
        <w:r>
          <w:fldChar w:fldCharType="begin"/>
        </w:r>
        <w:r>
          <w:instrText xml:space="preserve"> PAGEREF _Toc236307361 \h </w:instrText>
        </w:r>
        <w:r>
          <w:fldChar w:fldCharType="separate"/>
        </w:r>
        <w:r>
          <w:t>48</w:t>
        </w:r>
        <w:r>
          <w:fldChar w:fldCharType="end"/>
        </w:r>
      </w:hyperlink>
    </w:p>
    <w:p w14:paraId="372A089A" w14:textId="661DCC3A"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62" w:history="1">
        <w:r w:rsidRPr="00AA4607">
          <w:rPr>
            <w:rStyle w:val="Hyperlink"/>
          </w:rPr>
          <w:t>Table 29 – Built-in SByte</w:t>
        </w:r>
        <w:r>
          <w:tab/>
        </w:r>
        <w:r>
          <w:fldChar w:fldCharType="begin"/>
        </w:r>
        <w:r>
          <w:instrText xml:space="preserve"> PAGEREF _Toc236307362 \h </w:instrText>
        </w:r>
        <w:r>
          <w:fldChar w:fldCharType="separate"/>
        </w:r>
        <w:r>
          <w:t>48</w:t>
        </w:r>
        <w:r>
          <w:fldChar w:fldCharType="end"/>
        </w:r>
      </w:hyperlink>
    </w:p>
    <w:p w14:paraId="6298D99B" w14:textId="05FE84A1"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63" w:history="1">
        <w:r w:rsidRPr="00AA4607">
          <w:rPr>
            <w:rStyle w:val="Hyperlink"/>
          </w:rPr>
          <w:t>Table 30 – Built-in Byte</w:t>
        </w:r>
        <w:r>
          <w:tab/>
        </w:r>
        <w:r>
          <w:fldChar w:fldCharType="begin"/>
        </w:r>
        <w:r>
          <w:instrText xml:space="preserve"> PAGEREF _Toc236307363 \h </w:instrText>
        </w:r>
        <w:r>
          <w:fldChar w:fldCharType="separate"/>
        </w:r>
        <w:r>
          <w:t>49</w:t>
        </w:r>
        <w:r>
          <w:fldChar w:fldCharType="end"/>
        </w:r>
      </w:hyperlink>
    </w:p>
    <w:p w14:paraId="1CE0EB19" w14:textId="08AF4F14"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64" w:history="1">
        <w:r w:rsidRPr="00AA4607">
          <w:rPr>
            <w:rStyle w:val="Hyperlink"/>
          </w:rPr>
          <w:t>Table 31 – Built-in Int16</w:t>
        </w:r>
        <w:r>
          <w:tab/>
        </w:r>
        <w:r>
          <w:fldChar w:fldCharType="begin"/>
        </w:r>
        <w:r>
          <w:instrText xml:space="preserve"> PAGEREF _Toc236307364 \h </w:instrText>
        </w:r>
        <w:r>
          <w:fldChar w:fldCharType="separate"/>
        </w:r>
        <w:r>
          <w:t>49</w:t>
        </w:r>
        <w:r>
          <w:fldChar w:fldCharType="end"/>
        </w:r>
      </w:hyperlink>
    </w:p>
    <w:p w14:paraId="7BA7E51C" w14:textId="71EB1698"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65" w:history="1">
        <w:r w:rsidRPr="00AA4607">
          <w:rPr>
            <w:rStyle w:val="Hyperlink"/>
          </w:rPr>
          <w:t>Table 32 – Built-in UInt16</w:t>
        </w:r>
        <w:r>
          <w:tab/>
        </w:r>
        <w:r>
          <w:fldChar w:fldCharType="begin"/>
        </w:r>
        <w:r>
          <w:instrText xml:space="preserve"> PAGEREF _Toc236307365 \h </w:instrText>
        </w:r>
        <w:r>
          <w:fldChar w:fldCharType="separate"/>
        </w:r>
        <w:r>
          <w:t>49</w:t>
        </w:r>
        <w:r>
          <w:fldChar w:fldCharType="end"/>
        </w:r>
      </w:hyperlink>
    </w:p>
    <w:p w14:paraId="730D6ADD" w14:textId="2DA17E36"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66" w:history="1">
        <w:r w:rsidRPr="00AA4607">
          <w:rPr>
            <w:rStyle w:val="Hyperlink"/>
          </w:rPr>
          <w:t>Table 33 – Built-in Int32</w:t>
        </w:r>
        <w:r>
          <w:tab/>
        </w:r>
        <w:r>
          <w:fldChar w:fldCharType="begin"/>
        </w:r>
        <w:r>
          <w:instrText xml:space="preserve"> PAGEREF _Toc236307366 \h </w:instrText>
        </w:r>
        <w:r>
          <w:fldChar w:fldCharType="separate"/>
        </w:r>
        <w:r>
          <w:t>50</w:t>
        </w:r>
        <w:r>
          <w:fldChar w:fldCharType="end"/>
        </w:r>
      </w:hyperlink>
    </w:p>
    <w:p w14:paraId="64C99EB0" w14:textId="1CCABB42"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67" w:history="1">
        <w:r w:rsidRPr="00AA4607">
          <w:rPr>
            <w:rStyle w:val="Hyperlink"/>
          </w:rPr>
          <w:t>Table 34 – Built-in UInt32</w:t>
        </w:r>
        <w:r>
          <w:tab/>
        </w:r>
        <w:r>
          <w:fldChar w:fldCharType="begin"/>
        </w:r>
        <w:r>
          <w:instrText xml:space="preserve"> PAGEREF _Toc236307367 \h </w:instrText>
        </w:r>
        <w:r>
          <w:fldChar w:fldCharType="separate"/>
        </w:r>
        <w:r>
          <w:t>50</w:t>
        </w:r>
        <w:r>
          <w:fldChar w:fldCharType="end"/>
        </w:r>
      </w:hyperlink>
    </w:p>
    <w:p w14:paraId="25D9B043" w14:textId="192F7F5C"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68" w:history="1">
        <w:r w:rsidRPr="00AA4607">
          <w:rPr>
            <w:rStyle w:val="Hyperlink"/>
          </w:rPr>
          <w:t>Table 35 – Built-in Int64</w:t>
        </w:r>
        <w:r>
          <w:tab/>
        </w:r>
        <w:r>
          <w:fldChar w:fldCharType="begin"/>
        </w:r>
        <w:r>
          <w:instrText xml:space="preserve"> PAGEREF _Toc236307368 \h </w:instrText>
        </w:r>
        <w:r>
          <w:fldChar w:fldCharType="separate"/>
        </w:r>
        <w:r>
          <w:t>50</w:t>
        </w:r>
        <w:r>
          <w:fldChar w:fldCharType="end"/>
        </w:r>
      </w:hyperlink>
    </w:p>
    <w:p w14:paraId="2B4BCA84" w14:textId="79F66FB7"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69" w:history="1">
        <w:r w:rsidRPr="00AA4607">
          <w:rPr>
            <w:rStyle w:val="Hyperlink"/>
          </w:rPr>
          <w:t>Table 36 – Built-in UInt64</w:t>
        </w:r>
        <w:r>
          <w:tab/>
        </w:r>
        <w:r>
          <w:fldChar w:fldCharType="begin"/>
        </w:r>
        <w:r>
          <w:instrText xml:space="preserve"> PAGEREF _Toc236307369 \h </w:instrText>
        </w:r>
        <w:r>
          <w:fldChar w:fldCharType="separate"/>
        </w:r>
        <w:r>
          <w:t>51</w:t>
        </w:r>
        <w:r>
          <w:fldChar w:fldCharType="end"/>
        </w:r>
      </w:hyperlink>
    </w:p>
    <w:p w14:paraId="15A4EB12" w14:textId="7BAA95C4"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70" w:history="1">
        <w:r w:rsidRPr="00AA4607">
          <w:rPr>
            <w:rStyle w:val="Hyperlink"/>
          </w:rPr>
          <w:t>Table 37 – Built-in Float</w:t>
        </w:r>
        <w:r>
          <w:tab/>
        </w:r>
        <w:r>
          <w:fldChar w:fldCharType="begin"/>
        </w:r>
        <w:r>
          <w:instrText xml:space="preserve"> PAGEREF _Toc236307370 \h </w:instrText>
        </w:r>
        <w:r>
          <w:fldChar w:fldCharType="separate"/>
        </w:r>
        <w:r>
          <w:t>51</w:t>
        </w:r>
        <w:r>
          <w:fldChar w:fldCharType="end"/>
        </w:r>
      </w:hyperlink>
    </w:p>
    <w:p w14:paraId="72DABF18" w14:textId="74888A2F"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71" w:history="1">
        <w:r w:rsidRPr="00AA4607">
          <w:rPr>
            <w:rStyle w:val="Hyperlink"/>
          </w:rPr>
          <w:t>Table 38 – Built-in Double</w:t>
        </w:r>
        <w:r>
          <w:tab/>
        </w:r>
        <w:r>
          <w:fldChar w:fldCharType="begin"/>
        </w:r>
        <w:r>
          <w:instrText xml:space="preserve"> PAGEREF _Toc236307371 \h </w:instrText>
        </w:r>
        <w:r>
          <w:fldChar w:fldCharType="separate"/>
        </w:r>
        <w:r>
          <w:t>51</w:t>
        </w:r>
        <w:r>
          <w:fldChar w:fldCharType="end"/>
        </w:r>
      </w:hyperlink>
    </w:p>
    <w:p w14:paraId="4CE1E657" w14:textId="2DDB7155"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72" w:history="1">
        <w:r w:rsidRPr="00AA4607">
          <w:rPr>
            <w:rStyle w:val="Hyperlink"/>
          </w:rPr>
          <w:t>Table 39 – Built-in String</w:t>
        </w:r>
        <w:r>
          <w:tab/>
        </w:r>
        <w:r>
          <w:fldChar w:fldCharType="begin"/>
        </w:r>
        <w:r>
          <w:instrText xml:space="preserve"> PAGEREF _Toc236307372 \h </w:instrText>
        </w:r>
        <w:r>
          <w:fldChar w:fldCharType="separate"/>
        </w:r>
        <w:r>
          <w:t>52</w:t>
        </w:r>
        <w:r>
          <w:fldChar w:fldCharType="end"/>
        </w:r>
      </w:hyperlink>
    </w:p>
    <w:p w14:paraId="114E83BB" w14:textId="102ED583"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73" w:history="1">
        <w:r w:rsidRPr="00AA4607">
          <w:rPr>
            <w:rStyle w:val="Hyperlink"/>
          </w:rPr>
          <w:t>Table 40 – Built-in DateTime</w:t>
        </w:r>
        <w:r>
          <w:tab/>
        </w:r>
        <w:r>
          <w:fldChar w:fldCharType="begin"/>
        </w:r>
        <w:r>
          <w:instrText xml:space="preserve"> PAGEREF _Toc236307373 \h </w:instrText>
        </w:r>
        <w:r>
          <w:fldChar w:fldCharType="separate"/>
        </w:r>
        <w:r>
          <w:t>52</w:t>
        </w:r>
        <w:r>
          <w:fldChar w:fldCharType="end"/>
        </w:r>
      </w:hyperlink>
    </w:p>
    <w:p w14:paraId="0C205489" w14:textId="78C8356F"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74" w:history="1">
        <w:r w:rsidRPr="00AA4607">
          <w:rPr>
            <w:rStyle w:val="Hyperlink"/>
          </w:rPr>
          <w:t>Table 41 – Built-in Guid</w:t>
        </w:r>
        <w:r>
          <w:tab/>
        </w:r>
        <w:r>
          <w:fldChar w:fldCharType="begin"/>
        </w:r>
        <w:r>
          <w:instrText xml:space="preserve"> PAGEREF _Toc236307374 \h </w:instrText>
        </w:r>
        <w:r>
          <w:fldChar w:fldCharType="separate"/>
        </w:r>
        <w:r>
          <w:t>52</w:t>
        </w:r>
        <w:r>
          <w:fldChar w:fldCharType="end"/>
        </w:r>
      </w:hyperlink>
    </w:p>
    <w:p w14:paraId="4F57B6B4" w14:textId="0AC1FE1A"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75" w:history="1">
        <w:r w:rsidRPr="00AA4607">
          <w:rPr>
            <w:rStyle w:val="Hyperlink"/>
          </w:rPr>
          <w:t>Table 42 – Built-in ByteString</w:t>
        </w:r>
        <w:r>
          <w:tab/>
        </w:r>
        <w:r>
          <w:fldChar w:fldCharType="begin"/>
        </w:r>
        <w:r>
          <w:instrText xml:space="preserve"> PAGEREF _Toc236307375 \h </w:instrText>
        </w:r>
        <w:r>
          <w:fldChar w:fldCharType="separate"/>
        </w:r>
        <w:r>
          <w:t>53</w:t>
        </w:r>
        <w:r>
          <w:fldChar w:fldCharType="end"/>
        </w:r>
      </w:hyperlink>
    </w:p>
    <w:p w14:paraId="7308F44D" w14:textId="162A580D"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76" w:history="1">
        <w:r w:rsidRPr="00AA4607">
          <w:rPr>
            <w:rStyle w:val="Hyperlink"/>
          </w:rPr>
          <w:t>Table 43 – Built-in XmlElement</w:t>
        </w:r>
        <w:r>
          <w:tab/>
        </w:r>
        <w:r>
          <w:fldChar w:fldCharType="begin"/>
        </w:r>
        <w:r>
          <w:instrText xml:space="preserve"> PAGEREF _Toc236307376 \h </w:instrText>
        </w:r>
        <w:r>
          <w:fldChar w:fldCharType="separate"/>
        </w:r>
        <w:r>
          <w:t>53</w:t>
        </w:r>
        <w:r>
          <w:fldChar w:fldCharType="end"/>
        </w:r>
      </w:hyperlink>
    </w:p>
    <w:p w14:paraId="399110CE" w14:textId="71BA143C"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77" w:history="1">
        <w:r w:rsidRPr="00AA4607">
          <w:rPr>
            <w:rStyle w:val="Hyperlink"/>
          </w:rPr>
          <w:t>Table 44 – Built-in NodeId</w:t>
        </w:r>
        <w:r>
          <w:tab/>
        </w:r>
        <w:r>
          <w:fldChar w:fldCharType="begin"/>
        </w:r>
        <w:r>
          <w:instrText xml:space="preserve"> PAGEREF _Toc236307377 \h </w:instrText>
        </w:r>
        <w:r>
          <w:fldChar w:fldCharType="separate"/>
        </w:r>
        <w:r>
          <w:t>53</w:t>
        </w:r>
        <w:r>
          <w:fldChar w:fldCharType="end"/>
        </w:r>
      </w:hyperlink>
    </w:p>
    <w:p w14:paraId="0D3E78CB" w14:textId="4C70D932"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78" w:history="1">
        <w:r w:rsidRPr="00AA4607">
          <w:rPr>
            <w:rStyle w:val="Hyperlink"/>
          </w:rPr>
          <w:t>Table 45 – Built-in ExpandedNodeId</w:t>
        </w:r>
        <w:r>
          <w:tab/>
        </w:r>
        <w:r>
          <w:fldChar w:fldCharType="begin"/>
        </w:r>
        <w:r>
          <w:instrText xml:space="preserve"> PAGEREF _Toc236307378 \h </w:instrText>
        </w:r>
        <w:r>
          <w:fldChar w:fldCharType="separate"/>
        </w:r>
        <w:r>
          <w:t>54</w:t>
        </w:r>
        <w:r>
          <w:fldChar w:fldCharType="end"/>
        </w:r>
      </w:hyperlink>
    </w:p>
    <w:p w14:paraId="30ACC1F0" w14:textId="34475A67"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79" w:history="1">
        <w:r w:rsidRPr="00AA4607">
          <w:rPr>
            <w:rStyle w:val="Hyperlink"/>
          </w:rPr>
          <w:t>Table 46 – Built-in StatusCode</w:t>
        </w:r>
        <w:r>
          <w:tab/>
        </w:r>
        <w:r>
          <w:fldChar w:fldCharType="begin"/>
        </w:r>
        <w:r>
          <w:instrText xml:space="preserve"> PAGEREF _Toc236307379 \h </w:instrText>
        </w:r>
        <w:r>
          <w:fldChar w:fldCharType="separate"/>
        </w:r>
        <w:r>
          <w:t>54</w:t>
        </w:r>
        <w:r>
          <w:fldChar w:fldCharType="end"/>
        </w:r>
      </w:hyperlink>
    </w:p>
    <w:p w14:paraId="6E98E4E2" w14:textId="07C1B81C"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80" w:history="1">
        <w:r w:rsidRPr="00AA4607">
          <w:rPr>
            <w:rStyle w:val="Hyperlink"/>
          </w:rPr>
          <w:t>Table 47 – Built-in QualifiedName</w:t>
        </w:r>
        <w:r>
          <w:tab/>
        </w:r>
        <w:r>
          <w:fldChar w:fldCharType="begin"/>
        </w:r>
        <w:r>
          <w:instrText xml:space="preserve"> PAGEREF _Toc236307380 \h </w:instrText>
        </w:r>
        <w:r>
          <w:fldChar w:fldCharType="separate"/>
        </w:r>
        <w:r>
          <w:t>55</w:t>
        </w:r>
        <w:r>
          <w:fldChar w:fldCharType="end"/>
        </w:r>
      </w:hyperlink>
    </w:p>
    <w:p w14:paraId="7A91A3FD" w14:textId="53BD178F"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81" w:history="1">
        <w:r w:rsidRPr="00AA4607">
          <w:rPr>
            <w:rStyle w:val="Hyperlink"/>
          </w:rPr>
          <w:t>Table 48 – Built-in LocalizedText</w:t>
        </w:r>
        <w:r>
          <w:tab/>
        </w:r>
        <w:r>
          <w:fldChar w:fldCharType="begin"/>
        </w:r>
        <w:r>
          <w:instrText xml:space="preserve"> PAGEREF _Toc236307381 \h </w:instrText>
        </w:r>
        <w:r>
          <w:fldChar w:fldCharType="separate"/>
        </w:r>
        <w:r>
          <w:t>55</w:t>
        </w:r>
        <w:r>
          <w:fldChar w:fldCharType="end"/>
        </w:r>
      </w:hyperlink>
    </w:p>
    <w:p w14:paraId="404D24B6" w14:textId="0E0B6309"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82" w:history="1">
        <w:r w:rsidRPr="00AA4607">
          <w:rPr>
            <w:rStyle w:val="Hyperlink"/>
          </w:rPr>
          <w:t>Table 49 – Built-in ExtensionObject</w:t>
        </w:r>
        <w:r>
          <w:tab/>
        </w:r>
        <w:r>
          <w:fldChar w:fldCharType="begin"/>
        </w:r>
        <w:r>
          <w:instrText xml:space="preserve"> PAGEREF _Toc236307382 \h </w:instrText>
        </w:r>
        <w:r>
          <w:fldChar w:fldCharType="separate"/>
        </w:r>
        <w:r>
          <w:t>56</w:t>
        </w:r>
        <w:r>
          <w:fldChar w:fldCharType="end"/>
        </w:r>
      </w:hyperlink>
    </w:p>
    <w:p w14:paraId="6A862112" w14:textId="509DAD5C"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83" w:history="1">
        <w:r w:rsidRPr="00AA4607">
          <w:rPr>
            <w:rStyle w:val="Hyperlink"/>
          </w:rPr>
          <w:t>Table 50 – Built-in DataValue</w:t>
        </w:r>
        <w:r>
          <w:tab/>
        </w:r>
        <w:r>
          <w:fldChar w:fldCharType="begin"/>
        </w:r>
        <w:r>
          <w:instrText xml:space="preserve"> PAGEREF _Toc236307383 \h </w:instrText>
        </w:r>
        <w:r>
          <w:fldChar w:fldCharType="separate"/>
        </w:r>
        <w:r>
          <w:t>66</w:t>
        </w:r>
        <w:r>
          <w:fldChar w:fldCharType="end"/>
        </w:r>
      </w:hyperlink>
    </w:p>
    <w:p w14:paraId="36AFB044" w14:textId="31BDAE05"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84" w:history="1">
        <w:r w:rsidRPr="00AA4607">
          <w:rPr>
            <w:rStyle w:val="Hyperlink"/>
          </w:rPr>
          <w:t>Table 51 – Built-in Variant</w:t>
        </w:r>
        <w:r>
          <w:tab/>
        </w:r>
        <w:r>
          <w:fldChar w:fldCharType="begin"/>
        </w:r>
        <w:r>
          <w:instrText xml:space="preserve"> PAGEREF _Toc236307384 \h </w:instrText>
        </w:r>
        <w:r>
          <w:fldChar w:fldCharType="separate"/>
        </w:r>
        <w:r>
          <w:t>92</w:t>
        </w:r>
        <w:r>
          <w:fldChar w:fldCharType="end"/>
        </w:r>
      </w:hyperlink>
    </w:p>
    <w:p w14:paraId="0D09FCCB" w14:textId="59B7F9AA"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85" w:history="1">
        <w:r w:rsidRPr="00AA4607">
          <w:rPr>
            <w:rStyle w:val="Hyperlink"/>
          </w:rPr>
          <w:t>Table 52 – Built-in DiagnosticInfo</w:t>
        </w:r>
        <w:r>
          <w:tab/>
        </w:r>
        <w:r>
          <w:fldChar w:fldCharType="begin"/>
        </w:r>
        <w:r>
          <w:instrText xml:space="preserve"> PAGEREF _Toc236307385 \h </w:instrText>
        </w:r>
        <w:r>
          <w:fldChar w:fldCharType="separate"/>
        </w:r>
        <w:r>
          <w:t>143</w:t>
        </w:r>
        <w:r>
          <w:fldChar w:fldCharType="end"/>
        </w:r>
      </w:hyperlink>
    </w:p>
    <w:p w14:paraId="5333B44A" w14:textId="34B4BB3A"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86" w:history="1">
        <w:r w:rsidRPr="00AA4607">
          <w:rPr>
            <w:rStyle w:val="Hyperlink"/>
          </w:rPr>
          <w:t>Table 53 – Composite Array&lt;String&gt;</w:t>
        </w:r>
        <w:r>
          <w:tab/>
        </w:r>
        <w:r>
          <w:fldChar w:fldCharType="begin"/>
        </w:r>
        <w:r>
          <w:instrText xml:space="preserve"> PAGEREF _Toc236307386 \h </w:instrText>
        </w:r>
        <w:r>
          <w:fldChar w:fldCharType="separate"/>
        </w:r>
        <w:r>
          <w:t>144</w:t>
        </w:r>
        <w:r>
          <w:fldChar w:fldCharType="end"/>
        </w:r>
      </w:hyperlink>
    </w:p>
    <w:p w14:paraId="01984BBC" w14:textId="7971E872"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87" w:history="1">
        <w:r w:rsidRPr="00AA4607">
          <w:rPr>
            <w:rStyle w:val="Hyperlink"/>
          </w:rPr>
          <w:t>Table 54 – Composite Matrix&lt;Double&gt;</w:t>
        </w:r>
        <w:r>
          <w:tab/>
        </w:r>
        <w:r>
          <w:fldChar w:fldCharType="begin"/>
        </w:r>
        <w:r>
          <w:instrText xml:space="preserve"> PAGEREF _Toc236307387 \h </w:instrText>
        </w:r>
        <w:r>
          <w:fldChar w:fldCharType="separate"/>
        </w:r>
        <w:r>
          <w:t>145</w:t>
        </w:r>
        <w:r>
          <w:fldChar w:fldCharType="end"/>
        </w:r>
      </w:hyperlink>
    </w:p>
    <w:p w14:paraId="4A9E1E66" w14:textId="76185174"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88" w:history="1">
        <w:r w:rsidRPr="00AA4607">
          <w:rPr>
            <w:rStyle w:val="Hyperlink"/>
          </w:rPr>
          <w:t>Table 55 – Composite plain Structure Point</w:t>
        </w:r>
        <w:r>
          <w:tab/>
        </w:r>
        <w:r>
          <w:fldChar w:fldCharType="begin"/>
        </w:r>
        <w:r>
          <w:instrText xml:space="preserve"> PAGEREF _Toc236307388 \h </w:instrText>
        </w:r>
        <w:r>
          <w:fldChar w:fldCharType="separate"/>
        </w:r>
        <w:r>
          <w:t>145</w:t>
        </w:r>
        <w:r>
          <w:fldChar w:fldCharType="end"/>
        </w:r>
      </w:hyperlink>
    </w:p>
    <w:p w14:paraId="2F010440" w14:textId="13075B21"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89" w:history="1">
        <w:r w:rsidRPr="00AA4607">
          <w:rPr>
            <w:rStyle w:val="Hyperlink"/>
          </w:rPr>
          <w:t>Table 56 – Composite StructureWithOptionalFields Person</w:t>
        </w:r>
        <w:r>
          <w:tab/>
        </w:r>
        <w:r>
          <w:fldChar w:fldCharType="begin"/>
        </w:r>
        <w:r>
          <w:instrText xml:space="preserve"> PAGEREF _Toc236307389 \h </w:instrText>
        </w:r>
        <w:r>
          <w:fldChar w:fldCharType="separate"/>
        </w:r>
        <w:r>
          <w:t>146</w:t>
        </w:r>
        <w:r>
          <w:fldChar w:fldCharType="end"/>
        </w:r>
      </w:hyperlink>
    </w:p>
    <w:p w14:paraId="550CDE58" w14:textId="5684822A"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90" w:history="1">
        <w:r w:rsidRPr="00AA4607">
          <w:rPr>
            <w:rStyle w:val="Hyperlink"/>
          </w:rPr>
          <w:t>Table 57 – Composite dense Union Measurement</w:t>
        </w:r>
        <w:r>
          <w:tab/>
        </w:r>
        <w:r>
          <w:fldChar w:fldCharType="begin"/>
        </w:r>
        <w:r>
          <w:instrText xml:space="preserve"> PAGEREF _Toc236307390 \h </w:instrText>
        </w:r>
        <w:r>
          <w:fldChar w:fldCharType="separate"/>
        </w:r>
        <w:r>
          <w:t>147</w:t>
        </w:r>
        <w:r>
          <w:fldChar w:fldCharType="end"/>
        </w:r>
      </w:hyperlink>
    </w:p>
    <w:p w14:paraId="69BAC0AA" w14:textId="096469CD" w:rsidR="00845676" w:rsidRDefault="00845676">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07391" w:history="1">
        <w:r w:rsidRPr="00AA4607">
          <w:rPr>
            <w:rStyle w:val="Hyperlink"/>
          </w:rPr>
          <w:t>Table 58 – Worked structured DataType Envelope</w:t>
        </w:r>
        <w:r>
          <w:tab/>
        </w:r>
        <w:r>
          <w:fldChar w:fldCharType="begin"/>
        </w:r>
        <w:r>
          <w:instrText xml:space="preserve"> PAGEREF _Toc236307391 \h </w:instrText>
        </w:r>
        <w:r>
          <w:fldChar w:fldCharType="separate"/>
        </w:r>
        <w:r>
          <w:t>148</w:t>
        </w:r>
        <w:r>
          <w:fldChar w:fldCharType="end"/>
        </w:r>
      </w:hyperlink>
    </w:p>
    <w:p w14:paraId="686BAA89" w14:textId="3C7E2CC6" w:rsidR="00B8253F" w:rsidRDefault="000B5CD4">
      <w:pPr>
        <w:pStyle w:val="TableofFigures"/>
      </w:pPr>
      <w:r>
        <w:fldChar w:fldCharType="end"/>
      </w:r>
    </w:p>
    <w:p w14:paraId="0B08A996" w14:textId="77777777" w:rsidR="00B419D5" w:rsidRPr="00EC120D" w:rsidRDefault="00B419D5" w:rsidP="00D35901">
      <w:pPr>
        <w:pStyle w:val="MAIN-TITLE"/>
        <w:pageBreakBefore/>
        <w:rPr>
          <w:rFonts w:ascii="Helvetica" w:hAnsi="Helvetica"/>
          <w:caps/>
        </w:rPr>
      </w:pPr>
      <w:r w:rsidRPr="00EC120D">
        <w:rPr>
          <w:rFonts w:ascii="Helvetica" w:hAnsi="Helvetica"/>
          <w:caps/>
          <w:color w:val="FF0000"/>
        </w:rPr>
        <w:lastRenderedPageBreak/>
        <w:t>OPC FOUNDATION</w:t>
      </w:r>
      <w:r w:rsidRPr="00EC120D">
        <w:rPr>
          <w:rFonts w:ascii="Helvetica" w:hAnsi="Helvetica"/>
          <w:caps/>
        </w:rPr>
        <w:t xml:space="preserve">, </w:t>
      </w:r>
      <w:r w:rsidRPr="00EC120D">
        <w:rPr>
          <w:rFonts w:ascii="Helvetica" w:hAnsi="Helvetica"/>
          <w:caps/>
          <w:color w:val="FF0000"/>
        </w:rPr>
        <w:t>Apache Software Foundation</w:t>
      </w:r>
    </w:p>
    <w:p w14:paraId="665E919E" w14:textId="77777777" w:rsidR="00B419D5" w:rsidRPr="00EC120D" w:rsidRDefault="00B419D5" w:rsidP="00B419D5">
      <w:pPr>
        <w:pStyle w:val="PARAGRAPH"/>
        <w:spacing w:before="0"/>
        <w:jc w:val="center"/>
        <w:rPr>
          <w:spacing w:val="0"/>
        </w:rPr>
      </w:pPr>
      <w:r w:rsidRPr="00EC120D">
        <w:rPr>
          <w:spacing w:val="0"/>
        </w:rPr>
        <w:t>____________</w:t>
      </w:r>
    </w:p>
    <w:p w14:paraId="55054818" w14:textId="77777777" w:rsidR="00B419D5" w:rsidRPr="00EC120D" w:rsidRDefault="00B419D5" w:rsidP="00B419D5">
      <w:pPr>
        <w:pStyle w:val="MAIN-TITLE"/>
      </w:pPr>
    </w:p>
    <w:p w14:paraId="46AB9790" w14:textId="50C40FE5" w:rsidR="00B419D5" w:rsidRPr="00EC120D" w:rsidRDefault="00B419D5" w:rsidP="00B419D5">
      <w:pPr>
        <w:pStyle w:val="NormalWeb"/>
        <w:shd w:val="clear" w:color="auto" w:fill="FFFFFF"/>
        <w:spacing w:line="360" w:lineRule="atLeast"/>
        <w:jc w:val="center"/>
        <w:rPr>
          <w:rFonts w:ascii="Arial" w:hAnsi="Arial" w:cs="Arial"/>
          <w:sz w:val="16"/>
          <w:szCs w:val="16"/>
        </w:rPr>
      </w:pPr>
      <w:r w:rsidRPr="004C388A">
        <w:rPr>
          <w:rFonts w:ascii="Arial" w:hAnsi="Arial" w:cs="Arial"/>
          <w:noProof/>
          <w:color w:val="049CCF"/>
          <w:sz w:val="15"/>
          <w:szCs w:val="15"/>
          <w:lang w:val="en-US" w:eastAsia="en-US"/>
        </w:rPr>
        <w:drawing>
          <wp:inline distT="0" distB="0" distL="0" distR="0" wp14:anchorId="22F9E169" wp14:editId="67492E44">
            <wp:extent cx="838200" cy="298450"/>
            <wp:effectExtent l="0" t="0" r="0" b="6350"/>
            <wp:docPr id="2" name="Picture 2" descr="Public Domain Mark">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Domain Mark">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EC120D">
        <w:rPr>
          <w:rFonts w:ascii="Arial" w:hAnsi="Arial" w:cs="Arial"/>
          <w:sz w:val="15"/>
          <w:szCs w:val="15"/>
        </w:rPr>
        <w:br/>
      </w:r>
      <w:r w:rsidRPr="00EC120D">
        <w:rPr>
          <w:rFonts w:ascii="Arial" w:hAnsi="Arial" w:cs="Arial"/>
          <w:sz w:val="16"/>
          <w:szCs w:val="16"/>
        </w:rPr>
        <w:t xml:space="preserve">This work (OPC UA Companion Specification Template, by </w:t>
      </w:r>
      <w:hyperlink r:id="rId45" w:history="1">
        <w:r w:rsidRPr="00EC120D">
          <w:rPr>
            <w:rStyle w:val="Hyperlink"/>
            <w:rFonts w:ascii="Arial" w:hAnsi="Arial" w:cs="Arial"/>
            <w:sz w:val="16"/>
            <w:szCs w:val="16"/>
          </w:rPr>
          <w:t>OPC Foundation</w:t>
        </w:r>
      </w:hyperlink>
      <w:r w:rsidRPr="00EC120D">
        <w:rPr>
          <w:rFonts w:ascii="Arial" w:hAnsi="Arial" w:cs="Arial"/>
          <w:sz w:val="16"/>
          <w:szCs w:val="16"/>
        </w:rPr>
        <w:t xml:space="preserve">), identified by </w:t>
      </w:r>
      <w:hyperlink r:id="rId46" w:history="1">
        <w:r w:rsidRPr="00EC120D">
          <w:rPr>
            <w:rStyle w:val="Hyperlink"/>
            <w:rFonts w:ascii="Arial" w:hAnsi="Arial" w:cs="Arial"/>
            <w:sz w:val="16"/>
            <w:szCs w:val="16"/>
          </w:rPr>
          <w:t>OPC Foundation</w:t>
        </w:r>
      </w:hyperlink>
      <w:r w:rsidRPr="00EC120D">
        <w:rPr>
          <w:rFonts w:ascii="Arial" w:hAnsi="Arial" w:cs="Arial"/>
          <w:sz w:val="16"/>
          <w:szCs w:val="16"/>
        </w:rPr>
        <w:t xml:space="preserve">, is free of known copyright restrictions. </w:t>
      </w:r>
    </w:p>
    <w:p w14:paraId="3FE236CB" w14:textId="77777777" w:rsidR="00B419D5" w:rsidRPr="00EC120D" w:rsidRDefault="00B419D5" w:rsidP="00B419D5">
      <w:pPr>
        <w:pStyle w:val="MAIN-TITLE"/>
      </w:pPr>
    </w:p>
    <w:p w14:paraId="645CEE86"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&lt;Remove the above Public Domain notice and add a copyright date in the following Agreement of use for the completed specification. If possible (but not legally required), provide attribution to the original author in the following way:</w:t>
      </w:r>
    </w:p>
    <w:p w14:paraId="5C377048"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p>
    <w:p w14:paraId="55DB5FAF" w14:textId="5741B74F"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pPr>
      <w:r w:rsidRPr="00EC120D">
        <w:rPr>
          <w:color w:val="CC3300"/>
        </w:rPr>
        <w:t xml:space="preserve">“This specification is a derivative work of the public domain document </w:t>
      </w:r>
      <w:r w:rsidRPr="00EC120D">
        <w:rPr>
          <w:color w:val="FF0000"/>
          <w:u w:val="single"/>
        </w:rPr>
        <w:t>OPC UA Companion Specification Template</w:t>
      </w:r>
      <w:r w:rsidRPr="00EC120D">
        <w:rPr>
          <w:color w:val="FF0000"/>
        </w:rPr>
        <w:t>, by</w:t>
      </w:r>
      <w:r w:rsidRPr="00EC120D">
        <w:t xml:space="preserve"> </w:t>
      </w:r>
      <w:hyperlink r:id="rId47" w:history="1">
        <w:r w:rsidRPr="00EC120D">
          <w:rPr>
            <w:rStyle w:val="Hyperlink"/>
          </w:rPr>
          <w:t>OPC Foundation</w:t>
        </w:r>
      </w:hyperlink>
      <w:r w:rsidRPr="00EC120D">
        <w:t>”</w:t>
      </w:r>
    </w:p>
    <w:p w14:paraId="5BF29B22"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&gt;</w:t>
      </w:r>
    </w:p>
    <w:p w14:paraId="05364A09" w14:textId="77777777" w:rsidR="00B419D5" w:rsidRPr="004C388A" w:rsidRDefault="00B419D5" w:rsidP="00B419D5">
      <w:pPr>
        <w:pStyle w:val="ForwordIntroduction"/>
        <w:rPr>
          <w:u w:val="single"/>
          <w:lang w:val="en-GB"/>
        </w:rPr>
      </w:pPr>
      <w:bookmarkStart w:id="11" w:name="_Toc138504167"/>
      <w:bookmarkStart w:id="12" w:name="_Toc139710827"/>
      <w:r w:rsidRPr="004C388A">
        <w:rPr>
          <w:u w:val="single"/>
          <w:lang w:val="en-GB"/>
        </w:rPr>
        <w:t>AGREEMENT OF USE</w:t>
      </w:r>
      <w:bookmarkEnd w:id="11"/>
      <w:bookmarkEnd w:id="12"/>
    </w:p>
    <w:p w14:paraId="0EC2F737"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&lt;For joint work, this is the agreement accepted by OPC Foundation and used by most if not all joint companion specifications.</w:t>
      </w:r>
    </w:p>
    <w:p w14:paraId="6892B871"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Changes to this agreement will require OPC Foundation review. For non-joint work replace this section with appropriate agreement of use and copyright verbiage.&gt;</w:t>
      </w:r>
    </w:p>
    <w:p w14:paraId="5FBAC17B" w14:textId="77777777" w:rsidR="00B419D5" w:rsidRPr="004C388A" w:rsidRDefault="00B419D5" w:rsidP="00D35901">
      <w:pPr>
        <w:pStyle w:val="PARAGRAPH"/>
        <w:keepNext/>
        <w:spacing w:after="40"/>
        <w:rPr>
          <w:sz w:val="16"/>
          <w:szCs w:val="16"/>
        </w:rPr>
      </w:pPr>
      <w:r w:rsidRPr="004C388A">
        <w:rPr>
          <w:sz w:val="16"/>
          <w:szCs w:val="16"/>
        </w:rPr>
        <w:t>COPYRIGHT RESTRICTIONS</w:t>
      </w:r>
    </w:p>
    <w:p w14:paraId="1A9D843F" w14:textId="77777777" w:rsidR="00B419D5" w:rsidRPr="004C388A" w:rsidRDefault="00B419D5" w:rsidP="00D704F9">
      <w:pPr>
        <w:pStyle w:val="PARAGRAPHCompressed"/>
        <w:numPr>
          <w:ilvl w:val="0"/>
          <w:numId w:val="18"/>
        </w:numPr>
        <w:suppressAutoHyphens/>
        <w:rPr>
          <w:sz w:val="16"/>
          <w:szCs w:val="16"/>
        </w:rPr>
      </w:pPr>
      <w:r w:rsidRPr="004C388A">
        <w:rPr>
          <w:sz w:val="16"/>
          <w:szCs w:val="16"/>
        </w:rPr>
        <w:t xml:space="preserve">This document is provided "as is" by the </w:t>
      </w:r>
      <w:r w:rsidRPr="004C388A">
        <w:rPr>
          <w:color w:val="FF0000"/>
          <w:sz w:val="16"/>
          <w:szCs w:val="16"/>
        </w:rPr>
        <w:t>OPC Foundation</w:t>
      </w:r>
      <w:r w:rsidRPr="004C388A">
        <w:rPr>
          <w:sz w:val="16"/>
          <w:szCs w:val="16"/>
        </w:rPr>
        <w:t xml:space="preserve"> and the </w:t>
      </w:r>
      <w:r w:rsidRPr="004C388A">
        <w:rPr>
          <w:color w:val="FF0000"/>
          <w:sz w:val="16"/>
          <w:szCs w:val="16"/>
        </w:rPr>
        <w:t>Apache Software Foundation</w:t>
      </w:r>
      <w:r w:rsidRPr="004C388A">
        <w:rPr>
          <w:sz w:val="16"/>
          <w:szCs w:val="16"/>
        </w:rPr>
        <w:t>.</w:t>
      </w:r>
    </w:p>
    <w:p w14:paraId="27E72254"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w:t>
      </w:r>
      <w:r w:rsidRPr="004C388A">
        <w:rPr>
          <w:color w:val="252424"/>
          <w:sz w:val="16"/>
          <w:szCs w:val="16"/>
        </w:rPr>
        <w:t>of use for this specification</w:t>
      </w:r>
      <w:r w:rsidRPr="004C388A">
        <w:rPr>
          <w:color w:val="343333"/>
          <w:sz w:val="16"/>
          <w:szCs w:val="16"/>
        </w:rPr>
        <w:t xml:space="preserve"> </w:t>
      </w:r>
      <w:r w:rsidRPr="004C388A">
        <w:rPr>
          <w:color w:val="252424"/>
          <w:sz w:val="16"/>
          <w:szCs w:val="16"/>
        </w:rPr>
        <w:t>is restricted to this specification and does not grant rights of use for referred documents.</w:t>
      </w:r>
    </w:p>
    <w:p w14:paraId="691CC841"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of </w:t>
      </w:r>
      <w:r w:rsidRPr="004C388A">
        <w:rPr>
          <w:color w:val="252424"/>
          <w:sz w:val="16"/>
          <w:szCs w:val="16"/>
        </w:rPr>
        <w:t>use for this specification</w:t>
      </w:r>
      <w:r w:rsidRPr="004C388A">
        <w:rPr>
          <w:color w:val="343333"/>
          <w:sz w:val="16"/>
          <w:szCs w:val="16"/>
        </w:rPr>
        <w:t xml:space="preserve"> </w:t>
      </w:r>
      <w:r w:rsidRPr="004C388A">
        <w:rPr>
          <w:color w:val="252424"/>
          <w:sz w:val="16"/>
          <w:szCs w:val="16"/>
        </w:rPr>
        <w:t xml:space="preserve">will be </w:t>
      </w:r>
      <w:r w:rsidRPr="004C388A">
        <w:rPr>
          <w:color w:val="343333"/>
          <w:sz w:val="16"/>
          <w:szCs w:val="16"/>
        </w:rPr>
        <w:t>granted without cost.</w:t>
      </w:r>
    </w:p>
    <w:p w14:paraId="103B5A5B"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This document</w:t>
      </w:r>
      <w:r w:rsidRPr="004C388A">
        <w:rPr>
          <w:color w:val="252424"/>
          <w:sz w:val="16"/>
          <w:szCs w:val="16"/>
        </w:rPr>
        <w:t xml:space="preserve"> may be distributed through computer </w:t>
      </w:r>
      <w:r w:rsidRPr="004C388A">
        <w:rPr>
          <w:color w:val="343333"/>
          <w:sz w:val="16"/>
          <w:szCs w:val="16"/>
        </w:rPr>
        <w:t xml:space="preserve">systems, </w:t>
      </w:r>
      <w:r w:rsidRPr="004C388A">
        <w:rPr>
          <w:color w:val="252424"/>
          <w:sz w:val="16"/>
          <w:szCs w:val="16"/>
        </w:rPr>
        <w:t xml:space="preserve">printed </w:t>
      </w:r>
      <w:r w:rsidRPr="004C388A">
        <w:rPr>
          <w:color w:val="343333"/>
          <w:sz w:val="16"/>
          <w:szCs w:val="16"/>
        </w:rPr>
        <w:t xml:space="preserve">or copied as </w:t>
      </w:r>
      <w:r w:rsidRPr="004C388A">
        <w:rPr>
          <w:color w:val="252424"/>
          <w:sz w:val="16"/>
          <w:szCs w:val="16"/>
        </w:rPr>
        <w:t xml:space="preserve">long </w:t>
      </w:r>
      <w:r w:rsidRPr="004C388A">
        <w:rPr>
          <w:color w:val="343333"/>
          <w:sz w:val="16"/>
          <w:szCs w:val="16"/>
        </w:rPr>
        <w:t xml:space="preserve">as </w:t>
      </w:r>
      <w:r w:rsidRPr="004C388A">
        <w:rPr>
          <w:color w:val="252424"/>
          <w:sz w:val="16"/>
          <w:szCs w:val="16"/>
        </w:rPr>
        <w:t xml:space="preserve">the </w:t>
      </w:r>
      <w:r w:rsidRPr="004C388A">
        <w:rPr>
          <w:color w:val="343333"/>
          <w:sz w:val="16"/>
          <w:szCs w:val="16"/>
        </w:rPr>
        <w:t xml:space="preserve">content </w:t>
      </w:r>
      <w:r w:rsidRPr="004C388A">
        <w:rPr>
          <w:color w:val="252424"/>
          <w:sz w:val="16"/>
          <w:szCs w:val="16"/>
        </w:rPr>
        <w:t xml:space="preserve">remains unchanged </w:t>
      </w:r>
      <w:r w:rsidRPr="004C388A">
        <w:rPr>
          <w:color w:val="343333"/>
          <w:sz w:val="16"/>
          <w:szCs w:val="16"/>
        </w:rPr>
        <w:t xml:space="preserve">and the </w:t>
      </w:r>
      <w:r w:rsidRPr="004C388A">
        <w:rPr>
          <w:color w:val="252424"/>
          <w:sz w:val="16"/>
          <w:szCs w:val="16"/>
        </w:rPr>
        <w:t>document is not modified.</w:t>
      </w:r>
    </w:p>
    <w:p w14:paraId="50060862" w14:textId="77777777" w:rsidR="00B419D5" w:rsidRPr="004C388A" w:rsidRDefault="00B419D5" w:rsidP="00D704F9">
      <w:pPr>
        <w:pStyle w:val="PARAGRAPHCompressed"/>
        <w:numPr>
          <w:ilvl w:val="0"/>
          <w:numId w:val="17"/>
        </w:numPr>
        <w:suppressAutoHyphens/>
        <w:rPr>
          <w:color w:val="252424"/>
          <w:sz w:val="16"/>
          <w:szCs w:val="16"/>
        </w:rPr>
      </w:pPr>
      <w:r w:rsidRPr="004C388A">
        <w:rPr>
          <w:color w:val="FF0000"/>
          <w:sz w:val="16"/>
          <w:szCs w:val="16"/>
        </w:rPr>
        <w:t>OPC Foundation and Apache Software Foundation</w:t>
      </w:r>
      <w:r w:rsidRPr="004C388A">
        <w:rPr>
          <w:color w:val="252424"/>
          <w:sz w:val="16"/>
          <w:szCs w:val="16"/>
        </w:rPr>
        <w:t xml:space="preserve"> do not </w:t>
      </w:r>
      <w:r w:rsidRPr="004C388A">
        <w:rPr>
          <w:color w:val="343333"/>
          <w:sz w:val="16"/>
          <w:szCs w:val="16"/>
        </w:rPr>
        <w:t xml:space="preserve">guarantee usability </w:t>
      </w:r>
      <w:r w:rsidRPr="004C388A">
        <w:rPr>
          <w:color w:val="252424"/>
          <w:sz w:val="16"/>
          <w:szCs w:val="16"/>
        </w:rPr>
        <w:t xml:space="preserve">for </w:t>
      </w:r>
      <w:r w:rsidRPr="004C388A">
        <w:rPr>
          <w:color w:val="343333"/>
          <w:sz w:val="16"/>
          <w:szCs w:val="16"/>
        </w:rPr>
        <w:t xml:space="preserve">any </w:t>
      </w:r>
      <w:r w:rsidRPr="004C388A">
        <w:rPr>
          <w:color w:val="252424"/>
          <w:sz w:val="16"/>
          <w:szCs w:val="16"/>
        </w:rPr>
        <w:t xml:space="preserve">purpose </w:t>
      </w:r>
      <w:r w:rsidRPr="004C388A">
        <w:rPr>
          <w:color w:val="343333"/>
          <w:sz w:val="16"/>
          <w:szCs w:val="16"/>
        </w:rPr>
        <w:t xml:space="preserve">and shall </w:t>
      </w:r>
      <w:r w:rsidRPr="004C388A">
        <w:rPr>
          <w:color w:val="252424"/>
          <w:sz w:val="16"/>
          <w:szCs w:val="16"/>
        </w:rPr>
        <w:t xml:space="preserve">not be made liable for </w:t>
      </w:r>
      <w:r w:rsidRPr="004C388A">
        <w:rPr>
          <w:color w:val="343333"/>
          <w:sz w:val="16"/>
          <w:szCs w:val="16"/>
        </w:rPr>
        <w:t xml:space="preserve">any case </w:t>
      </w:r>
      <w:r w:rsidRPr="004C388A">
        <w:rPr>
          <w:color w:val="252424"/>
          <w:sz w:val="16"/>
          <w:szCs w:val="16"/>
        </w:rPr>
        <w:t xml:space="preserve">using the </w:t>
      </w:r>
      <w:r w:rsidRPr="004C388A">
        <w:rPr>
          <w:color w:val="343333"/>
          <w:sz w:val="16"/>
          <w:szCs w:val="16"/>
        </w:rPr>
        <w:t xml:space="preserve">content of </w:t>
      </w:r>
      <w:r w:rsidRPr="004C388A">
        <w:rPr>
          <w:color w:val="252424"/>
          <w:sz w:val="16"/>
          <w:szCs w:val="16"/>
        </w:rPr>
        <w:t>this document.</w:t>
      </w:r>
    </w:p>
    <w:p w14:paraId="127C81B4"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user </w:t>
      </w:r>
      <w:r w:rsidRPr="004C388A">
        <w:rPr>
          <w:color w:val="343333"/>
          <w:sz w:val="16"/>
          <w:szCs w:val="16"/>
        </w:rPr>
        <w:t xml:space="preserve">of </w:t>
      </w:r>
      <w:r w:rsidRPr="004C388A">
        <w:rPr>
          <w:color w:val="252424"/>
          <w:sz w:val="16"/>
          <w:szCs w:val="16"/>
        </w:rPr>
        <w:t xml:space="preserve">the document </w:t>
      </w:r>
      <w:r w:rsidRPr="004C388A">
        <w:rPr>
          <w:color w:val="343333"/>
          <w:sz w:val="16"/>
          <w:szCs w:val="16"/>
        </w:rPr>
        <w:t xml:space="preserve">agrees </w:t>
      </w:r>
      <w:r w:rsidRPr="004C388A">
        <w:rPr>
          <w:color w:val="252424"/>
          <w:sz w:val="16"/>
          <w:szCs w:val="16"/>
        </w:rPr>
        <w:t xml:space="preserve">to indemnify </w:t>
      </w:r>
      <w:r w:rsidRPr="004C388A">
        <w:rPr>
          <w:color w:val="FF0000"/>
          <w:sz w:val="16"/>
          <w:szCs w:val="16"/>
        </w:rPr>
        <w:t>OPC Foundation</w:t>
      </w:r>
      <w:r w:rsidRPr="004C388A">
        <w:rPr>
          <w:color w:val="252424"/>
          <w:sz w:val="16"/>
          <w:szCs w:val="16"/>
        </w:rPr>
        <w:t xml:space="preserve"> </w:t>
      </w:r>
      <w:r w:rsidRPr="004C388A">
        <w:rPr>
          <w:color w:val="FF0000"/>
          <w:sz w:val="16"/>
          <w:szCs w:val="16"/>
        </w:rPr>
        <w:t>and</w:t>
      </w:r>
      <w:r w:rsidRPr="004C388A">
        <w:rPr>
          <w:color w:val="343333"/>
          <w:sz w:val="16"/>
          <w:szCs w:val="16"/>
        </w:rPr>
        <w:t xml:space="preserve"> </w:t>
      </w:r>
      <w:r w:rsidRPr="004C388A">
        <w:rPr>
          <w:color w:val="FF0000"/>
          <w:sz w:val="16"/>
          <w:szCs w:val="16"/>
        </w:rPr>
        <w:t>Apache Software Foundation</w:t>
      </w:r>
      <w:r w:rsidRPr="004C388A">
        <w:rPr>
          <w:color w:val="343333"/>
          <w:sz w:val="16"/>
          <w:szCs w:val="16"/>
        </w:rPr>
        <w:t xml:space="preserve"> and their officers, </w:t>
      </w:r>
      <w:r w:rsidRPr="004C388A">
        <w:rPr>
          <w:color w:val="252424"/>
          <w:sz w:val="16"/>
          <w:szCs w:val="16"/>
        </w:rPr>
        <w:t xml:space="preserve">directors </w:t>
      </w:r>
      <w:r w:rsidRPr="004C388A">
        <w:rPr>
          <w:color w:val="343333"/>
          <w:sz w:val="16"/>
          <w:szCs w:val="16"/>
        </w:rPr>
        <w:t xml:space="preserve">and agents </w:t>
      </w:r>
      <w:r w:rsidRPr="004C388A">
        <w:rPr>
          <w:color w:val="252424"/>
          <w:sz w:val="16"/>
          <w:szCs w:val="16"/>
        </w:rPr>
        <w:t xml:space="preserve">harmless from all demands, </w:t>
      </w:r>
      <w:r w:rsidRPr="004C388A">
        <w:rPr>
          <w:color w:val="343333"/>
          <w:sz w:val="16"/>
          <w:szCs w:val="16"/>
        </w:rPr>
        <w:t xml:space="preserve">claims, actions, </w:t>
      </w:r>
      <w:r w:rsidRPr="004C388A">
        <w:rPr>
          <w:color w:val="252424"/>
          <w:sz w:val="16"/>
          <w:szCs w:val="16"/>
        </w:rPr>
        <w:t xml:space="preserve">losses, </w:t>
      </w:r>
      <w:r w:rsidRPr="004C388A">
        <w:rPr>
          <w:color w:val="343333"/>
          <w:sz w:val="16"/>
          <w:szCs w:val="16"/>
        </w:rPr>
        <w:t xml:space="preserve">damages </w:t>
      </w:r>
      <w:r w:rsidRPr="004C388A">
        <w:rPr>
          <w:color w:val="252424"/>
          <w:sz w:val="16"/>
          <w:szCs w:val="16"/>
        </w:rPr>
        <w:t xml:space="preserve">(including damages </w:t>
      </w:r>
      <w:r w:rsidRPr="004C388A">
        <w:rPr>
          <w:color w:val="343333"/>
          <w:sz w:val="16"/>
          <w:szCs w:val="16"/>
        </w:rPr>
        <w:t xml:space="preserve">from </w:t>
      </w:r>
      <w:r w:rsidRPr="004C388A">
        <w:rPr>
          <w:color w:val="252424"/>
          <w:sz w:val="16"/>
          <w:szCs w:val="16"/>
        </w:rPr>
        <w:t xml:space="preserve">personal injuries), </w:t>
      </w:r>
      <w:r w:rsidRPr="004C388A">
        <w:rPr>
          <w:color w:val="343333"/>
          <w:sz w:val="16"/>
          <w:szCs w:val="16"/>
        </w:rPr>
        <w:t xml:space="preserve">costs and expenses </w:t>
      </w:r>
      <w:r w:rsidRPr="004C388A">
        <w:rPr>
          <w:color w:val="252424"/>
          <w:sz w:val="16"/>
          <w:szCs w:val="16"/>
        </w:rPr>
        <w:t xml:space="preserve">(including </w:t>
      </w:r>
      <w:r w:rsidRPr="004C388A">
        <w:rPr>
          <w:color w:val="343333"/>
          <w:sz w:val="16"/>
          <w:szCs w:val="16"/>
        </w:rPr>
        <w:t xml:space="preserve">attorneys' </w:t>
      </w:r>
      <w:r w:rsidRPr="004C388A">
        <w:rPr>
          <w:color w:val="252424"/>
          <w:sz w:val="16"/>
          <w:szCs w:val="16"/>
        </w:rPr>
        <w:t xml:space="preserve">fees) which </w:t>
      </w:r>
      <w:r w:rsidRPr="004C388A">
        <w:rPr>
          <w:color w:val="343333"/>
          <w:sz w:val="16"/>
          <w:szCs w:val="16"/>
        </w:rPr>
        <w:t xml:space="preserve">are </w:t>
      </w:r>
      <w:r w:rsidRPr="004C388A">
        <w:rPr>
          <w:color w:val="252424"/>
          <w:sz w:val="16"/>
          <w:szCs w:val="16"/>
        </w:rPr>
        <w:t xml:space="preserve">in </w:t>
      </w:r>
      <w:r w:rsidRPr="004C388A">
        <w:rPr>
          <w:color w:val="343333"/>
          <w:sz w:val="16"/>
          <w:szCs w:val="16"/>
        </w:rPr>
        <w:t xml:space="preserve">any way </w:t>
      </w:r>
      <w:r w:rsidRPr="004C388A">
        <w:rPr>
          <w:color w:val="252424"/>
          <w:sz w:val="16"/>
          <w:szCs w:val="16"/>
        </w:rPr>
        <w:t xml:space="preserve">related to </w:t>
      </w:r>
      <w:r w:rsidRPr="004C388A">
        <w:rPr>
          <w:color w:val="343333"/>
          <w:sz w:val="16"/>
          <w:szCs w:val="16"/>
        </w:rPr>
        <w:t xml:space="preserve">activities </w:t>
      </w:r>
      <w:r w:rsidRPr="004C388A">
        <w:rPr>
          <w:color w:val="252424"/>
          <w:sz w:val="16"/>
          <w:szCs w:val="16"/>
        </w:rPr>
        <w:t xml:space="preserve">associated </w:t>
      </w:r>
      <w:r w:rsidRPr="004C388A">
        <w:rPr>
          <w:color w:val="343333"/>
          <w:sz w:val="16"/>
          <w:szCs w:val="16"/>
        </w:rPr>
        <w:t xml:space="preserve">with </w:t>
      </w:r>
      <w:r w:rsidRPr="004C388A">
        <w:rPr>
          <w:color w:val="252424"/>
          <w:sz w:val="16"/>
          <w:szCs w:val="16"/>
        </w:rPr>
        <w:t xml:space="preserve">its use </w:t>
      </w:r>
      <w:r w:rsidRPr="004C388A">
        <w:rPr>
          <w:color w:val="343333"/>
          <w:sz w:val="16"/>
          <w:szCs w:val="16"/>
        </w:rPr>
        <w:t xml:space="preserve">of </w:t>
      </w:r>
      <w:r w:rsidRPr="004C388A">
        <w:rPr>
          <w:color w:val="252424"/>
          <w:sz w:val="16"/>
          <w:szCs w:val="16"/>
        </w:rPr>
        <w:t>content from this specification.</w:t>
      </w:r>
    </w:p>
    <w:p w14:paraId="4D8891A9"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document </w:t>
      </w:r>
      <w:r w:rsidRPr="004C388A">
        <w:rPr>
          <w:color w:val="343333"/>
          <w:sz w:val="16"/>
          <w:szCs w:val="16"/>
        </w:rPr>
        <w:t xml:space="preserve">shall </w:t>
      </w:r>
      <w:r w:rsidRPr="004C388A">
        <w:rPr>
          <w:color w:val="252424"/>
          <w:sz w:val="16"/>
          <w:szCs w:val="16"/>
        </w:rPr>
        <w:t xml:space="preserve">not be used in </w:t>
      </w:r>
      <w:r w:rsidRPr="004C388A">
        <w:rPr>
          <w:color w:val="343333"/>
          <w:sz w:val="16"/>
          <w:szCs w:val="16"/>
        </w:rPr>
        <w:t xml:space="preserve">conjunction </w:t>
      </w:r>
      <w:r w:rsidRPr="004C388A">
        <w:rPr>
          <w:color w:val="252424"/>
          <w:sz w:val="16"/>
          <w:szCs w:val="16"/>
        </w:rPr>
        <w:t xml:space="preserve">with </w:t>
      </w:r>
      <w:r w:rsidRPr="004C388A">
        <w:rPr>
          <w:color w:val="343333"/>
          <w:sz w:val="16"/>
          <w:szCs w:val="16"/>
        </w:rPr>
        <w:t xml:space="preserve">company advertising, shall </w:t>
      </w:r>
      <w:r w:rsidRPr="004C388A">
        <w:rPr>
          <w:color w:val="252424"/>
          <w:sz w:val="16"/>
          <w:szCs w:val="16"/>
        </w:rPr>
        <w:t xml:space="preserve">not be </w:t>
      </w:r>
      <w:r w:rsidRPr="004C388A">
        <w:rPr>
          <w:color w:val="343333"/>
          <w:sz w:val="16"/>
          <w:szCs w:val="16"/>
        </w:rPr>
        <w:t xml:space="preserve">sold or </w:t>
      </w:r>
      <w:r w:rsidRPr="004C388A">
        <w:rPr>
          <w:color w:val="252424"/>
          <w:sz w:val="16"/>
          <w:szCs w:val="16"/>
        </w:rPr>
        <w:t xml:space="preserve">licensed to </w:t>
      </w:r>
      <w:r w:rsidRPr="004C388A">
        <w:rPr>
          <w:color w:val="343333"/>
          <w:sz w:val="16"/>
          <w:szCs w:val="16"/>
        </w:rPr>
        <w:t xml:space="preserve">any </w:t>
      </w:r>
      <w:r w:rsidRPr="004C388A">
        <w:rPr>
          <w:color w:val="252424"/>
          <w:sz w:val="16"/>
          <w:szCs w:val="16"/>
        </w:rPr>
        <w:t>party.</w:t>
      </w:r>
    </w:p>
    <w:p w14:paraId="0B48CDE0"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 xml:space="preserve">The </w:t>
      </w:r>
      <w:r w:rsidRPr="004C388A">
        <w:rPr>
          <w:color w:val="252424"/>
          <w:sz w:val="16"/>
          <w:szCs w:val="16"/>
        </w:rPr>
        <w:t xml:space="preserve">intellectual property and copyright is solely owned by the </w:t>
      </w:r>
      <w:r w:rsidRPr="004C388A">
        <w:rPr>
          <w:color w:val="FF0000"/>
          <w:sz w:val="16"/>
          <w:szCs w:val="16"/>
        </w:rPr>
        <w:t>OPC Foundation</w:t>
      </w:r>
      <w:r w:rsidRPr="004C388A">
        <w:rPr>
          <w:color w:val="343333"/>
          <w:sz w:val="16"/>
          <w:szCs w:val="16"/>
        </w:rPr>
        <w:t xml:space="preserve"> </w:t>
      </w:r>
      <w:r w:rsidRPr="004C388A">
        <w:rPr>
          <w:color w:val="FF0000"/>
          <w:sz w:val="16"/>
          <w:szCs w:val="16"/>
        </w:rPr>
        <w:t>and the</w:t>
      </w:r>
      <w:r w:rsidRPr="004C388A">
        <w:rPr>
          <w:color w:val="343333"/>
          <w:sz w:val="16"/>
          <w:szCs w:val="16"/>
        </w:rPr>
        <w:t xml:space="preserve"> </w:t>
      </w:r>
      <w:r w:rsidRPr="004C388A">
        <w:rPr>
          <w:color w:val="FF0000"/>
          <w:sz w:val="16"/>
          <w:szCs w:val="16"/>
        </w:rPr>
        <w:t>Apache Software Foundation</w:t>
      </w:r>
      <w:r w:rsidRPr="004C388A">
        <w:rPr>
          <w:color w:val="252424"/>
          <w:sz w:val="16"/>
          <w:szCs w:val="16"/>
        </w:rPr>
        <w:t>.</w:t>
      </w:r>
    </w:p>
    <w:p w14:paraId="030EB6D0" w14:textId="77777777" w:rsidR="00B419D5" w:rsidRPr="004C388A" w:rsidRDefault="00B419D5" w:rsidP="00B419D5">
      <w:pPr>
        <w:pStyle w:val="PARAGRAPHCompressed"/>
        <w:suppressAutoHyphens/>
        <w:rPr>
          <w:color w:val="252424"/>
          <w:sz w:val="16"/>
          <w:szCs w:val="16"/>
        </w:rPr>
      </w:pPr>
    </w:p>
    <w:p w14:paraId="6687F206" w14:textId="77777777" w:rsidR="00B419D5" w:rsidRPr="004C388A" w:rsidRDefault="00B419D5" w:rsidP="00D35901">
      <w:pPr>
        <w:pStyle w:val="PARAGRAPH"/>
        <w:keepNext/>
        <w:spacing w:after="40"/>
        <w:rPr>
          <w:sz w:val="16"/>
          <w:szCs w:val="16"/>
        </w:rPr>
      </w:pPr>
      <w:r w:rsidRPr="004C388A">
        <w:rPr>
          <w:sz w:val="16"/>
          <w:szCs w:val="16"/>
        </w:rPr>
        <w:t>PATENTS</w:t>
      </w:r>
    </w:p>
    <w:p w14:paraId="085CAD52" w14:textId="77777777" w:rsidR="00B419D5" w:rsidRPr="004C388A" w:rsidRDefault="00B419D5" w:rsidP="00B419D5">
      <w:pPr>
        <w:pStyle w:val="PARAGRAPH"/>
        <w:rPr>
          <w:sz w:val="16"/>
          <w:szCs w:val="16"/>
        </w:rPr>
      </w:pPr>
      <w:r w:rsidRPr="004C388A">
        <w:rPr>
          <w:sz w:val="16"/>
          <w:szCs w:val="16"/>
        </w:rPr>
        <w:t xml:space="preserve">The attention of adopters is directed to the possibility that compliance with or adoption of OPC or </w:t>
      </w:r>
      <w:r w:rsidRPr="004C388A">
        <w:rPr>
          <w:color w:val="FF0000"/>
          <w:sz w:val="16"/>
          <w:szCs w:val="16"/>
        </w:rPr>
        <w:t>Apache Software Foundation</w:t>
      </w:r>
      <w:r w:rsidRPr="004C388A">
        <w:rPr>
          <w:sz w:val="16"/>
          <w:szCs w:val="16"/>
        </w:rPr>
        <w:t xml:space="preserve"> specifications may require use of an invention covered by patent rights. OPC Foundation or </w:t>
      </w:r>
      <w:r w:rsidRPr="004C388A">
        <w:rPr>
          <w:color w:val="FF0000"/>
          <w:sz w:val="16"/>
          <w:szCs w:val="16"/>
        </w:rPr>
        <w:t>Apache Software Foundation</w:t>
      </w:r>
      <w:r w:rsidRPr="004C388A">
        <w:rPr>
          <w:sz w:val="16"/>
          <w:szCs w:val="16"/>
        </w:rPr>
        <w:t xml:space="preserve"> shall not be responsible for identifying patents for which a license may be required by any OPC or </w:t>
      </w:r>
      <w:r w:rsidRPr="004C388A">
        <w:rPr>
          <w:color w:val="FF0000"/>
          <w:sz w:val="16"/>
          <w:szCs w:val="16"/>
        </w:rPr>
        <w:t>Apache Software Foundation</w:t>
      </w:r>
      <w:r w:rsidRPr="004C388A">
        <w:rPr>
          <w:sz w:val="16"/>
          <w:szCs w:val="16"/>
        </w:rPr>
        <w:t xml:space="preserve"> specification, or for conducting legal inquiries into the legal validity or scope of those patents that are brought to its attention. OPC or </w:t>
      </w:r>
      <w:r w:rsidRPr="004C388A">
        <w:rPr>
          <w:color w:val="FF0000"/>
          <w:sz w:val="16"/>
          <w:szCs w:val="16"/>
        </w:rPr>
        <w:t>Apache Software Foundation</w:t>
      </w:r>
      <w:r w:rsidRPr="004C388A">
        <w:rPr>
          <w:sz w:val="16"/>
          <w:szCs w:val="16"/>
        </w:rPr>
        <w:t xml:space="preserve"> specifications are prospective and advisory only. Prospective users are responsible for protecting themselves against liability for infringement of patents.</w:t>
      </w:r>
    </w:p>
    <w:p w14:paraId="6671E4CD" w14:textId="77777777" w:rsidR="00B419D5" w:rsidRPr="004C388A" w:rsidRDefault="00B419D5" w:rsidP="00D35901">
      <w:pPr>
        <w:pStyle w:val="PARAGRAPH"/>
        <w:keepNext/>
        <w:spacing w:after="40"/>
        <w:rPr>
          <w:sz w:val="16"/>
          <w:szCs w:val="16"/>
        </w:rPr>
      </w:pPr>
      <w:r w:rsidRPr="004C388A">
        <w:rPr>
          <w:sz w:val="16"/>
          <w:szCs w:val="16"/>
        </w:rPr>
        <w:t>WARRANTY AND LIABILITY DISCLAIMERS</w:t>
      </w:r>
    </w:p>
    <w:p w14:paraId="3A636749" w14:textId="77777777" w:rsidR="00B419D5" w:rsidRPr="004C388A" w:rsidRDefault="00B419D5" w:rsidP="00B419D5">
      <w:pPr>
        <w:pStyle w:val="PARAGRAPH"/>
        <w:rPr>
          <w:sz w:val="16"/>
          <w:szCs w:val="16"/>
        </w:rPr>
      </w:pPr>
      <w:r w:rsidRPr="004C388A">
        <w:rPr>
          <w:sz w:val="16"/>
          <w:szCs w:val="16"/>
        </w:rPr>
        <w:t xml:space="preserve">WHILE THIS PUBLICATION IS BELIEVED TO BE ACCURATE, IT IS PROVIDED "AS IS" AND MAY CONTAIN ERRORS OR MISPRINTS. THE OPC FOUDATION NOR </w:t>
      </w:r>
      <w:r w:rsidRPr="004C388A">
        <w:rPr>
          <w:color w:val="FF0000"/>
          <w:sz w:val="16"/>
          <w:szCs w:val="16"/>
        </w:rPr>
        <w:t>Apache Software Foundation</w:t>
      </w:r>
      <w:r w:rsidRPr="004C388A">
        <w:rPr>
          <w:sz w:val="16"/>
          <w:szCs w:val="16"/>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Pr="004C388A">
        <w:rPr>
          <w:color w:val="FF0000"/>
          <w:sz w:val="16"/>
          <w:szCs w:val="16"/>
        </w:rPr>
        <w:t>Apache Software Foundation</w:t>
      </w:r>
      <w:r w:rsidRPr="004C388A">
        <w:rPr>
          <w:sz w:val="16"/>
          <w:szCs w:val="16"/>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27E3B0E" w14:textId="77777777" w:rsidR="00B419D5" w:rsidRPr="004C388A" w:rsidRDefault="00B419D5" w:rsidP="00B419D5">
      <w:pPr>
        <w:pStyle w:val="PARAGRAPH"/>
        <w:rPr>
          <w:sz w:val="16"/>
          <w:szCs w:val="16"/>
        </w:rPr>
      </w:pPr>
      <w:r w:rsidRPr="004C388A">
        <w:rPr>
          <w:sz w:val="16"/>
          <w:szCs w:val="16"/>
        </w:rPr>
        <w:t xml:space="preserve">The entire risk as to the quality and performance of software developed using this specification is borne by you. </w:t>
      </w:r>
    </w:p>
    <w:p w14:paraId="0FAC5245" w14:textId="77777777" w:rsidR="00B419D5" w:rsidRPr="004C388A" w:rsidRDefault="00B419D5" w:rsidP="00D35901">
      <w:pPr>
        <w:pStyle w:val="PARAGRAPH"/>
        <w:keepNext/>
        <w:spacing w:after="40"/>
        <w:rPr>
          <w:sz w:val="16"/>
          <w:szCs w:val="16"/>
        </w:rPr>
      </w:pPr>
      <w:r w:rsidRPr="004C388A">
        <w:rPr>
          <w:sz w:val="16"/>
          <w:szCs w:val="16"/>
        </w:rPr>
        <w:lastRenderedPageBreak/>
        <w:t>RESTRICTED RIGHTS LEGEND</w:t>
      </w:r>
    </w:p>
    <w:p w14:paraId="60DCCDCC" w14:textId="3BCB9AB4" w:rsidR="00B419D5" w:rsidRPr="004C388A" w:rsidRDefault="00B419D5" w:rsidP="00B419D5">
      <w:pPr>
        <w:pStyle w:val="PARAGRAPH"/>
        <w:rPr>
          <w:sz w:val="16"/>
          <w:szCs w:val="16"/>
        </w:rPr>
      </w:pPr>
      <w:r w:rsidRPr="004C388A">
        <w:rPr>
          <w:sz w:val="16"/>
          <w:szCs w:val="16"/>
        </w:rPr>
        <w:t xml:space="preserve">This Specification is provided with Restricted Rights. Use, </w:t>
      </w:r>
      <w:r w:rsidR="006A031E" w:rsidRPr="004C388A">
        <w:rPr>
          <w:sz w:val="16"/>
          <w:szCs w:val="16"/>
        </w:rPr>
        <w:t>duplication,</w:t>
      </w:r>
      <w:r w:rsidRPr="004C388A">
        <w:rPr>
          <w:sz w:val="16"/>
          <w:szCs w:val="16"/>
        </w:rPr>
        <w:t xml:space="preserve"> or disclosure by the U.S. government is subject to restrictions as set forth in (a) this Agreement pursuant to DFARs 227.7202-3(a); (b) subparagraph (c)(1)(i)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14:paraId="11CFF5CF" w14:textId="77777777" w:rsidR="00B419D5" w:rsidRPr="004C388A" w:rsidRDefault="00B419D5" w:rsidP="00D35901">
      <w:pPr>
        <w:pStyle w:val="PARAGRAPH"/>
        <w:keepNext/>
        <w:spacing w:after="40"/>
        <w:rPr>
          <w:sz w:val="16"/>
          <w:szCs w:val="16"/>
        </w:rPr>
      </w:pPr>
      <w:r w:rsidRPr="004C388A">
        <w:rPr>
          <w:sz w:val="16"/>
          <w:szCs w:val="16"/>
        </w:rPr>
        <w:t>COMPLIANCE</w:t>
      </w:r>
    </w:p>
    <w:p w14:paraId="7215D2D9" w14:textId="56208EA0" w:rsidR="00B419D5" w:rsidRPr="004C388A" w:rsidRDefault="00B419D5" w:rsidP="00B419D5">
      <w:pPr>
        <w:pStyle w:val="PARAGRAPH"/>
        <w:rPr>
          <w:sz w:val="16"/>
          <w:szCs w:val="16"/>
        </w:rPr>
      </w:pPr>
      <w:r w:rsidRPr="004C388A">
        <w:rPr>
          <w:sz w:val="16"/>
          <w:szCs w:val="16"/>
        </w:rPr>
        <w:t xml:space="preserve">The combination of </w:t>
      </w:r>
      <w:r w:rsidRPr="004C388A">
        <w:rPr>
          <w:color w:val="FF0000"/>
          <w:sz w:val="16"/>
          <w:szCs w:val="16"/>
        </w:rPr>
        <w:t>Apache Software Foundation</w:t>
      </w:r>
      <w:r w:rsidRPr="004C388A">
        <w:rPr>
          <w:sz w:val="16"/>
          <w:szCs w:val="16"/>
        </w:rPr>
        <w:t xml:space="preserve"> and OPC Foundation shall at all times be the sole entities that may authorize developers, suppliers and sellers of hardware and software to use certification marks, </w:t>
      </w:r>
      <w:r w:rsidR="006A031E" w:rsidRPr="004C388A">
        <w:rPr>
          <w:sz w:val="16"/>
          <w:szCs w:val="16"/>
        </w:rPr>
        <w:t>trademarks,</w:t>
      </w:r>
      <w:r w:rsidRPr="004C388A">
        <w:rPr>
          <w:sz w:val="16"/>
          <w:szCs w:val="16"/>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Pr="004C388A">
        <w:rPr>
          <w:color w:val="FF0000"/>
          <w:sz w:val="16"/>
          <w:szCs w:val="16"/>
        </w:rPr>
        <w:t>Apache Software Foundation</w:t>
      </w:r>
      <w:r w:rsidRPr="004C388A">
        <w:rPr>
          <w:sz w:val="16"/>
          <w:szCs w:val="16"/>
        </w:rPr>
        <w:t xml:space="preserve"> or the OPC Foundation. Products that do not meet these requirements may claim only that the product was based on this specification and must not claim compliance or conformance with this specification. </w:t>
      </w:r>
    </w:p>
    <w:p w14:paraId="4A46C811" w14:textId="77777777" w:rsidR="00B419D5" w:rsidRPr="004C388A" w:rsidRDefault="00B419D5" w:rsidP="00D35901">
      <w:pPr>
        <w:pStyle w:val="PARAGRAPH"/>
        <w:keepNext/>
        <w:spacing w:after="40"/>
        <w:rPr>
          <w:rFonts w:ascii="Helvetica" w:hAnsi="Helvetica"/>
          <w:caps/>
          <w:sz w:val="16"/>
          <w:szCs w:val="16"/>
        </w:rPr>
      </w:pPr>
      <w:r w:rsidRPr="004C388A">
        <w:rPr>
          <w:rFonts w:ascii="Helvetica" w:hAnsi="Helvetica"/>
          <w:caps/>
          <w:sz w:val="16"/>
          <w:szCs w:val="16"/>
        </w:rPr>
        <w:t>Trademarks</w:t>
      </w:r>
    </w:p>
    <w:p w14:paraId="18760A1F" w14:textId="77777777" w:rsidR="00B419D5" w:rsidRPr="004C388A" w:rsidRDefault="00B419D5" w:rsidP="00B419D5">
      <w:pPr>
        <w:pStyle w:val="PARAGRAPH"/>
        <w:rPr>
          <w:sz w:val="16"/>
          <w:szCs w:val="16"/>
        </w:rPr>
      </w:pPr>
      <w:r w:rsidRPr="004C388A">
        <w:rPr>
          <w:sz w:val="16"/>
          <w:szCs w:val="16"/>
        </w:rPr>
        <w:t>Most computer and software brand names have trademarks or registered trademarks. The individual trademarks have not been listed here.</w:t>
      </w:r>
    </w:p>
    <w:p w14:paraId="036F07DB" w14:textId="77777777" w:rsidR="00B419D5" w:rsidRPr="004C388A" w:rsidRDefault="00B419D5" w:rsidP="00D35901">
      <w:pPr>
        <w:pStyle w:val="PARAGRAPH"/>
        <w:spacing w:after="40"/>
        <w:rPr>
          <w:sz w:val="16"/>
          <w:szCs w:val="16"/>
        </w:rPr>
      </w:pPr>
      <w:r w:rsidRPr="004C388A">
        <w:rPr>
          <w:sz w:val="16"/>
          <w:szCs w:val="16"/>
        </w:rPr>
        <w:t>GENERAL PROVISIONS</w:t>
      </w:r>
    </w:p>
    <w:p w14:paraId="558CFFB3" w14:textId="4B3790BC" w:rsidR="00B419D5" w:rsidRPr="004C388A" w:rsidRDefault="00B419D5" w:rsidP="005969D7">
      <w:pPr>
        <w:pStyle w:val="PARAGRAPH"/>
        <w:spacing w:after="60"/>
        <w:rPr>
          <w:sz w:val="16"/>
          <w:szCs w:val="16"/>
        </w:rPr>
      </w:pPr>
      <w:r w:rsidRPr="004C388A">
        <w:rPr>
          <w:sz w:val="16"/>
          <w:szCs w:val="16"/>
        </w:rPr>
        <w:t xml:space="preserve">Should any provision of this Agreement be held to be void, invalid, </w:t>
      </w:r>
      <w:r w:rsidR="006A031E" w:rsidRPr="004C388A">
        <w:rPr>
          <w:sz w:val="16"/>
          <w:szCs w:val="16"/>
        </w:rPr>
        <w:t>unenforceable,</w:t>
      </w:r>
      <w:r w:rsidRPr="004C388A">
        <w:rPr>
          <w:sz w:val="16"/>
          <w:szCs w:val="16"/>
        </w:rPr>
        <w:t xml:space="preserve"> or illegal by a court, the validity and enforceability of the other provisions shall not be affected thereby. </w:t>
      </w:r>
    </w:p>
    <w:p w14:paraId="1D3A5723" w14:textId="77777777" w:rsidR="00B419D5" w:rsidRPr="004C388A" w:rsidRDefault="00B419D5" w:rsidP="005969D7">
      <w:pPr>
        <w:pStyle w:val="PARAGRAPH"/>
        <w:spacing w:after="60"/>
        <w:rPr>
          <w:sz w:val="16"/>
          <w:szCs w:val="16"/>
        </w:rPr>
      </w:pPr>
      <w:r w:rsidRPr="004C388A">
        <w:rPr>
          <w:sz w:val="16"/>
          <w:szCs w:val="16"/>
        </w:rPr>
        <w:t>This Agreement shall be governed by and construed under the laws of Germany.</w:t>
      </w:r>
    </w:p>
    <w:p w14:paraId="622D9CC6" w14:textId="77777777" w:rsidR="00B419D5" w:rsidRPr="005969D7" w:rsidRDefault="00B419D5" w:rsidP="005969D7">
      <w:pPr>
        <w:pStyle w:val="PARAGRAPH"/>
        <w:rPr>
          <w:sz w:val="16"/>
          <w:szCs w:val="16"/>
        </w:rPr>
      </w:pPr>
      <w:r w:rsidRPr="005969D7">
        <w:rPr>
          <w:sz w:val="16"/>
          <w:szCs w:val="16"/>
        </w:rPr>
        <w:t>This Agreement embodies the entire understanding between the parties with respect to, and supersedes any prior understanding or agreement (oral or written) relating to, this specification.</w:t>
      </w:r>
    </w:p>
    <w:p w14:paraId="61B64046" w14:textId="77777777" w:rsidR="005969D7" w:rsidRPr="005969D7" w:rsidRDefault="005969D7" w:rsidP="005969D7">
      <w:pPr>
        <w:pStyle w:val="PARAGRAPH"/>
        <w:spacing w:after="40"/>
        <w:rPr>
          <w:sz w:val="16"/>
          <w:szCs w:val="16"/>
        </w:rPr>
      </w:pPr>
      <w:r w:rsidRPr="005969D7">
        <w:rPr>
          <w:sz w:val="16"/>
          <w:szCs w:val="16"/>
        </w:rPr>
        <w:t>ISSUE REPORTING</w:t>
      </w:r>
    </w:p>
    <w:p w14:paraId="27CC96E5" w14:textId="654C378D" w:rsidR="005969D7" w:rsidRPr="005969D7" w:rsidRDefault="005969D7" w:rsidP="005969D7">
      <w:pPr>
        <w:pStyle w:val="PARAGRAPH"/>
        <w:spacing w:after="60"/>
        <w:rPr>
          <w:sz w:val="16"/>
          <w:szCs w:val="16"/>
        </w:rPr>
      </w:pPr>
      <w:r w:rsidRPr="005969D7">
        <w:rPr>
          <w:sz w:val="16"/>
          <w:szCs w:val="16"/>
        </w:rPr>
        <w:t>If an error or problem is found in this specification, the UaNodeSet, or any associated supplementary files, it should be reported as a</w:t>
      </w:r>
      <w:r w:rsidR="00EA223C">
        <w:rPr>
          <w:sz w:val="16"/>
          <w:szCs w:val="16"/>
        </w:rPr>
        <w:t>n</w:t>
      </w:r>
      <w:r w:rsidRPr="005969D7">
        <w:rPr>
          <w:sz w:val="16"/>
          <w:szCs w:val="16"/>
        </w:rPr>
        <w:t xml:space="preserve"> issue.</w:t>
      </w:r>
    </w:p>
    <w:p w14:paraId="6EC5A462" w14:textId="2CD33FF8" w:rsidR="005969D7" w:rsidRPr="005969D7" w:rsidRDefault="005969D7" w:rsidP="005969D7">
      <w:pPr>
        <w:pStyle w:val="FOREWORD"/>
        <w:tabs>
          <w:tab w:val="left" w:pos="0"/>
        </w:tabs>
      </w:pPr>
      <w:r w:rsidRPr="005969D7">
        <w:t xml:space="preserve">The </w:t>
      </w:r>
      <w:r w:rsidR="008C34AA">
        <w:t xml:space="preserve">reporting </w:t>
      </w:r>
      <w:r w:rsidRPr="005969D7">
        <w:t xml:space="preserve">process can be found here: </w:t>
      </w:r>
      <w:hyperlink r:id="rId48" w:history="1">
        <w:r w:rsidRPr="005969D7">
          <w:rPr>
            <w:color w:val="0033CC"/>
            <w:lang w:eastAsia="ja-JP"/>
          </w:rPr>
          <w:t>https://opcfoundation.org/resources/issue-tracking/</w:t>
        </w:r>
      </w:hyperlink>
      <w:r>
        <w:t xml:space="preserve"> </w:t>
      </w:r>
    </w:p>
    <w:p w14:paraId="2F403199" w14:textId="30728567" w:rsidR="005969D7" w:rsidRPr="005969D7" w:rsidRDefault="005969D7" w:rsidP="005969D7">
      <w:pPr>
        <w:pStyle w:val="FOREWORD"/>
        <w:tabs>
          <w:tab w:val="left" w:pos="0"/>
        </w:tabs>
      </w:pPr>
      <w:r w:rsidRPr="005969D7">
        <w:t xml:space="preserve">The Link to the </w:t>
      </w:r>
      <w:r w:rsidR="00EA223C">
        <w:t>issue tracking</w:t>
      </w:r>
      <w:r w:rsidRPr="005969D7">
        <w:t xml:space="preserve"> project for this </w:t>
      </w:r>
      <w:r w:rsidR="008C34AA">
        <w:t>document</w:t>
      </w:r>
      <w:r w:rsidRPr="005969D7">
        <w:t xml:space="preserve"> is here:</w:t>
      </w:r>
    </w:p>
    <w:p w14:paraId="29F59773" w14:textId="10EB1379" w:rsidR="005969D7" w:rsidRDefault="00EA223C" w:rsidP="005969D7">
      <w:pPr>
        <w:pStyle w:val="FOREWORD"/>
        <w:tabs>
          <w:tab w:val="clear" w:pos="284"/>
          <w:tab w:val="left" w:pos="0"/>
        </w:tabs>
        <w:ind w:left="0" w:firstLine="0"/>
        <w:rPr>
          <w:color w:val="0033CC"/>
          <w:lang w:eastAsia="ja-JP"/>
        </w:rPr>
      </w:pPr>
      <w:hyperlink r:id="rId49" w:history="1">
        <w:r w:rsidRPr="001362B7">
          <w:rPr>
            <w:rStyle w:val="Hyperlink"/>
            <w:lang w:eastAsia="ja-JP"/>
          </w:rPr>
          <w:t>https://mantis.opcfoundation.org/set_project.php?project_id=&lt;nnn&gt;&amp;make_default=no</w:t>
        </w:r>
      </w:hyperlink>
      <w:r>
        <w:rPr>
          <w:lang w:eastAsia="ja-JP"/>
        </w:rPr>
        <w:t xml:space="preserve"> </w:t>
      </w:r>
    </w:p>
    <w:p w14:paraId="6526C69E" w14:textId="0E2B419C"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&lt;nnn&gt; is the project_id in Mantis which is created for a</w:t>
      </w:r>
      <w:r w:rsidR="001B5364" w:rsidRPr="008C34AA">
        <w:rPr>
          <w:color w:val="CC3300"/>
          <w:sz w:val="18"/>
          <w:szCs w:val="18"/>
          <w:lang w:eastAsia="ja-JP"/>
        </w:rPr>
        <w:t>ny</w:t>
      </w:r>
      <w:r w:rsidRPr="008C34AA">
        <w:rPr>
          <w:color w:val="CC3300"/>
          <w:sz w:val="18"/>
          <w:szCs w:val="18"/>
          <w:lang w:eastAsia="ja-JP"/>
        </w:rPr>
        <w:t xml:space="preserve"> document when requested by the working group.</w:t>
      </w:r>
      <w:r w:rsidR="001B5364" w:rsidRPr="008C34AA">
        <w:rPr>
          <w:color w:val="CC3300"/>
          <w:sz w:val="18"/>
          <w:szCs w:val="18"/>
          <w:lang w:eastAsia="ja-JP"/>
        </w:rPr>
        <w:t xml:space="preserve"> Example: </w:t>
      </w:r>
      <w:hyperlink r:id="rId50" w:history="1">
        <w:r w:rsidR="00EA223C" w:rsidRPr="001362B7">
          <w:rPr>
            <w:rStyle w:val="Hyperlink"/>
            <w:sz w:val="18"/>
            <w:szCs w:val="18"/>
            <w:lang w:eastAsia="ja-JP"/>
          </w:rPr>
          <w:t>https://mantis.opcfoundation.org/set_project.php?project_id=142&amp;make_default=no</w:t>
        </w:r>
      </w:hyperlink>
      <w:r w:rsidR="008C34AA" w:rsidRPr="008C34AA">
        <w:rPr>
          <w:color w:val="CC3300"/>
          <w:sz w:val="18"/>
          <w:szCs w:val="18"/>
          <w:lang w:eastAsia="ja-JP"/>
        </w:rPr>
        <w:t xml:space="preserve"> is the Link for OPC 40001-* (Machinery).</w:t>
      </w:r>
    </w:p>
    <w:p w14:paraId="1B9E9216" w14:textId="7777777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p>
    <w:p w14:paraId="2D57250B" w14:textId="5EA0416B"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 xml:space="preserve">If you have no Mantis Project or do not know the project_id, please send a request to </w:t>
      </w:r>
      <w:hyperlink r:id="rId51" w:history="1">
        <w:r w:rsidR="00591299">
          <w:rPr>
            <w:rStyle w:val="Hyperlink"/>
            <w:sz w:val="18"/>
            <w:szCs w:val="18"/>
            <w:lang w:eastAsia="ja-JP"/>
          </w:rPr>
          <w:t>TechnicalDirector@opcfoundation.org</w:t>
        </w:r>
      </w:hyperlink>
      <w:r w:rsidRPr="008C34AA">
        <w:rPr>
          <w:color w:val="CC3300"/>
          <w:sz w:val="18"/>
          <w:szCs w:val="18"/>
          <w:lang w:eastAsia="ja-JP"/>
        </w:rPr>
        <w:t>.</w:t>
      </w:r>
    </w:p>
    <w:p w14:paraId="0334E2AD" w14:textId="77777777" w:rsidR="006247B8" w:rsidRDefault="006247B8" w:rsidP="006247B8">
      <w:pPr>
        <w:pStyle w:val="spacer"/>
      </w:pPr>
    </w:p>
    <w:p w14:paraId="470D529A" w14:textId="77777777" w:rsidR="006247B8" w:rsidRPr="00EC120D" w:rsidRDefault="006247B8" w:rsidP="005969D7">
      <w:pPr>
        <w:pStyle w:val="FOREWORD"/>
        <w:tabs>
          <w:tab w:val="clear" w:pos="284"/>
          <w:tab w:val="left" w:pos="0"/>
        </w:tabs>
        <w:ind w:left="0" w:firstLine="0"/>
      </w:pPr>
    </w:p>
    <w:p w14:paraId="0AE44794" w14:textId="77777777" w:rsidR="00B419D5" w:rsidRPr="00EC120D" w:rsidRDefault="00B419D5" w:rsidP="00B419D5">
      <w:pPr>
        <w:rPr>
          <w:sz w:val="16"/>
          <w:szCs w:val="16"/>
        </w:rPr>
      </w:pPr>
      <w:r w:rsidRPr="00EC120D">
        <w:br w:type="page"/>
      </w:r>
    </w:p>
    <w:p w14:paraId="729A9E9A" w14:textId="77777777" w:rsidR="00B419D5" w:rsidRPr="00EC120D" w:rsidRDefault="00B419D5" w:rsidP="00B419D5">
      <w:pPr>
        <w:pageBreakBefore/>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b/>
          <w:sz w:val="28"/>
        </w:rPr>
      </w:pPr>
      <w:bookmarkStart w:id="13" w:name="_Toc395221003"/>
      <w:bookmarkStart w:id="14" w:name="_Toc497301989"/>
      <w:r w:rsidRPr="00EC120D">
        <w:rPr>
          <w:b/>
          <w:sz w:val="28"/>
        </w:rPr>
        <w:lastRenderedPageBreak/>
        <w:t>Release 0.1.0 highlights</w:t>
      </w:r>
      <w:bookmarkEnd w:id="13"/>
      <w:bookmarkEnd w:id="14"/>
    </w:p>
    <w:p w14:paraId="30C36FBC"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&lt;Revision Highlights specify the interesting changes to the previous revision. Such a "Revision Highlights" clause will not exist in the first revision.&gt;</w:t>
      </w:r>
    </w:p>
    <w:p w14:paraId="54A24774"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09C03E8"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table below follows the design and process used for the OPC UA specification. All "interesting" changes need to be reported in the problem tracking tool used for the specification. The OPC Foundation uses Mantis and provides it for companion specs as well. If a different problem tracking tool is used, "Mantis" needs to be replaced.</w:t>
      </w:r>
    </w:p>
    <w:p w14:paraId="2C4EC229" w14:textId="77777777" w:rsidR="00B419D5" w:rsidRPr="00EC120D" w:rsidRDefault="00B419D5" w:rsidP="00B419D5">
      <w:pPr>
        <w:pStyle w:val="PARAGRAPH"/>
      </w:pPr>
    </w:p>
    <w:p w14:paraId="647B6181" w14:textId="77777777" w:rsidR="00B419D5"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&lt;The two rows in the following table are just examples. Note that the "Mantis IDs" are real hyperlinks – when clicked the reader opens the Mantis page.&gt;</w:t>
      </w:r>
    </w:p>
    <w:p w14:paraId="5FC54217" w14:textId="30B4D8A5" w:rsidR="00B43993" w:rsidRPr="00EC120D" w:rsidRDefault="00B43993"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Scope shall specify the type of change. The three options are </w:t>
      </w:r>
      <w:r w:rsidRPr="00B43993">
        <w:rPr>
          <w:b/>
          <w:color w:val="CC3300"/>
          <w:lang w:eastAsia="ja-JP"/>
        </w:rPr>
        <w:t>Errata</w:t>
      </w:r>
      <w:r w:rsidRPr="00B43993">
        <w:rPr>
          <w:color w:val="CC3300"/>
          <w:lang w:eastAsia="ja-JP"/>
        </w:rPr>
        <w:t xml:space="preserve"> (corrected something that was wrong), </w:t>
      </w:r>
      <w:r w:rsidRPr="00B43993">
        <w:rPr>
          <w:b/>
          <w:color w:val="CC3300"/>
          <w:lang w:eastAsia="ja-JP"/>
        </w:rPr>
        <w:t>Clarification</w:t>
      </w:r>
      <w:r w:rsidRPr="00B43993">
        <w:rPr>
          <w:color w:val="CC3300"/>
          <w:lang w:eastAsia="ja-JP"/>
        </w:rPr>
        <w:t xml:space="preserve"> (make something clearer that was not wrong), and </w:t>
      </w:r>
      <w:r w:rsidRPr="00B43993">
        <w:rPr>
          <w:b/>
          <w:color w:val="CC3300"/>
          <w:lang w:eastAsia="ja-JP"/>
        </w:rPr>
        <w:t>Feature</w:t>
      </w:r>
      <w:r w:rsidRPr="00B43993">
        <w:rPr>
          <w:color w:val="CC3300"/>
          <w:lang w:eastAsia="ja-JP"/>
        </w:rPr>
        <w:t xml:space="preserve"> (added new functionality).</w:t>
      </w:r>
    </w:p>
    <w:p w14:paraId="6C587E0F" w14:textId="77777777" w:rsidR="00B419D5" w:rsidRPr="00EC120D" w:rsidRDefault="00B419D5" w:rsidP="00B419D5">
      <w:pPr>
        <w:pStyle w:val="PARAGRAPH"/>
      </w:pPr>
    </w:p>
    <w:p w14:paraId="19E8EA61" w14:textId="77777777" w:rsidR="00B419D5" w:rsidRPr="00EC120D" w:rsidRDefault="00B419D5" w:rsidP="00B419D5">
      <w:pPr>
        <w:pStyle w:val="PARAGRAPH"/>
      </w:pPr>
      <w:r w:rsidRPr="00EC120D">
        <w:t>The following table includes the Mantis issues resolved with this revision.</w:t>
      </w:r>
    </w:p>
    <w:tbl>
      <w:tblPr>
        <w:tblW w:w="97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098"/>
        <w:gridCol w:w="1024"/>
        <w:gridCol w:w="3118"/>
        <w:gridCol w:w="4536"/>
      </w:tblGrid>
      <w:tr w:rsidR="00B43993" w:rsidRPr="00EC120D" w14:paraId="4FD232ED" w14:textId="77777777" w:rsidTr="00B43993">
        <w:trPr>
          <w:cantSplit/>
          <w:tblHeader/>
        </w:trPr>
        <w:tc>
          <w:tcPr>
            <w:tcW w:w="1098" w:type="dxa"/>
            <w:shd w:val="clear" w:color="auto" w:fill="FFFFFF"/>
            <w:vAlign w:val="center"/>
          </w:tcPr>
          <w:p w14:paraId="1774587E" w14:textId="77777777" w:rsidR="00B43993" w:rsidRPr="00EC120D" w:rsidRDefault="00B43993" w:rsidP="00B43993">
            <w:pPr>
              <w:pStyle w:val="PARAGRAPH"/>
              <w:rPr>
                <w:b/>
                <w:bCs/>
                <w:sz w:val="16"/>
              </w:rPr>
            </w:pPr>
            <w:r w:rsidRPr="00EC120D">
              <w:rPr>
                <w:b/>
                <w:bCs/>
                <w:sz w:val="16"/>
              </w:rPr>
              <w:t>Mantis ID</w:t>
            </w:r>
          </w:p>
        </w:tc>
        <w:tc>
          <w:tcPr>
            <w:tcW w:w="1024" w:type="dxa"/>
            <w:shd w:val="clear" w:color="auto" w:fill="FFFFFF"/>
            <w:vAlign w:val="center"/>
          </w:tcPr>
          <w:p w14:paraId="3E8D6FBB" w14:textId="3ED3555E" w:rsidR="00B43993" w:rsidRPr="00EC120D" w:rsidRDefault="00B43993" w:rsidP="00B43993">
            <w:pPr>
              <w:pStyle w:val="PARAGRAPH"/>
              <w:rPr>
                <w:b/>
                <w:bCs/>
                <w:sz w:val="16"/>
                <w:szCs w:val="16"/>
              </w:rPr>
            </w:pPr>
            <w:r>
              <w:rPr>
                <w:b/>
                <w:bCs/>
                <w:sz w:val="16"/>
                <w:szCs w:val="16"/>
              </w:rPr>
              <w:t>Scope</w:t>
            </w:r>
          </w:p>
        </w:tc>
        <w:tc>
          <w:tcPr>
            <w:tcW w:w="3118" w:type="dxa"/>
            <w:shd w:val="clear" w:color="auto" w:fill="FFFFFF"/>
            <w:vAlign w:val="center"/>
          </w:tcPr>
          <w:p w14:paraId="657397AA" w14:textId="0AEE0952" w:rsidR="00B43993" w:rsidRPr="00EC120D" w:rsidRDefault="00B43993" w:rsidP="00B43993">
            <w:pPr>
              <w:pStyle w:val="PARAGRAPH"/>
              <w:rPr>
                <w:b/>
                <w:bCs/>
                <w:sz w:val="16"/>
                <w:szCs w:val="16"/>
              </w:rPr>
            </w:pPr>
            <w:r w:rsidRPr="00EC120D">
              <w:rPr>
                <w:b/>
                <w:bCs/>
                <w:sz w:val="16"/>
                <w:szCs w:val="16"/>
              </w:rPr>
              <w:t>Summary</w:t>
            </w:r>
          </w:p>
        </w:tc>
        <w:tc>
          <w:tcPr>
            <w:tcW w:w="4536" w:type="dxa"/>
            <w:shd w:val="clear" w:color="auto" w:fill="FFFFFF"/>
            <w:vAlign w:val="center"/>
          </w:tcPr>
          <w:p w14:paraId="1E8E2FF3" w14:textId="77777777" w:rsidR="00B43993" w:rsidRPr="00EC120D" w:rsidRDefault="00B43993" w:rsidP="00B43993">
            <w:pPr>
              <w:pStyle w:val="PARAGRAPH"/>
              <w:rPr>
                <w:b/>
                <w:bCs/>
                <w:sz w:val="16"/>
                <w:szCs w:val="16"/>
              </w:rPr>
            </w:pPr>
            <w:r w:rsidRPr="00EC120D">
              <w:rPr>
                <w:b/>
                <w:bCs/>
                <w:sz w:val="16"/>
                <w:szCs w:val="16"/>
              </w:rPr>
              <w:t>Resolution</w:t>
            </w:r>
          </w:p>
        </w:tc>
      </w:tr>
      <w:tr w:rsidR="00B43993" w:rsidRPr="00EC120D" w14:paraId="2D6428F7" w14:textId="77777777" w:rsidTr="00B43993">
        <w:trPr>
          <w:cantSplit/>
        </w:trPr>
        <w:tc>
          <w:tcPr>
            <w:tcW w:w="1098" w:type="dxa"/>
          </w:tcPr>
          <w:p w14:paraId="4DF88A09" w14:textId="595B56C7" w:rsidR="00B43993" w:rsidRPr="004C388A" w:rsidRDefault="00B43993" w:rsidP="00B43993">
            <w:pPr>
              <w:pStyle w:val="TableText"/>
              <w:rPr>
                <w:color w:val="FF0000"/>
                <w:lang w:val="en-GB"/>
              </w:rPr>
            </w:pPr>
            <w:hyperlink r:id="rId52" w:history="1">
              <w:r w:rsidRPr="004C388A">
                <w:rPr>
                  <w:color w:val="FF0000"/>
                  <w:lang w:val="en-GB"/>
                </w:rPr>
                <w:t>3165</w:t>
              </w:r>
            </w:hyperlink>
          </w:p>
        </w:tc>
        <w:tc>
          <w:tcPr>
            <w:tcW w:w="1024" w:type="dxa"/>
          </w:tcPr>
          <w:p w14:paraId="62AF6C84" w14:textId="51793896" w:rsidR="00B43993" w:rsidRPr="004C388A" w:rsidRDefault="00B43993" w:rsidP="00B43993">
            <w:pPr>
              <w:pStyle w:val="TableText"/>
              <w:rPr>
                <w:color w:val="FF0000"/>
                <w:lang w:val="en-GB"/>
              </w:rPr>
            </w:pPr>
            <w:r>
              <w:rPr>
                <w:color w:val="FF0000"/>
                <w:lang w:val="en-GB"/>
              </w:rPr>
              <w:t>Errata</w:t>
            </w:r>
          </w:p>
        </w:tc>
        <w:tc>
          <w:tcPr>
            <w:tcW w:w="3118" w:type="dxa"/>
          </w:tcPr>
          <w:p w14:paraId="52D4503D" w14:textId="32B8AB90" w:rsidR="00B43993" w:rsidRPr="004C388A" w:rsidRDefault="00B43993" w:rsidP="00B43993">
            <w:pPr>
              <w:pStyle w:val="TableText"/>
              <w:rPr>
                <w:color w:val="FF0000"/>
                <w:lang w:val="en-GB"/>
              </w:rPr>
            </w:pPr>
            <w:r w:rsidRPr="004C388A">
              <w:rPr>
                <w:color w:val="FF0000"/>
                <w:lang w:val="en-GB"/>
              </w:rPr>
              <w:t>Wrong variable data types in Program example.</w:t>
            </w:r>
          </w:p>
        </w:tc>
        <w:tc>
          <w:tcPr>
            <w:tcW w:w="4536" w:type="dxa"/>
          </w:tcPr>
          <w:p w14:paraId="36170D40" w14:textId="77777777" w:rsidR="00B43993" w:rsidRPr="004C388A" w:rsidRDefault="00B43993" w:rsidP="00B43993">
            <w:pPr>
              <w:pStyle w:val="TableText"/>
              <w:rPr>
                <w:color w:val="FF0000"/>
                <w:lang w:val="en-GB"/>
              </w:rPr>
            </w:pPr>
            <w:r w:rsidRPr="004C388A">
              <w:rPr>
                <w:color w:val="FF0000"/>
                <w:lang w:val="en-GB"/>
              </w:rPr>
              <w:t>Fixed datatypes and replaced Table A.14 by description of the variables.</w:t>
            </w:r>
          </w:p>
        </w:tc>
      </w:tr>
      <w:tr w:rsidR="00B43993" w:rsidRPr="00EC120D" w14:paraId="0F030DAF" w14:textId="77777777" w:rsidTr="00B43993">
        <w:trPr>
          <w:cantSplit/>
        </w:trPr>
        <w:tc>
          <w:tcPr>
            <w:tcW w:w="1098" w:type="dxa"/>
          </w:tcPr>
          <w:p w14:paraId="768467F7" w14:textId="1417A072" w:rsidR="00B43993" w:rsidRPr="004C388A" w:rsidRDefault="00B43993" w:rsidP="00B43993">
            <w:pPr>
              <w:pStyle w:val="TableText"/>
              <w:rPr>
                <w:color w:val="FF0000"/>
                <w:lang w:val="en-GB"/>
              </w:rPr>
            </w:pPr>
            <w:hyperlink r:id="rId53" w:history="1">
              <w:r w:rsidRPr="004C388A">
                <w:rPr>
                  <w:color w:val="FF0000"/>
                  <w:lang w:val="en-GB"/>
                </w:rPr>
                <w:t>3521</w:t>
              </w:r>
            </w:hyperlink>
          </w:p>
        </w:tc>
        <w:tc>
          <w:tcPr>
            <w:tcW w:w="1024" w:type="dxa"/>
          </w:tcPr>
          <w:p w14:paraId="60CB01C3" w14:textId="39AB39FF" w:rsidR="00B43993" w:rsidRPr="004C388A" w:rsidRDefault="00B43993" w:rsidP="00B43993">
            <w:pPr>
              <w:pStyle w:val="TableText"/>
              <w:rPr>
                <w:color w:val="FF0000"/>
                <w:lang w:val="en-GB"/>
              </w:rPr>
            </w:pPr>
            <w:r>
              <w:rPr>
                <w:color w:val="FF0000"/>
                <w:lang w:val="en-GB"/>
              </w:rPr>
              <w:t>Clarification</w:t>
            </w:r>
          </w:p>
        </w:tc>
        <w:tc>
          <w:tcPr>
            <w:tcW w:w="3118" w:type="dxa"/>
          </w:tcPr>
          <w:p w14:paraId="50955F92" w14:textId="5148614A" w:rsidR="00B43993" w:rsidRPr="004C388A" w:rsidRDefault="00B43993" w:rsidP="00B43993">
            <w:pPr>
              <w:pStyle w:val="TableText"/>
              <w:rPr>
                <w:color w:val="FF0000"/>
                <w:lang w:val="en-GB"/>
              </w:rPr>
            </w:pPr>
            <w:r w:rsidRPr="004C388A">
              <w:rPr>
                <w:color w:val="FF0000"/>
                <w:lang w:val="en-GB"/>
              </w:rPr>
              <w:t>Modelling rules for states and transitions.</w:t>
            </w:r>
          </w:p>
        </w:tc>
        <w:tc>
          <w:tcPr>
            <w:tcW w:w="4536" w:type="dxa"/>
          </w:tcPr>
          <w:p w14:paraId="0D805329" w14:textId="77777777" w:rsidR="00B43993" w:rsidRPr="004C388A" w:rsidRDefault="00B43993" w:rsidP="00B43993">
            <w:pPr>
              <w:pStyle w:val="TableText"/>
              <w:rPr>
                <w:color w:val="FF0000"/>
                <w:lang w:val="en-GB"/>
              </w:rPr>
            </w:pPr>
            <w:r w:rsidRPr="004C388A">
              <w:rPr>
                <w:color w:val="FF0000"/>
                <w:lang w:val="en-GB"/>
              </w:rPr>
              <w:t>Removed the modelling rules from state and transition objects as they are never created (multiple tables).</w:t>
            </w:r>
          </w:p>
        </w:tc>
      </w:tr>
    </w:tbl>
    <w:p w14:paraId="62A410FC" w14:textId="77777777" w:rsidR="00D62251" w:rsidRDefault="00D62251" w:rsidP="00B419D5">
      <w:pPr>
        <w:pStyle w:val="FOREWORD"/>
        <w:tabs>
          <w:tab w:val="clear" w:pos="284"/>
          <w:tab w:val="left" w:pos="0"/>
        </w:tabs>
        <w:ind w:left="0" w:firstLine="0"/>
        <w:sectPr w:rsidR="00D62251" w:rsidSect="00973230">
          <w:headerReference w:type="even" r:id="rId54"/>
          <w:headerReference w:type="default" r:id="rId55"/>
          <w:footerReference w:type="first" r:id="rId56"/>
          <w:pgSz w:w="11909" w:h="16834" w:code="9"/>
          <w:pgMar w:top="1699" w:right="1138" w:bottom="850" w:left="1138" w:header="1138" w:footer="720" w:gutter="0"/>
          <w:pgNumType w:fmt="lowerRoman" w:start="1"/>
          <w:cols w:space="720"/>
          <w:titlePg/>
        </w:sectPr>
      </w:pPr>
    </w:p>
    <w:p w14:paraId="0BE6CABE" w14:textId="7294E64B" w:rsidR="00F95EC5" w:rsidRPr="00EC120D" w:rsidRDefault="00F95EC5" w:rsidP="00F95EC5">
      <w:pPr>
        <w:pStyle w:val="MAIN-TITLE"/>
        <w:pageBreakBefore/>
        <w:rPr>
          <w:rFonts w:ascii="Arial Bold" w:hAnsi="Arial Bold"/>
          <w:caps/>
        </w:rPr>
      </w:pPr>
      <w:smartTag w:uri="urn:schemas-microsoft-com:office:smarttags" w:element="stockticker">
        <w:r w:rsidRPr="00EC120D">
          <w:rPr>
            <w:rFonts w:ascii="Arial Bold" w:hAnsi="Arial Bold"/>
            <w:caps/>
            <w:color w:val="FF0000"/>
          </w:rPr>
          <w:lastRenderedPageBreak/>
          <w:t>OPC UA FOR APACHE ARROW ENCODING</w:t>
        </w:r>
      </w:smartTag>
    </w:p>
    <w:p w14:paraId="2FFC8762" w14:textId="77777777" w:rsidR="00F95EC5" w:rsidRPr="00EC120D" w:rsidRDefault="00F95EC5" w:rsidP="00F95EC5">
      <w:pPr>
        <w:pStyle w:val="MAIN-TITLE"/>
      </w:pPr>
    </w:p>
    <w:p w14:paraId="05E28276" w14:textId="77777777" w:rsidR="00F95EC5" w:rsidRPr="00EC120D" w:rsidRDefault="00F95EC5" w:rsidP="00F95EC5">
      <w:pPr>
        <w:pStyle w:val="MAIN-TITLE"/>
      </w:pPr>
      <w:r w:rsidRPr="00EC120D">
        <w:t>Part 1: Columnar DataEncoding, PubSub batches and historian access</w:t>
      </w:r>
    </w:p>
    <w:p w14:paraId="5DB3A3C2" w14:textId="77777777" w:rsidR="00F95EC5" w:rsidRPr="00EC120D" w:rsidRDefault="00F95EC5" w:rsidP="00F95EC5">
      <w:pPr>
        <w:pStyle w:val="MAIN-TITLE"/>
      </w:pPr>
    </w:p>
    <w:p w14:paraId="052A3926" w14:textId="77777777" w:rsidR="00F95EC5" w:rsidRPr="00EC120D" w:rsidRDefault="00F95EC5" w:rsidP="00F95EC5">
      <w:pPr>
        <w:pStyle w:val="MAIN-TITLE"/>
      </w:pPr>
    </w:p>
    <w:p w14:paraId="3FDF0D65" w14:textId="77777777" w:rsidR="00F95EC5" w:rsidRPr="00EC120D" w:rsidRDefault="00F95EC5" w:rsidP="00F95EC5">
      <w:pPr>
        <w:pStyle w:val="Heading1"/>
      </w:pPr>
      <w:bookmarkStart w:id="15" w:name="_Toc355080565"/>
      <w:bookmarkStart w:id="16" w:name="_Toc358798312"/>
      <w:bookmarkStart w:id="17" w:name="_Toc358802870"/>
      <w:bookmarkStart w:id="18" w:name="_Toc358803011"/>
      <w:bookmarkStart w:id="19" w:name="_Toc359335757"/>
      <w:bookmarkStart w:id="20" w:name="_Toc184116961"/>
      <w:bookmarkStart w:id="21" w:name="_Clause_c1"/>
      <w:bookmarkStart w:id="22" w:name="_Toc236307243"/>
      <w:r w:rsidRPr="00EC120D">
        <w:t>Scope</w:t>
      </w:r>
      <w:bookmarkEnd w:id="15"/>
      <w:bookmarkEnd w:id="16"/>
      <w:bookmarkEnd w:id="17"/>
      <w:bookmarkEnd w:id="18"/>
      <w:bookmarkEnd w:id="19"/>
      <w:bookmarkEnd w:id="20"/>
      <w:bookmarkEnd w:id="21"/>
      <w:bookmarkEnd w:id="22"/>
    </w:p>
    <w:p w14:paraId="19F43E4C" w14:textId="77777777" w:rsidR="00B8253F" w:rsidRDefault="000B5CD4">
      <w:pPr>
        <w:pStyle w:val="PARAGRAPH"/>
      </w:pPr>
      <w:r>
        <w:t xml:space="preserve">This specification defines how OPC UA values are represented as </w:t>
      </w:r>
      <w:r>
        <w:rPr>
          <w:b/>
        </w:rPr>
        <w:t>Apache Arrow</w:t>
      </w:r>
      <w:r>
        <w:t xml:space="preserve"> columnar data — as a stand-alone </w:t>
      </w:r>
      <w:r>
        <w:rPr>
          <w:b/>
        </w:rPr>
        <w:t>DataEncoding</w:t>
      </w:r>
      <w:r>
        <w:t xml:space="preserve"> for OPC UA values (a peer of the Binary, XML and JSON DataEncodings of OPC 10000-6), as a </w:t>
      </w:r>
      <w:r>
        <w:rPr>
          <w:b/>
        </w:rPr>
        <w:t>PubSub batch message mapping</w:t>
      </w:r>
      <w:r>
        <w:t xml:space="preserve"> (a peer of the JSON message mapping of OPC 10000-14), and as a </w:t>
      </w:r>
      <w:r>
        <w:rPr>
          <w:b/>
        </w:rPr>
        <w:t>historian / ADBC access</w:t>
      </w:r>
      <w:r>
        <w:t xml:space="preserve"> result mapping for OPC 10000-11 Historical Access.</w:t>
      </w:r>
    </w:p>
    <w:p w14:paraId="4A069777" w14:textId="7EF08546" w:rsidR="00B8253F" w:rsidRDefault="000B5CD4">
      <w:pPr>
        <w:pStyle w:val="PARAGRAPH"/>
      </w:pPr>
      <w:r>
        <w:t>The DataEncoding part (</w:t>
      </w:r>
      <w:r>
        <w:fldChar w:fldCharType="begin"/>
      </w:r>
      <w:r>
        <w:instrText xml:space="preserve"> REF _Clause_c6_4 \r \h </w:instrText>
      </w:r>
      <w:r>
        <w:fldChar w:fldCharType="separate"/>
      </w:r>
      <w:r w:rsidR="00845676">
        <w:t>6.4</w:t>
      </w:r>
      <w:r>
        <w:fldChar w:fldCharType="end"/>
      </w:r>
      <w:r>
        <w:t xml:space="preserve">) maps every OPC UA value to one Apache Arrow </w:t>
      </w:r>
      <w:r>
        <w:rPr>
          <w:rStyle w:val="VARIABLE"/>
        </w:rPr>
        <w:t>DataType</w:t>
      </w:r>
      <w:r>
        <w:t xml:space="preserve"> and serializes it as Arrow IPC; the mapping is reversible: for each OPC UA type descriptor </w:t>
      </w:r>
      <w:r>
        <w:rPr>
          <w:rStyle w:val="VARIABLE"/>
        </w:rPr>
        <w:t>T</w:t>
      </w:r>
      <w:r>
        <w:t xml:space="preserve"> and value </w:t>
      </w:r>
      <w:r>
        <w:rPr>
          <w:rStyle w:val="VARIABLE"/>
        </w:rPr>
        <w:t>x</w:t>
      </w:r>
      <w:r>
        <w:t xml:space="preserve">, </w:t>
      </w:r>
      <w:r>
        <w:rPr>
          <w:rStyle w:val="VARIABLE"/>
        </w:rPr>
        <w:t>decode(T, encode(T, x))</w:t>
      </w:r>
      <w:r>
        <w:t xml:space="preserve"> reconstructs an OPC UA value canonically equal to </w:t>
      </w:r>
      <w:r>
        <w:rPr>
          <w:rStyle w:val="VARIABLE"/>
        </w:rPr>
        <w:t>x</w:t>
      </w:r>
      <w:r>
        <w:t>. The message-mapping part (</w:t>
      </w:r>
      <w:r>
        <w:fldChar w:fldCharType="begin"/>
      </w:r>
      <w:r>
        <w:instrText xml:space="preserve"> REF _Clause_c6_5 \r \h </w:instrText>
      </w:r>
      <w:r>
        <w:fldChar w:fldCharType="separate"/>
      </w:r>
      <w:r w:rsidR="00845676">
        <w:t>6.5</w:t>
      </w:r>
      <w:r>
        <w:fldChar w:fldCharType="end"/>
      </w:r>
      <w:r>
        <w:t>) defines Arrow IPC / bare-RecordBatch NetworkMessages and DataSetMessages, key and delta frames, sparse-DataSet nullable-column handling, the SchemaId handshake, configuration parameters and content types. The access part (</w:t>
      </w:r>
      <w:r>
        <w:fldChar w:fldCharType="begin"/>
      </w:r>
      <w:r>
        <w:instrText xml:space="preserve"> REF _Clause_c6_6 \r \h </w:instrText>
      </w:r>
      <w:r>
        <w:fldChar w:fldCharType="separate"/>
      </w:r>
      <w:r w:rsidR="00845676">
        <w:t>6.6</w:t>
      </w:r>
      <w:r>
        <w:fldChar w:fldCharType="end"/>
      </w:r>
      <w:r>
        <w:t xml:space="preserve">) maps </w:t>
      </w:r>
      <w:r>
        <w:rPr>
          <w:rStyle w:val="VARIABLE"/>
        </w:rPr>
        <w:t>HistoryRead</w:t>
      </w:r>
      <w:r>
        <w:t xml:space="preserve"> results to Arrow RecordBatch streams for ADBC-style clients.</w:t>
      </w:r>
    </w:p>
    <w:p w14:paraId="79ED905C" w14:textId="77777777" w:rsidR="00B8253F" w:rsidRDefault="000B5CD4">
      <w:pPr>
        <w:pStyle w:val="PARAGRAPH"/>
      </w:pPr>
      <w:r>
        <w:t xml:space="preserve">Arrow is </w:t>
      </w:r>
      <w:r>
        <w:rPr>
          <w:b/>
        </w:rPr>
        <w:t>columnar</w:t>
      </w:r>
      <w:r>
        <w:t xml:space="preserve">: a single Part 6 scalar value is a length-1 Arrow Array or StructArray, and a PubSub DataSet field or a historian </w:t>
      </w:r>
      <w:r>
        <w:rPr>
          <w:rStyle w:val="VARIABLE"/>
        </w:rPr>
        <w:t>Value</w:t>
      </w:r>
      <w:r>
        <w:t xml:space="preserve"> uses the </w:t>
      </w:r>
      <w:r>
        <w:rPr>
          <w:b/>
        </w:rPr>
        <w:t>same</w:t>
      </w:r>
      <w:r>
        <w:t xml:space="preserve"> Arrow </w:t>
      </w:r>
      <w:r>
        <w:rPr>
          <w:rStyle w:val="VARIABLE"/>
        </w:rPr>
        <w:t>DataType</w:t>
      </w:r>
      <w:r>
        <w:t xml:space="preserve"> as its column type — there is one mapping across all three parts.</w:t>
      </w:r>
    </w:p>
    <w:p w14:paraId="29C81B59" w14:textId="77777777" w:rsidR="00B8253F" w:rsidRDefault="000B5CD4">
      <w:pPr>
        <w:pStyle w:val="PARAGRAPH"/>
      </w:pPr>
      <w:r>
        <w:rPr>
          <w:b/>
        </w:rPr>
        <w:t>Normative exclusion.</w:t>
      </w:r>
      <w:r>
        <w:t xml:space="preserve"> OPC UA Arrow does </w:t>
      </w:r>
      <w:r>
        <w:rPr>
          <w:b/>
        </w:rPr>
        <w:t>not</w:t>
      </w:r>
      <w:r>
        <w:t xml:space="preserve"> map OPC UA Actions, action invoke requests or action invoke responses; Actions shall use the OPC UA Avro mapping. Arrow is defined for columnar historian access and Part 14 batch publish/subscribe payloads.</w:t>
      </w:r>
    </w:p>
    <w:p w14:paraId="7CCDFDF8" w14:textId="77777777" w:rsidR="00B8253F" w:rsidRDefault="000B5CD4">
      <w:pPr>
        <w:pStyle w:val="Heading2"/>
      </w:pPr>
      <w:bookmarkStart w:id="23" w:name="_Clause_c1_1"/>
      <w:bookmarkStart w:id="24" w:name="_Toc236307244"/>
      <w:r>
        <w:t>Conformance to the OPC 20020 template</w:t>
      </w:r>
      <w:bookmarkEnd w:id="23"/>
      <w:bookmarkEnd w:id="24"/>
    </w:p>
    <w:p w14:paraId="05950EBB" w14:textId="77777777" w:rsidR="00B8253F" w:rsidRDefault="000B5CD4">
      <w:pPr>
        <w:pStyle w:val="PARAGRAPH"/>
      </w:pPr>
      <w:r>
        <w:t>This document follows OPC 20020 - UA Companion Specification Template version 1.01.19. The template admits no deviation. The departures below are stated here because the subject matter of this document cannot satisfy the clause concerned; every other requirement of the template is met.</w:t>
      </w:r>
    </w:p>
    <w:p w14:paraId="4262C452" w14:textId="77777777" w:rsidR="00B8253F" w:rsidRDefault="000B5CD4">
      <w:pPr>
        <w:pStyle w:val="PARAGRAPH"/>
      </w:pPr>
      <w:r>
        <w:t>This document defines a DataEncoding: a mapping of the OPC UA type model onto Apache Arrow, a PubSub batch mapping and a historian access surface. It defines no OPC UA information model of its own: it has no NodeSet, no ObjectTypes, no VariableTypes, no DataTypes, no ReferenceTypes and no Instances. The NodeClass clauses of OPC 20020 are therefore omitted rather than left empty, and Annex A states the generated per-type reference this document does define in place of a NodeSet.</w:t>
      </w:r>
    </w:p>
    <w:p w14:paraId="621253F4" w14:textId="77777777" w:rsidR="00B8253F" w:rsidRDefault="000B5CD4">
      <w:pPr>
        <w:pStyle w:val="NOTE"/>
      </w:pPr>
      <w:r>
        <w:t>NOTE   PROVISIONAL WORKING DRAFT — not normative, not endorsed by the OPC Foundation. The document number and the Mantis project identifier in this document are placeholders; the OPC Foundation assigns the real values.</w:t>
      </w:r>
    </w:p>
    <w:p w14:paraId="06BA4EEB" w14:textId="77777777" w:rsidR="00B419D5" w:rsidRPr="004C388A" w:rsidRDefault="00B419D5" w:rsidP="00B419D5">
      <w:pPr>
        <w:pStyle w:val="PARAGRAPH"/>
        <w:rPr>
          <w:u w:val="single"/>
        </w:rPr>
      </w:pPr>
      <w:r w:rsidRPr="004C388A">
        <w:rPr>
          <w:u w:val="single"/>
        </w:rPr>
        <w:t>OPC Foundation</w:t>
      </w:r>
    </w:p>
    <w:p w14:paraId="347235E9" w14:textId="77777777" w:rsidR="00B419D5" w:rsidRPr="004C388A" w:rsidRDefault="00B419D5" w:rsidP="00B419D5">
      <w:pPr>
        <w:pStyle w:val="PARAGRAPH"/>
      </w:pPr>
      <w:r w:rsidRPr="004C388A">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1C8AE963" w14:textId="77777777" w:rsidR="00B419D5" w:rsidRPr="004C388A" w:rsidRDefault="00B419D5" w:rsidP="00B419D5">
      <w:pPr>
        <w:pStyle w:val="PARAGRAPH"/>
        <w:rPr>
          <w:rStyle w:val="PARAGRAPHChar"/>
        </w:rPr>
      </w:pPr>
      <w:r w:rsidRPr="004C388A">
        <w:rPr>
          <w:rStyle w:val="PARAGRAPHChar"/>
        </w:rP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18284838"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lastRenderedPageBreak/>
        <w:t>Platform independence: from an embedded microcontroller to cloud-based infrastructure</w:t>
      </w:r>
    </w:p>
    <w:p w14:paraId="5C674A3C" w14:textId="3AE7AF92" w:rsidR="00B419D5" w:rsidRPr="004C388A" w:rsidRDefault="00B419D5" w:rsidP="00D704F9">
      <w:pPr>
        <w:pStyle w:val="PARAGRAPH"/>
        <w:numPr>
          <w:ilvl w:val="0"/>
          <w:numId w:val="19"/>
        </w:numPr>
        <w:snapToGrid/>
        <w:spacing w:before="0" w:after="0"/>
        <w:rPr>
          <w:rStyle w:val="PARAGRAPHChar"/>
        </w:rPr>
      </w:pPr>
      <w:r w:rsidRPr="004C388A">
        <w:rPr>
          <w:rStyle w:val="PARAGRAPHChar"/>
        </w:rPr>
        <w:t xml:space="preserve">Secure: encryption, authentication, </w:t>
      </w:r>
      <w:r w:rsidR="006A031E" w:rsidRPr="004C388A">
        <w:rPr>
          <w:rStyle w:val="PARAGRAPHChar"/>
        </w:rPr>
        <w:t>authorisation,</w:t>
      </w:r>
      <w:r w:rsidRPr="004C388A">
        <w:rPr>
          <w:rStyle w:val="PARAGRAPHChar"/>
        </w:rPr>
        <w:t xml:space="preserve"> and auditing</w:t>
      </w:r>
    </w:p>
    <w:p w14:paraId="0197BAFD"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Extensible: ability to add new features including transports without affecting existing applications</w:t>
      </w:r>
    </w:p>
    <w:p w14:paraId="34ED318F" w14:textId="77777777" w:rsidR="00B419D5" w:rsidRPr="004C388A" w:rsidRDefault="00B419D5" w:rsidP="00D704F9">
      <w:pPr>
        <w:pStyle w:val="PARAGRAPH"/>
        <w:numPr>
          <w:ilvl w:val="0"/>
          <w:numId w:val="19"/>
        </w:numPr>
        <w:snapToGrid/>
        <w:spacing w:before="0" w:after="0"/>
      </w:pPr>
      <w:r w:rsidRPr="004C388A">
        <w:rPr>
          <w:rStyle w:val="PARAGRAPHChar"/>
        </w:rPr>
        <w:t xml:space="preserve">Comprehensive information modelling capabilities: for defining any model from simple to complex </w:t>
      </w:r>
    </w:p>
    <w:p w14:paraId="47E1E2EF" w14:textId="3991BFDA" w:rsidR="00142C12" w:rsidRPr="004C388A" w:rsidRDefault="00B419D5" w:rsidP="00121B8E">
      <w:pPr>
        <w:pStyle w:val="PARAGRAPH"/>
        <w:rPr>
          <w:color w:val="FF0000"/>
          <w:u w:val="single"/>
        </w:rPr>
      </w:pPr>
      <w:r w:rsidRPr="004C388A">
        <w:rPr>
          <w:rStyle w:val="PARAGRAPHChar"/>
          <w:color w:val="FF0000"/>
          <w:u w:val="single"/>
        </w:rPr>
        <w:t>Apache Software Foundation</w:t>
      </w:r>
    </w:p>
    <w:p w14:paraId="3FCBD290" w14:textId="77777777" w:rsidR="00F95EC5" w:rsidRPr="00EC120D" w:rsidRDefault="00F95EC5" w:rsidP="00F95EC5">
      <w:pPr>
        <w:pStyle w:val="Heading1"/>
      </w:pPr>
      <w:bookmarkStart w:id="25" w:name="_Toc355080566"/>
      <w:bookmarkStart w:id="26" w:name="_Toc358798313"/>
      <w:bookmarkStart w:id="27" w:name="_Toc358802871"/>
      <w:bookmarkStart w:id="28" w:name="_Toc358803012"/>
      <w:bookmarkStart w:id="29" w:name="_Toc359335758"/>
      <w:bookmarkStart w:id="30" w:name="_Toc184116962"/>
      <w:bookmarkStart w:id="31" w:name="_Clause_c2"/>
      <w:bookmarkStart w:id="32" w:name="_Toc236307245"/>
      <w:r w:rsidRPr="00EC120D">
        <w:t>Normative references</w:t>
      </w:r>
      <w:bookmarkEnd w:id="25"/>
      <w:bookmarkEnd w:id="26"/>
      <w:bookmarkEnd w:id="27"/>
      <w:bookmarkEnd w:id="28"/>
      <w:bookmarkEnd w:id="29"/>
      <w:bookmarkEnd w:id="30"/>
      <w:bookmarkEnd w:id="31"/>
      <w:bookmarkEnd w:id="32"/>
    </w:p>
    <w:p w14:paraId="742BB37F" w14:textId="77777777" w:rsidR="00B8253F" w:rsidRDefault="000B5CD4">
      <w:pPr>
        <w:pStyle w:val="PARAGRAPH"/>
      </w:pPr>
      <w:r>
        <w:t>The following referenced documents are indispensable for the application of this document. For dated references, only the edition cited applies. For undated references, the latest edition of the referenced document (including any amendments and errata) applies.</w:t>
      </w:r>
    </w:p>
    <w:p w14:paraId="4B91F2A4" w14:textId="77777777" w:rsidR="00B8253F" w:rsidRDefault="000B5CD4">
      <w:pPr>
        <w:pStyle w:val="NOTE"/>
      </w:pPr>
      <w:r>
        <w:t>NOTE   The OPC UA core specifications are regularly published as IEC 62541.</w:t>
      </w:r>
    </w:p>
    <w:p w14:paraId="39165FCF" w14:textId="77777777" w:rsidR="00B8253F" w:rsidRDefault="000B5CD4">
      <w:pPr>
        <w:pStyle w:val="ReferenceDocuments"/>
      </w:pPr>
      <w:bookmarkStart w:id="33" w:name="UAPart1"/>
      <w:r>
        <w:t>OPC 10000-1, OPC Unified Architecture - Part 1: Overview and Concepts</w:t>
      </w:r>
      <w:bookmarkEnd w:id="33"/>
    </w:p>
    <w:p w14:paraId="2A66670F" w14:textId="77777777" w:rsidR="00B8253F" w:rsidRDefault="000B5CD4">
      <w:pPr>
        <w:pStyle w:val="ReferenceDocuments"/>
      </w:pPr>
      <w:r>
        <w:t>http://www.opcfoundation.org/documents/10000-1/</w:t>
      </w:r>
    </w:p>
    <w:p w14:paraId="358C82A4" w14:textId="77777777" w:rsidR="00B8253F" w:rsidRDefault="000B5CD4">
      <w:pPr>
        <w:pStyle w:val="ReferenceDocuments"/>
      </w:pPr>
      <w:bookmarkStart w:id="34" w:name="UAPart2"/>
      <w:r>
        <w:t>OPC 10000-2, OPC Unified Architecture - Part 2: Security Model</w:t>
      </w:r>
      <w:bookmarkEnd w:id="34"/>
    </w:p>
    <w:p w14:paraId="6A7C9F66" w14:textId="77777777" w:rsidR="00B8253F" w:rsidRDefault="000B5CD4">
      <w:pPr>
        <w:pStyle w:val="ReferenceDocuments"/>
      </w:pPr>
      <w:r>
        <w:t>http://www.opcfoundation.org/documents/10000-2/</w:t>
      </w:r>
    </w:p>
    <w:p w14:paraId="49FBF361" w14:textId="77777777" w:rsidR="00B8253F" w:rsidRDefault="000B5CD4">
      <w:pPr>
        <w:pStyle w:val="ReferenceDocuments"/>
      </w:pPr>
      <w:bookmarkStart w:id="35" w:name="UAPart3"/>
      <w:r>
        <w:t>OPC 10000-3, OPC Unified Architecture - Part 3: Address Space Model</w:t>
      </w:r>
      <w:bookmarkEnd w:id="35"/>
    </w:p>
    <w:p w14:paraId="61B4BC95" w14:textId="77777777" w:rsidR="00B8253F" w:rsidRDefault="000B5CD4">
      <w:pPr>
        <w:pStyle w:val="ReferenceDocuments"/>
      </w:pPr>
      <w:r>
        <w:t>http://www.opcfoundation.org/documents/10000-3/</w:t>
      </w:r>
    </w:p>
    <w:p w14:paraId="6DB392FE" w14:textId="77777777" w:rsidR="00B8253F" w:rsidRDefault="000B5CD4">
      <w:pPr>
        <w:pStyle w:val="ReferenceDocuments"/>
      </w:pPr>
      <w:bookmarkStart w:id="36" w:name="UAPart4"/>
      <w:r>
        <w:t>OPC 10000-4, OPC Unified Architecture - Part 4: Services</w:t>
      </w:r>
      <w:bookmarkEnd w:id="36"/>
    </w:p>
    <w:p w14:paraId="1D1B0593" w14:textId="77777777" w:rsidR="00B8253F" w:rsidRDefault="000B5CD4">
      <w:pPr>
        <w:pStyle w:val="ReferenceDocuments"/>
      </w:pPr>
      <w:r>
        <w:t>http://www.opcfoundation.org/documents/10000-4/</w:t>
      </w:r>
    </w:p>
    <w:p w14:paraId="30B19013" w14:textId="77777777" w:rsidR="00B8253F" w:rsidRDefault="000B5CD4">
      <w:pPr>
        <w:pStyle w:val="ReferenceDocuments"/>
      </w:pPr>
      <w:bookmarkStart w:id="37" w:name="UAPart5"/>
      <w:r>
        <w:t>OPC 10000-5, OPC Unified Architecture - Part 5: Information Model</w:t>
      </w:r>
      <w:bookmarkEnd w:id="37"/>
    </w:p>
    <w:p w14:paraId="26F1012B" w14:textId="77777777" w:rsidR="00B8253F" w:rsidRDefault="000B5CD4">
      <w:pPr>
        <w:pStyle w:val="ReferenceDocuments"/>
      </w:pPr>
      <w:r>
        <w:t>http://www.opcfoundation.org/documents/10000-5/</w:t>
      </w:r>
    </w:p>
    <w:p w14:paraId="06C6A76A" w14:textId="77777777" w:rsidR="00B8253F" w:rsidRDefault="000B5CD4">
      <w:pPr>
        <w:pStyle w:val="ReferenceDocuments"/>
      </w:pPr>
      <w:bookmarkStart w:id="38" w:name="UAPart6"/>
      <w:r>
        <w:t>OPC 10000-6, OPC Unified Architecture - Part 6: Mappings, which this document extends with a new DataEncoding.</w:t>
      </w:r>
      <w:bookmarkEnd w:id="38"/>
    </w:p>
    <w:p w14:paraId="0E114A5A" w14:textId="77777777" w:rsidR="00B8253F" w:rsidRDefault="000B5CD4">
      <w:pPr>
        <w:pStyle w:val="ReferenceDocuments"/>
      </w:pPr>
      <w:r>
        <w:t>http://www.opcfoundation.org/documents/10000-6/</w:t>
      </w:r>
    </w:p>
    <w:p w14:paraId="485E250E" w14:textId="77777777" w:rsidR="00B8253F" w:rsidRDefault="000B5CD4">
      <w:pPr>
        <w:pStyle w:val="ReferenceDocuments"/>
      </w:pPr>
      <w:bookmarkStart w:id="39" w:name="UAPart7"/>
      <w:r>
        <w:t>OPC 10000-7, OPC Unified Architecture - Part 7: Profiles</w:t>
      </w:r>
      <w:bookmarkEnd w:id="39"/>
    </w:p>
    <w:p w14:paraId="5EC05311" w14:textId="77777777" w:rsidR="00B8253F" w:rsidRDefault="000B5CD4">
      <w:pPr>
        <w:pStyle w:val="ReferenceDocuments"/>
      </w:pPr>
      <w:r>
        <w:t>http://www.opcfoundation.org/documents/10000-7/</w:t>
      </w:r>
    </w:p>
    <w:p w14:paraId="133F89DF" w14:textId="77777777" w:rsidR="00B8253F" w:rsidRDefault="000B5CD4">
      <w:pPr>
        <w:pStyle w:val="ReferenceDocuments"/>
      </w:pPr>
      <w:bookmarkStart w:id="40" w:name="UAPart11"/>
      <w:r>
        <w:t>OPC 10000-11, OPC Unified Architecture - Part 11: Historical Access</w:t>
      </w:r>
      <w:bookmarkEnd w:id="40"/>
    </w:p>
    <w:p w14:paraId="0798E98F" w14:textId="77777777" w:rsidR="00B8253F" w:rsidRDefault="000B5CD4">
      <w:pPr>
        <w:pStyle w:val="ReferenceDocuments"/>
      </w:pPr>
      <w:r>
        <w:t>http://www.opcfoundation.org/documents/10000-11/</w:t>
      </w:r>
    </w:p>
    <w:p w14:paraId="1044D99C" w14:textId="77777777" w:rsidR="00B8253F" w:rsidRDefault="000B5CD4">
      <w:pPr>
        <w:pStyle w:val="ReferenceDocuments"/>
      </w:pPr>
      <w:bookmarkStart w:id="41" w:name="UAPart12"/>
      <w:r>
        <w:t>OPC 10000-12, OPC Unified Architecture - Part 12: Discovery and Global Services</w:t>
      </w:r>
      <w:bookmarkEnd w:id="41"/>
    </w:p>
    <w:p w14:paraId="3C5CF42A" w14:textId="77777777" w:rsidR="00B8253F" w:rsidRDefault="000B5CD4">
      <w:pPr>
        <w:pStyle w:val="ReferenceDocuments"/>
      </w:pPr>
      <w:r>
        <w:t>http://www.opcfoundation.org/documents/10000-12/</w:t>
      </w:r>
    </w:p>
    <w:p w14:paraId="550FB577" w14:textId="77777777" w:rsidR="00B8253F" w:rsidRDefault="000B5CD4">
      <w:pPr>
        <w:pStyle w:val="ReferenceDocuments"/>
      </w:pPr>
      <w:bookmarkStart w:id="42" w:name="UAPart14"/>
      <w:r>
        <w:lastRenderedPageBreak/>
        <w:t>OPC 10000-14, OPC Unified Architecture - Part 14: PubSub, whose NetworkMessage and DataSetMessage this document maps.</w:t>
      </w:r>
      <w:bookmarkEnd w:id="42"/>
    </w:p>
    <w:p w14:paraId="56B177A3" w14:textId="77777777" w:rsidR="00B8253F" w:rsidRDefault="000B5CD4">
      <w:pPr>
        <w:pStyle w:val="ReferenceDocuments"/>
      </w:pPr>
      <w:r>
        <w:t>http://www.opcfoundation.org/documents/10000-14/</w:t>
      </w:r>
    </w:p>
    <w:p w14:paraId="71478725" w14:textId="77777777" w:rsidR="00B8253F" w:rsidRDefault="000B5CD4">
      <w:pPr>
        <w:pStyle w:val="ReferenceDocuments"/>
      </w:pPr>
      <w:bookmarkStart w:id="43" w:name="ARROWSPEC"/>
      <w:r>
        <w:t>Apache Arrow specification, The Arrow columnar format and its IPC framing, which this document maps onto.</w:t>
      </w:r>
      <w:bookmarkEnd w:id="43"/>
    </w:p>
    <w:p w14:paraId="60189BF6" w14:textId="77777777" w:rsidR="00B8253F" w:rsidRDefault="000B5CD4">
      <w:pPr>
        <w:pStyle w:val="ReferenceDocuments"/>
      </w:pPr>
      <w:r>
        <w:t>https://arrow.apache.org/docs/format/Columnar.html</w:t>
      </w:r>
    </w:p>
    <w:p w14:paraId="2B242095" w14:textId="77777777" w:rsidR="00B8253F" w:rsidRDefault="000B5CD4">
      <w:pPr>
        <w:pStyle w:val="ReferenceDocuments"/>
      </w:pPr>
      <w:bookmarkStart w:id="44" w:name="ADBC"/>
      <w:r>
        <w:t>Apache Arrow ADBC, Arrow Database Connectivity, the statement and result model the historian access surface follows.</w:t>
      </w:r>
      <w:bookmarkEnd w:id="44"/>
    </w:p>
    <w:p w14:paraId="2402C368" w14:textId="77777777" w:rsidR="00B8253F" w:rsidRDefault="000B5CD4">
      <w:pPr>
        <w:pStyle w:val="ReferenceDocuments"/>
      </w:pPr>
      <w:r>
        <w:t>https://arrow.apache.org/adbc/</w:t>
      </w:r>
    </w:p>
    <w:p w14:paraId="190F2701" w14:textId="77777777" w:rsidR="00B8253F" w:rsidRDefault="000B5CD4">
      <w:pPr>
        <w:pStyle w:val="ReferenceDocuments"/>
      </w:pPr>
      <w:bookmarkStart w:id="45" w:name="SREG"/>
      <w:r>
        <w:t>OPC UA for Schema Registry, The in-server registry that resolves a SchemaId to the schema document that produced it.</w:t>
      </w:r>
      <w:bookmarkEnd w:id="45"/>
    </w:p>
    <w:p w14:paraId="7BE15FFD" w14:textId="77777777" w:rsidR="00F95EC5" w:rsidRPr="00EC120D" w:rsidRDefault="00F95EC5" w:rsidP="00F95EC5">
      <w:pPr>
        <w:pStyle w:val="Heading1"/>
      </w:pPr>
      <w:bookmarkStart w:id="46" w:name="_Toc355080567"/>
      <w:bookmarkStart w:id="47" w:name="_Toc358798314"/>
      <w:bookmarkStart w:id="48" w:name="_Toc358802872"/>
      <w:bookmarkStart w:id="49" w:name="_Toc358803013"/>
      <w:bookmarkStart w:id="50" w:name="_Toc359335759"/>
      <w:bookmarkStart w:id="51" w:name="_Toc184116963"/>
      <w:bookmarkStart w:id="52" w:name="_Clause_c3"/>
      <w:bookmarkStart w:id="53" w:name="_Toc236307246"/>
      <w:r w:rsidRPr="00EC120D">
        <w:t>Terms</w:t>
      </w:r>
      <w:r w:rsidR="00B419D5" w:rsidRPr="00EC120D">
        <w:t>, abbreviated terms</w:t>
      </w:r>
      <w:r w:rsidRPr="00EC120D">
        <w:t xml:space="preserve"> and </w:t>
      </w:r>
      <w:bookmarkEnd w:id="46"/>
      <w:bookmarkEnd w:id="47"/>
      <w:bookmarkEnd w:id="48"/>
      <w:bookmarkEnd w:id="49"/>
      <w:bookmarkEnd w:id="50"/>
      <w:r w:rsidR="00B419D5" w:rsidRPr="00EC120D">
        <w:t>conventions</w:t>
      </w:r>
      <w:bookmarkEnd w:id="51"/>
      <w:bookmarkEnd w:id="52"/>
      <w:bookmarkEnd w:id="53"/>
    </w:p>
    <w:p w14:paraId="102C7103" w14:textId="77777777" w:rsidR="002A08F9" w:rsidRPr="00EC120D" w:rsidRDefault="002A08F9" w:rsidP="002A08F9">
      <w:pPr>
        <w:pStyle w:val="Heading2"/>
        <w:ind w:left="0" w:firstLine="0"/>
      </w:pPr>
      <w:bookmarkStart w:id="54" w:name="_Toc184116964"/>
      <w:bookmarkStart w:id="55" w:name="_Clause_c3_1"/>
      <w:bookmarkStart w:id="56" w:name="_Toc236307247"/>
      <w:r w:rsidRPr="00EC120D">
        <w:t>Overview</w:t>
      </w:r>
      <w:bookmarkEnd w:id="54"/>
      <w:bookmarkEnd w:id="55"/>
      <w:bookmarkEnd w:id="56"/>
    </w:p>
    <w:p w14:paraId="40F7B99A" w14:textId="3BD15142" w:rsidR="00E12745" w:rsidRDefault="002A08F9" w:rsidP="00121B8E">
      <w:pPr>
        <w:pStyle w:val="Heading2"/>
        <w:ind w:left="0" w:firstLine="0"/>
      </w:pPr>
      <w:bookmarkStart w:id="57" w:name="_Toc288045462"/>
      <w:bookmarkStart w:id="58" w:name="_Toc293994199"/>
      <w:bookmarkStart w:id="59" w:name="_Toc349863207"/>
      <w:bookmarkStart w:id="60" w:name="_Toc464635421"/>
      <w:bookmarkStart w:id="61" w:name="_Toc463790999"/>
      <w:bookmarkStart w:id="62" w:name="_Toc29911961"/>
      <w:bookmarkStart w:id="63" w:name="_Toc184116965"/>
      <w:bookmarkStart w:id="64" w:name="_Clause_c3_2"/>
      <w:bookmarkStart w:id="65" w:name="_Toc236307248"/>
      <w:r w:rsidRPr="00EC120D">
        <w:t>Arrow Encoding terms</w:t>
      </w:r>
      <w:bookmarkEnd w:id="57"/>
      <w:bookmarkEnd w:id="58"/>
      <w:bookmarkEnd w:id="59"/>
      <w:bookmarkEnd w:id="60"/>
      <w:bookmarkEnd w:id="61"/>
      <w:bookmarkEnd w:id="62"/>
      <w:bookmarkEnd w:id="63"/>
      <w:bookmarkEnd w:id="64"/>
      <w:bookmarkEnd w:id="65"/>
    </w:p>
    <w:p w14:paraId="75580A02" w14:textId="77777777" w:rsidR="00B8253F" w:rsidRDefault="000B5CD4">
      <w:pPr>
        <w:pStyle w:val="PARAGRAPH"/>
      </w:pPr>
      <w:r>
        <w:t>It is assumed that basic concepts of OPC UA information modelling and of Arrow Encoding are understood in this document. This document uses these concepts to describe the Arrow Encoding Information Model. For the purposes of this document, the terms and definitions given in OPC 10000-1, OPC 10000-3, OPC 10000-4, OPC 10000-5 and OPC 10000-7, as well as the following, apply.</w:t>
      </w:r>
    </w:p>
    <w:p w14:paraId="4D84D4DA" w14:textId="77777777" w:rsidR="00B8253F" w:rsidRDefault="000B5CD4">
      <w:pPr>
        <w:pStyle w:val="PARAGRAPH"/>
      </w:pPr>
      <w:r>
        <w:t>OPC UA terms and terms defined in this document are italicized in the document.</w:t>
      </w:r>
    </w:p>
    <w:p w14:paraId="31A61335" w14:textId="77777777" w:rsidR="005444A2" w:rsidRPr="00EC120D" w:rsidRDefault="005444A2" w:rsidP="005444A2">
      <w:pPr>
        <w:pStyle w:val="Heading2"/>
        <w:ind w:left="0" w:firstLine="0"/>
      </w:pPr>
      <w:bookmarkStart w:id="66" w:name="_Toc184116966"/>
      <w:bookmarkStart w:id="67" w:name="_Clause_c3_3"/>
      <w:bookmarkStart w:id="68" w:name="_Toc236307249"/>
      <w:r w:rsidRPr="00EC120D">
        <w:t>Abbreviated terms</w:t>
      </w:r>
      <w:bookmarkEnd w:id="66"/>
      <w:bookmarkEnd w:id="67"/>
      <w:bookmarkEnd w:id="68"/>
    </w:p>
    <w:p w14:paraId="7BE69F36" w14:textId="77777777" w:rsidR="00B8253F" w:rsidRDefault="00B8253F">
      <w:pPr>
        <w:pStyle w:val="TERM-number3"/>
      </w:pPr>
    </w:p>
    <w:p w14:paraId="5976C9A9" w14:textId="77777777" w:rsidR="00B8253F" w:rsidRDefault="000B5CD4">
      <w:pPr>
        <w:pStyle w:val="TERM"/>
      </w:pPr>
      <w:r>
        <w:t>Arrow value array</w:t>
      </w:r>
    </w:p>
    <w:p w14:paraId="3D2339BA" w14:textId="77777777" w:rsidR="00B8253F" w:rsidRDefault="000B5CD4">
      <w:pPr>
        <w:pStyle w:val="TERM-definition"/>
      </w:pPr>
      <w:r>
        <w:t>The length-1 Arrow Array carrying one OPC UA value.</w:t>
      </w:r>
    </w:p>
    <w:p w14:paraId="0B6A6C8A" w14:textId="77777777" w:rsidR="00B8253F" w:rsidRDefault="00B8253F">
      <w:pPr>
        <w:pStyle w:val="TERM-number3"/>
      </w:pPr>
    </w:p>
    <w:p w14:paraId="0CD2A70E" w14:textId="77777777" w:rsidR="00B8253F" w:rsidRDefault="000B5CD4">
      <w:pPr>
        <w:pStyle w:val="TERM"/>
      </w:pPr>
      <w:r>
        <w:t>DataSet column</w:t>
      </w:r>
    </w:p>
    <w:p w14:paraId="085F6B0D" w14:textId="77777777" w:rsidR="00B8253F" w:rsidRDefault="000B5CD4">
      <w:pPr>
        <w:pStyle w:val="TERM-definition"/>
      </w:pPr>
      <w:r>
        <w:t xml:space="preserve">An Arrow RecordBatch column whose </w:t>
      </w:r>
      <w:r>
        <w:rPr>
          <w:rStyle w:val="VARIABLE"/>
        </w:rPr>
        <w:t>DataType</w:t>
      </w:r>
      <w:r>
        <w:t xml:space="preserve"> is the Part 6 mapping for the DataSet field DataType.</w:t>
      </w:r>
    </w:p>
    <w:p w14:paraId="4F9A9695" w14:textId="77777777" w:rsidR="00B8253F" w:rsidRDefault="00B8253F">
      <w:pPr>
        <w:pStyle w:val="TERM-number3"/>
      </w:pPr>
    </w:p>
    <w:p w14:paraId="788FA931" w14:textId="77777777" w:rsidR="00B8253F" w:rsidRDefault="000B5CD4">
      <w:pPr>
        <w:pStyle w:val="TERM"/>
      </w:pPr>
      <w:r>
        <w:t>Null slot</w:t>
      </w:r>
    </w:p>
    <w:p w14:paraId="3A5ABF8D" w14:textId="77777777" w:rsidR="00B8253F" w:rsidRDefault="000B5CD4">
      <w:pPr>
        <w:pStyle w:val="TERM-definition"/>
      </w:pPr>
      <w:r>
        <w:t>An Arrow validity-bitmap null. Null slots are the canonical null mechanism.</w:t>
      </w:r>
    </w:p>
    <w:p w14:paraId="46735CB7" w14:textId="77777777" w:rsidR="00B8253F" w:rsidRDefault="00B8253F">
      <w:pPr>
        <w:pStyle w:val="TERM-number3"/>
      </w:pPr>
    </w:p>
    <w:p w14:paraId="52B89FD0" w14:textId="77777777" w:rsidR="00B8253F" w:rsidRDefault="000B5CD4">
      <w:pPr>
        <w:pStyle w:val="TERM"/>
      </w:pPr>
      <w:r>
        <w:t>Matrix</w:t>
      </w:r>
    </w:p>
    <w:p w14:paraId="0FD7C568" w14:textId="77777777" w:rsidR="00B8253F" w:rsidRDefault="000B5CD4">
      <w:pPr>
        <w:pStyle w:val="TERM-definition"/>
      </w:pPr>
      <w:r>
        <w:t>An OPC UA multi-dimensional array represented as dimensions plus row-major values.</w:t>
      </w:r>
    </w:p>
    <w:p w14:paraId="63BCEE43" w14:textId="77777777" w:rsidR="00B8253F" w:rsidRDefault="00B8253F">
      <w:pPr>
        <w:pStyle w:val="TERM-number3"/>
      </w:pPr>
    </w:p>
    <w:p w14:paraId="620D651E" w14:textId="77777777" w:rsidR="00B8253F" w:rsidRDefault="000B5CD4">
      <w:pPr>
        <w:pStyle w:val="TERM"/>
      </w:pPr>
      <w:r>
        <w:t>Default Arrow</w:t>
      </w:r>
    </w:p>
    <w:p w14:paraId="36ED1581" w14:textId="77777777" w:rsidR="00B8253F" w:rsidRDefault="000B5CD4">
      <w:pPr>
        <w:pStyle w:val="TERM-definition"/>
      </w:pPr>
      <w:r>
        <w:t>The DataTypeEncoding Object for the Arrow encoding of an OPC UA DataType; the analogue of Default Binary, Default XML and Default JSON.</w:t>
      </w:r>
    </w:p>
    <w:p w14:paraId="405EB507" w14:textId="77777777" w:rsidR="00B8253F" w:rsidRDefault="00B8253F">
      <w:pPr>
        <w:pStyle w:val="TERM-number3"/>
      </w:pPr>
    </w:p>
    <w:p w14:paraId="0C53AC1B" w14:textId="77777777" w:rsidR="00B8253F" w:rsidRDefault="000B5CD4">
      <w:pPr>
        <w:pStyle w:val="TERM"/>
      </w:pPr>
      <w:r>
        <w:t>SchemaId</w:t>
      </w:r>
    </w:p>
    <w:p w14:paraId="00FE4421" w14:textId="77777777" w:rsidR="00B8253F" w:rsidRDefault="000B5CD4">
      <w:pPr>
        <w:pStyle w:val="TERM-definition"/>
      </w:pPr>
      <w:r>
        <w:t xml:space="preserve">The first 8 bytes of the SHA-256 fingerprint of the serialized Arrow </w:t>
      </w:r>
      <w:r>
        <w:rPr>
          <w:rStyle w:val="VARIABLE"/>
        </w:rPr>
        <w:t>Schema</w:t>
      </w:r>
      <w:r>
        <w:t xml:space="preserve"> IPC message bytes; it identifies the exact Arrow schema needed to decode a payload and is independent of PubSub ConfigurationVersion.</w:t>
      </w:r>
    </w:p>
    <w:p w14:paraId="358861EF" w14:textId="77777777" w:rsidR="00B8253F" w:rsidRDefault="00B8253F">
      <w:pPr>
        <w:pStyle w:val="TERM-number3"/>
      </w:pPr>
    </w:p>
    <w:p w14:paraId="4C21CD4A" w14:textId="77777777" w:rsidR="00B8253F" w:rsidRDefault="000B5CD4">
      <w:pPr>
        <w:pStyle w:val="TERM"/>
      </w:pPr>
      <w:r>
        <w:t>Bare RecordBatch</w:t>
      </w:r>
    </w:p>
    <w:p w14:paraId="47CD6F6B" w14:textId="77777777" w:rsidR="00B8253F" w:rsidRDefault="000B5CD4">
      <w:pPr>
        <w:pStyle w:val="TERM-definition"/>
      </w:pPr>
      <w:r>
        <w:t xml:space="preserve">The </w:t>
      </w:r>
      <w:r>
        <w:rPr>
          <w:rStyle w:val="VARIABLE"/>
        </w:rPr>
        <w:t>batch</w:t>
      </w:r>
      <w:r>
        <w:t xml:space="preserve"> </w:t>
      </w:r>
      <w:r>
        <w:rPr>
          <w:rStyle w:val="VARIABLE"/>
        </w:rPr>
        <w:t>ArrowIpcFormat</w:t>
      </w:r>
      <w:r>
        <w:t>: a single Arrow RecordBatch message with no preceding IPC Schema message, whose schema is resolved out of band by SchemaId.</w:t>
      </w:r>
    </w:p>
    <w:p w14:paraId="2F38260D" w14:textId="77777777" w:rsidR="00B8253F" w:rsidRDefault="00B8253F">
      <w:pPr>
        <w:pStyle w:val="TERM-number3"/>
      </w:pPr>
    </w:p>
    <w:p w14:paraId="181893D2" w14:textId="77777777" w:rsidR="00B8253F" w:rsidRDefault="000B5CD4">
      <w:pPr>
        <w:pStyle w:val="TERM"/>
      </w:pPr>
      <w:r>
        <w:t>ADBC</w:t>
      </w:r>
    </w:p>
    <w:p w14:paraId="01EBA3A1" w14:textId="77777777" w:rsidR="00B8253F" w:rsidRDefault="000B5CD4">
      <w:pPr>
        <w:pStyle w:val="TERM-definition"/>
      </w:pPr>
      <w:r>
        <w:t>Arrow Database Connectivity — a client API surface (</w:t>
      </w:r>
      <w:r>
        <w:rPr>
          <w:rStyle w:val="VARIABLE"/>
        </w:rPr>
        <w:t>Connection → Statement → ExecuteQuery → ArrowArrayStream</w:t>
      </w:r>
      <w:r>
        <w:t>).</w:t>
      </w:r>
    </w:p>
    <w:p w14:paraId="444B922C" w14:textId="77777777" w:rsidR="005444A2" w:rsidRPr="00EC120D" w:rsidRDefault="005444A2" w:rsidP="005444A2">
      <w:pPr>
        <w:pStyle w:val="Heading2"/>
        <w:ind w:left="0" w:firstLine="0"/>
      </w:pPr>
      <w:bookmarkStart w:id="69" w:name="_Toc184116967"/>
      <w:bookmarkStart w:id="70" w:name="_Clause_c3_4"/>
      <w:bookmarkStart w:id="71" w:name="_Toc236307250"/>
      <w:r w:rsidRPr="00EC120D">
        <w:t>Conventions used in this document</w:t>
      </w:r>
      <w:bookmarkEnd w:id="69"/>
      <w:bookmarkEnd w:id="70"/>
      <w:bookmarkEnd w:id="71"/>
    </w:p>
    <w:p w14:paraId="223374EF" w14:textId="77777777"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Following are basic conventions that shall be followed for all formal definitions used.</w:t>
      </w:r>
    </w:p>
    <w:p w14:paraId="2B19AB39" w14:textId="3DB251EC" w:rsidR="005444A2" w:rsidRPr="00EC120D" w:rsidRDefault="005444A2" w:rsidP="005444A2">
      <w:pPr>
        <w:pStyle w:val="Heading3"/>
        <w:ind w:left="0" w:firstLine="0"/>
      </w:pPr>
      <w:bookmarkStart w:id="72" w:name="_Toc442691840"/>
      <w:bookmarkStart w:id="73" w:name="_Toc29911964"/>
      <w:bookmarkStart w:id="74" w:name="_Ref55124069"/>
      <w:bookmarkStart w:id="75" w:name="_Ref55124139"/>
      <w:bookmarkStart w:id="76" w:name="_Toc184116968"/>
      <w:bookmarkStart w:id="77" w:name="_Toc236307251"/>
      <w:r w:rsidRPr="00EC120D">
        <w:t>Conventions for Node descriptions</w:t>
      </w:r>
      <w:bookmarkEnd w:id="72"/>
      <w:bookmarkEnd w:id="73"/>
      <w:bookmarkEnd w:id="74"/>
      <w:bookmarkEnd w:id="75"/>
      <w:bookmarkEnd w:id="76"/>
      <w:bookmarkEnd w:id="77"/>
    </w:p>
    <w:p w14:paraId="0C7E7D3B" w14:textId="6474AB85" w:rsidR="00576AC5" w:rsidRPr="00EC120D" w:rsidRDefault="00576AC5" w:rsidP="00576AC5">
      <w:pPr>
        <w:pStyle w:val="Heading4"/>
        <w:ind w:left="0" w:firstLine="0"/>
      </w:pPr>
      <w:bookmarkStart w:id="78" w:name="_Ref85019277"/>
      <w:r w:rsidRPr="00EC120D">
        <w:t>Node</w:t>
      </w:r>
      <w:r w:rsidR="008C280F" w:rsidRPr="00EC120D">
        <w:t xml:space="preserve"> definition</w:t>
      </w:r>
      <w:r w:rsidRPr="00EC120D">
        <w:t>s</w:t>
      </w:r>
      <w:bookmarkEnd w:id="78"/>
    </w:p>
    <w:p w14:paraId="12CA7E9B" w14:textId="76C7940C" w:rsidR="005444A2" w:rsidRPr="00EC120D" w:rsidRDefault="005444A2" w:rsidP="005444A2">
      <w:pPr>
        <w:pStyle w:val="PARAGRAPH"/>
      </w:pPr>
      <w:r w:rsidRPr="00EC120D">
        <w:rPr>
          <w:i/>
        </w:rPr>
        <w:t>Node</w:t>
      </w:r>
      <w:r w:rsidRPr="00EC120D">
        <w:t xml:space="preserve"> definitions are specified using tables (see </w:t>
      </w:r>
      <w:r w:rsidRPr="00EC120D">
        <w:fldChar w:fldCharType="begin"/>
      </w:r>
      <w:r w:rsidRPr="00EC120D">
        <w:instrText xml:space="preserve"> REF _Ref81297423 \h </w:instrText>
      </w:r>
      <w:r w:rsidRPr="00EC120D">
        <w:fldChar w:fldCharType="separate"/>
      </w:r>
      <w:r w:rsidR="00845676" w:rsidRPr="00667BCF">
        <w:t xml:space="preserve">Table </w:t>
      </w:r>
      <w:r w:rsidR="00845676">
        <w:rPr>
          <w:noProof/>
        </w:rPr>
        <w:t>2</w:t>
      </w:r>
      <w:r w:rsidRPr="00EC120D">
        <w:fldChar w:fldCharType="end"/>
      </w:r>
      <w:r w:rsidRPr="00EC120D">
        <w:t>).</w:t>
      </w:r>
    </w:p>
    <w:p w14:paraId="7D67AC10" w14:textId="77777777" w:rsidR="005444A2" w:rsidRPr="00EC120D" w:rsidRDefault="005444A2" w:rsidP="005444A2">
      <w:pPr>
        <w:pStyle w:val="PARAGRAPH"/>
      </w:pPr>
      <w:r w:rsidRPr="00EC120D">
        <w:rPr>
          <w:i/>
        </w:rPr>
        <w:t>Attributes</w:t>
      </w:r>
      <w:r w:rsidRPr="00EC120D">
        <w:t xml:space="preserve"> are defined by providing the </w:t>
      </w:r>
      <w:r w:rsidRPr="00EC120D">
        <w:rPr>
          <w:i/>
        </w:rPr>
        <w:t>Attribute</w:t>
      </w:r>
      <w:r w:rsidRPr="00EC120D">
        <w:t xml:space="preserve"> name and a value, or a description of the value.</w:t>
      </w:r>
    </w:p>
    <w:p w14:paraId="0D40E504" w14:textId="77777777" w:rsidR="005444A2" w:rsidRPr="00EC120D" w:rsidRDefault="005444A2" w:rsidP="005444A2">
      <w:pPr>
        <w:pStyle w:val="PARAGRAPH"/>
      </w:pPr>
      <w:r w:rsidRPr="00EC120D">
        <w:rPr>
          <w:i/>
        </w:rPr>
        <w:t>References</w:t>
      </w:r>
      <w:r w:rsidRPr="00EC120D">
        <w:t xml:space="preserve"> are defined by providing the </w:t>
      </w:r>
      <w:r w:rsidRPr="00EC120D">
        <w:rPr>
          <w:i/>
        </w:rPr>
        <w:t>ReferenceType</w:t>
      </w:r>
      <w:r w:rsidRPr="00EC120D">
        <w:t xml:space="preserve"> name, the </w:t>
      </w:r>
      <w:r w:rsidRPr="00EC120D">
        <w:rPr>
          <w:i/>
        </w:rPr>
        <w:t>BrowseName</w:t>
      </w:r>
      <w:r w:rsidRPr="00EC120D">
        <w:t xml:space="preserve"> of the </w:t>
      </w:r>
      <w:r w:rsidRPr="00EC120D">
        <w:rPr>
          <w:i/>
        </w:rPr>
        <w:t>TargetNode</w:t>
      </w:r>
      <w:r w:rsidRPr="00EC120D">
        <w:t xml:space="preserve"> and its </w:t>
      </w:r>
      <w:r w:rsidRPr="00EC120D">
        <w:rPr>
          <w:i/>
        </w:rPr>
        <w:t>NodeClass</w:t>
      </w:r>
      <w:r w:rsidRPr="00EC120D">
        <w:t>.</w:t>
      </w:r>
    </w:p>
    <w:p w14:paraId="0D9E8008" w14:textId="77777777" w:rsidR="005444A2" w:rsidRPr="00EC120D" w:rsidRDefault="005444A2" w:rsidP="005444A2">
      <w:pPr>
        <w:pStyle w:val="ListBullet2"/>
        <w:tabs>
          <w:tab w:val="left" w:pos="709"/>
        </w:tabs>
        <w:spacing w:line="259" w:lineRule="auto"/>
        <w:ind w:left="709" w:hanging="369"/>
        <w:jc w:val="left"/>
      </w:pPr>
      <w:r w:rsidRPr="00EC120D">
        <w:t xml:space="preserve">If the </w:t>
      </w:r>
      <w:r w:rsidRPr="00EC120D">
        <w:rPr>
          <w:i/>
        </w:rPr>
        <w:t>TargetNode</w:t>
      </w:r>
      <w:r w:rsidRPr="00EC120D">
        <w:t xml:space="preserve"> is a component of the </w:t>
      </w:r>
      <w:r w:rsidRPr="00EC120D">
        <w:rPr>
          <w:i/>
        </w:rPr>
        <w:t>Node</w:t>
      </w:r>
      <w:r w:rsidRPr="00EC120D">
        <w:t xml:space="preserve"> being defined in the table the </w:t>
      </w:r>
      <w:r w:rsidRPr="00EC120D">
        <w:rPr>
          <w:i/>
        </w:rPr>
        <w:t>Attributes</w:t>
      </w:r>
      <w:r w:rsidRPr="00EC120D">
        <w:t xml:space="preserve"> of the composed </w:t>
      </w:r>
      <w:r w:rsidRPr="00EC120D">
        <w:rPr>
          <w:i/>
        </w:rPr>
        <w:t>Node</w:t>
      </w:r>
      <w:r w:rsidRPr="00EC120D">
        <w:t xml:space="preserve"> are defined in the same row of the table. </w:t>
      </w:r>
    </w:p>
    <w:p w14:paraId="14A26184" w14:textId="3D8ECFE1"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DataType</w:t>
      </w:r>
      <w:r w:rsidRPr="00EC120D">
        <w:t xml:space="preserve"> is only specified for </w:t>
      </w:r>
      <w:r w:rsidRPr="00EC120D">
        <w:rPr>
          <w:i/>
        </w:rPr>
        <w:t>Variables</w:t>
      </w:r>
      <w:r w:rsidRPr="00EC120D">
        <w:t xml:space="preserve">; “[&lt;number&gt;]” indicates a single-dimensional array, for multi-dimensional arrays the expression is repeated for each dimension (e.g. [2][3] for a two-dimensional array). For all arrays the </w:t>
      </w:r>
      <w:r w:rsidRPr="00EC120D">
        <w:rPr>
          <w:i/>
        </w:rPr>
        <w:t>ArrayDimensions</w:t>
      </w:r>
      <w:r w:rsidRPr="00EC120D">
        <w:t xml:space="preserve"> is set as identified by &lt;number&gt; values. If no &lt;number&gt; is set, the corresponding dimension is set to 0, indicating an unknown size. If no number is provided at all the </w:t>
      </w:r>
      <w:r w:rsidRPr="00EC120D">
        <w:rPr>
          <w:i/>
        </w:rPr>
        <w:t>ArrayDimensions</w:t>
      </w:r>
      <w:r w:rsidRPr="00EC120D">
        <w:t xml:space="preserve"> can be omitted. If no brackets are provided, it identifies a scalar </w:t>
      </w:r>
      <w:r w:rsidRPr="00EC120D">
        <w:rPr>
          <w:i/>
        </w:rPr>
        <w:t>DataType</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845676" w:rsidRPr="00845676">
        <w:rPr>
          <w:bCs/>
        </w:rPr>
        <w:t>OPC</w:t>
      </w:r>
      <w:r w:rsidR="00845676">
        <w:t xml:space="preserve"> 10000-3, OPC Unified Architecture - Part 3: Address Space Model</w:t>
      </w:r>
      <w:r w:rsidRPr="00EC120D">
        <w:fldChar w:fldCharType="end"/>
      </w:r>
      <w:r w:rsidRPr="00EC120D">
        <w:t xml:space="preserve">). In addition, </w:t>
      </w:r>
      <w:r w:rsidRPr="00EC120D">
        <w:rPr>
          <w:i/>
        </w:rPr>
        <w:t>ArrayDimensions</w:t>
      </w:r>
      <w:r w:rsidRPr="00667BCF">
        <w:t xml:space="preserve"> is set to null or is omitted. If it can be Any or </w:t>
      </w:r>
      <w:r w:rsidRPr="00EC120D">
        <w:rPr>
          <w:i/>
          <w:iCs/>
        </w:rPr>
        <w:t>ScalarOrOneDimension</w:t>
      </w:r>
      <w:r w:rsidRPr="00EC120D">
        <w:t>, the value is put into “{&lt;value&gt;}”, so either “{Any}” or “{</w:t>
      </w:r>
      <w:r w:rsidRPr="00EC120D">
        <w:rPr>
          <w:i/>
          <w:iCs/>
        </w:rPr>
        <w:t>ScalarOrOneDimension</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845676" w:rsidRPr="00845676">
        <w:rPr>
          <w:bCs/>
        </w:rPr>
        <w:t>OPC</w:t>
      </w:r>
      <w:r w:rsidR="00845676">
        <w:t xml:space="preserve"> 10000-3, OPC Unified Architecture - Part 3: Address Space Model</w:t>
      </w:r>
      <w:r w:rsidRPr="00EC120D">
        <w:fldChar w:fldCharType="end"/>
      </w:r>
      <w:r w:rsidRPr="00EC120D">
        <w:t xml:space="preserve">) and the </w:t>
      </w:r>
      <w:r w:rsidRPr="00EC120D">
        <w:rPr>
          <w:i/>
        </w:rPr>
        <w:t>ArrayDimensions</w:t>
      </w:r>
      <w:r w:rsidRPr="00667BCF">
        <w:t xml:space="preserve"> is set to null or is omitted. Examples are given in </w:t>
      </w:r>
      <w:r w:rsidRPr="00EC120D">
        <w:fldChar w:fldCharType="begin"/>
      </w:r>
      <w:r w:rsidRPr="00EC120D">
        <w:instrText xml:space="preserve"> REF _Ref499807960 \h </w:instrText>
      </w:r>
      <w:r w:rsidRPr="00EC120D">
        <w:fldChar w:fldCharType="separate"/>
      </w:r>
      <w:r w:rsidR="00845676" w:rsidRPr="00667BCF">
        <w:t xml:space="preserve">Table </w:t>
      </w:r>
      <w:r w:rsidR="00845676">
        <w:rPr>
          <w:noProof/>
        </w:rPr>
        <w:t>1</w:t>
      </w:r>
      <w:r w:rsidRPr="00EC120D">
        <w:fldChar w:fldCharType="end"/>
      </w:r>
      <w:r w:rsidRPr="00EC120D">
        <w:t>.</w:t>
      </w:r>
    </w:p>
    <w:p w14:paraId="3483B7AE" w14:textId="72E1A4FE" w:rsidR="005444A2" w:rsidRPr="00EC120D" w:rsidRDefault="005444A2" w:rsidP="005444A2">
      <w:pPr>
        <w:pStyle w:val="TABLE-title"/>
      </w:pPr>
      <w:bookmarkStart w:id="79" w:name="_Ref499807960"/>
      <w:bookmarkStart w:id="80" w:name="_Toc265516742"/>
      <w:bookmarkStart w:id="81" w:name="_Toc332195658"/>
      <w:bookmarkStart w:id="82" w:name="_Toc499116097"/>
      <w:bookmarkStart w:id="83" w:name="_Toc34394280"/>
      <w:bookmarkStart w:id="84" w:name="_Toc184117019"/>
      <w:bookmarkStart w:id="85" w:name="_Toc236307334"/>
      <w:r w:rsidRPr="00667BCF">
        <w:lastRenderedPageBreak/>
        <w:t xml:space="preserve">Table </w:t>
      </w:r>
      <w:r w:rsidRPr="004C388A">
        <w:fldChar w:fldCharType="begin"/>
      </w:r>
      <w:r w:rsidRPr="004C388A">
        <w:instrText xml:space="preserve"> SEQ Table \* ARABIC </w:instrText>
      </w:r>
      <w:r w:rsidRPr="004C388A">
        <w:fldChar w:fldCharType="separate"/>
      </w:r>
      <w:r w:rsidR="00845676">
        <w:rPr>
          <w:noProof/>
        </w:rPr>
        <w:t>1</w:t>
      </w:r>
      <w:r w:rsidRPr="004C388A">
        <w:fldChar w:fldCharType="end"/>
      </w:r>
      <w:bookmarkEnd w:id="79"/>
      <w:r w:rsidRPr="00EC120D">
        <w:t xml:space="preserve"> – Examples of DataTypes</w:t>
      </w:r>
      <w:bookmarkEnd w:id="80"/>
      <w:bookmarkEnd w:id="81"/>
      <w:bookmarkEnd w:id="82"/>
      <w:bookmarkEnd w:id="83"/>
      <w:bookmarkEnd w:id="84"/>
      <w:bookmarkEnd w:id="85"/>
    </w:p>
    <w:tbl>
      <w:tblPr>
        <w:tblW w:w="903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10"/>
        <w:gridCol w:w="709"/>
        <w:gridCol w:w="708"/>
        <w:gridCol w:w="1418"/>
        <w:gridCol w:w="3787"/>
      </w:tblGrid>
      <w:tr w:rsidR="005444A2" w:rsidRPr="00EC120D" w14:paraId="7CDFE971" w14:textId="77777777" w:rsidTr="005444A2">
        <w:trPr>
          <w:jc w:val="center"/>
        </w:trPr>
        <w:tc>
          <w:tcPr>
            <w:tcW w:w="2410" w:type="dxa"/>
            <w:tcBorders>
              <w:top w:val="single" w:sz="4" w:space="0" w:color="auto"/>
              <w:left w:val="single" w:sz="4" w:space="0" w:color="auto"/>
              <w:bottom w:val="double" w:sz="4" w:space="0" w:color="auto"/>
              <w:right w:val="single" w:sz="4" w:space="0" w:color="auto"/>
            </w:tcBorders>
          </w:tcPr>
          <w:p w14:paraId="3C2A66ED" w14:textId="77777777" w:rsidR="005444A2" w:rsidRPr="004C388A" w:rsidRDefault="005444A2" w:rsidP="005444A2">
            <w:pPr>
              <w:pStyle w:val="TableText"/>
              <w:rPr>
                <w:b/>
                <w:lang w:val="en-GB"/>
              </w:rPr>
            </w:pPr>
            <w:r w:rsidRPr="004C388A">
              <w:rPr>
                <w:b/>
                <w:lang w:val="en-GB"/>
              </w:rPr>
              <w:t>Notation</w:t>
            </w:r>
          </w:p>
        </w:tc>
        <w:tc>
          <w:tcPr>
            <w:tcW w:w="709" w:type="dxa"/>
            <w:tcBorders>
              <w:top w:val="single" w:sz="4" w:space="0" w:color="auto"/>
              <w:left w:val="single" w:sz="4" w:space="0" w:color="auto"/>
              <w:bottom w:val="double" w:sz="4" w:space="0" w:color="auto"/>
              <w:right w:val="single" w:sz="4" w:space="0" w:color="auto"/>
            </w:tcBorders>
          </w:tcPr>
          <w:p w14:paraId="41BB6E56" w14:textId="77777777" w:rsidR="005444A2" w:rsidRPr="004C388A" w:rsidRDefault="005444A2" w:rsidP="005444A2">
            <w:pPr>
              <w:pStyle w:val="TableText"/>
              <w:rPr>
                <w:b/>
                <w:lang w:val="en-GB"/>
              </w:rPr>
            </w:pPr>
            <w:r w:rsidRPr="004C388A">
              <w:rPr>
                <w:b/>
                <w:lang w:val="en-GB"/>
              </w:rPr>
              <w:t>Data</w:t>
            </w:r>
            <w:r w:rsidRPr="004C388A">
              <w:rPr>
                <w:b/>
                <w:lang w:val="en-GB"/>
              </w:rPr>
              <w:softHyphen/>
              <w:t>Type</w:t>
            </w:r>
          </w:p>
        </w:tc>
        <w:tc>
          <w:tcPr>
            <w:tcW w:w="708" w:type="dxa"/>
            <w:tcBorders>
              <w:top w:val="single" w:sz="4" w:space="0" w:color="auto"/>
              <w:left w:val="single" w:sz="4" w:space="0" w:color="auto"/>
              <w:bottom w:val="double" w:sz="4" w:space="0" w:color="auto"/>
              <w:right w:val="single" w:sz="4" w:space="0" w:color="auto"/>
            </w:tcBorders>
          </w:tcPr>
          <w:p w14:paraId="4E84A3B8" w14:textId="77777777" w:rsidR="005444A2" w:rsidRPr="004C388A" w:rsidRDefault="005444A2" w:rsidP="005444A2">
            <w:pPr>
              <w:pStyle w:val="TableText"/>
              <w:rPr>
                <w:b/>
                <w:lang w:val="en-GB"/>
              </w:rPr>
            </w:pPr>
            <w:r w:rsidRPr="004C388A">
              <w:rPr>
                <w:b/>
                <w:lang w:val="en-GB"/>
              </w:rPr>
              <w:t>Value</w:t>
            </w:r>
            <w:r w:rsidRPr="004C388A">
              <w:rPr>
                <w:b/>
                <w:lang w:val="en-GB"/>
              </w:rPr>
              <w:softHyphen/>
              <w:t>Rank</w:t>
            </w:r>
          </w:p>
        </w:tc>
        <w:tc>
          <w:tcPr>
            <w:tcW w:w="1418" w:type="dxa"/>
            <w:tcBorders>
              <w:top w:val="single" w:sz="4" w:space="0" w:color="auto"/>
              <w:left w:val="single" w:sz="4" w:space="0" w:color="auto"/>
              <w:bottom w:val="double" w:sz="4" w:space="0" w:color="auto"/>
              <w:right w:val="single" w:sz="4" w:space="0" w:color="auto"/>
            </w:tcBorders>
          </w:tcPr>
          <w:p w14:paraId="5189B8D0" w14:textId="77777777" w:rsidR="005444A2" w:rsidRPr="004C388A" w:rsidRDefault="005444A2" w:rsidP="005444A2">
            <w:pPr>
              <w:pStyle w:val="TableText"/>
              <w:rPr>
                <w:b/>
                <w:lang w:val="en-GB"/>
              </w:rPr>
            </w:pPr>
            <w:r w:rsidRPr="004C388A">
              <w:rPr>
                <w:b/>
                <w:lang w:val="en-GB"/>
              </w:rPr>
              <w:t>Array</w:t>
            </w:r>
            <w:r w:rsidRPr="004C388A">
              <w:rPr>
                <w:b/>
                <w:lang w:val="en-GB"/>
              </w:rPr>
              <w:softHyphen/>
              <w:t>Dimensions</w:t>
            </w:r>
          </w:p>
        </w:tc>
        <w:tc>
          <w:tcPr>
            <w:tcW w:w="3787" w:type="dxa"/>
            <w:tcBorders>
              <w:top w:val="single" w:sz="4" w:space="0" w:color="auto"/>
              <w:left w:val="single" w:sz="4" w:space="0" w:color="auto"/>
              <w:bottom w:val="double" w:sz="4" w:space="0" w:color="auto"/>
              <w:right w:val="single" w:sz="4" w:space="0" w:color="auto"/>
            </w:tcBorders>
          </w:tcPr>
          <w:p w14:paraId="2B83DDC7" w14:textId="77777777" w:rsidR="005444A2" w:rsidRPr="004C388A" w:rsidRDefault="005444A2" w:rsidP="005444A2">
            <w:pPr>
              <w:pStyle w:val="TableText"/>
              <w:rPr>
                <w:b/>
                <w:lang w:val="en-GB"/>
              </w:rPr>
            </w:pPr>
            <w:r w:rsidRPr="004C388A">
              <w:rPr>
                <w:b/>
                <w:lang w:val="en-GB"/>
              </w:rPr>
              <w:t>Description</w:t>
            </w:r>
          </w:p>
        </w:tc>
      </w:tr>
      <w:tr w:rsidR="00716514" w:rsidRPr="00EC120D" w14:paraId="54242F35" w14:textId="77777777" w:rsidTr="005444A2">
        <w:trPr>
          <w:jc w:val="center"/>
        </w:trPr>
        <w:tc>
          <w:tcPr>
            <w:tcW w:w="2410" w:type="dxa"/>
            <w:tcBorders>
              <w:top w:val="double" w:sz="4" w:space="0" w:color="auto"/>
              <w:left w:val="single" w:sz="4" w:space="0" w:color="auto"/>
              <w:bottom w:val="single" w:sz="4" w:space="0" w:color="auto"/>
              <w:right w:val="single" w:sz="4" w:space="0" w:color="auto"/>
            </w:tcBorders>
          </w:tcPr>
          <w:p w14:paraId="350B7F33" w14:textId="6EF858B1" w:rsidR="00716514" w:rsidRPr="004C388A" w:rsidRDefault="00716514" w:rsidP="00716514">
            <w:pPr>
              <w:pStyle w:val="TableText"/>
              <w:rPr>
                <w:lang w:val="en-GB"/>
              </w:rPr>
            </w:pPr>
            <w:r w:rsidRPr="004C388A">
              <w:rPr>
                <w:lang w:val="en-GB"/>
              </w:rPr>
              <w:t>0:Int32</w:t>
            </w:r>
          </w:p>
        </w:tc>
        <w:tc>
          <w:tcPr>
            <w:tcW w:w="709" w:type="dxa"/>
            <w:tcBorders>
              <w:top w:val="double" w:sz="4" w:space="0" w:color="auto"/>
              <w:left w:val="single" w:sz="4" w:space="0" w:color="auto"/>
              <w:bottom w:val="single" w:sz="4" w:space="0" w:color="auto"/>
              <w:right w:val="single" w:sz="4" w:space="0" w:color="auto"/>
            </w:tcBorders>
          </w:tcPr>
          <w:p w14:paraId="151B97C7" w14:textId="7491F7DB" w:rsidR="00716514" w:rsidRPr="004C388A" w:rsidRDefault="00716514" w:rsidP="00716514">
            <w:pPr>
              <w:pStyle w:val="TableText"/>
              <w:rPr>
                <w:lang w:val="en-GB"/>
              </w:rPr>
            </w:pPr>
            <w:r w:rsidRPr="004C388A">
              <w:rPr>
                <w:lang w:val="en-GB"/>
              </w:rPr>
              <w:t>0:Int32</w:t>
            </w:r>
          </w:p>
        </w:tc>
        <w:tc>
          <w:tcPr>
            <w:tcW w:w="708" w:type="dxa"/>
            <w:tcBorders>
              <w:top w:val="double" w:sz="4" w:space="0" w:color="auto"/>
              <w:left w:val="single" w:sz="4" w:space="0" w:color="auto"/>
              <w:bottom w:val="single" w:sz="4" w:space="0" w:color="auto"/>
              <w:right w:val="single" w:sz="4" w:space="0" w:color="auto"/>
            </w:tcBorders>
          </w:tcPr>
          <w:p w14:paraId="5E9A755F" w14:textId="5AA58857" w:rsidR="00716514" w:rsidRPr="004C388A" w:rsidRDefault="00716514" w:rsidP="00716514">
            <w:pPr>
              <w:pStyle w:val="TableText"/>
              <w:rPr>
                <w:lang w:val="en-GB"/>
              </w:rPr>
            </w:pPr>
            <w:r w:rsidRPr="004C388A">
              <w:rPr>
                <w:rFonts w:cs="Arial"/>
                <w:lang w:val="en-GB"/>
              </w:rPr>
              <w:t>-</w:t>
            </w:r>
            <w:r w:rsidRPr="004C388A">
              <w:rPr>
                <w:lang w:val="en-GB"/>
              </w:rPr>
              <w:t>1</w:t>
            </w:r>
          </w:p>
        </w:tc>
        <w:tc>
          <w:tcPr>
            <w:tcW w:w="1418" w:type="dxa"/>
            <w:tcBorders>
              <w:top w:val="double" w:sz="4" w:space="0" w:color="auto"/>
              <w:left w:val="single" w:sz="4" w:space="0" w:color="auto"/>
              <w:bottom w:val="single" w:sz="4" w:space="0" w:color="auto"/>
              <w:right w:val="single" w:sz="4" w:space="0" w:color="auto"/>
            </w:tcBorders>
          </w:tcPr>
          <w:p w14:paraId="6695B3AC" w14:textId="28E4148E" w:rsidR="00716514" w:rsidRPr="004C388A" w:rsidRDefault="00716514" w:rsidP="00716514">
            <w:pPr>
              <w:pStyle w:val="TableText"/>
              <w:rPr>
                <w:lang w:val="en-GB"/>
              </w:rPr>
            </w:pPr>
            <w:r w:rsidRPr="004C388A">
              <w:rPr>
                <w:lang w:val="en-GB"/>
              </w:rPr>
              <w:t>omitted or null</w:t>
            </w:r>
          </w:p>
        </w:tc>
        <w:tc>
          <w:tcPr>
            <w:tcW w:w="3787" w:type="dxa"/>
            <w:tcBorders>
              <w:top w:val="double" w:sz="4" w:space="0" w:color="auto"/>
              <w:left w:val="single" w:sz="4" w:space="0" w:color="auto"/>
              <w:bottom w:val="single" w:sz="4" w:space="0" w:color="auto"/>
              <w:right w:val="single" w:sz="4" w:space="0" w:color="auto"/>
            </w:tcBorders>
          </w:tcPr>
          <w:p w14:paraId="181AB87C" w14:textId="705DC27C" w:rsidR="00716514" w:rsidRPr="004C388A" w:rsidRDefault="00716514" w:rsidP="00716514">
            <w:pPr>
              <w:pStyle w:val="TableText"/>
              <w:rPr>
                <w:lang w:val="en-GB"/>
              </w:rPr>
            </w:pPr>
            <w:r w:rsidRPr="004C388A">
              <w:rPr>
                <w:lang w:val="en-GB"/>
              </w:rPr>
              <w:t>A scalar Int32.</w:t>
            </w:r>
          </w:p>
        </w:tc>
      </w:tr>
      <w:tr w:rsidR="00716514" w:rsidRPr="00EC120D" w14:paraId="42A1D82C"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C17EB58" w14:textId="53504C60" w:rsidR="00716514" w:rsidRPr="004C388A" w:rsidRDefault="00716514" w:rsidP="00716514">
            <w:pPr>
              <w:pStyle w:val="TableText"/>
              <w:rPr>
                <w:lang w:val="en-GB"/>
              </w:rPr>
            </w:pPr>
            <w:r w:rsidRPr="00716514">
              <w:rPr>
                <w:lang w:val="en-GB"/>
              </w:rPr>
              <w:t>0:Int32{OneOrMoreDimensions}</w:t>
            </w:r>
          </w:p>
        </w:tc>
        <w:tc>
          <w:tcPr>
            <w:tcW w:w="709" w:type="dxa"/>
            <w:tcBorders>
              <w:top w:val="single" w:sz="4" w:space="0" w:color="auto"/>
              <w:left w:val="single" w:sz="4" w:space="0" w:color="auto"/>
              <w:bottom w:val="single" w:sz="4" w:space="0" w:color="auto"/>
              <w:right w:val="single" w:sz="4" w:space="0" w:color="auto"/>
            </w:tcBorders>
          </w:tcPr>
          <w:p w14:paraId="1CAC771F" w14:textId="4A8ED1D2"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1F62A62C" w14:textId="6414420C" w:rsidR="00716514" w:rsidRPr="004C388A" w:rsidRDefault="00716514" w:rsidP="00716514">
            <w:pPr>
              <w:pStyle w:val="TableText"/>
              <w:rPr>
                <w:rFonts w:cs="Arial"/>
                <w:lang w:val="en-GB"/>
              </w:rPr>
            </w:pPr>
            <w:r>
              <w:rPr>
                <w:rFonts w:cs="Arial"/>
                <w:lang w:val="en-GB"/>
              </w:rPr>
              <w:t>0</w:t>
            </w:r>
          </w:p>
        </w:tc>
        <w:tc>
          <w:tcPr>
            <w:tcW w:w="1418" w:type="dxa"/>
            <w:tcBorders>
              <w:top w:val="single" w:sz="4" w:space="0" w:color="auto"/>
              <w:left w:val="single" w:sz="4" w:space="0" w:color="auto"/>
              <w:bottom w:val="single" w:sz="4" w:space="0" w:color="auto"/>
              <w:right w:val="single" w:sz="4" w:space="0" w:color="auto"/>
            </w:tcBorders>
          </w:tcPr>
          <w:p w14:paraId="268DAB85" w14:textId="7836C19D"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23F9D660" w14:textId="5BE17747" w:rsidR="00716514" w:rsidRPr="004C388A" w:rsidRDefault="00716514" w:rsidP="00716514">
            <w:pPr>
              <w:pStyle w:val="TableText"/>
              <w:rPr>
                <w:lang w:val="en-GB"/>
              </w:rPr>
            </w:pPr>
            <w:r w:rsidRPr="00716514">
              <w:rPr>
                <w:lang w:val="en-GB"/>
              </w:rPr>
              <w:t>The Int32 value is an array with one or more dimensions.</w:t>
            </w:r>
          </w:p>
        </w:tc>
      </w:tr>
      <w:tr w:rsidR="00716514" w:rsidRPr="00EC120D" w14:paraId="2748339B"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0B33ED02"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621816A7"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5129F5F5" w14:textId="77777777" w:rsidR="00716514" w:rsidRPr="004C388A" w:rsidRDefault="00716514" w:rsidP="00716514">
            <w:pPr>
              <w:pStyle w:val="TableText"/>
              <w:rPr>
                <w:lang w:val="en-GB"/>
              </w:rPr>
            </w:pPr>
            <w:r w:rsidRPr="004C388A">
              <w:rPr>
                <w:lang w:val="en-GB"/>
              </w:rPr>
              <w:t>1</w:t>
            </w:r>
          </w:p>
        </w:tc>
        <w:tc>
          <w:tcPr>
            <w:tcW w:w="1418" w:type="dxa"/>
            <w:tcBorders>
              <w:top w:val="single" w:sz="4" w:space="0" w:color="auto"/>
              <w:left w:val="single" w:sz="4" w:space="0" w:color="auto"/>
              <w:bottom w:val="single" w:sz="4" w:space="0" w:color="auto"/>
              <w:right w:val="single" w:sz="4" w:space="0" w:color="auto"/>
            </w:tcBorders>
          </w:tcPr>
          <w:p w14:paraId="51CDAA6B" w14:textId="77777777" w:rsidR="00716514" w:rsidRPr="004C388A" w:rsidRDefault="00716514" w:rsidP="00716514">
            <w:pPr>
              <w:pStyle w:val="TableText"/>
              <w:rPr>
                <w:lang w:val="en-GB"/>
              </w:rPr>
            </w:pPr>
            <w:r w:rsidRPr="004C388A">
              <w:rPr>
                <w:lang w:val="en-GB"/>
              </w:rPr>
              <w:t>omitted or {0}</w:t>
            </w:r>
          </w:p>
        </w:tc>
        <w:tc>
          <w:tcPr>
            <w:tcW w:w="3787" w:type="dxa"/>
            <w:tcBorders>
              <w:top w:val="single" w:sz="4" w:space="0" w:color="auto"/>
              <w:left w:val="single" w:sz="4" w:space="0" w:color="auto"/>
              <w:bottom w:val="single" w:sz="4" w:space="0" w:color="auto"/>
              <w:right w:val="single" w:sz="4" w:space="0" w:color="auto"/>
            </w:tcBorders>
          </w:tcPr>
          <w:p w14:paraId="5A0FB2B8" w14:textId="77777777" w:rsidR="00716514" w:rsidRPr="004C388A" w:rsidRDefault="00716514" w:rsidP="00716514">
            <w:pPr>
              <w:pStyle w:val="TableText"/>
              <w:rPr>
                <w:lang w:val="en-GB"/>
              </w:rPr>
            </w:pPr>
            <w:r w:rsidRPr="004C388A">
              <w:rPr>
                <w:lang w:val="en-GB"/>
              </w:rPr>
              <w:t>Single-dimensional array of Int32 with an unknown size.</w:t>
            </w:r>
          </w:p>
        </w:tc>
      </w:tr>
      <w:tr w:rsidR="00716514" w:rsidRPr="00EC120D" w14:paraId="66802AF4"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17F09754"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03EA391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B9C5349"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4733F900" w14:textId="77777777" w:rsidR="00716514" w:rsidRPr="004C388A" w:rsidRDefault="00716514" w:rsidP="00716514">
            <w:pPr>
              <w:pStyle w:val="TableText"/>
              <w:rPr>
                <w:lang w:val="en-GB"/>
              </w:rPr>
            </w:pPr>
            <w:r w:rsidRPr="004C388A">
              <w:rPr>
                <w:lang w:val="en-GB"/>
              </w:rPr>
              <w:t>omitted or {0,0}</w:t>
            </w:r>
          </w:p>
        </w:tc>
        <w:tc>
          <w:tcPr>
            <w:tcW w:w="3787" w:type="dxa"/>
            <w:tcBorders>
              <w:top w:val="single" w:sz="4" w:space="0" w:color="auto"/>
              <w:left w:val="single" w:sz="4" w:space="0" w:color="auto"/>
              <w:bottom w:val="single" w:sz="4" w:space="0" w:color="auto"/>
              <w:right w:val="single" w:sz="4" w:space="0" w:color="auto"/>
            </w:tcBorders>
          </w:tcPr>
          <w:p w14:paraId="2FE45AE7" w14:textId="77777777" w:rsidR="00716514" w:rsidRPr="004C388A" w:rsidRDefault="00716514" w:rsidP="00716514">
            <w:pPr>
              <w:pStyle w:val="TableText"/>
              <w:rPr>
                <w:lang w:val="en-GB"/>
              </w:rPr>
            </w:pPr>
            <w:r w:rsidRPr="004C388A">
              <w:rPr>
                <w:lang w:val="en-GB"/>
              </w:rPr>
              <w:t>Two-dimensional array of Int32 with unknown sizes for both dimensions.</w:t>
            </w:r>
          </w:p>
        </w:tc>
      </w:tr>
      <w:tr w:rsidR="00716514" w:rsidRPr="00EC120D" w14:paraId="4B5ABEA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DFCC714" w14:textId="77777777" w:rsidR="00716514" w:rsidRPr="004C388A" w:rsidRDefault="00716514" w:rsidP="00716514">
            <w:pPr>
              <w:pStyle w:val="TableText"/>
              <w:rPr>
                <w:lang w:val="en-GB"/>
              </w:rPr>
            </w:pPr>
            <w:r w:rsidRPr="004C388A">
              <w:rPr>
                <w:lang w:val="en-GB"/>
              </w:rPr>
              <w:t>0:Int32[3][]</w:t>
            </w:r>
          </w:p>
        </w:tc>
        <w:tc>
          <w:tcPr>
            <w:tcW w:w="709" w:type="dxa"/>
            <w:tcBorders>
              <w:top w:val="single" w:sz="4" w:space="0" w:color="auto"/>
              <w:left w:val="single" w:sz="4" w:space="0" w:color="auto"/>
              <w:bottom w:val="single" w:sz="4" w:space="0" w:color="auto"/>
              <w:right w:val="single" w:sz="4" w:space="0" w:color="auto"/>
            </w:tcBorders>
          </w:tcPr>
          <w:p w14:paraId="456E2E72"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EF89FA3"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310E9FD" w14:textId="77777777" w:rsidR="00716514" w:rsidRPr="004C388A" w:rsidRDefault="00716514" w:rsidP="00716514">
            <w:pPr>
              <w:pStyle w:val="TableText"/>
              <w:rPr>
                <w:lang w:val="en-GB"/>
              </w:rPr>
            </w:pPr>
            <w:r w:rsidRPr="004C388A">
              <w:rPr>
                <w:lang w:val="en-GB"/>
              </w:rPr>
              <w:t>{3,0}</w:t>
            </w:r>
          </w:p>
        </w:tc>
        <w:tc>
          <w:tcPr>
            <w:tcW w:w="3787" w:type="dxa"/>
            <w:tcBorders>
              <w:top w:val="single" w:sz="4" w:space="0" w:color="auto"/>
              <w:left w:val="single" w:sz="4" w:space="0" w:color="auto"/>
              <w:bottom w:val="single" w:sz="4" w:space="0" w:color="auto"/>
              <w:right w:val="single" w:sz="4" w:space="0" w:color="auto"/>
            </w:tcBorders>
          </w:tcPr>
          <w:p w14:paraId="0AED441D" w14:textId="77777777" w:rsidR="00716514" w:rsidRPr="004C388A" w:rsidRDefault="00716514" w:rsidP="00716514">
            <w:pPr>
              <w:pStyle w:val="TableText"/>
              <w:rPr>
                <w:lang w:val="en-GB"/>
              </w:rPr>
            </w:pPr>
            <w:r w:rsidRPr="004C388A">
              <w:rPr>
                <w:lang w:val="en-GB"/>
              </w:rPr>
              <w:t>Two-dimensional array of Int32 with a size of 3 for the first dimension and an unknown size for the second dimension.</w:t>
            </w:r>
          </w:p>
        </w:tc>
      </w:tr>
      <w:tr w:rsidR="00716514" w:rsidRPr="00EC120D" w14:paraId="4518060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3514716" w14:textId="77777777" w:rsidR="00716514" w:rsidRPr="004C388A" w:rsidRDefault="00716514" w:rsidP="00716514">
            <w:pPr>
              <w:pStyle w:val="TableText"/>
              <w:rPr>
                <w:lang w:val="en-GB"/>
              </w:rPr>
            </w:pPr>
            <w:r w:rsidRPr="004C388A">
              <w:rPr>
                <w:lang w:val="en-GB"/>
              </w:rPr>
              <w:t>0:Int32[5][3]</w:t>
            </w:r>
          </w:p>
        </w:tc>
        <w:tc>
          <w:tcPr>
            <w:tcW w:w="709" w:type="dxa"/>
            <w:tcBorders>
              <w:top w:val="single" w:sz="4" w:space="0" w:color="auto"/>
              <w:left w:val="single" w:sz="4" w:space="0" w:color="auto"/>
              <w:bottom w:val="single" w:sz="4" w:space="0" w:color="auto"/>
              <w:right w:val="single" w:sz="4" w:space="0" w:color="auto"/>
            </w:tcBorders>
          </w:tcPr>
          <w:p w14:paraId="1021143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6010B015"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7B40015F" w14:textId="77777777" w:rsidR="00716514" w:rsidRPr="004C388A" w:rsidRDefault="00716514" w:rsidP="00716514">
            <w:pPr>
              <w:pStyle w:val="TableText"/>
              <w:rPr>
                <w:lang w:val="en-GB"/>
              </w:rPr>
            </w:pPr>
            <w:r w:rsidRPr="004C388A">
              <w:rPr>
                <w:lang w:val="en-GB"/>
              </w:rPr>
              <w:t>{5,3}</w:t>
            </w:r>
          </w:p>
        </w:tc>
        <w:tc>
          <w:tcPr>
            <w:tcW w:w="3787" w:type="dxa"/>
            <w:tcBorders>
              <w:top w:val="single" w:sz="4" w:space="0" w:color="auto"/>
              <w:left w:val="single" w:sz="4" w:space="0" w:color="auto"/>
              <w:bottom w:val="single" w:sz="4" w:space="0" w:color="auto"/>
              <w:right w:val="single" w:sz="4" w:space="0" w:color="auto"/>
            </w:tcBorders>
          </w:tcPr>
          <w:p w14:paraId="6181A15B" w14:textId="77777777" w:rsidR="00716514" w:rsidRPr="004C388A" w:rsidRDefault="00716514" w:rsidP="00716514">
            <w:pPr>
              <w:pStyle w:val="TableText"/>
              <w:rPr>
                <w:lang w:val="en-GB"/>
              </w:rPr>
            </w:pPr>
            <w:r w:rsidRPr="004C388A">
              <w:rPr>
                <w:lang w:val="en-GB"/>
              </w:rPr>
              <w:t>Two-dimensional array of Int32 with a size of 5 for the first dimension and a size of 3 for the second dimension.</w:t>
            </w:r>
          </w:p>
        </w:tc>
      </w:tr>
      <w:tr w:rsidR="00716514" w:rsidRPr="00EC120D" w14:paraId="69476106"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45AC6947" w14:textId="77777777" w:rsidR="00716514" w:rsidRPr="004C388A" w:rsidRDefault="00716514" w:rsidP="00716514">
            <w:pPr>
              <w:pStyle w:val="TableText"/>
              <w:rPr>
                <w:lang w:val="en-GB"/>
              </w:rPr>
            </w:pPr>
            <w:r w:rsidRPr="004C388A">
              <w:rPr>
                <w:lang w:val="en-GB"/>
              </w:rPr>
              <w:t>0:Int32{Any}</w:t>
            </w:r>
          </w:p>
        </w:tc>
        <w:tc>
          <w:tcPr>
            <w:tcW w:w="709" w:type="dxa"/>
            <w:tcBorders>
              <w:top w:val="single" w:sz="4" w:space="0" w:color="auto"/>
              <w:left w:val="single" w:sz="4" w:space="0" w:color="auto"/>
              <w:bottom w:val="single" w:sz="4" w:space="0" w:color="auto"/>
              <w:right w:val="single" w:sz="4" w:space="0" w:color="auto"/>
            </w:tcBorders>
          </w:tcPr>
          <w:p w14:paraId="024F92C0"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1BD8DF1" w14:textId="77777777" w:rsidR="00716514" w:rsidRPr="004C388A" w:rsidRDefault="00716514" w:rsidP="00716514">
            <w:pPr>
              <w:pStyle w:val="TableText"/>
              <w:rPr>
                <w:lang w:val="en-GB"/>
              </w:rPr>
            </w:pPr>
            <w:r w:rsidRPr="004C388A">
              <w:rPr>
                <w:rFonts w:cs="Arial"/>
                <w:lang w:val="en-GB"/>
              </w:rPr>
              <w:t>-</w:t>
            </w: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FFB2741"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011DA4C9" w14:textId="77777777" w:rsidR="00716514" w:rsidRPr="004C388A" w:rsidRDefault="00716514" w:rsidP="00716514">
            <w:pPr>
              <w:pStyle w:val="TableText"/>
              <w:rPr>
                <w:lang w:val="en-GB"/>
              </w:rPr>
            </w:pPr>
            <w:r w:rsidRPr="004C388A">
              <w:rPr>
                <w:lang w:val="en-GB"/>
              </w:rPr>
              <w:t>An Int32 where it is unknown if it is scalar or array with any number of dimensions.</w:t>
            </w:r>
          </w:p>
        </w:tc>
      </w:tr>
      <w:tr w:rsidR="00716514" w:rsidRPr="00EC120D" w14:paraId="4B907708"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262113F" w14:textId="77777777" w:rsidR="00716514" w:rsidRPr="004C388A" w:rsidRDefault="00716514" w:rsidP="00716514">
            <w:pPr>
              <w:pStyle w:val="TableText"/>
              <w:rPr>
                <w:lang w:val="en-GB"/>
              </w:rPr>
            </w:pPr>
            <w:r w:rsidRPr="004C388A">
              <w:rPr>
                <w:lang w:val="en-GB"/>
              </w:rPr>
              <w:t>0:Int32{ScalarOrOneDimension}</w:t>
            </w:r>
          </w:p>
        </w:tc>
        <w:tc>
          <w:tcPr>
            <w:tcW w:w="709" w:type="dxa"/>
            <w:tcBorders>
              <w:top w:val="single" w:sz="4" w:space="0" w:color="auto"/>
              <w:left w:val="single" w:sz="4" w:space="0" w:color="auto"/>
              <w:bottom w:val="single" w:sz="4" w:space="0" w:color="auto"/>
              <w:right w:val="single" w:sz="4" w:space="0" w:color="auto"/>
            </w:tcBorders>
          </w:tcPr>
          <w:p w14:paraId="373CA309"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C476191" w14:textId="77777777" w:rsidR="00716514" w:rsidRPr="004C388A" w:rsidRDefault="00716514" w:rsidP="00716514">
            <w:pPr>
              <w:pStyle w:val="TableText"/>
              <w:rPr>
                <w:lang w:val="en-GB"/>
              </w:rPr>
            </w:pPr>
            <w:r w:rsidRPr="004C388A">
              <w:rPr>
                <w:rFonts w:cs="Arial"/>
                <w:lang w:val="en-GB"/>
              </w:rPr>
              <w:t>-</w:t>
            </w:r>
            <w:r w:rsidRPr="004C388A">
              <w:rPr>
                <w:lang w:val="en-GB"/>
              </w:rPr>
              <w:t>3</w:t>
            </w:r>
          </w:p>
        </w:tc>
        <w:tc>
          <w:tcPr>
            <w:tcW w:w="1418" w:type="dxa"/>
            <w:tcBorders>
              <w:top w:val="single" w:sz="4" w:space="0" w:color="auto"/>
              <w:left w:val="single" w:sz="4" w:space="0" w:color="auto"/>
              <w:bottom w:val="single" w:sz="4" w:space="0" w:color="auto"/>
              <w:right w:val="single" w:sz="4" w:space="0" w:color="auto"/>
            </w:tcBorders>
          </w:tcPr>
          <w:p w14:paraId="4976D496"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6EC66152" w14:textId="77777777" w:rsidR="00716514" w:rsidRPr="004C388A" w:rsidRDefault="00716514" w:rsidP="00716514">
            <w:pPr>
              <w:pStyle w:val="TableText"/>
              <w:rPr>
                <w:lang w:val="en-GB"/>
              </w:rPr>
            </w:pPr>
            <w:r w:rsidRPr="004C388A">
              <w:rPr>
                <w:lang w:val="en-GB"/>
              </w:rPr>
              <w:t>An Int32 where it is either a single-dimensional array or a scalar.</w:t>
            </w:r>
          </w:p>
        </w:tc>
      </w:tr>
    </w:tbl>
    <w:p w14:paraId="00334BA5" w14:textId="77777777" w:rsidR="005444A2" w:rsidRPr="00EC120D" w:rsidRDefault="005444A2" w:rsidP="005444A2">
      <w:pPr>
        <w:pStyle w:val="PARAGRAPH"/>
        <w:spacing w:after="0"/>
        <w:rPr>
          <w:rFonts w:eastAsia="平成明朝"/>
          <w:lang w:eastAsia="fr-FR"/>
        </w:rPr>
      </w:pPr>
    </w:p>
    <w:p w14:paraId="4AE9B555" w14:textId="77777777" w:rsidR="005444A2" w:rsidRPr="00EC120D" w:rsidRDefault="005444A2" w:rsidP="005444A2">
      <w:pPr>
        <w:pStyle w:val="ListBullet2"/>
        <w:tabs>
          <w:tab w:val="left" w:pos="709"/>
        </w:tabs>
        <w:spacing w:line="259" w:lineRule="auto"/>
        <w:ind w:left="709" w:hanging="369"/>
        <w:jc w:val="left"/>
      </w:pPr>
      <w:r w:rsidRPr="00EC120D">
        <w:t xml:space="preserve">The TypeDefinition is specified for </w:t>
      </w:r>
      <w:r w:rsidRPr="00EC120D">
        <w:rPr>
          <w:i/>
        </w:rPr>
        <w:t>Objects</w:t>
      </w:r>
      <w:r w:rsidRPr="00EC120D">
        <w:t xml:space="preserve"> and </w:t>
      </w:r>
      <w:r w:rsidRPr="00EC120D">
        <w:rPr>
          <w:i/>
        </w:rPr>
        <w:t>Variables</w:t>
      </w:r>
      <w:r w:rsidRPr="00EC120D">
        <w:t>.</w:t>
      </w:r>
    </w:p>
    <w:p w14:paraId="02DE6729" w14:textId="77B25C62" w:rsidR="005444A2" w:rsidRPr="00EC120D" w:rsidRDefault="005444A2" w:rsidP="005444A2">
      <w:pPr>
        <w:pStyle w:val="ListBullet2"/>
        <w:tabs>
          <w:tab w:val="left" w:pos="709"/>
        </w:tabs>
        <w:spacing w:line="259" w:lineRule="auto"/>
        <w:ind w:left="709" w:hanging="369"/>
        <w:jc w:val="left"/>
      </w:pPr>
      <w:r w:rsidRPr="00EC120D">
        <w:t xml:space="preserve">The TypeDefinition column specifies a symbolic name for a </w:t>
      </w:r>
      <w:r w:rsidRPr="00EC120D">
        <w:rPr>
          <w:i/>
        </w:rPr>
        <w:t>NodeId</w:t>
      </w:r>
      <w:r w:rsidRPr="00EC120D">
        <w:t xml:space="preserve">, </w:t>
      </w:r>
      <w:r w:rsidR="006A031E" w:rsidRPr="00EC120D">
        <w:t>i.e.,</w:t>
      </w:r>
      <w:r w:rsidRPr="00EC120D">
        <w:t xml:space="preserve"> the specified </w:t>
      </w:r>
      <w:r w:rsidRPr="00EC120D">
        <w:rPr>
          <w:i/>
        </w:rPr>
        <w:t>Node</w:t>
      </w:r>
      <w:r w:rsidRPr="00EC120D">
        <w:t xml:space="preserve"> points with a </w:t>
      </w:r>
      <w:r w:rsidRPr="00EC120D">
        <w:rPr>
          <w:i/>
        </w:rPr>
        <w:t>HasTypeDefinition</w:t>
      </w:r>
      <w:r w:rsidRPr="00EC120D">
        <w:t xml:space="preserve"> </w:t>
      </w:r>
      <w:r w:rsidRPr="00EC120D">
        <w:rPr>
          <w:i/>
        </w:rPr>
        <w:t>Reference</w:t>
      </w:r>
      <w:r w:rsidRPr="00EC120D">
        <w:t xml:space="preserve"> to the corresponding </w:t>
      </w:r>
      <w:r w:rsidRPr="00EC120D">
        <w:rPr>
          <w:i/>
        </w:rPr>
        <w:t>Node</w:t>
      </w:r>
      <w:r w:rsidRPr="00EC120D">
        <w:t>.</w:t>
      </w:r>
    </w:p>
    <w:p w14:paraId="29283343" w14:textId="77777777"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ModellingRule</w:t>
      </w:r>
      <w:r w:rsidRPr="00EC120D">
        <w:t xml:space="preserve"> of the referenced component is provided by specifying the symbolic name of the rule in the </w:t>
      </w:r>
      <w:r w:rsidRPr="00EC120D">
        <w:rPr>
          <w:i/>
        </w:rPr>
        <w:t>ModellingRule</w:t>
      </w:r>
      <w:r w:rsidRPr="00EC120D">
        <w:t xml:space="preserve"> column. In the </w:t>
      </w:r>
      <w:r w:rsidRPr="00EC120D">
        <w:rPr>
          <w:i/>
        </w:rPr>
        <w:t>AddressSpace</w:t>
      </w:r>
      <w:r w:rsidRPr="00EC120D">
        <w:t xml:space="preserve">, the </w:t>
      </w:r>
      <w:r w:rsidRPr="00EC120D">
        <w:rPr>
          <w:i/>
        </w:rPr>
        <w:t>Node</w:t>
      </w:r>
      <w:r w:rsidRPr="00EC120D">
        <w:t xml:space="preserve"> shall use a </w:t>
      </w:r>
      <w:r w:rsidRPr="00EC120D">
        <w:rPr>
          <w:i/>
        </w:rPr>
        <w:t>HasModellingRule</w:t>
      </w:r>
      <w:r w:rsidRPr="00EC120D">
        <w:t xml:space="preserve"> </w:t>
      </w:r>
      <w:r w:rsidRPr="00EC120D">
        <w:rPr>
          <w:i/>
        </w:rPr>
        <w:t>Reference</w:t>
      </w:r>
      <w:r w:rsidRPr="00EC120D">
        <w:t xml:space="preserve"> to point to the corresponding </w:t>
      </w:r>
      <w:r w:rsidRPr="00EC120D">
        <w:rPr>
          <w:i/>
        </w:rPr>
        <w:t>ModellingRule</w:t>
      </w:r>
      <w:r w:rsidRPr="00EC120D">
        <w:t xml:space="preserve"> </w:t>
      </w:r>
      <w:r w:rsidRPr="00EC120D">
        <w:rPr>
          <w:i/>
        </w:rPr>
        <w:t>Object</w:t>
      </w:r>
      <w:r w:rsidRPr="00EC120D">
        <w:t>.</w:t>
      </w:r>
    </w:p>
    <w:p w14:paraId="064360FF" w14:textId="77777777" w:rsidR="005444A2" w:rsidRPr="00EC120D" w:rsidRDefault="005444A2" w:rsidP="005444A2">
      <w:pPr>
        <w:pStyle w:val="PARAGRAPH"/>
      </w:pPr>
      <w:r w:rsidRPr="00EC120D">
        <w:t xml:space="preserve">If the </w:t>
      </w:r>
      <w:r w:rsidRPr="00EC120D">
        <w:rPr>
          <w:i/>
        </w:rPr>
        <w:t>NodeId</w:t>
      </w:r>
      <w:r w:rsidRPr="00EC120D">
        <w:t xml:space="preserve"> of a </w:t>
      </w:r>
      <w:r w:rsidRPr="00EC120D">
        <w:rPr>
          <w:i/>
        </w:rPr>
        <w:t>DataType</w:t>
      </w:r>
      <w:r w:rsidRPr="00EC120D">
        <w:t xml:space="preserve"> is provided, the symbolic name of the </w:t>
      </w:r>
      <w:r w:rsidRPr="00EC120D">
        <w:rPr>
          <w:i/>
        </w:rPr>
        <w:t>Node</w:t>
      </w:r>
      <w:r w:rsidRPr="00EC120D">
        <w:t xml:space="preserve"> representing the </w:t>
      </w:r>
      <w:r w:rsidRPr="00EC120D">
        <w:rPr>
          <w:i/>
        </w:rPr>
        <w:t>DataType</w:t>
      </w:r>
      <w:r w:rsidRPr="00EC120D">
        <w:t xml:space="preserve"> shall be used. </w:t>
      </w:r>
    </w:p>
    <w:p w14:paraId="61ECBDF9" w14:textId="16C9D2FF" w:rsidR="005444A2" w:rsidRPr="00EC120D" w:rsidRDefault="005444A2" w:rsidP="005444A2">
      <w:pPr>
        <w:pStyle w:val="PARAGRAPH"/>
      </w:pPr>
      <w:r w:rsidRPr="00EC120D">
        <w:t xml:space="preserve">Note that if a symbolic name of a different namespace is used, it is prefixed by the </w:t>
      </w:r>
      <w:r w:rsidRPr="00EC120D">
        <w:rPr>
          <w:i/>
          <w:iCs/>
        </w:rPr>
        <w:t>NamespaceIndex</w:t>
      </w:r>
      <w:r w:rsidRPr="00EC120D">
        <w:t xml:space="preserve"> (see </w:t>
      </w:r>
      <w:r w:rsidR="00DF2C8F" w:rsidRPr="00EC120D">
        <w:fldChar w:fldCharType="begin"/>
      </w:r>
      <w:r w:rsidR="00DF2C8F" w:rsidRPr="00EC120D">
        <w:instrText xml:space="preserve"> REF _Ref37835018 \r \h </w:instrText>
      </w:r>
      <w:r w:rsidR="00DF2C8F" w:rsidRPr="00EC120D">
        <w:fldChar w:fldCharType="separate"/>
      </w:r>
      <w:r w:rsidR="00845676">
        <w:t>3.4.2.2</w:t>
      </w:r>
      <w:r w:rsidR="00DF2C8F" w:rsidRPr="00EC120D">
        <w:fldChar w:fldCharType="end"/>
      </w:r>
      <w:r w:rsidRPr="00EC120D">
        <w:t>).</w:t>
      </w:r>
    </w:p>
    <w:p w14:paraId="1E0AA45C" w14:textId="13362850" w:rsidR="005444A2" w:rsidRPr="00705D58" w:rsidRDefault="005444A2" w:rsidP="005444A2">
      <w:pPr>
        <w:pStyle w:val="PARAGRAPH"/>
      </w:pPr>
      <w:r w:rsidRPr="00EC120D">
        <w:rPr>
          <w:i/>
        </w:rPr>
        <w:t>Nodes</w:t>
      </w:r>
      <w:r w:rsidRPr="00EC120D">
        <w:t xml:space="preserve"> of all other </w:t>
      </w:r>
      <w:r w:rsidRPr="00EC120D">
        <w:rPr>
          <w:i/>
        </w:rPr>
        <w:t>NodeClasses</w:t>
      </w:r>
      <w:r w:rsidRPr="00EC120D">
        <w:t xml:space="preserve"> cannot be defined in the same table; therefore, only the used </w:t>
      </w:r>
      <w:r w:rsidRPr="00EC120D">
        <w:rPr>
          <w:i/>
        </w:rPr>
        <w:t>ReferenceType</w:t>
      </w:r>
      <w:r w:rsidRPr="00EC120D">
        <w:t xml:space="preserve">, their </w:t>
      </w:r>
      <w:r w:rsidRPr="00EC120D">
        <w:rPr>
          <w:i/>
        </w:rPr>
        <w:t>NodeClass</w:t>
      </w:r>
      <w:r w:rsidRPr="00EC120D">
        <w:t xml:space="preserve"> and their </w:t>
      </w:r>
      <w:r w:rsidRPr="00EC120D">
        <w:rPr>
          <w:i/>
        </w:rPr>
        <w:t>BrowseName</w:t>
      </w:r>
      <w:r w:rsidRPr="00EC120D">
        <w:t xml:space="preserve"> are specified. A reference to another part of this document points to their </w:t>
      </w:r>
      <w:r w:rsidR="00986188" w:rsidRPr="00EC120D">
        <w:t xml:space="preserve">definition. </w:t>
      </w:r>
      <w:r w:rsidR="00735D65">
        <w:fldChar w:fldCharType="begin"/>
      </w:r>
      <w:r w:rsidR="00735D65">
        <w:instrText xml:space="preserve"> REF _Ref81297423 \h </w:instrText>
      </w:r>
      <w:r w:rsidR="00735D65">
        <w:fldChar w:fldCharType="separate"/>
      </w:r>
      <w:r w:rsidR="00845676" w:rsidRPr="00667BCF">
        <w:t xml:space="preserve">Table </w:t>
      </w:r>
      <w:r w:rsidR="00845676">
        <w:rPr>
          <w:noProof/>
        </w:rPr>
        <w:t>2</w:t>
      </w:r>
      <w:r w:rsidR="00735D65">
        <w:fldChar w:fldCharType="end"/>
      </w:r>
      <w:r w:rsidRPr="00EC120D">
        <w:t xml:space="preserve"> illustrates the table. If no components are provided, the DataType, TypeDefinition and Other</w:t>
      </w:r>
      <w:r w:rsidRPr="00667BCF">
        <w:t xml:space="preserve"> columns </w:t>
      </w:r>
      <w:r w:rsidR="0073304E">
        <w:t>can</w:t>
      </w:r>
      <w:r w:rsidR="0073304E" w:rsidRPr="00667BCF">
        <w:t xml:space="preserve"> </w:t>
      </w:r>
      <w:r w:rsidRPr="00667BCF">
        <w:t xml:space="preserve">be omitted and only a Comment column is introduced to point to the </w:t>
      </w:r>
      <w:r w:rsidRPr="00EC120D">
        <w:rPr>
          <w:i/>
        </w:rPr>
        <w:t>Node</w:t>
      </w:r>
      <w:r w:rsidRPr="00EC120D">
        <w:t xml:space="preserve"> definition.</w:t>
      </w:r>
    </w:p>
    <w:p w14:paraId="2582E86B" w14:textId="07384CF2" w:rsidR="008F5481" w:rsidRPr="0074256B" w:rsidRDefault="008F5481" w:rsidP="008F5481">
      <w:pPr>
        <w:pStyle w:val="PARAGRAPH"/>
        <w:spacing w:before="40" w:after="60"/>
        <w:rPr>
          <w:rFonts w:eastAsia="MS Mincho"/>
        </w:rPr>
      </w:pPr>
      <w:r w:rsidRPr="0074256B">
        <w:rPr>
          <w:rFonts w:eastAsia="MS Mincho"/>
        </w:rPr>
        <w:t xml:space="preserve">Each </w:t>
      </w:r>
      <w:r w:rsidRPr="0074256B">
        <w:rPr>
          <w:rFonts w:eastAsia="MS Mincho"/>
          <w:i/>
          <w:iCs/>
        </w:rPr>
        <w:t>Type</w:t>
      </w:r>
      <w:r w:rsidRPr="0074256B">
        <w:rPr>
          <w:rFonts w:eastAsia="MS Mincho"/>
        </w:rPr>
        <w:t xml:space="preserve"> </w:t>
      </w:r>
      <w:r w:rsidRPr="0074256B">
        <w:rPr>
          <w:rFonts w:eastAsia="MS Mincho"/>
          <w:i/>
          <w:iCs/>
        </w:rPr>
        <w:t>Node</w:t>
      </w:r>
      <w:r w:rsidRPr="0074256B">
        <w:rPr>
          <w:rFonts w:eastAsia="MS Mincho"/>
        </w:rPr>
        <w:t xml:space="preserve"> or well-known </w:t>
      </w:r>
      <w:r w:rsidRPr="0074256B">
        <w:rPr>
          <w:rFonts w:eastAsia="MS Mincho"/>
          <w:i/>
          <w:iCs/>
        </w:rPr>
        <w:t>Instance Node</w:t>
      </w:r>
      <w:r w:rsidRPr="0074256B">
        <w:rPr>
          <w:rFonts w:eastAsia="MS Mincho"/>
        </w:rPr>
        <w:t xml:space="preserve"> defined shall have one or more </w:t>
      </w:r>
      <w:r w:rsidRPr="0074256B">
        <w:rPr>
          <w:rFonts w:eastAsia="MS Mincho"/>
          <w:i/>
          <w:iCs/>
        </w:rPr>
        <w:t>ConformanceUnits</w:t>
      </w:r>
      <w:r w:rsidRPr="0074256B">
        <w:rPr>
          <w:rFonts w:eastAsia="MS Mincho"/>
        </w:rPr>
        <w:t xml:space="preserve"> defined in </w:t>
      </w:r>
      <w:r w:rsidRPr="0074256B">
        <w:rPr>
          <w:rFonts w:eastAsia="MS Mincho"/>
        </w:rPr>
        <w:fldChar w:fldCharType="begin"/>
      </w:r>
      <w:r w:rsidRPr="0074256B">
        <w:rPr>
          <w:rFonts w:eastAsia="MS Mincho"/>
        </w:rPr>
        <w:instrText xml:space="preserve"> REF _Ref85018491 \r \h </w:instrText>
      </w:r>
      <w:r w:rsidRPr="0074256B">
        <w:rPr>
          <w:rFonts w:eastAsia="MS Mincho"/>
        </w:rPr>
      </w:r>
      <w:r w:rsidRPr="0074256B">
        <w:rPr>
          <w:rFonts w:eastAsia="MS Mincho"/>
        </w:rPr>
        <w:fldChar w:fldCharType="separate"/>
      </w:r>
      <w:r w:rsidR="00845676">
        <w:rPr>
          <w:rFonts w:eastAsia="MS Mincho"/>
        </w:rPr>
        <w:t>7</w:t>
      </w:r>
      <w:r w:rsidRPr="0074256B">
        <w:rPr>
          <w:rFonts w:eastAsia="MS Mincho"/>
        </w:rPr>
        <w:fldChar w:fldCharType="end"/>
      </w:r>
      <w:r w:rsidRPr="0074256B">
        <w:rPr>
          <w:rFonts w:eastAsia="MS Mincho"/>
        </w:rPr>
        <w:t xml:space="preserve"> that require the </w:t>
      </w:r>
      <w:r w:rsidRPr="0074256B">
        <w:rPr>
          <w:rFonts w:eastAsia="MS Mincho"/>
          <w:i/>
          <w:iCs/>
        </w:rPr>
        <w:t>Node</w:t>
      </w:r>
      <w:r w:rsidRPr="0074256B">
        <w:rPr>
          <w:rFonts w:eastAsia="MS Mincho"/>
        </w:rPr>
        <w:t xml:space="preserve"> to be in the </w:t>
      </w:r>
      <w:r w:rsidRPr="0074256B">
        <w:rPr>
          <w:rFonts w:eastAsia="MS Mincho"/>
          <w:i/>
          <w:iCs/>
        </w:rPr>
        <w:t>AddressSpace</w:t>
      </w:r>
      <w:r w:rsidRPr="0074256B">
        <w:rPr>
          <w:rFonts w:eastAsia="MS Mincho"/>
        </w:rPr>
        <w:t xml:space="preserve">. </w:t>
      </w:r>
    </w:p>
    <w:p w14:paraId="6C3E5E2B" w14:textId="070098E8" w:rsidR="00541C76" w:rsidRDefault="00541C76" w:rsidP="008F5481">
      <w:pPr>
        <w:pStyle w:val="PARAGRAPH"/>
        <w:spacing w:before="40" w:after="60"/>
      </w:pPr>
      <w:r w:rsidRPr="00EC120D">
        <w:t xml:space="preserve">The relations between </w:t>
      </w:r>
      <w:r w:rsidRPr="00EC120D">
        <w:rPr>
          <w:i/>
          <w:iCs/>
        </w:rPr>
        <w:t>Nodes</w:t>
      </w:r>
      <w:r w:rsidRPr="00EC120D">
        <w:t xml:space="preserve"> and </w:t>
      </w:r>
      <w:r w:rsidRPr="00EC120D">
        <w:rPr>
          <w:i/>
          <w:iCs/>
        </w:rPr>
        <w:t>ConformanceUnits</w:t>
      </w:r>
      <w:r w:rsidRPr="00EC120D">
        <w:t xml:space="preserve"> are defined at the end of the tables defining </w:t>
      </w:r>
      <w:r w:rsidRPr="00EC120D">
        <w:rPr>
          <w:i/>
          <w:iCs/>
        </w:rPr>
        <w:t>Nodes</w:t>
      </w:r>
      <w:r w:rsidRPr="00EC120D">
        <w:t xml:space="preserve">, one row per </w:t>
      </w:r>
      <w:r w:rsidRPr="00EC120D">
        <w:rPr>
          <w:i/>
          <w:iCs/>
        </w:rPr>
        <w:t>ConformanceUnit</w:t>
      </w:r>
      <w:r w:rsidRPr="00EC120D">
        <w:t xml:space="preserve">. The </w:t>
      </w:r>
      <w:r w:rsidRPr="00EC120D">
        <w:rPr>
          <w:i/>
          <w:iCs/>
        </w:rPr>
        <w:t>ConformanceUnit</w:t>
      </w:r>
      <w:r w:rsidR="00DA3497">
        <w:rPr>
          <w:i/>
          <w:iCs/>
        </w:rPr>
        <w:t>s</w:t>
      </w:r>
      <w:r w:rsidRPr="00EC120D">
        <w:t xml:space="preserve"> </w:t>
      </w:r>
      <w:r w:rsidR="00DA3497">
        <w:t>are</w:t>
      </w:r>
      <w:r w:rsidRPr="00EC120D">
        <w:t xml:space="preserve"> reflected </w:t>
      </w:r>
      <w:r w:rsidR="00DA3497">
        <w:t>in the</w:t>
      </w:r>
      <w:r w:rsidRPr="00EC120D">
        <w:t xml:space="preserve"> </w:t>
      </w:r>
      <w:r w:rsidRPr="0074256B">
        <w:rPr>
          <w:i/>
          <w:iCs/>
        </w:rPr>
        <w:t>Category</w:t>
      </w:r>
      <w:r w:rsidRPr="00EC120D">
        <w:t xml:space="preserve"> element</w:t>
      </w:r>
      <w:r w:rsidR="00DA3497" w:rsidRPr="00DA3497">
        <w:rPr>
          <w:rFonts w:eastAsia="MS Mincho"/>
          <w:iCs/>
        </w:rPr>
        <w:t xml:space="preserve"> </w:t>
      </w:r>
      <w:r w:rsidR="00DA3497" w:rsidRPr="0074256B">
        <w:rPr>
          <w:rFonts w:eastAsia="MS Mincho"/>
          <w:iCs/>
        </w:rPr>
        <w:t xml:space="preserve">for the </w:t>
      </w:r>
      <w:r w:rsidR="00DA3497" w:rsidRPr="0074256B">
        <w:rPr>
          <w:rFonts w:eastAsia="MS Mincho"/>
          <w:i/>
        </w:rPr>
        <w:t>Node</w:t>
      </w:r>
      <w:r w:rsidR="00DA3497" w:rsidRPr="0074256B">
        <w:rPr>
          <w:rFonts w:eastAsia="MS Mincho"/>
          <w:iCs/>
        </w:rPr>
        <w:t xml:space="preserve"> definition</w:t>
      </w:r>
      <w:r w:rsidRPr="00EC120D">
        <w:t xml:space="preserve"> in the </w:t>
      </w:r>
      <w:r w:rsidRPr="00EC120D">
        <w:rPr>
          <w:i/>
          <w:iCs/>
        </w:rPr>
        <w:t>UANodeSet</w:t>
      </w:r>
      <w:r w:rsidRPr="00EC120D">
        <w:t xml:space="preserve"> (see </w:t>
      </w:r>
      <w:r w:rsidRPr="00EC120D">
        <w:fldChar w:fldCharType="begin"/>
      </w:r>
      <w:r w:rsidRPr="00EC120D">
        <w:instrText xml:space="preserve"> REF UAPart6 \h </w:instrText>
      </w:r>
      <w:r w:rsidRPr="00EC120D">
        <w:fldChar w:fldCharType="separate"/>
      </w:r>
      <w:r w:rsidR="00845676">
        <w:t>OPC 10000-6, OPC Unified Architecture - Part 6: Mappings, which this document extends with a new DataEncoding.</w:t>
      </w:r>
      <w:r w:rsidRPr="00EC120D">
        <w:fldChar w:fldCharType="end"/>
      </w:r>
      <w:r w:rsidRPr="00EC120D">
        <w:t>).</w:t>
      </w:r>
    </w:p>
    <w:p w14:paraId="75444632" w14:textId="1E727B01" w:rsidR="00D7042F" w:rsidRPr="0074256B" w:rsidRDefault="000C0C19" w:rsidP="007937B3">
      <w:pPr>
        <w:pStyle w:val="PARAGRAPH"/>
        <w:spacing w:before="40" w:after="60"/>
        <w:rPr>
          <w:rFonts w:eastAsia="MS Mincho"/>
          <w:iCs/>
        </w:rPr>
      </w:pPr>
      <w:r w:rsidRPr="0074256B">
        <w:rPr>
          <w:rFonts w:eastAsia="MS Mincho"/>
          <w:iCs/>
        </w:rPr>
        <w:t>The</w:t>
      </w:r>
      <w:r w:rsidR="00CF70FB" w:rsidRPr="0074256B">
        <w:rPr>
          <w:rFonts w:eastAsia="MS Mincho"/>
          <w:iCs/>
        </w:rPr>
        <w:t xml:space="preserve"> list of </w:t>
      </w:r>
      <w:r w:rsidR="00CF70FB" w:rsidRPr="0074256B">
        <w:rPr>
          <w:rFonts w:eastAsia="MS Mincho"/>
          <w:i/>
        </w:rPr>
        <w:t xml:space="preserve">ConformanceUnits </w:t>
      </w:r>
      <w:r w:rsidRPr="0074256B">
        <w:rPr>
          <w:rFonts w:eastAsia="MS Mincho"/>
          <w:i/>
        </w:rPr>
        <w:t>in</w:t>
      </w:r>
      <w:r w:rsidR="00CF70FB" w:rsidRPr="0074256B">
        <w:rPr>
          <w:rFonts w:eastAsia="MS Mincho"/>
          <w:iCs/>
        </w:rPr>
        <w:t xml:space="preserve"> the</w:t>
      </w:r>
      <w:r w:rsidR="00CF70FB" w:rsidRPr="0074256B">
        <w:rPr>
          <w:rFonts w:eastAsia="MS Mincho"/>
          <w:i/>
        </w:rPr>
        <w:t xml:space="preserve"> UANodeSet</w:t>
      </w:r>
      <w:r w:rsidR="00CF70FB" w:rsidRPr="0074256B">
        <w:rPr>
          <w:rFonts w:eastAsia="MS Mincho"/>
          <w:iCs/>
        </w:rPr>
        <w:t xml:space="preserve"> </w:t>
      </w:r>
      <w:r w:rsidR="007937B3" w:rsidRPr="0074256B">
        <w:rPr>
          <w:rFonts w:eastAsia="MS Mincho"/>
          <w:iCs/>
        </w:rPr>
        <w:t xml:space="preserve">allows </w:t>
      </w:r>
      <w:r w:rsidR="007937B3" w:rsidRPr="0074256B">
        <w:rPr>
          <w:rFonts w:eastAsia="MS Mincho"/>
          <w:i/>
        </w:rPr>
        <w:t>Server</w:t>
      </w:r>
      <w:r w:rsidR="00705D58">
        <w:rPr>
          <w:rFonts w:eastAsia="MS Mincho"/>
          <w:iCs/>
        </w:rPr>
        <w:t xml:space="preserve">s </w:t>
      </w:r>
      <w:r w:rsidR="007937B3" w:rsidRPr="0074256B">
        <w:rPr>
          <w:rFonts w:eastAsia="MS Mincho"/>
          <w:iCs/>
        </w:rPr>
        <w:t>to optimize resource consumption by using a list of</w:t>
      </w:r>
      <w:r w:rsidRPr="0074256B">
        <w:rPr>
          <w:rFonts w:eastAsia="MS Mincho"/>
          <w:iCs/>
        </w:rPr>
        <w:t xml:space="preserve"> supported</w:t>
      </w:r>
      <w:r w:rsidR="007937B3" w:rsidRPr="0074256B">
        <w:rPr>
          <w:rFonts w:eastAsia="MS Mincho"/>
          <w:iCs/>
        </w:rPr>
        <w:t xml:space="preserve"> </w:t>
      </w:r>
      <w:r w:rsidR="007937B3" w:rsidRPr="0074256B">
        <w:rPr>
          <w:rFonts w:eastAsia="MS Mincho"/>
          <w:i/>
        </w:rPr>
        <w:t>ConformanceUnits</w:t>
      </w:r>
      <w:r w:rsidR="007937B3" w:rsidRPr="0074256B">
        <w:rPr>
          <w:rFonts w:eastAsia="MS Mincho"/>
          <w:iCs/>
        </w:rPr>
        <w:t xml:space="preserve"> to select a subset of the </w:t>
      </w:r>
      <w:r w:rsidR="007937B3" w:rsidRPr="0074256B">
        <w:rPr>
          <w:rFonts w:eastAsia="MS Mincho"/>
          <w:i/>
        </w:rPr>
        <w:t>Nodes</w:t>
      </w:r>
      <w:r w:rsidR="007937B3" w:rsidRPr="0074256B">
        <w:rPr>
          <w:rFonts w:eastAsia="MS Mincho"/>
          <w:iCs/>
        </w:rPr>
        <w:t xml:space="preserve"> in an </w:t>
      </w:r>
      <w:r w:rsidR="007937B3" w:rsidRPr="0074256B">
        <w:rPr>
          <w:rFonts w:eastAsia="MS Mincho"/>
          <w:i/>
        </w:rPr>
        <w:t>Information Model</w:t>
      </w:r>
      <w:r w:rsidR="007937B3" w:rsidRPr="0074256B">
        <w:rPr>
          <w:rFonts w:eastAsia="MS Mincho"/>
          <w:iCs/>
        </w:rPr>
        <w:t>.</w:t>
      </w:r>
      <w:r w:rsidR="00CF70FB" w:rsidRPr="0074256B">
        <w:rPr>
          <w:rFonts w:eastAsia="MS Mincho"/>
          <w:iCs/>
        </w:rPr>
        <w:t xml:space="preserve"> </w:t>
      </w:r>
    </w:p>
    <w:p w14:paraId="328BCC2D" w14:textId="77777777" w:rsidR="000C0C19" w:rsidRPr="0074256B" w:rsidRDefault="00CF70FB" w:rsidP="007937B3">
      <w:pPr>
        <w:pStyle w:val="PARAGRAPH"/>
        <w:spacing w:before="40" w:after="60"/>
        <w:rPr>
          <w:rFonts w:eastAsia="MS Mincho"/>
          <w:iCs/>
        </w:rPr>
      </w:pPr>
      <w:r w:rsidRPr="0074256B">
        <w:rPr>
          <w:rFonts w:eastAsia="MS Mincho"/>
          <w:iCs/>
        </w:rPr>
        <w:t xml:space="preserve">When a </w:t>
      </w:r>
      <w:r w:rsidRPr="0074256B">
        <w:rPr>
          <w:rFonts w:eastAsia="MS Mincho"/>
          <w:i/>
        </w:rPr>
        <w:t>Node</w:t>
      </w:r>
      <w:r w:rsidRPr="0074256B">
        <w:rPr>
          <w:rFonts w:eastAsia="MS Mincho"/>
          <w:iCs/>
        </w:rPr>
        <w:t xml:space="preserve"> is selected </w:t>
      </w:r>
      <w:r w:rsidR="000C0C19" w:rsidRPr="0074256B">
        <w:rPr>
          <w:rFonts w:eastAsia="MS Mincho"/>
          <w:iCs/>
        </w:rPr>
        <w:t xml:space="preserve">in this way, </w:t>
      </w:r>
      <w:r w:rsidRPr="0074256B">
        <w:rPr>
          <w:rFonts w:eastAsia="MS Mincho"/>
          <w:iCs/>
        </w:rPr>
        <w:t xml:space="preserve">all dependencies implied by the </w:t>
      </w:r>
      <w:r w:rsidRPr="0074256B">
        <w:rPr>
          <w:rFonts w:eastAsia="MS Mincho"/>
          <w:i/>
        </w:rPr>
        <w:t>References</w:t>
      </w:r>
      <w:r w:rsidRPr="0074256B">
        <w:rPr>
          <w:rFonts w:eastAsia="MS Mincho"/>
          <w:iCs/>
        </w:rPr>
        <w:t xml:space="preserve"> are also </w:t>
      </w:r>
      <w:r w:rsidR="000C0C19" w:rsidRPr="0074256B">
        <w:rPr>
          <w:rFonts w:eastAsia="MS Mincho"/>
          <w:iCs/>
        </w:rPr>
        <w:t>selected</w:t>
      </w:r>
      <w:r w:rsidRPr="0074256B">
        <w:rPr>
          <w:rFonts w:eastAsia="MS Mincho"/>
          <w:iCs/>
        </w:rPr>
        <w:t>.</w:t>
      </w:r>
    </w:p>
    <w:p w14:paraId="409F4EDE" w14:textId="28E5A2B1" w:rsidR="007937B3" w:rsidRPr="0074256B" w:rsidRDefault="00CF70FB" w:rsidP="007937B3">
      <w:pPr>
        <w:pStyle w:val="PARAGRAPH"/>
        <w:spacing w:before="40" w:after="60"/>
        <w:rPr>
          <w:rFonts w:eastAsia="MS Mincho"/>
          <w:iCs/>
        </w:rPr>
      </w:pPr>
      <w:r w:rsidRPr="0074256B">
        <w:rPr>
          <w:rFonts w:eastAsia="MS Mincho"/>
          <w:iCs/>
        </w:rPr>
        <w:t>Dependencies</w:t>
      </w:r>
      <w:r w:rsidR="007A3447" w:rsidRPr="0074256B">
        <w:rPr>
          <w:rFonts w:eastAsia="MS Mincho"/>
          <w:iCs/>
        </w:rPr>
        <w:t xml:space="preserve"> exist </w:t>
      </w:r>
      <w:r w:rsidRPr="0074256B">
        <w:rPr>
          <w:rFonts w:eastAsia="MS Mincho"/>
          <w:iCs/>
        </w:rPr>
        <w:t xml:space="preserve">if the </w:t>
      </w:r>
      <w:r w:rsidRPr="0074256B">
        <w:rPr>
          <w:rFonts w:eastAsia="MS Mincho"/>
          <w:i/>
        </w:rPr>
        <w:t>Node</w:t>
      </w:r>
      <w:r w:rsidRPr="0074256B">
        <w:rPr>
          <w:rFonts w:eastAsia="MS Mincho"/>
          <w:iCs/>
        </w:rPr>
        <w:t xml:space="preserve"> is</w:t>
      </w:r>
      <w:r w:rsidR="000C0C19" w:rsidRPr="0074256B">
        <w:rPr>
          <w:rFonts w:eastAsia="MS Mincho"/>
          <w:iCs/>
        </w:rPr>
        <w:t xml:space="preserve"> </w:t>
      </w:r>
      <w:r w:rsidR="00AE157E" w:rsidRPr="0074256B">
        <w:rPr>
          <w:rFonts w:eastAsia="MS Mincho"/>
          <w:iCs/>
        </w:rPr>
        <w:t>the s</w:t>
      </w:r>
      <w:r w:rsidRPr="0074256B">
        <w:rPr>
          <w:rFonts w:eastAsia="MS Mincho"/>
          <w:iCs/>
        </w:rPr>
        <w:t xml:space="preserve">ource of </w:t>
      </w:r>
      <w:r w:rsidRPr="0074256B">
        <w:rPr>
          <w:rFonts w:eastAsia="MS Mincho"/>
          <w:i/>
        </w:rPr>
        <w:t>HasTypeDefinition</w:t>
      </w:r>
      <w:r w:rsidRPr="0074256B">
        <w:rPr>
          <w:rFonts w:eastAsia="MS Mincho"/>
          <w:iCs/>
        </w:rPr>
        <w:t xml:space="preserve">, </w:t>
      </w:r>
      <w:r w:rsidRPr="0074256B">
        <w:rPr>
          <w:rFonts w:eastAsia="MS Mincho"/>
          <w:i/>
        </w:rPr>
        <w:t>HasInterface</w:t>
      </w:r>
      <w:r w:rsidR="00AE157E" w:rsidRPr="0074256B">
        <w:rPr>
          <w:rFonts w:eastAsia="MS Mincho"/>
          <w:iCs/>
        </w:rPr>
        <w:t xml:space="preserve">, </w:t>
      </w:r>
      <w:r w:rsidR="00AE157E" w:rsidRPr="0074256B">
        <w:rPr>
          <w:rFonts w:eastAsia="MS Mincho"/>
          <w:i/>
        </w:rPr>
        <w:t>HasAddIn</w:t>
      </w:r>
      <w:r w:rsidRPr="0074256B">
        <w:rPr>
          <w:rFonts w:eastAsia="MS Mincho"/>
          <w:iCs/>
        </w:rPr>
        <w:t xml:space="preserve"> or</w:t>
      </w:r>
      <w:r w:rsidR="00AE157E" w:rsidRPr="0074256B">
        <w:rPr>
          <w:rFonts w:eastAsia="MS Mincho"/>
          <w:iCs/>
        </w:rPr>
        <w:t xml:space="preserve"> any</w:t>
      </w:r>
      <w:r w:rsidRPr="0074256B">
        <w:rPr>
          <w:rFonts w:eastAsia="MS Mincho"/>
          <w:iCs/>
        </w:rPr>
        <w:t xml:space="preserve"> </w:t>
      </w:r>
      <w:r w:rsidR="00D7042F" w:rsidRPr="0074256B">
        <w:rPr>
          <w:rFonts w:eastAsia="MS Mincho"/>
          <w:i/>
        </w:rPr>
        <w:t>Hierarchical</w:t>
      </w:r>
      <w:r w:rsidRPr="0074256B">
        <w:rPr>
          <w:rFonts w:eastAsia="MS Mincho"/>
          <w:i/>
        </w:rPr>
        <w:t>Reference</w:t>
      </w:r>
      <w:r w:rsidR="00D7042F" w:rsidRPr="0074256B">
        <w:rPr>
          <w:rFonts w:eastAsia="MS Mincho"/>
          <w:iCs/>
        </w:rPr>
        <w:t xml:space="preserve">. </w:t>
      </w:r>
      <w:r w:rsidR="00AE157E" w:rsidRPr="0074256B">
        <w:rPr>
          <w:rFonts w:eastAsia="MS Mincho"/>
          <w:iCs/>
        </w:rPr>
        <w:t>Depende</w:t>
      </w:r>
      <w:r w:rsidR="007A3447" w:rsidRPr="0074256B">
        <w:rPr>
          <w:rFonts w:eastAsia="MS Mincho"/>
          <w:iCs/>
        </w:rPr>
        <w:t>n</w:t>
      </w:r>
      <w:r w:rsidR="00AE157E" w:rsidRPr="0074256B">
        <w:rPr>
          <w:rFonts w:eastAsia="MS Mincho"/>
          <w:iCs/>
        </w:rPr>
        <w:t xml:space="preserve">cies </w:t>
      </w:r>
      <w:r w:rsidR="007A3447" w:rsidRPr="0074256B">
        <w:rPr>
          <w:rFonts w:eastAsia="MS Mincho"/>
          <w:iCs/>
        </w:rPr>
        <w:t>also exist</w:t>
      </w:r>
      <w:r w:rsidR="00AE157E" w:rsidRPr="0074256B">
        <w:rPr>
          <w:rFonts w:eastAsia="MS Mincho"/>
          <w:iCs/>
        </w:rPr>
        <w:t xml:space="preserve"> if the </w:t>
      </w:r>
      <w:r w:rsidR="00AE157E" w:rsidRPr="0074256B">
        <w:rPr>
          <w:rFonts w:eastAsia="MS Mincho"/>
          <w:i/>
        </w:rPr>
        <w:t>Node</w:t>
      </w:r>
      <w:r w:rsidR="00AE157E" w:rsidRPr="0074256B">
        <w:rPr>
          <w:rFonts w:eastAsia="MS Mincho"/>
          <w:iCs/>
        </w:rPr>
        <w:t xml:space="preserve"> is the target of a </w:t>
      </w:r>
      <w:r w:rsidR="00AE157E" w:rsidRPr="0074256B">
        <w:rPr>
          <w:rFonts w:eastAsia="MS Mincho"/>
          <w:i/>
        </w:rPr>
        <w:t>HasSub</w:t>
      </w:r>
      <w:r w:rsidR="00460785">
        <w:rPr>
          <w:rFonts w:eastAsia="MS Mincho"/>
          <w:i/>
        </w:rPr>
        <w:t>t</w:t>
      </w:r>
      <w:r w:rsidR="00AE157E" w:rsidRPr="0074256B">
        <w:rPr>
          <w:rFonts w:eastAsia="MS Mincho"/>
          <w:i/>
        </w:rPr>
        <w:t>ype</w:t>
      </w:r>
      <w:r w:rsidR="00AE157E" w:rsidRPr="0074256B">
        <w:rPr>
          <w:rFonts w:eastAsia="MS Mincho"/>
          <w:iCs/>
        </w:rPr>
        <w:t xml:space="preserve"> </w:t>
      </w:r>
      <w:r w:rsidR="007A3447" w:rsidRPr="0074256B">
        <w:rPr>
          <w:rFonts w:eastAsia="MS Mincho"/>
          <w:i/>
        </w:rPr>
        <w:t>R</w:t>
      </w:r>
      <w:r w:rsidR="00AE157E" w:rsidRPr="0074256B">
        <w:rPr>
          <w:rFonts w:eastAsia="MS Mincho"/>
          <w:i/>
        </w:rPr>
        <w:t>eference</w:t>
      </w:r>
      <w:r w:rsidR="00AE157E" w:rsidRPr="0074256B">
        <w:rPr>
          <w:rFonts w:eastAsia="MS Mincho"/>
          <w:iCs/>
        </w:rPr>
        <w:t>.</w:t>
      </w:r>
      <w:r w:rsidR="007A3447" w:rsidRPr="0074256B">
        <w:rPr>
          <w:rFonts w:eastAsia="MS Mincho"/>
          <w:iCs/>
        </w:rPr>
        <w:t xml:space="preserve"> For </w:t>
      </w:r>
      <w:r w:rsidR="007A3447" w:rsidRPr="0074256B">
        <w:rPr>
          <w:rFonts w:eastAsia="MS Mincho"/>
          <w:i/>
        </w:rPr>
        <w:t>Variables</w:t>
      </w:r>
      <w:r w:rsidR="007A3447" w:rsidRPr="0074256B">
        <w:rPr>
          <w:rFonts w:eastAsia="MS Mincho"/>
          <w:iCs/>
        </w:rPr>
        <w:t xml:space="preserve"> and </w:t>
      </w:r>
      <w:r w:rsidR="007A3447" w:rsidRPr="0074256B">
        <w:rPr>
          <w:rFonts w:eastAsia="MS Mincho"/>
          <w:i/>
        </w:rPr>
        <w:t>VariableTypes</w:t>
      </w:r>
      <w:r w:rsidR="007A3447" w:rsidRPr="0074256B">
        <w:rPr>
          <w:rFonts w:eastAsia="MS Mincho"/>
          <w:iCs/>
        </w:rPr>
        <w:t xml:space="preserve">, the value of the </w:t>
      </w:r>
      <w:r w:rsidR="007A3447" w:rsidRPr="0074256B">
        <w:rPr>
          <w:rFonts w:eastAsia="MS Mincho"/>
          <w:i/>
        </w:rPr>
        <w:t>DataType Attribute</w:t>
      </w:r>
      <w:r w:rsidR="007A3447" w:rsidRPr="0074256B">
        <w:rPr>
          <w:rFonts w:eastAsia="MS Mincho"/>
          <w:iCs/>
        </w:rPr>
        <w:t xml:space="preserve"> is a </w:t>
      </w:r>
      <w:r w:rsidR="007A3447" w:rsidRPr="0074256B">
        <w:rPr>
          <w:rFonts w:eastAsia="MS Mincho"/>
          <w:iCs/>
        </w:rPr>
        <w:lastRenderedPageBreak/>
        <w:t xml:space="preserve">dependency. For </w:t>
      </w:r>
      <w:r w:rsidR="007A3447" w:rsidRPr="0074256B">
        <w:rPr>
          <w:rFonts w:eastAsia="MS Mincho"/>
          <w:i/>
        </w:rPr>
        <w:t>DataType</w:t>
      </w:r>
      <w:r w:rsidR="007A3447" w:rsidRPr="0074256B">
        <w:rPr>
          <w:rFonts w:eastAsia="MS Mincho"/>
          <w:iCs/>
        </w:rPr>
        <w:t xml:space="preserve"> </w:t>
      </w:r>
      <w:r w:rsidR="007A3447" w:rsidRPr="0074256B">
        <w:rPr>
          <w:rFonts w:eastAsia="MS Mincho"/>
          <w:i/>
        </w:rPr>
        <w:t>Nodes</w:t>
      </w:r>
      <w:r w:rsidR="007A3447" w:rsidRPr="0074256B">
        <w:rPr>
          <w:rFonts w:eastAsia="MS Mincho"/>
          <w:iCs/>
        </w:rPr>
        <w:t xml:space="preserve">, any </w:t>
      </w:r>
      <w:r w:rsidR="007A3447" w:rsidRPr="0074256B">
        <w:rPr>
          <w:rFonts w:eastAsia="MS Mincho"/>
          <w:i/>
        </w:rPr>
        <w:t>DataTypes</w:t>
      </w:r>
      <w:r w:rsidR="007A3447" w:rsidRPr="0074256B">
        <w:rPr>
          <w:rFonts w:eastAsia="MS Mincho"/>
          <w:iCs/>
        </w:rPr>
        <w:t xml:space="preserve"> referenced in the </w:t>
      </w:r>
      <w:r w:rsidR="007A3447" w:rsidRPr="0074256B">
        <w:rPr>
          <w:rFonts w:eastAsia="MS Mincho"/>
          <w:i/>
        </w:rPr>
        <w:t>DataTypeDefinition</w:t>
      </w:r>
      <w:r w:rsidR="007A3447" w:rsidRPr="0074256B">
        <w:rPr>
          <w:rFonts w:eastAsia="MS Mincho"/>
          <w:iCs/>
        </w:rPr>
        <w:t xml:space="preserve"> </w:t>
      </w:r>
      <w:r w:rsidR="00705D58" w:rsidRPr="0074256B">
        <w:rPr>
          <w:rFonts w:eastAsia="MS Mincho"/>
          <w:i/>
        </w:rPr>
        <w:t>Attribute</w:t>
      </w:r>
      <w:r w:rsidR="00705D58" w:rsidRPr="0074256B">
        <w:rPr>
          <w:rFonts w:eastAsia="MS Mincho"/>
          <w:iCs/>
        </w:rPr>
        <w:t xml:space="preserve"> </w:t>
      </w:r>
      <w:r w:rsidR="007A3447" w:rsidRPr="0074256B">
        <w:rPr>
          <w:rFonts w:eastAsia="MS Mincho"/>
          <w:iCs/>
        </w:rPr>
        <w:t>are also dependencies.</w:t>
      </w:r>
    </w:p>
    <w:p w14:paraId="67F8B0C5" w14:textId="16B9F7FF" w:rsidR="008E1888" w:rsidRPr="00EC120D" w:rsidRDefault="008E1888" w:rsidP="005444A2">
      <w:pPr>
        <w:pStyle w:val="PARAGRAPH"/>
      </w:pPr>
      <w:r w:rsidRPr="00667BCF">
        <w:t xml:space="preserve">For </w:t>
      </w:r>
      <w:r w:rsidR="00940419">
        <w:t>additional</w:t>
      </w:r>
      <w:r w:rsidRPr="00667BCF">
        <w:t xml:space="preserve"> details see </w:t>
      </w:r>
      <w:r w:rsidRPr="00EC120D">
        <w:fldChar w:fldCharType="begin"/>
      </w:r>
      <w:r w:rsidRPr="00EC120D">
        <w:instrText xml:space="preserve"> REF UAPart5 \h </w:instrText>
      </w:r>
      <w:r w:rsidRPr="00EC120D">
        <w:fldChar w:fldCharType="separate"/>
      </w:r>
      <w:r w:rsidR="00845676">
        <w:t>OPC 10000-5, OPC Unified Architecture - Part 5: Information Model</w:t>
      </w:r>
      <w:r w:rsidRPr="00EC120D">
        <w:fldChar w:fldCharType="end"/>
      </w:r>
      <w:r w:rsidRPr="00EC120D">
        <w:t>.</w:t>
      </w:r>
    </w:p>
    <w:p w14:paraId="19501552" w14:textId="3AF15895" w:rsidR="005444A2" w:rsidRPr="00EC120D" w:rsidRDefault="005444A2" w:rsidP="005444A2">
      <w:pPr>
        <w:pStyle w:val="TABLE-title"/>
      </w:pPr>
      <w:bookmarkStart w:id="86" w:name="_Ref81297423"/>
      <w:bookmarkStart w:id="87" w:name="_Toc96249405"/>
      <w:bookmarkStart w:id="88" w:name="_Toc199759642"/>
      <w:bookmarkStart w:id="89" w:name="_Toc200441468"/>
      <w:bookmarkStart w:id="90" w:name="_Toc200441835"/>
      <w:bookmarkStart w:id="91" w:name="_Toc200979851"/>
      <w:bookmarkStart w:id="92" w:name="_Toc202695334"/>
      <w:bookmarkStart w:id="93" w:name="_Ref265492156"/>
      <w:bookmarkStart w:id="94" w:name="_Toc265516743"/>
      <w:bookmarkStart w:id="95" w:name="_Toc332195659"/>
      <w:bookmarkStart w:id="96" w:name="_Toc499116098"/>
      <w:bookmarkStart w:id="97" w:name="_Toc34394281"/>
      <w:bookmarkStart w:id="98" w:name="_Toc184117020"/>
      <w:bookmarkStart w:id="99" w:name="_Toc236307335"/>
      <w:r w:rsidRPr="00667BCF">
        <w:t xml:space="preserve">Table </w:t>
      </w:r>
      <w:r w:rsidRPr="004C388A">
        <w:fldChar w:fldCharType="begin"/>
      </w:r>
      <w:r w:rsidRPr="004C388A">
        <w:instrText xml:space="preserve"> SEQ Table \* ARABIC </w:instrText>
      </w:r>
      <w:r w:rsidRPr="004C388A">
        <w:fldChar w:fldCharType="separate"/>
      </w:r>
      <w:r w:rsidR="00845676">
        <w:rPr>
          <w:noProof/>
        </w:rPr>
        <w:t>2</w:t>
      </w:r>
      <w:r w:rsidRPr="004C388A">
        <w:fldChar w:fldCharType="end"/>
      </w:r>
      <w:bookmarkEnd w:id="86"/>
      <w:r w:rsidRPr="00EC120D">
        <w:t xml:space="preserve"> – Type Definition Table</w:t>
      </w:r>
      <w:bookmarkEnd w:id="87"/>
      <w:bookmarkEnd w:id="88"/>
      <w:bookmarkEnd w:id="89"/>
      <w:bookmarkEnd w:id="90"/>
      <w:bookmarkEnd w:id="91"/>
      <w:bookmarkEnd w:id="92"/>
      <w:bookmarkEnd w:id="93"/>
      <w:bookmarkEnd w:id="94"/>
      <w:bookmarkEnd w:id="95"/>
      <w:bookmarkEnd w:id="96"/>
      <w:bookmarkEnd w:id="97"/>
      <w:bookmarkEnd w:id="98"/>
      <w:bookmarkEnd w:id="99"/>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1134"/>
        <w:gridCol w:w="1418"/>
        <w:gridCol w:w="2126"/>
        <w:gridCol w:w="1868"/>
      </w:tblGrid>
      <w:tr w:rsidR="005444A2" w:rsidRPr="00EC120D" w14:paraId="5A19BC0E"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04EB199" w14:textId="77777777" w:rsidR="005444A2" w:rsidRPr="004C388A" w:rsidRDefault="005444A2" w:rsidP="005444A2">
            <w:pPr>
              <w:pStyle w:val="TableText"/>
              <w:rPr>
                <w:b/>
                <w:lang w:val="en-GB"/>
              </w:rPr>
            </w:pPr>
            <w:r w:rsidRPr="004C388A">
              <w:rPr>
                <w:b/>
                <w:lang w:val="en-GB"/>
              </w:rPr>
              <w:t>Attribute</w:t>
            </w:r>
          </w:p>
        </w:tc>
        <w:tc>
          <w:tcPr>
            <w:tcW w:w="7680" w:type="dxa"/>
            <w:gridSpan w:val="5"/>
            <w:tcBorders>
              <w:top w:val="single" w:sz="4" w:space="0" w:color="auto"/>
              <w:left w:val="single" w:sz="4" w:space="0" w:color="auto"/>
              <w:bottom w:val="double" w:sz="4" w:space="0" w:color="auto"/>
              <w:right w:val="single" w:sz="4" w:space="0" w:color="auto"/>
            </w:tcBorders>
          </w:tcPr>
          <w:p w14:paraId="56000702" w14:textId="77777777" w:rsidR="005444A2" w:rsidRPr="004C388A" w:rsidRDefault="005444A2" w:rsidP="005444A2">
            <w:pPr>
              <w:pStyle w:val="TableText"/>
              <w:rPr>
                <w:b/>
                <w:lang w:val="en-GB"/>
              </w:rPr>
            </w:pPr>
            <w:r w:rsidRPr="004C388A">
              <w:rPr>
                <w:b/>
                <w:lang w:val="en-GB"/>
              </w:rPr>
              <w:t>Value</w:t>
            </w:r>
          </w:p>
        </w:tc>
      </w:tr>
      <w:tr w:rsidR="005444A2" w:rsidRPr="00EC120D" w14:paraId="1FA5D7D2" w14:textId="77777777" w:rsidTr="00F23D69">
        <w:trPr>
          <w:jc w:val="center"/>
        </w:trPr>
        <w:tc>
          <w:tcPr>
            <w:tcW w:w="1271" w:type="dxa"/>
            <w:tcBorders>
              <w:top w:val="double" w:sz="4" w:space="0" w:color="auto"/>
              <w:left w:val="single" w:sz="4" w:space="0" w:color="auto"/>
              <w:bottom w:val="single" w:sz="4" w:space="0" w:color="auto"/>
              <w:right w:val="single" w:sz="4" w:space="0" w:color="auto"/>
            </w:tcBorders>
          </w:tcPr>
          <w:p w14:paraId="2850473E" w14:textId="77777777" w:rsidR="005444A2" w:rsidRPr="004C388A" w:rsidRDefault="005444A2" w:rsidP="005444A2">
            <w:pPr>
              <w:pStyle w:val="TableText"/>
              <w:rPr>
                <w:lang w:val="en-GB"/>
              </w:rPr>
            </w:pPr>
            <w:r w:rsidRPr="004C388A">
              <w:rPr>
                <w:lang w:val="en-GB"/>
              </w:rPr>
              <w:t>Attribute name</w:t>
            </w:r>
          </w:p>
        </w:tc>
        <w:tc>
          <w:tcPr>
            <w:tcW w:w="7680" w:type="dxa"/>
            <w:gridSpan w:val="5"/>
            <w:tcBorders>
              <w:top w:val="double" w:sz="4" w:space="0" w:color="auto"/>
              <w:left w:val="single" w:sz="4" w:space="0" w:color="auto"/>
              <w:bottom w:val="single" w:sz="4" w:space="0" w:color="auto"/>
              <w:right w:val="single" w:sz="4" w:space="0" w:color="auto"/>
            </w:tcBorders>
          </w:tcPr>
          <w:p w14:paraId="2AC9ED6A" w14:textId="00DC75D2" w:rsidR="005444A2" w:rsidRPr="004C388A" w:rsidRDefault="005444A2" w:rsidP="00F235C1">
            <w:pPr>
              <w:pStyle w:val="TableText"/>
              <w:rPr>
                <w:lang w:val="en-GB"/>
              </w:rPr>
            </w:pPr>
            <w:r w:rsidRPr="004C388A">
              <w:rPr>
                <w:lang w:val="en-GB"/>
              </w:rPr>
              <w:t xml:space="preserve">Attribute </w:t>
            </w:r>
            <w:r w:rsidR="00310476" w:rsidRPr="004C388A">
              <w:rPr>
                <w:lang w:val="en-GB"/>
              </w:rPr>
              <w:t xml:space="preserve">value. If it is an optional Attribute that is not set </w:t>
            </w:r>
            <w:r w:rsidR="00A9705A" w:rsidRPr="00A9705A">
              <w:rPr>
                <w:lang w:val="en-GB"/>
              </w:rPr>
              <w:t>“</w:t>
            </w:r>
            <w:r w:rsidR="00310476" w:rsidRPr="004C388A">
              <w:rPr>
                <w:lang w:val="en-GB"/>
              </w:rPr>
              <w:t>--</w:t>
            </w:r>
            <w:r w:rsidR="00A9705A" w:rsidRPr="00A9705A">
              <w:rPr>
                <w:lang w:val="en-GB"/>
              </w:rPr>
              <w:t>”</w:t>
            </w:r>
            <w:r w:rsidR="00310476" w:rsidRPr="004C388A">
              <w:rPr>
                <w:lang w:val="en-GB"/>
              </w:rPr>
              <w:t xml:space="preserve"> is used.</w:t>
            </w:r>
          </w:p>
        </w:tc>
      </w:tr>
      <w:tr w:rsidR="005444A2" w:rsidRPr="00EC120D" w14:paraId="74494507"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385564BD" w14:textId="77777777" w:rsidR="005444A2" w:rsidRPr="004C388A" w:rsidRDefault="005444A2" w:rsidP="005444A2">
            <w:pPr>
              <w:pStyle w:val="TableText"/>
              <w:rPr>
                <w:lang w:val="en-GB"/>
              </w:rPr>
            </w:pPr>
          </w:p>
        </w:tc>
        <w:tc>
          <w:tcPr>
            <w:tcW w:w="7680" w:type="dxa"/>
            <w:gridSpan w:val="5"/>
            <w:tcBorders>
              <w:top w:val="single" w:sz="4" w:space="0" w:color="auto"/>
              <w:left w:val="single" w:sz="4" w:space="0" w:color="auto"/>
              <w:bottom w:val="single" w:sz="4" w:space="0" w:color="auto"/>
              <w:right w:val="single" w:sz="4" w:space="0" w:color="auto"/>
            </w:tcBorders>
          </w:tcPr>
          <w:p w14:paraId="3F066B25" w14:textId="77777777" w:rsidR="005444A2" w:rsidRPr="004C388A" w:rsidRDefault="005444A2" w:rsidP="005444A2">
            <w:pPr>
              <w:pStyle w:val="TableText"/>
              <w:rPr>
                <w:lang w:val="en-GB"/>
              </w:rPr>
            </w:pPr>
          </w:p>
        </w:tc>
      </w:tr>
      <w:tr w:rsidR="005444A2" w:rsidRPr="00EC120D" w14:paraId="1AA1C08C"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9EA0E89" w14:textId="77777777" w:rsidR="005444A2" w:rsidRPr="004C388A" w:rsidRDefault="005444A2" w:rsidP="005444A2">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633C744F" w14:textId="77777777" w:rsidR="005444A2" w:rsidRPr="004C388A" w:rsidRDefault="005444A2" w:rsidP="005444A2">
            <w:pPr>
              <w:pStyle w:val="TableText"/>
              <w:rPr>
                <w:b/>
                <w:lang w:val="en-GB"/>
              </w:rPr>
            </w:pPr>
            <w:r w:rsidRPr="004C388A">
              <w:rPr>
                <w:b/>
                <w:lang w:val="en-GB"/>
              </w:rPr>
              <w:t>NodeClass</w:t>
            </w:r>
          </w:p>
        </w:tc>
        <w:tc>
          <w:tcPr>
            <w:tcW w:w="1134" w:type="dxa"/>
            <w:tcBorders>
              <w:top w:val="single" w:sz="4" w:space="0" w:color="auto"/>
              <w:left w:val="single" w:sz="4" w:space="0" w:color="auto"/>
              <w:bottom w:val="double" w:sz="4" w:space="0" w:color="auto"/>
              <w:right w:val="single" w:sz="4" w:space="0" w:color="auto"/>
            </w:tcBorders>
          </w:tcPr>
          <w:p w14:paraId="2146F309" w14:textId="77777777" w:rsidR="005444A2" w:rsidRPr="004C388A" w:rsidRDefault="005444A2" w:rsidP="005444A2">
            <w:pPr>
              <w:pStyle w:val="TableText"/>
              <w:rPr>
                <w:b/>
                <w:lang w:val="en-GB"/>
              </w:rPr>
            </w:pPr>
            <w:r w:rsidRPr="004C388A">
              <w:rPr>
                <w:b/>
                <w:lang w:val="en-GB"/>
              </w:rPr>
              <w:t>BrowseName</w:t>
            </w:r>
          </w:p>
        </w:tc>
        <w:tc>
          <w:tcPr>
            <w:tcW w:w="1418" w:type="dxa"/>
            <w:tcBorders>
              <w:top w:val="single" w:sz="4" w:space="0" w:color="auto"/>
              <w:left w:val="single" w:sz="4" w:space="0" w:color="auto"/>
              <w:bottom w:val="double" w:sz="4" w:space="0" w:color="auto"/>
              <w:right w:val="single" w:sz="4" w:space="0" w:color="auto"/>
            </w:tcBorders>
          </w:tcPr>
          <w:p w14:paraId="39E66F2B" w14:textId="77777777" w:rsidR="005444A2" w:rsidRPr="004C388A" w:rsidRDefault="005444A2" w:rsidP="005444A2">
            <w:pPr>
              <w:pStyle w:val="TableText"/>
              <w:rPr>
                <w:b/>
                <w:lang w:val="en-GB"/>
              </w:rPr>
            </w:pPr>
            <w:r w:rsidRPr="004C388A">
              <w:rPr>
                <w:b/>
                <w:lang w:val="en-GB"/>
              </w:rPr>
              <w:t>DataType</w:t>
            </w:r>
          </w:p>
        </w:tc>
        <w:tc>
          <w:tcPr>
            <w:tcW w:w="2126" w:type="dxa"/>
            <w:tcBorders>
              <w:top w:val="single" w:sz="4" w:space="0" w:color="auto"/>
              <w:left w:val="single" w:sz="4" w:space="0" w:color="auto"/>
              <w:bottom w:val="double" w:sz="4" w:space="0" w:color="auto"/>
              <w:right w:val="single" w:sz="4" w:space="0" w:color="auto"/>
            </w:tcBorders>
          </w:tcPr>
          <w:p w14:paraId="5843A8B9" w14:textId="77777777" w:rsidR="005444A2" w:rsidRPr="004C388A" w:rsidRDefault="005444A2" w:rsidP="005444A2">
            <w:pPr>
              <w:pStyle w:val="TableText"/>
              <w:rPr>
                <w:b/>
                <w:lang w:val="en-GB"/>
              </w:rPr>
            </w:pPr>
            <w:r w:rsidRPr="004C388A">
              <w:rPr>
                <w:b/>
                <w:lang w:val="en-GB"/>
              </w:rPr>
              <w:t>TypeDefinition</w:t>
            </w:r>
          </w:p>
        </w:tc>
        <w:tc>
          <w:tcPr>
            <w:tcW w:w="1868" w:type="dxa"/>
            <w:tcBorders>
              <w:top w:val="single" w:sz="4" w:space="0" w:color="auto"/>
              <w:left w:val="single" w:sz="4" w:space="0" w:color="auto"/>
              <w:bottom w:val="double" w:sz="4" w:space="0" w:color="auto"/>
              <w:right w:val="single" w:sz="4" w:space="0" w:color="auto"/>
            </w:tcBorders>
          </w:tcPr>
          <w:p w14:paraId="36ACB4D3" w14:textId="77777777" w:rsidR="005444A2" w:rsidRPr="004C388A" w:rsidRDefault="005444A2" w:rsidP="005444A2">
            <w:pPr>
              <w:pStyle w:val="TableText"/>
              <w:rPr>
                <w:b/>
                <w:lang w:val="en-GB"/>
              </w:rPr>
            </w:pPr>
            <w:r w:rsidRPr="004C388A">
              <w:rPr>
                <w:b/>
                <w:lang w:val="en-GB"/>
              </w:rPr>
              <w:t>Other</w:t>
            </w:r>
          </w:p>
        </w:tc>
      </w:tr>
      <w:tr w:rsidR="005444A2" w:rsidRPr="00EC120D" w14:paraId="0B6E114C"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4A646FAF" w14:textId="77777777" w:rsidR="005444A2" w:rsidRPr="004C388A" w:rsidRDefault="005444A2" w:rsidP="005444A2">
            <w:pPr>
              <w:pStyle w:val="TableText"/>
              <w:rPr>
                <w:lang w:val="en-GB"/>
              </w:rPr>
            </w:pPr>
            <w:r w:rsidRPr="004C388A">
              <w:rPr>
                <w:i/>
                <w:lang w:val="en-GB"/>
              </w:rPr>
              <w:t>ReferenceType</w:t>
            </w:r>
            <w:r w:rsidRPr="004C388A">
              <w:rPr>
                <w:lang w:val="en-GB"/>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0A1D6897" w14:textId="1AB1BB3A" w:rsidR="005444A2" w:rsidRPr="004C388A" w:rsidRDefault="005444A2" w:rsidP="005444A2">
            <w:pPr>
              <w:pStyle w:val="TableText"/>
              <w:rPr>
                <w:lang w:val="en-GB"/>
              </w:rPr>
            </w:pPr>
            <w:r w:rsidRPr="004C388A">
              <w:rPr>
                <w:i/>
                <w:lang w:val="en-GB"/>
              </w:rPr>
              <w:t>NodeClass</w:t>
            </w:r>
            <w:r w:rsidRPr="004C388A">
              <w:rPr>
                <w:lang w:val="en-GB"/>
              </w:rPr>
              <w:t xml:space="preserve"> of the </w:t>
            </w:r>
            <w:r w:rsidR="00C27CA3" w:rsidRPr="004C388A">
              <w:rPr>
                <w:lang w:val="en-GB"/>
              </w:rPr>
              <w:t xml:space="preserve">target </w:t>
            </w:r>
            <w:r w:rsidR="00C27CA3" w:rsidRPr="004C388A">
              <w:rPr>
                <w:i/>
                <w:lang w:val="en-GB"/>
              </w:rPr>
              <w:t>Node</w:t>
            </w:r>
            <w:r w:rsidRPr="004C388A">
              <w:rPr>
                <w:lang w:val="en-GB"/>
              </w:rPr>
              <w:t>.</w:t>
            </w:r>
          </w:p>
        </w:tc>
        <w:tc>
          <w:tcPr>
            <w:tcW w:w="1134" w:type="dxa"/>
            <w:tcBorders>
              <w:top w:val="single" w:sz="4" w:space="0" w:color="auto"/>
              <w:left w:val="single" w:sz="4" w:space="0" w:color="auto"/>
              <w:bottom w:val="single" w:sz="4" w:space="0" w:color="auto"/>
              <w:right w:val="single" w:sz="4" w:space="0" w:color="auto"/>
            </w:tcBorders>
          </w:tcPr>
          <w:p w14:paraId="25421E6E" w14:textId="1B9FF40A" w:rsidR="005444A2" w:rsidRPr="004C388A" w:rsidRDefault="00310476" w:rsidP="00EA36F8">
            <w:pPr>
              <w:pStyle w:val="TableText"/>
              <w:rPr>
                <w:lang w:val="en-GB"/>
              </w:rPr>
            </w:pPr>
            <w:r w:rsidRPr="004C388A">
              <w:rPr>
                <w:i/>
                <w:lang w:val="en-GB"/>
              </w:rPr>
              <w:t>BrowseName</w:t>
            </w:r>
            <w:r w:rsidRPr="004C388A">
              <w:rPr>
                <w:lang w:val="en-GB"/>
              </w:rPr>
              <w:t xml:space="preserve"> of the target </w:t>
            </w:r>
            <w:r w:rsidRPr="004C388A">
              <w:rPr>
                <w:i/>
                <w:lang w:val="en-GB"/>
              </w:rPr>
              <w:t>Node</w:t>
            </w:r>
            <w:r w:rsidR="00EA36F8" w:rsidRPr="004C388A">
              <w:rPr>
                <w:lang w:val="en-GB"/>
              </w:rPr>
              <w:t>.</w:t>
            </w:r>
          </w:p>
        </w:tc>
        <w:tc>
          <w:tcPr>
            <w:tcW w:w="1418" w:type="dxa"/>
            <w:tcBorders>
              <w:top w:val="single" w:sz="4" w:space="0" w:color="auto"/>
              <w:left w:val="single" w:sz="4" w:space="0" w:color="auto"/>
              <w:bottom w:val="single" w:sz="4" w:space="0" w:color="auto"/>
              <w:right w:val="single" w:sz="4" w:space="0" w:color="auto"/>
            </w:tcBorders>
          </w:tcPr>
          <w:p w14:paraId="749636ED" w14:textId="77777777" w:rsidR="005444A2" w:rsidRPr="004C388A" w:rsidRDefault="005444A2" w:rsidP="005444A2">
            <w:pPr>
              <w:pStyle w:val="TableText"/>
              <w:rPr>
                <w:lang w:val="en-GB"/>
              </w:rPr>
            </w:pPr>
            <w:r w:rsidRPr="004C388A">
              <w:rPr>
                <w:i/>
                <w:lang w:val="en-GB"/>
              </w:rPr>
              <w:t xml:space="preserve">DataType </w:t>
            </w:r>
            <w:r w:rsidRPr="004C388A">
              <w:rPr>
                <w:lang w:val="en-GB"/>
              </w:rPr>
              <w:t xml:space="preserve">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w:t>
            </w:r>
          </w:p>
        </w:tc>
        <w:tc>
          <w:tcPr>
            <w:tcW w:w="2126" w:type="dxa"/>
            <w:tcBorders>
              <w:top w:val="single" w:sz="4" w:space="0" w:color="auto"/>
              <w:left w:val="single" w:sz="4" w:space="0" w:color="auto"/>
              <w:bottom w:val="single" w:sz="4" w:space="0" w:color="auto"/>
              <w:right w:val="single" w:sz="4" w:space="0" w:color="auto"/>
            </w:tcBorders>
          </w:tcPr>
          <w:p w14:paraId="41C6218D" w14:textId="77777777" w:rsidR="005444A2" w:rsidRPr="004C388A" w:rsidRDefault="005444A2" w:rsidP="005444A2">
            <w:pPr>
              <w:pStyle w:val="TableText"/>
              <w:rPr>
                <w:lang w:val="en-GB"/>
              </w:rPr>
            </w:pPr>
            <w:r w:rsidRPr="004C388A">
              <w:rPr>
                <w:i/>
                <w:lang w:val="en-GB"/>
              </w:rPr>
              <w:t>TypeDefinition</w:t>
            </w:r>
            <w:r w:rsidRPr="004C388A">
              <w:rPr>
                <w:lang w:val="en-GB"/>
              </w:rPr>
              <w:t xml:space="preserve"> 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 xml:space="preserve"> and </w:t>
            </w:r>
            <w:r w:rsidRPr="004C388A">
              <w:rPr>
                <w:i/>
                <w:lang w:val="en-GB"/>
              </w:rPr>
              <w:t>Objects</w:t>
            </w:r>
            <w:r w:rsidRPr="004C388A">
              <w:rPr>
                <w:lang w:val="en-GB"/>
              </w:rPr>
              <w:t>.</w:t>
            </w:r>
          </w:p>
        </w:tc>
        <w:tc>
          <w:tcPr>
            <w:tcW w:w="1868" w:type="dxa"/>
            <w:tcBorders>
              <w:top w:val="single" w:sz="4" w:space="0" w:color="auto"/>
              <w:left w:val="single" w:sz="4" w:space="0" w:color="auto"/>
              <w:bottom w:val="single" w:sz="4" w:space="0" w:color="auto"/>
              <w:right w:val="single" w:sz="4" w:space="0" w:color="auto"/>
            </w:tcBorders>
          </w:tcPr>
          <w:p w14:paraId="6901F703" w14:textId="77777777" w:rsidR="005444A2" w:rsidRPr="004C388A" w:rsidRDefault="005444A2" w:rsidP="005444A2">
            <w:pPr>
              <w:pStyle w:val="TableText"/>
              <w:rPr>
                <w:lang w:val="en-GB"/>
              </w:rPr>
            </w:pPr>
            <w:r w:rsidRPr="004C388A">
              <w:rPr>
                <w:lang w:val="en-GB"/>
              </w:rPr>
              <w:t xml:space="preserve">Additional characteristics of the </w:t>
            </w:r>
            <w:r w:rsidRPr="004C388A">
              <w:rPr>
                <w:i/>
                <w:iCs/>
                <w:lang w:val="en-GB"/>
              </w:rPr>
              <w:t>TargetNode</w:t>
            </w:r>
            <w:r w:rsidRPr="004C388A">
              <w:rPr>
                <w:lang w:val="en-GB"/>
              </w:rPr>
              <w:t xml:space="preserve"> such as the </w:t>
            </w:r>
            <w:r w:rsidRPr="004C388A">
              <w:rPr>
                <w:i/>
                <w:iCs/>
                <w:lang w:val="en-GB"/>
              </w:rPr>
              <w:t>ModellingRule</w:t>
            </w:r>
            <w:r w:rsidRPr="004C388A">
              <w:rPr>
                <w:lang w:val="en-GB"/>
              </w:rPr>
              <w:t xml:space="preserve"> or </w:t>
            </w:r>
            <w:r w:rsidRPr="004C388A">
              <w:rPr>
                <w:i/>
                <w:iCs/>
                <w:lang w:val="en-GB"/>
              </w:rPr>
              <w:t>AccessLevel</w:t>
            </w:r>
            <w:r w:rsidRPr="004C388A">
              <w:rPr>
                <w:lang w:val="en-GB"/>
              </w:rPr>
              <w:t>.</w:t>
            </w:r>
          </w:p>
        </w:tc>
      </w:tr>
      <w:tr w:rsidR="005444A2" w:rsidRPr="00EC120D" w14:paraId="74073112" w14:textId="77777777" w:rsidTr="00D04A8E">
        <w:trPr>
          <w:jc w:val="center"/>
        </w:trPr>
        <w:tc>
          <w:tcPr>
            <w:tcW w:w="8951" w:type="dxa"/>
            <w:gridSpan w:val="6"/>
            <w:tcBorders>
              <w:top w:val="single" w:sz="4" w:space="0" w:color="auto"/>
              <w:left w:val="single" w:sz="4" w:space="0" w:color="auto"/>
              <w:bottom w:val="single" w:sz="4" w:space="0" w:color="auto"/>
              <w:right w:val="single" w:sz="4" w:space="0" w:color="auto"/>
            </w:tcBorders>
          </w:tcPr>
          <w:p w14:paraId="189A56F8" w14:textId="77777777" w:rsidR="005444A2" w:rsidRPr="004C388A" w:rsidRDefault="005444A2" w:rsidP="005444A2">
            <w:pPr>
              <w:pStyle w:val="TableNotes"/>
              <w:spacing w:before="20" w:after="20"/>
              <w:ind w:left="238" w:firstLine="0"/>
              <w:rPr>
                <w:lang w:val="en-GB"/>
              </w:rPr>
            </w:pPr>
            <w:r w:rsidRPr="004C388A">
              <w:rPr>
                <w:lang w:val="en-GB"/>
              </w:rPr>
              <w:t>NOTE</w:t>
            </w:r>
            <w:r w:rsidRPr="004C388A">
              <w:rPr>
                <w:lang w:val="en-GB"/>
              </w:rPr>
              <w:t> </w:t>
            </w:r>
            <w:r w:rsidRPr="004C388A">
              <w:rPr>
                <w:lang w:val="en-GB"/>
              </w:rPr>
              <w:t>Notes referencing footnotes of the table content.</w:t>
            </w:r>
          </w:p>
        </w:tc>
      </w:tr>
      <w:tr w:rsidR="008E1888" w:rsidRPr="00EC120D" w14:paraId="01F5AEC3" w14:textId="77777777" w:rsidTr="00787C08">
        <w:trPr>
          <w:jc w:val="center"/>
        </w:trPr>
        <w:tc>
          <w:tcPr>
            <w:tcW w:w="8951" w:type="dxa"/>
            <w:gridSpan w:val="6"/>
            <w:tcBorders>
              <w:top w:val="single" w:sz="4" w:space="0" w:color="auto"/>
              <w:left w:val="single" w:sz="4" w:space="0" w:color="auto"/>
              <w:bottom w:val="double" w:sz="4" w:space="0" w:color="auto"/>
              <w:right w:val="single" w:sz="4" w:space="0" w:color="auto"/>
            </w:tcBorders>
          </w:tcPr>
          <w:p w14:paraId="705B8477" w14:textId="15F8F87A" w:rsidR="008E1888" w:rsidRPr="004C388A" w:rsidRDefault="008E1888" w:rsidP="008E1888">
            <w:pPr>
              <w:pStyle w:val="TableNotes"/>
              <w:spacing w:before="20" w:after="20"/>
              <w:ind w:left="0" w:firstLine="0"/>
              <w:rPr>
                <w:lang w:val="en-GB"/>
              </w:rPr>
            </w:pPr>
            <w:r w:rsidRPr="00EC120D">
              <w:rPr>
                <w:b/>
                <w:bCs/>
                <w:lang w:val="en-GB"/>
              </w:rPr>
              <w:t>Conformance Units</w:t>
            </w:r>
          </w:p>
        </w:tc>
      </w:tr>
      <w:tr w:rsidR="008E1888" w:rsidRPr="00EC120D" w14:paraId="77FCDB79" w14:textId="77777777" w:rsidTr="00787C08">
        <w:trPr>
          <w:jc w:val="center"/>
        </w:trPr>
        <w:tc>
          <w:tcPr>
            <w:tcW w:w="8951" w:type="dxa"/>
            <w:gridSpan w:val="6"/>
            <w:tcBorders>
              <w:top w:val="double" w:sz="4" w:space="0" w:color="auto"/>
              <w:left w:val="single" w:sz="4" w:space="0" w:color="auto"/>
              <w:bottom w:val="single" w:sz="4" w:space="0" w:color="auto"/>
              <w:right w:val="single" w:sz="4" w:space="0" w:color="auto"/>
            </w:tcBorders>
          </w:tcPr>
          <w:p w14:paraId="706F46D2" w14:textId="7091E3D0" w:rsidR="008E1888" w:rsidRPr="004C388A" w:rsidRDefault="008E1888" w:rsidP="00BB1887">
            <w:pPr>
              <w:pStyle w:val="TableNotes"/>
              <w:spacing w:before="20" w:after="20"/>
              <w:ind w:left="0" w:firstLine="0"/>
              <w:rPr>
                <w:lang w:val="en-GB"/>
              </w:rPr>
            </w:pPr>
            <w:r w:rsidRPr="00EC120D">
              <w:rPr>
                <w:lang w:val="en-GB"/>
              </w:rPr>
              <w:t xml:space="preserve">Name of </w:t>
            </w:r>
            <w:r w:rsidR="00BB1887" w:rsidRPr="00BB1887">
              <w:rPr>
                <w:i/>
                <w:lang w:val="en-GB"/>
              </w:rPr>
              <w:t>C</w:t>
            </w:r>
            <w:r w:rsidRPr="00BB1887">
              <w:rPr>
                <w:i/>
                <w:lang w:val="en-GB"/>
              </w:rPr>
              <w:t>onformance</w:t>
            </w:r>
            <w:r w:rsidR="00BB1887" w:rsidRPr="00BB1887">
              <w:rPr>
                <w:i/>
                <w:lang w:val="en-GB"/>
              </w:rPr>
              <w:t>U</w:t>
            </w:r>
            <w:r w:rsidRPr="00BB1887">
              <w:rPr>
                <w:i/>
                <w:lang w:val="en-GB"/>
              </w:rPr>
              <w:t>nit</w:t>
            </w:r>
            <w:r w:rsidRPr="00EC120D">
              <w:rPr>
                <w:lang w:val="en-GB"/>
              </w:rPr>
              <w:t xml:space="preserve">, one row per </w:t>
            </w:r>
            <w:r w:rsidR="00BB1887" w:rsidRPr="00BB1887">
              <w:rPr>
                <w:i/>
                <w:lang w:val="en-GB"/>
              </w:rPr>
              <w:t>ConformanceUnit</w:t>
            </w:r>
          </w:p>
        </w:tc>
      </w:tr>
    </w:tbl>
    <w:p w14:paraId="52F27C98" w14:textId="77777777" w:rsidR="005444A2" w:rsidRPr="00EC120D" w:rsidRDefault="005444A2" w:rsidP="005444A2">
      <w:pPr>
        <w:pStyle w:val="spacer"/>
        <w:rPr>
          <w:rFonts w:eastAsia="平成明朝"/>
        </w:rPr>
      </w:pPr>
    </w:p>
    <w:p w14:paraId="3BA2B334" w14:textId="14BDA846" w:rsidR="005444A2" w:rsidRPr="00EC120D" w:rsidRDefault="005444A2" w:rsidP="005444A2">
      <w:pPr>
        <w:pStyle w:val="PARAGRAPH"/>
      </w:pPr>
      <w:r w:rsidRPr="00EC120D">
        <w:t xml:space="preserve">Components of </w:t>
      </w:r>
      <w:r w:rsidRPr="00EC120D">
        <w:rPr>
          <w:i/>
        </w:rPr>
        <w:t>Nodes</w:t>
      </w:r>
      <w:r w:rsidRPr="00EC120D">
        <w:t xml:space="preserve"> can be complex that is containing components by themselves. The </w:t>
      </w:r>
      <w:r w:rsidRPr="00EC120D">
        <w:rPr>
          <w:i/>
        </w:rPr>
        <w:t>TypeDefinition</w:t>
      </w:r>
      <w:r w:rsidRPr="00EC120D">
        <w:t xml:space="preserve">, </w:t>
      </w:r>
      <w:r w:rsidRPr="00EC120D">
        <w:rPr>
          <w:i/>
        </w:rPr>
        <w:t>NodeClass</w:t>
      </w:r>
      <w:r w:rsidRPr="00EC120D">
        <w:t xml:space="preserve"> and </w:t>
      </w:r>
      <w:r w:rsidRPr="00EC120D">
        <w:rPr>
          <w:i/>
        </w:rPr>
        <w:t xml:space="preserve">DataType </w:t>
      </w:r>
      <w:r w:rsidRPr="00EC120D">
        <w:t xml:space="preserve">can be derived from the type definitions, and the symbolic name can be created as defined in </w:t>
      </w:r>
      <w:r w:rsidR="00FB4283" w:rsidRPr="00EC120D">
        <w:fldChar w:fldCharType="begin"/>
      </w:r>
      <w:r w:rsidR="00FB4283" w:rsidRPr="00EC120D">
        <w:instrText xml:space="preserve"> REF _Ref37835078 \r \h </w:instrText>
      </w:r>
      <w:r w:rsidR="00FB4283" w:rsidRPr="00EC120D">
        <w:fldChar w:fldCharType="separate"/>
      </w:r>
      <w:r w:rsidR="00845676">
        <w:t>3.4.3.1</w:t>
      </w:r>
      <w:r w:rsidR="00FB4283" w:rsidRPr="00EC120D">
        <w:fldChar w:fldCharType="end"/>
      </w:r>
      <w:r w:rsidRPr="00EC120D">
        <w:t>. Therefore, those containing components are not explicitly specified; they are implicitly specified by the type definitions.</w:t>
      </w:r>
    </w:p>
    <w:p w14:paraId="6BC19F84" w14:textId="2E443421" w:rsidR="005444A2" w:rsidRPr="00EC120D" w:rsidRDefault="005444A2" w:rsidP="005444A2">
      <w:pPr>
        <w:pStyle w:val="PARAGRAPH"/>
      </w:pPr>
      <w:r w:rsidRPr="00EC120D">
        <w:t xml:space="preserve">The </w:t>
      </w:r>
      <w:r w:rsidRPr="009923C8">
        <w:rPr>
          <w:i/>
          <w:iCs/>
        </w:rPr>
        <w:t>Other</w:t>
      </w:r>
      <w:r w:rsidRPr="00EC120D">
        <w:t xml:space="preserve"> column defines additional characteristics of the </w:t>
      </w:r>
      <w:r w:rsidRPr="009923C8">
        <w:rPr>
          <w:i/>
          <w:iCs/>
        </w:rPr>
        <w:t>Node</w:t>
      </w:r>
      <w:r w:rsidRPr="00EC120D">
        <w:t xml:space="preserve">. Examples of characteristics that can appear in this column are show in </w:t>
      </w:r>
      <w:r w:rsidRPr="00EC120D">
        <w:fldChar w:fldCharType="begin"/>
      </w:r>
      <w:r w:rsidRPr="00EC120D">
        <w:instrText xml:space="preserve"> REF _Ref16778333 \h </w:instrText>
      </w:r>
      <w:r w:rsidRPr="00EC120D">
        <w:fldChar w:fldCharType="separate"/>
      </w:r>
      <w:r w:rsidR="00845676" w:rsidRPr="00667BCF">
        <w:t xml:space="preserve">Table </w:t>
      </w:r>
      <w:r w:rsidR="00845676">
        <w:rPr>
          <w:noProof/>
        </w:rPr>
        <w:t>3</w:t>
      </w:r>
      <w:r w:rsidRPr="00EC120D">
        <w:fldChar w:fldCharType="end"/>
      </w:r>
      <w:r w:rsidRPr="00EC120D">
        <w:t>.</w:t>
      </w:r>
    </w:p>
    <w:p w14:paraId="7E116BAF" w14:textId="6BC8E855" w:rsidR="005444A2" w:rsidRPr="00667BCF" w:rsidRDefault="005444A2" w:rsidP="005444A2">
      <w:pPr>
        <w:pStyle w:val="TABLE-title"/>
      </w:pPr>
      <w:bookmarkStart w:id="100" w:name="_Ref16778333"/>
      <w:bookmarkStart w:id="101" w:name="_Toc34394282"/>
      <w:bookmarkStart w:id="102" w:name="_Toc184117021"/>
      <w:bookmarkStart w:id="103" w:name="_Toc236307336"/>
      <w:r w:rsidRPr="00667BCF">
        <w:t xml:space="preserve">Table </w:t>
      </w:r>
      <w:r w:rsidRPr="004C388A">
        <w:fldChar w:fldCharType="begin"/>
      </w:r>
      <w:r w:rsidRPr="004C388A">
        <w:instrText xml:space="preserve"> SEQ Table \* ARABIC </w:instrText>
      </w:r>
      <w:r w:rsidRPr="004C388A">
        <w:fldChar w:fldCharType="separate"/>
      </w:r>
      <w:r w:rsidR="00845676">
        <w:rPr>
          <w:noProof/>
        </w:rPr>
        <w:t>3</w:t>
      </w:r>
      <w:r w:rsidRPr="004C388A">
        <w:fldChar w:fldCharType="end"/>
      </w:r>
      <w:bookmarkEnd w:id="100"/>
      <w:r w:rsidRPr="00EC120D">
        <w:t xml:space="preserve"> – Examples of Other </w:t>
      </w:r>
      <w:r w:rsidR="009A7DFE">
        <w:t>c</w:t>
      </w:r>
      <w:r w:rsidRPr="00EC120D">
        <w:t>haracteristics</w:t>
      </w:r>
      <w:bookmarkEnd w:id="101"/>
      <w:bookmarkEnd w:id="102"/>
      <w:bookmarkEnd w:id="103"/>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52"/>
        <w:gridCol w:w="1140"/>
        <w:gridCol w:w="5859"/>
      </w:tblGrid>
      <w:tr w:rsidR="005444A2" w:rsidRPr="00EC120D" w14:paraId="6658456A" w14:textId="77777777" w:rsidTr="00D04A8E">
        <w:trPr>
          <w:jc w:val="center"/>
        </w:trPr>
        <w:tc>
          <w:tcPr>
            <w:tcW w:w="1952" w:type="dxa"/>
            <w:tcBorders>
              <w:top w:val="single" w:sz="4" w:space="0" w:color="auto"/>
              <w:left w:val="single" w:sz="4" w:space="0" w:color="auto"/>
              <w:bottom w:val="double" w:sz="4" w:space="0" w:color="auto"/>
              <w:right w:val="single" w:sz="4" w:space="0" w:color="auto"/>
            </w:tcBorders>
          </w:tcPr>
          <w:p w14:paraId="7D5D0597" w14:textId="77777777" w:rsidR="005444A2" w:rsidRPr="004C388A" w:rsidRDefault="005444A2" w:rsidP="005444A2">
            <w:pPr>
              <w:pStyle w:val="TableText"/>
              <w:rPr>
                <w:b/>
                <w:lang w:val="en-GB"/>
              </w:rPr>
            </w:pPr>
            <w:r w:rsidRPr="004C388A">
              <w:rPr>
                <w:b/>
                <w:lang w:val="en-GB"/>
              </w:rPr>
              <w:t>Name</w:t>
            </w:r>
          </w:p>
        </w:tc>
        <w:tc>
          <w:tcPr>
            <w:tcW w:w="1140" w:type="dxa"/>
            <w:tcBorders>
              <w:top w:val="single" w:sz="4" w:space="0" w:color="auto"/>
              <w:left w:val="single" w:sz="4" w:space="0" w:color="auto"/>
              <w:bottom w:val="double" w:sz="4" w:space="0" w:color="auto"/>
              <w:right w:val="single" w:sz="4" w:space="0" w:color="auto"/>
            </w:tcBorders>
          </w:tcPr>
          <w:p w14:paraId="74AC7D25" w14:textId="77777777" w:rsidR="005444A2" w:rsidRPr="004C388A" w:rsidRDefault="005444A2" w:rsidP="005444A2">
            <w:pPr>
              <w:pStyle w:val="TableText"/>
              <w:rPr>
                <w:b/>
                <w:lang w:val="en-GB"/>
              </w:rPr>
            </w:pPr>
            <w:r w:rsidRPr="004C388A">
              <w:rPr>
                <w:b/>
                <w:lang w:val="en-GB"/>
              </w:rPr>
              <w:t>Short Name</w:t>
            </w:r>
          </w:p>
        </w:tc>
        <w:tc>
          <w:tcPr>
            <w:tcW w:w="5859" w:type="dxa"/>
            <w:tcBorders>
              <w:top w:val="single" w:sz="4" w:space="0" w:color="auto"/>
              <w:left w:val="single" w:sz="4" w:space="0" w:color="auto"/>
              <w:bottom w:val="double" w:sz="4" w:space="0" w:color="auto"/>
              <w:right w:val="single" w:sz="4" w:space="0" w:color="auto"/>
            </w:tcBorders>
          </w:tcPr>
          <w:p w14:paraId="1849E80F" w14:textId="77777777" w:rsidR="005444A2" w:rsidRPr="004C388A" w:rsidRDefault="005444A2" w:rsidP="005444A2">
            <w:pPr>
              <w:pStyle w:val="TableText"/>
              <w:rPr>
                <w:b/>
                <w:lang w:val="en-GB"/>
              </w:rPr>
            </w:pPr>
            <w:r w:rsidRPr="004C388A">
              <w:rPr>
                <w:b/>
                <w:lang w:val="en-GB"/>
              </w:rPr>
              <w:t>Description</w:t>
            </w:r>
          </w:p>
        </w:tc>
      </w:tr>
      <w:tr w:rsidR="005444A2" w:rsidRPr="00EC120D" w14:paraId="5A278CD8" w14:textId="77777777" w:rsidTr="00D04A8E">
        <w:trPr>
          <w:jc w:val="center"/>
        </w:trPr>
        <w:tc>
          <w:tcPr>
            <w:tcW w:w="1952" w:type="dxa"/>
            <w:tcBorders>
              <w:top w:val="double" w:sz="4" w:space="0" w:color="auto"/>
              <w:left w:val="single" w:sz="4" w:space="0" w:color="auto"/>
              <w:bottom w:val="single" w:sz="4" w:space="0" w:color="auto"/>
              <w:right w:val="single" w:sz="4" w:space="0" w:color="auto"/>
            </w:tcBorders>
          </w:tcPr>
          <w:p w14:paraId="636BD5A9" w14:textId="77777777" w:rsidR="005444A2" w:rsidRPr="004C388A" w:rsidRDefault="005444A2" w:rsidP="005444A2">
            <w:pPr>
              <w:pStyle w:val="TableText"/>
              <w:rPr>
                <w:lang w:val="en-GB"/>
              </w:rPr>
            </w:pPr>
            <w:r w:rsidRPr="004C388A">
              <w:rPr>
                <w:lang w:val="en-GB"/>
              </w:rPr>
              <w:t>0:Mandatory</w:t>
            </w:r>
          </w:p>
        </w:tc>
        <w:tc>
          <w:tcPr>
            <w:tcW w:w="1140" w:type="dxa"/>
            <w:tcBorders>
              <w:top w:val="double" w:sz="4" w:space="0" w:color="auto"/>
              <w:left w:val="single" w:sz="4" w:space="0" w:color="auto"/>
              <w:bottom w:val="single" w:sz="4" w:space="0" w:color="auto"/>
              <w:right w:val="single" w:sz="4" w:space="0" w:color="auto"/>
            </w:tcBorders>
          </w:tcPr>
          <w:p w14:paraId="3AF0B2A6" w14:textId="77777777" w:rsidR="005444A2" w:rsidRPr="004C388A" w:rsidRDefault="005444A2" w:rsidP="005444A2">
            <w:pPr>
              <w:pStyle w:val="TableText"/>
              <w:rPr>
                <w:lang w:val="en-GB"/>
              </w:rPr>
            </w:pPr>
            <w:r w:rsidRPr="004C388A">
              <w:rPr>
                <w:lang w:val="en-GB"/>
              </w:rPr>
              <w:t>M</w:t>
            </w:r>
          </w:p>
        </w:tc>
        <w:tc>
          <w:tcPr>
            <w:tcW w:w="5859" w:type="dxa"/>
            <w:tcBorders>
              <w:top w:val="double" w:sz="4" w:space="0" w:color="auto"/>
              <w:left w:val="single" w:sz="4" w:space="0" w:color="auto"/>
              <w:bottom w:val="single" w:sz="4" w:space="0" w:color="auto"/>
              <w:right w:val="single" w:sz="4" w:space="0" w:color="auto"/>
            </w:tcBorders>
          </w:tcPr>
          <w:p w14:paraId="3F02669E"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w:t>
            </w:r>
            <w:r w:rsidRPr="004C388A">
              <w:rPr>
                <w:lang w:val="en-GB"/>
              </w:rPr>
              <w:t xml:space="preserve"> </w:t>
            </w:r>
            <w:r w:rsidRPr="004C388A">
              <w:rPr>
                <w:i/>
                <w:iCs/>
                <w:lang w:val="en-GB"/>
              </w:rPr>
              <w:t>ModellingRule</w:t>
            </w:r>
            <w:r w:rsidRPr="004C388A">
              <w:rPr>
                <w:lang w:val="en-GB"/>
              </w:rPr>
              <w:t>.</w:t>
            </w:r>
          </w:p>
        </w:tc>
      </w:tr>
      <w:tr w:rsidR="005444A2" w:rsidRPr="00EC120D" w14:paraId="3F72772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A532551" w14:textId="77777777" w:rsidR="005444A2" w:rsidRPr="004C388A" w:rsidRDefault="005444A2" w:rsidP="005444A2">
            <w:pPr>
              <w:pStyle w:val="TableText"/>
              <w:rPr>
                <w:lang w:val="en-GB"/>
              </w:rPr>
            </w:pPr>
            <w:r w:rsidRPr="004C388A">
              <w:rPr>
                <w:lang w:val="en-GB"/>
              </w:rPr>
              <w:t>0:Optional</w:t>
            </w:r>
          </w:p>
        </w:tc>
        <w:tc>
          <w:tcPr>
            <w:tcW w:w="1140" w:type="dxa"/>
            <w:tcBorders>
              <w:top w:val="single" w:sz="4" w:space="0" w:color="auto"/>
              <w:left w:val="single" w:sz="4" w:space="0" w:color="auto"/>
              <w:bottom w:val="single" w:sz="4" w:space="0" w:color="auto"/>
              <w:right w:val="single" w:sz="4" w:space="0" w:color="auto"/>
            </w:tcBorders>
          </w:tcPr>
          <w:p w14:paraId="22CB6F04" w14:textId="77777777" w:rsidR="005444A2" w:rsidRPr="004C388A" w:rsidRDefault="005444A2" w:rsidP="005444A2">
            <w:pPr>
              <w:pStyle w:val="TableText"/>
              <w:rPr>
                <w:lang w:val="en-GB"/>
              </w:rPr>
            </w:pPr>
            <w:r w:rsidRPr="004C388A">
              <w:rPr>
                <w:lang w:val="en-GB"/>
              </w:rPr>
              <w:t>O</w:t>
            </w:r>
          </w:p>
        </w:tc>
        <w:tc>
          <w:tcPr>
            <w:tcW w:w="5859" w:type="dxa"/>
            <w:tcBorders>
              <w:top w:val="single" w:sz="4" w:space="0" w:color="auto"/>
              <w:left w:val="single" w:sz="4" w:space="0" w:color="auto"/>
              <w:bottom w:val="single" w:sz="4" w:space="0" w:color="auto"/>
              <w:right w:val="single" w:sz="4" w:space="0" w:color="auto"/>
            </w:tcBorders>
          </w:tcPr>
          <w:p w14:paraId="716EB714"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w:t>
            </w:r>
            <w:r w:rsidRPr="004C388A">
              <w:rPr>
                <w:lang w:val="en-GB"/>
              </w:rPr>
              <w:t xml:space="preserve"> </w:t>
            </w:r>
            <w:r w:rsidRPr="004C388A">
              <w:rPr>
                <w:i/>
                <w:iCs/>
                <w:lang w:val="en-GB"/>
              </w:rPr>
              <w:t>ModellingRule.</w:t>
            </w:r>
          </w:p>
        </w:tc>
      </w:tr>
      <w:tr w:rsidR="005444A2" w:rsidRPr="00EC120D" w14:paraId="26B7DEB6"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2552A508" w14:textId="77777777" w:rsidR="005444A2" w:rsidRPr="004C388A" w:rsidRDefault="005444A2" w:rsidP="005444A2">
            <w:pPr>
              <w:pStyle w:val="TableText"/>
              <w:rPr>
                <w:lang w:val="en-GB"/>
              </w:rPr>
            </w:pPr>
            <w:r w:rsidRPr="004C388A">
              <w:rPr>
                <w:lang w:val="en-GB"/>
              </w:rPr>
              <w:t>0:MandatoryPlaceholder</w:t>
            </w:r>
          </w:p>
        </w:tc>
        <w:tc>
          <w:tcPr>
            <w:tcW w:w="1140" w:type="dxa"/>
            <w:tcBorders>
              <w:top w:val="single" w:sz="4" w:space="0" w:color="auto"/>
              <w:left w:val="single" w:sz="4" w:space="0" w:color="auto"/>
              <w:bottom w:val="single" w:sz="4" w:space="0" w:color="auto"/>
              <w:right w:val="single" w:sz="4" w:space="0" w:color="auto"/>
            </w:tcBorders>
          </w:tcPr>
          <w:p w14:paraId="6E91F9C6" w14:textId="77777777" w:rsidR="005444A2" w:rsidRPr="004C388A" w:rsidRDefault="005444A2" w:rsidP="005444A2">
            <w:pPr>
              <w:pStyle w:val="TableText"/>
              <w:rPr>
                <w:lang w:val="en-GB"/>
              </w:rPr>
            </w:pPr>
            <w:r w:rsidRPr="004C388A">
              <w:rPr>
                <w:lang w:val="en-GB"/>
              </w:rPr>
              <w:t>MP</w:t>
            </w:r>
          </w:p>
        </w:tc>
        <w:tc>
          <w:tcPr>
            <w:tcW w:w="5859" w:type="dxa"/>
            <w:tcBorders>
              <w:top w:val="single" w:sz="4" w:space="0" w:color="auto"/>
              <w:left w:val="single" w:sz="4" w:space="0" w:color="auto"/>
              <w:bottom w:val="single" w:sz="4" w:space="0" w:color="auto"/>
              <w:right w:val="single" w:sz="4" w:space="0" w:color="auto"/>
            </w:tcBorders>
          </w:tcPr>
          <w:p w14:paraId="712800E9"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MandatoryPlaceholder ModellingRule.</w:t>
            </w:r>
          </w:p>
        </w:tc>
      </w:tr>
      <w:tr w:rsidR="005444A2" w:rsidRPr="00EC120D" w14:paraId="2D1C5F49"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76E7AD87" w14:textId="77777777" w:rsidR="005444A2" w:rsidRPr="004C388A" w:rsidRDefault="005444A2" w:rsidP="005444A2">
            <w:pPr>
              <w:pStyle w:val="TableText"/>
              <w:rPr>
                <w:lang w:val="en-GB"/>
              </w:rPr>
            </w:pPr>
            <w:r w:rsidRPr="004C388A">
              <w:rPr>
                <w:lang w:val="en-GB"/>
              </w:rPr>
              <w:t>0:OptionalPlaceholder</w:t>
            </w:r>
          </w:p>
        </w:tc>
        <w:tc>
          <w:tcPr>
            <w:tcW w:w="1140" w:type="dxa"/>
            <w:tcBorders>
              <w:top w:val="single" w:sz="4" w:space="0" w:color="auto"/>
              <w:left w:val="single" w:sz="4" w:space="0" w:color="auto"/>
              <w:bottom w:val="single" w:sz="4" w:space="0" w:color="auto"/>
              <w:right w:val="single" w:sz="4" w:space="0" w:color="auto"/>
            </w:tcBorders>
          </w:tcPr>
          <w:p w14:paraId="30F903D6" w14:textId="77777777" w:rsidR="005444A2" w:rsidRPr="004C388A" w:rsidRDefault="005444A2" w:rsidP="005444A2">
            <w:pPr>
              <w:pStyle w:val="TableText"/>
              <w:rPr>
                <w:lang w:val="en-GB"/>
              </w:rPr>
            </w:pPr>
            <w:r w:rsidRPr="004C388A">
              <w:rPr>
                <w:lang w:val="en-GB"/>
              </w:rPr>
              <w:t>OP</w:t>
            </w:r>
          </w:p>
        </w:tc>
        <w:tc>
          <w:tcPr>
            <w:tcW w:w="5859" w:type="dxa"/>
            <w:tcBorders>
              <w:top w:val="single" w:sz="4" w:space="0" w:color="auto"/>
              <w:left w:val="single" w:sz="4" w:space="0" w:color="auto"/>
              <w:bottom w:val="single" w:sz="4" w:space="0" w:color="auto"/>
              <w:right w:val="single" w:sz="4" w:space="0" w:color="auto"/>
            </w:tcBorders>
          </w:tcPr>
          <w:p w14:paraId="5C1502E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OptionalPlaceholder ModellingRule.</w:t>
            </w:r>
          </w:p>
        </w:tc>
      </w:tr>
      <w:tr w:rsidR="005444A2" w:rsidRPr="00EC120D" w14:paraId="4293D092"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4803C6D" w14:textId="77777777" w:rsidR="005444A2" w:rsidRPr="004C388A" w:rsidRDefault="005444A2" w:rsidP="005444A2">
            <w:pPr>
              <w:pStyle w:val="TableText"/>
              <w:rPr>
                <w:lang w:val="en-GB"/>
              </w:rPr>
            </w:pPr>
            <w:r w:rsidRPr="004C388A">
              <w:rPr>
                <w:lang w:val="en-GB"/>
              </w:rPr>
              <w:t>ReadOnly</w:t>
            </w:r>
          </w:p>
        </w:tc>
        <w:tc>
          <w:tcPr>
            <w:tcW w:w="1140" w:type="dxa"/>
            <w:tcBorders>
              <w:top w:val="single" w:sz="4" w:space="0" w:color="auto"/>
              <w:left w:val="single" w:sz="4" w:space="0" w:color="auto"/>
              <w:bottom w:val="single" w:sz="4" w:space="0" w:color="auto"/>
              <w:right w:val="single" w:sz="4" w:space="0" w:color="auto"/>
            </w:tcBorders>
          </w:tcPr>
          <w:p w14:paraId="369AF152" w14:textId="77777777" w:rsidR="005444A2" w:rsidRPr="004C388A" w:rsidRDefault="005444A2" w:rsidP="005444A2">
            <w:pPr>
              <w:pStyle w:val="TableText"/>
              <w:rPr>
                <w:lang w:val="en-GB"/>
              </w:rPr>
            </w:pPr>
            <w:r w:rsidRPr="004C388A">
              <w:rPr>
                <w:lang w:val="en-GB"/>
              </w:rPr>
              <w:t>RO</w:t>
            </w:r>
          </w:p>
        </w:tc>
        <w:tc>
          <w:tcPr>
            <w:tcW w:w="5859" w:type="dxa"/>
            <w:tcBorders>
              <w:top w:val="single" w:sz="4" w:space="0" w:color="auto"/>
              <w:left w:val="single" w:sz="4" w:space="0" w:color="auto"/>
              <w:bottom w:val="single" w:sz="4" w:space="0" w:color="auto"/>
              <w:right w:val="single" w:sz="4" w:space="0" w:color="auto"/>
            </w:tcBorders>
          </w:tcPr>
          <w:p w14:paraId="7128BAD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bit set but not the </w:t>
            </w:r>
            <w:r w:rsidRPr="004C388A">
              <w:rPr>
                <w:i/>
                <w:iCs/>
                <w:lang w:val="en-GB"/>
              </w:rPr>
              <w:t>CurrentWrite</w:t>
            </w:r>
            <w:r w:rsidRPr="004C388A">
              <w:rPr>
                <w:lang w:val="en-GB"/>
              </w:rPr>
              <w:t xml:space="preserve"> bit.</w:t>
            </w:r>
          </w:p>
        </w:tc>
      </w:tr>
      <w:tr w:rsidR="005444A2" w:rsidRPr="00EC120D" w14:paraId="6D17E1B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BB55991" w14:textId="77777777" w:rsidR="005444A2" w:rsidRPr="004C388A" w:rsidRDefault="005444A2" w:rsidP="005444A2">
            <w:pPr>
              <w:pStyle w:val="TableText"/>
              <w:rPr>
                <w:lang w:val="en-GB"/>
              </w:rPr>
            </w:pPr>
            <w:r w:rsidRPr="004C388A">
              <w:rPr>
                <w:lang w:val="en-GB"/>
              </w:rPr>
              <w:t>ReadWrite</w:t>
            </w:r>
          </w:p>
        </w:tc>
        <w:tc>
          <w:tcPr>
            <w:tcW w:w="1140" w:type="dxa"/>
            <w:tcBorders>
              <w:top w:val="single" w:sz="4" w:space="0" w:color="auto"/>
              <w:left w:val="single" w:sz="4" w:space="0" w:color="auto"/>
              <w:bottom w:val="single" w:sz="4" w:space="0" w:color="auto"/>
              <w:right w:val="single" w:sz="4" w:space="0" w:color="auto"/>
            </w:tcBorders>
          </w:tcPr>
          <w:p w14:paraId="3739D210" w14:textId="77777777" w:rsidR="005444A2" w:rsidRPr="004C388A" w:rsidRDefault="005444A2" w:rsidP="005444A2">
            <w:pPr>
              <w:pStyle w:val="TableText"/>
              <w:rPr>
                <w:lang w:val="en-GB"/>
              </w:rPr>
            </w:pPr>
            <w:r w:rsidRPr="004C388A">
              <w:rPr>
                <w:lang w:val="en-GB"/>
              </w:rPr>
              <w:t>RW</w:t>
            </w:r>
          </w:p>
        </w:tc>
        <w:tc>
          <w:tcPr>
            <w:tcW w:w="5859" w:type="dxa"/>
            <w:tcBorders>
              <w:top w:val="single" w:sz="4" w:space="0" w:color="auto"/>
              <w:left w:val="single" w:sz="4" w:space="0" w:color="auto"/>
              <w:bottom w:val="single" w:sz="4" w:space="0" w:color="auto"/>
              <w:right w:val="single" w:sz="4" w:space="0" w:color="auto"/>
            </w:tcBorders>
          </w:tcPr>
          <w:p w14:paraId="403C871B"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and </w:t>
            </w:r>
            <w:r w:rsidRPr="004C388A">
              <w:rPr>
                <w:i/>
                <w:iCs/>
                <w:lang w:val="en-GB"/>
              </w:rPr>
              <w:t>CurrentWrite</w:t>
            </w:r>
            <w:r w:rsidRPr="004C388A">
              <w:rPr>
                <w:lang w:val="en-GB"/>
              </w:rPr>
              <w:t xml:space="preserve"> bits set.</w:t>
            </w:r>
          </w:p>
        </w:tc>
      </w:tr>
      <w:tr w:rsidR="005444A2" w:rsidRPr="00EC120D" w14:paraId="11B18FAF"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483BDBB6" w14:textId="77777777" w:rsidR="005444A2" w:rsidRPr="004C388A" w:rsidRDefault="005444A2" w:rsidP="005444A2">
            <w:pPr>
              <w:pStyle w:val="TableText"/>
              <w:rPr>
                <w:lang w:val="en-GB"/>
              </w:rPr>
            </w:pPr>
            <w:r w:rsidRPr="004C388A">
              <w:rPr>
                <w:lang w:val="en-GB"/>
              </w:rPr>
              <w:t>WriteOnly</w:t>
            </w:r>
          </w:p>
        </w:tc>
        <w:tc>
          <w:tcPr>
            <w:tcW w:w="1140" w:type="dxa"/>
            <w:tcBorders>
              <w:top w:val="single" w:sz="4" w:space="0" w:color="auto"/>
              <w:left w:val="single" w:sz="4" w:space="0" w:color="auto"/>
              <w:bottom w:val="single" w:sz="4" w:space="0" w:color="auto"/>
              <w:right w:val="single" w:sz="4" w:space="0" w:color="auto"/>
            </w:tcBorders>
          </w:tcPr>
          <w:p w14:paraId="3B68BD0B" w14:textId="77777777" w:rsidR="005444A2" w:rsidRPr="004C388A" w:rsidRDefault="005444A2" w:rsidP="005444A2">
            <w:pPr>
              <w:pStyle w:val="TableText"/>
              <w:rPr>
                <w:lang w:val="en-GB"/>
              </w:rPr>
            </w:pPr>
            <w:r w:rsidRPr="004C388A">
              <w:rPr>
                <w:lang w:val="en-GB"/>
              </w:rPr>
              <w:t>WO</w:t>
            </w:r>
          </w:p>
        </w:tc>
        <w:tc>
          <w:tcPr>
            <w:tcW w:w="5859" w:type="dxa"/>
            <w:tcBorders>
              <w:top w:val="single" w:sz="4" w:space="0" w:color="auto"/>
              <w:left w:val="single" w:sz="4" w:space="0" w:color="auto"/>
              <w:bottom w:val="single" w:sz="4" w:space="0" w:color="auto"/>
              <w:right w:val="single" w:sz="4" w:space="0" w:color="auto"/>
            </w:tcBorders>
          </w:tcPr>
          <w:p w14:paraId="3C29265D" w14:textId="77777777" w:rsidR="005444A2" w:rsidRPr="004C388A" w:rsidRDefault="005444A2" w:rsidP="005444A2">
            <w:pPr>
              <w:pStyle w:val="TableText"/>
              <w:rPr>
                <w:lang w:val="en-GB"/>
              </w:rPr>
            </w:pPr>
            <w:r w:rsidRPr="004C388A">
              <w:rPr>
                <w:lang w:val="en-GB"/>
              </w:rPr>
              <w:t xml:space="preserve">The </w:t>
            </w:r>
            <w:r w:rsidRPr="00A9705A">
              <w:rPr>
                <w:i/>
                <w:iCs/>
                <w:lang w:val="en-GB"/>
              </w:rPr>
              <w:t>Node</w:t>
            </w:r>
            <w:r w:rsidRPr="004C388A">
              <w:rPr>
                <w:lang w:val="en-GB"/>
              </w:rPr>
              <w:t xml:space="preserve"> </w:t>
            </w:r>
            <w:r w:rsidRPr="00A9705A">
              <w:rPr>
                <w:i/>
                <w:iCs/>
                <w:lang w:val="en-GB"/>
              </w:rPr>
              <w:t>AccessLevel</w:t>
            </w:r>
            <w:r w:rsidRPr="004C388A">
              <w:rPr>
                <w:lang w:val="en-GB"/>
              </w:rPr>
              <w:t xml:space="preserve"> has the </w:t>
            </w:r>
            <w:r w:rsidRPr="004C388A">
              <w:rPr>
                <w:i/>
                <w:iCs/>
                <w:lang w:val="en-GB"/>
              </w:rPr>
              <w:t>CurrentWrite</w:t>
            </w:r>
            <w:r w:rsidRPr="004C388A">
              <w:rPr>
                <w:lang w:val="en-GB"/>
              </w:rPr>
              <w:t xml:space="preserve"> bit set but not the </w:t>
            </w:r>
            <w:r w:rsidRPr="004C388A">
              <w:rPr>
                <w:i/>
                <w:iCs/>
                <w:lang w:val="en-GB"/>
              </w:rPr>
              <w:t>CurrentRead</w:t>
            </w:r>
            <w:r w:rsidRPr="004C388A">
              <w:rPr>
                <w:lang w:val="en-GB"/>
              </w:rPr>
              <w:t xml:space="preserve"> bit.</w:t>
            </w:r>
          </w:p>
        </w:tc>
      </w:tr>
    </w:tbl>
    <w:p w14:paraId="63E1F481" w14:textId="632F7E21" w:rsidR="005444A2" w:rsidRPr="00EC120D" w:rsidRDefault="005444A2" w:rsidP="005444A2">
      <w:pPr>
        <w:pStyle w:val="PARAGRAPH"/>
      </w:pPr>
      <w:r w:rsidRPr="00EC120D">
        <w:t xml:space="preserve">If multiple characteristics are </w:t>
      </w:r>
      <w:r w:rsidR="006A031E" w:rsidRPr="00EC120D">
        <w:t>defined,</w:t>
      </w:r>
      <w:r w:rsidRPr="00EC120D">
        <w:t xml:space="preserve"> they are separated by commas. The name or the short name </w:t>
      </w:r>
      <w:r w:rsidR="0073304E">
        <w:t>can</w:t>
      </w:r>
      <w:r w:rsidRPr="00EC120D">
        <w:t xml:space="preserve"> be used.</w:t>
      </w:r>
    </w:p>
    <w:p w14:paraId="7992E8BF" w14:textId="61C8AB88" w:rsidR="00576AC5" w:rsidRPr="00EC120D" w:rsidRDefault="00576AC5" w:rsidP="00576AC5">
      <w:pPr>
        <w:pStyle w:val="Heading4"/>
        <w:ind w:left="0" w:firstLine="0"/>
      </w:pPr>
      <w:bookmarkStart w:id="104" w:name="_Ref55126029"/>
      <w:r w:rsidRPr="00EC120D">
        <w:t>Additional References</w:t>
      </w:r>
      <w:bookmarkEnd w:id="104"/>
    </w:p>
    <w:p w14:paraId="7ACACB98" w14:textId="6C3207CB" w:rsidR="002E1224" w:rsidRPr="004C388A" w:rsidRDefault="0057337F" w:rsidP="0057337F">
      <w:pPr>
        <w:pStyle w:val="PARAGRAPH"/>
        <w:rPr>
          <w:rFonts w:eastAsia="MS Mincho"/>
        </w:rPr>
      </w:pPr>
      <w:r w:rsidRPr="004C388A">
        <w:rPr>
          <w:rFonts w:eastAsia="MS Mincho"/>
        </w:rPr>
        <w:t>T</w:t>
      </w:r>
      <w:r w:rsidR="008C280F" w:rsidRPr="004C388A">
        <w:rPr>
          <w:rFonts w:eastAsia="MS Mincho"/>
        </w:rPr>
        <w:t>o provide information about</w:t>
      </w:r>
      <w:r w:rsidRPr="004C388A">
        <w:rPr>
          <w:rFonts w:eastAsia="MS Mincho"/>
        </w:rPr>
        <w:t xml:space="preserve"> additional </w:t>
      </w:r>
      <w:r w:rsidRPr="004C388A">
        <w:rPr>
          <w:rFonts w:eastAsia="MS Mincho"/>
          <w:i/>
          <w:iCs/>
        </w:rPr>
        <w:t>References</w:t>
      </w:r>
      <w:r w:rsidR="008C280F" w:rsidRPr="004C388A">
        <w:rPr>
          <w:rFonts w:eastAsia="MS Mincho"/>
        </w:rPr>
        <w:t xml:space="preserve">, the format as shown in </w:t>
      </w:r>
      <w:r w:rsidR="008C280F" w:rsidRPr="004C388A">
        <w:rPr>
          <w:rFonts w:eastAsia="MS Mincho"/>
        </w:rPr>
        <w:fldChar w:fldCharType="begin"/>
      </w:r>
      <w:r w:rsidR="008C280F" w:rsidRPr="004C388A">
        <w:rPr>
          <w:rFonts w:eastAsia="MS Mincho"/>
        </w:rPr>
        <w:instrText xml:space="preserve"> REF _Ref55118538 \h </w:instrText>
      </w:r>
      <w:r w:rsidR="008C280F" w:rsidRPr="004C388A">
        <w:rPr>
          <w:rFonts w:eastAsia="MS Mincho"/>
        </w:rPr>
      </w:r>
      <w:r w:rsidR="008C280F" w:rsidRPr="004C388A">
        <w:rPr>
          <w:rFonts w:eastAsia="MS Mincho"/>
        </w:rPr>
        <w:fldChar w:fldCharType="separate"/>
      </w:r>
      <w:r w:rsidR="00845676" w:rsidRPr="00EC120D">
        <w:t xml:space="preserve">Table </w:t>
      </w:r>
      <w:r w:rsidR="00845676">
        <w:rPr>
          <w:noProof/>
        </w:rPr>
        <w:t>4</w:t>
      </w:r>
      <w:r w:rsidR="008C280F" w:rsidRPr="004C388A">
        <w:rPr>
          <w:rFonts w:eastAsia="MS Mincho"/>
        </w:rPr>
        <w:fldChar w:fldCharType="end"/>
      </w:r>
      <w:r w:rsidR="008C280F" w:rsidRPr="004C388A">
        <w:rPr>
          <w:rFonts w:eastAsia="MS Mincho"/>
        </w:rPr>
        <w:t xml:space="preserve"> is used</w:t>
      </w:r>
      <w:r w:rsidR="002E1224" w:rsidRPr="004C388A">
        <w:rPr>
          <w:rFonts w:eastAsia="MS Mincho"/>
        </w:rPr>
        <w:t>.</w:t>
      </w:r>
    </w:p>
    <w:p w14:paraId="5B4BDFBD" w14:textId="709AF62D" w:rsidR="002E1224" w:rsidRPr="00EC120D" w:rsidRDefault="002E1224" w:rsidP="002E1224">
      <w:pPr>
        <w:pStyle w:val="TABLE-title"/>
      </w:pPr>
      <w:bookmarkStart w:id="105" w:name="_Ref55118538"/>
      <w:bookmarkStart w:id="106" w:name="_Toc184117022"/>
      <w:bookmarkStart w:id="107" w:name="_Toc236307337"/>
      <w:r w:rsidRPr="00EC120D">
        <w:t xml:space="preserve">Table </w:t>
      </w:r>
      <w:r w:rsidRPr="004C388A">
        <w:fldChar w:fldCharType="begin"/>
      </w:r>
      <w:r w:rsidRPr="004C388A">
        <w:instrText xml:space="preserve"> SEQ Table \* ARABIC </w:instrText>
      </w:r>
      <w:r w:rsidRPr="004C388A">
        <w:fldChar w:fldCharType="separate"/>
      </w:r>
      <w:r w:rsidR="00845676">
        <w:rPr>
          <w:noProof/>
        </w:rPr>
        <w:t>4</w:t>
      </w:r>
      <w:r w:rsidRPr="004C388A">
        <w:fldChar w:fldCharType="end"/>
      </w:r>
      <w:bookmarkEnd w:id="105"/>
      <w:r w:rsidRPr="00EC120D">
        <w:t xml:space="preserve"> – </w:t>
      </w:r>
      <w:r w:rsidRPr="004C388A">
        <w:t>&lt;some&gt;</w:t>
      </w:r>
      <w:r w:rsidRPr="00EC120D">
        <w:t xml:space="preserve">Type </w:t>
      </w:r>
      <w:r w:rsidR="009A7DFE">
        <w:t>a</w:t>
      </w:r>
      <w:r w:rsidRPr="00EC120D">
        <w:t>dditional References</w:t>
      </w:r>
      <w:bookmarkEnd w:id="106"/>
      <w:bookmarkEnd w:id="10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89"/>
        <w:gridCol w:w="1417"/>
        <w:gridCol w:w="1276"/>
        <w:gridCol w:w="3944"/>
      </w:tblGrid>
      <w:tr w:rsidR="006F51F6" w:rsidRPr="00EC120D" w14:paraId="42149AAE" w14:textId="77777777" w:rsidTr="000A38D4">
        <w:trPr>
          <w:jc w:val="center"/>
        </w:trPr>
        <w:tc>
          <w:tcPr>
            <w:tcW w:w="2289" w:type="dxa"/>
            <w:tcBorders>
              <w:top w:val="single" w:sz="4" w:space="0" w:color="auto"/>
              <w:left w:val="single" w:sz="4" w:space="0" w:color="auto"/>
              <w:bottom w:val="double" w:sz="4" w:space="0" w:color="auto"/>
              <w:right w:val="single" w:sz="4" w:space="0" w:color="auto"/>
            </w:tcBorders>
          </w:tcPr>
          <w:p w14:paraId="08D33785" w14:textId="77777777" w:rsidR="002E1224" w:rsidRPr="004C388A" w:rsidRDefault="002E1224" w:rsidP="006614B3">
            <w:pPr>
              <w:pStyle w:val="TableText"/>
              <w:rPr>
                <w:b/>
                <w:color w:val="auto"/>
                <w:lang w:val="en-GB"/>
              </w:rPr>
            </w:pPr>
            <w:r w:rsidRPr="004C388A">
              <w:rPr>
                <w:b/>
                <w:color w:val="auto"/>
                <w:lang w:val="en-GB"/>
              </w:rPr>
              <w:t>SourceBrowsePath</w:t>
            </w:r>
          </w:p>
        </w:tc>
        <w:tc>
          <w:tcPr>
            <w:tcW w:w="1417" w:type="dxa"/>
            <w:tcBorders>
              <w:top w:val="single" w:sz="4" w:space="0" w:color="auto"/>
              <w:left w:val="single" w:sz="4" w:space="0" w:color="auto"/>
              <w:bottom w:val="double" w:sz="4" w:space="0" w:color="auto"/>
              <w:right w:val="single" w:sz="4" w:space="0" w:color="auto"/>
            </w:tcBorders>
          </w:tcPr>
          <w:p w14:paraId="2A05A556" w14:textId="77777777" w:rsidR="002E1224" w:rsidRPr="004C388A" w:rsidRDefault="002E1224" w:rsidP="006614B3">
            <w:pPr>
              <w:pStyle w:val="TableText"/>
              <w:rPr>
                <w:b/>
                <w:color w:val="auto"/>
                <w:lang w:val="en-GB"/>
              </w:rPr>
            </w:pPr>
            <w:r w:rsidRPr="004C388A">
              <w:rPr>
                <w:b/>
                <w:color w:val="auto"/>
                <w:lang w:val="en-GB"/>
              </w:rPr>
              <w:t>Reference Type</w:t>
            </w:r>
          </w:p>
        </w:tc>
        <w:tc>
          <w:tcPr>
            <w:tcW w:w="1276" w:type="dxa"/>
            <w:tcBorders>
              <w:top w:val="single" w:sz="4" w:space="0" w:color="auto"/>
              <w:left w:val="single" w:sz="4" w:space="0" w:color="auto"/>
              <w:bottom w:val="double" w:sz="4" w:space="0" w:color="auto"/>
              <w:right w:val="single" w:sz="4" w:space="0" w:color="auto"/>
            </w:tcBorders>
          </w:tcPr>
          <w:p w14:paraId="35A49AAD" w14:textId="77777777" w:rsidR="002E1224" w:rsidRPr="004C388A" w:rsidRDefault="002E1224" w:rsidP="006614B3">
            <w:pPr>
              <w:pStyle w:val="TableText"/>
              <w:rPr>
                <w:b/>
                <w:color w:val="auto"/>
                <w:lang w:val="en-GB"/>
              </w:rPr>
            </w:pPr>
            <w:r w:rsidRPr="004C388A">
              <w:rPr>
                <w:b/>
                <w:color w:val="auto"/>
                <w:lang w:val="en-GB"/>
              </w:rPr>
              <w:t>Is Forward</w:t>
            </w:r>
          </w:p>
        </w:tc>
        <w:tc>
          <w:tcPr>
            <w:tcW w:w="3944" w:type="dxa"/>
            <w:tcBorders>
              <w:top w:val="single" w:sz="4" w:space="0" w:color="auto"/>
              <w:left w:val="single" w:sz="4" w:space="0" w:color="auto"/>
              <w:bottom w:val="double" w:sz="4" w:space="0" w:color="auto"/>
              <w:right w:val="single" w:sz="4" w:space="0" w:color="auto"/>
            </w:tcBorders>
          </w:tcPr>
          <w:p w14:paraId="06CEAECD" w14:textId="77777777" w:rsidR="002E1224" w:rsidRPr="004C388A" w:rsidRDefault="002E1224" w:rsidP="006614B3">
            <w:pPr>
              <w:pStyle w:val="TableText"/>
              <w:rPr>
                <w:b/>
                <w:color w:val="auto"/>
                <w:lang w:val="en-GB"/>
              </w:rPr>
            </w:pPr>
            <w:r w:rsidRPr="004C388A">
              <w:rPr>
                <w:b/>
                <w:color w:val="auto"/>
                <w:lang w:val="en-GB"/>
              </w:rPr>
              <w:t>TargetBrowsePath</w:t>
            </w:r>
          </w:p>
        </w:tc>
      </w:tr>
      <w:tr w:rsidR="000A38D4" w:rsidRPr="00EC120D" w14:paraId="08CEFD0C" w14:textId="77777777" w:rsidTr="000A38D4">
        <w:trPr>
          <w:jc w:val="center"/>
        </w:trPr>
        <w:tc>
          <w:tcPr>
            <w:tcW w:w="2289" w:type="dxa"/>
            <w:tcBorders>
              <w:top w:val="single" w:sz="4" w:space="0" w:color="auto"/>
              <w:left w:val="single" w:sz="4" w:space="0" w:color="auto"/>
              <w:bottom w:val="single" w:sz="4" w:space="0" w:color="auto"/>
              <w:right w:val="single" w:sz="4" w:space="0" w:color="auto"/>
            </w:tcBorders>
          </w:tcPr>
          <w:p w14:paraId="2B7EE57F" w14:textId="1954EC2E" w:rsidR="002E1224" w:rsidRPr="004C388A" w:rsidRDefault="006F51F6" w:rsidP="006F51F6">
            <w:pPr>
              <w:pStyle w:val="TableText"/>
              <w:rPr>
                <w:color w:val="auto"/>
                <w:lang w:val="en-GB"/>
              </w:rPr>
            </w:pPr>
            <w:r w:rsidRPr="004C388A">
              <w:rPr>
                <w:rFonts w:eastAsia="MS Mincho"/>
                <w:color w:val="auto"/>
                <w:lang w:val="en-GB"/>
              </w:rPr>
              <w:t xml:space="preserve">SourceBrowsePath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1417" w:type="dxa"/>
            <w:tcBorders>
              <w:top w:val="single" w:sz="4" w:space="0" w:color="auto"/>
              <w:left w:val="single" w:sz="4" w:space="0" w:color="auto"/>
              <w:bottom w:val="single" w:sz="4" w:space="0" w:color="auto"/>
              <w:right w:val="single" w:sz="4" w:space="0" w:color="auto"/>
            </w:tcBorders>
          </w:tcPr>
          <w:p w14:paraId="3E36FC46" w14:textId="10EE03D5" w:rsidR="002E1224" w:rsidRPr="004C388A" w:rsidRDefault="00930FA9" w:rsidP="006614B3">
            <w:pPr>
              <w:pStyle w:val="TableTextWithTabs"/>
              <w:rPr>
                <w:color w:val="auto"/>
                <w:lang w:val="en-GB"/>
              </w:rPr>
            </w:pPr>
            <w:r w:rsidRPr="004C388A">
              <w:rPr>
                <w:i/>
                <w:lang w:val="en-GB"/>
              </w:rPr>
              <w:t>ReferenceType</w:t>
            </w:r>
            <w:r w:rsidRPr="004C388A">
              <w:rPr>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5E78D9AD" w14:textId="4AAEFC4D" w:rsidR="002E1224" w:rsidRPr="004C388A" w:rsidRDefault="006F51F6" w:rsidP="006F51F6">
            <w:pPr>
              <w:pStyle w:val="TableText"/>
              <w:rPr>
                <w:color w:val="auto"/>
                <w:lang w:val="en-GB"/>
              </w:rPr>
            </w:pPr>
            <w:r w:rsidRPr="004C388A">
              <w:rPr>
                <w:rFonts w:eastAsia="MS Mincho"/>
                <w:color w:val="auto"/>
                <w:lang w:val="en-GB"/>
              </w:rPr>
              <w:t>True =</w:t>
            </w:r>
            <w:r w:rsidR="00930FA9" w:rsidRPr="004C388A">
              <w:rPr>
                <w:rFonts w:eastAsia="MS Mincho"/>
                <w:color w:val="auto"/>
                <w:lang w:val="en-GB"/>
              </w:rPr>
              <w:t xml:space="preserve"> forward </w:t>
            </w:r>
            <w:r w:rsidR="00930FA9" w:rsidRPr="004C388A">
              <w:rPr>
                <w:rFonts w:eastAsia="MS Mincho"/>
                <w:i/>
                <w:iCs/>
                <w:color w:val="auto"/>
                <w:lang w:val="en-GB"/>
              </w:rPr>
              <w:t>Reference</w:t>
            </w:r>
            <w:r w:rsidR="00930FA9" w:rsidRPr="004C388A">
              <w:rPr>
                <w:lang w:val="en-GB"/>
              </w:rPr>
              <w:t>.</w:t>
            </w:r>
          </w:p>
        </w:tc>
        <w:tc>
          <w:tcPr>
            <w:tcW w:w="3944" w:type="dxa"/>
            <w:tcBorders>
              <w:top w:val="single" w:sz="4" w:space="0" w:color="auto"/>
              <w:left w:val="single" w:sz="4" w:space="0" w:color="auto"/>
              <w:bottom w:val="single" w:sz="4" w:space="0" w:color="auto"/>
              <w:right w:val="single" w:sz="4" w:space="0" w:color="auto"/>
            </w:tcBorders>
          </w:tcPr>
          <w:p w14:paraId="11D18232" w14:textId="0AFA791D" w:rsidR="00DF5962" w:rsidRPr="004C388A" w:rsidRDefault="006F51F6" w:rsidP="000A38D4">
            <w:pPr>
              <w:pStyle w:val="TableText"/>
              <w:rPr>
                <w:rFonts w:eastAsia="MS Mincho"/>
                <w:color w:val="auto"/>
                <w:lang w:val="en-GB"/>
              </w:rPr>
            </w:pPr>
            <w:r w:rsidRPr="004C388A">
              <w:rPr>
                <w:rFonts w:eastAsia="MS Mincho"/>
                <w:color w:val="auto"/>
                <w:lang w:val="en-GB"/>
              </w:rPr>
              <w:t xml:space="preserve">TargetBrowsePath points to another </w:t>
            </w:r>
            <w:r w:rsidRPr="004C388A">
              <w:rPr>
                <w:rFonts w:eastAsia="MS Mincho"/>
                <w:i/>
                <w:iCs/>
                <w:color w:val="auto"/>
                <w:lang w:val="en-GB"/>
              </w:rPr>
              <w:t>Node</w:t>
            </w:r>
            <w:r w:rsidRPr="004C388A">
              <w:rPr>
                <w:rFonts w:eastAsia="MS Mincho"/>
                <w:color w:val="auto"/>
                <w:lang w:val="en-GB"/>
              </w:rPr>
              <w:t xml:space="preserve">, which can be a well-known instance or a </w:t>
            </w:r>
            <w:r w:rsidRPr="004C388A">
              <w:rPr>
                <w:rFonts w:eastAsia="MS Mincho"/>
                <w:i/>
                <w:iCs/>
                <w:color w:val="auto"/>
                <w:lang w:val="en-GB"/>
              </w:rPr>
              <w:t>TypeDefinition</w:t>
            </w:r>
            <w:r w:rsidRPr="004C388A">
              <w:rPr>
                <w:rFonts w:eastAsia="MS Mincho"/>
                <w:color w:val="auto"/>
                <w:lang w:val="en-GB"/>
              </w:rPr>
              <w:t xml:space="preserve">. You can use </w:t>
            </w:r>
            <w:r w:rsidRPr="004C388A">
              <w:rPr>
                <w:rFonts w:eastAsia="MS Mincho"/>
                <w:i/>
                <w:iCs/>
                <w:color w:val="auto"/>
                <w:lang w:val="en-GB"/>
              </w:rPr>
              <w:t>BrowsePaths</w:t>
            </w:r>
            <w:r w:rsidRPr="004C388A">
              <w:rPr>
                <w:rFonts w:eastAsia="MS Mincho"/>
                <w:color w:val="auto"/>
                <w:lang w:val="en-GB"/>
              </w:rPr>
              <w:t xml:space="preserve"> here as well, </w:t>
            </w:r>
            <w:r w:rsidR="00DF5962" w:rsidRPr="004C388A">
              <w:rPr>
                <w:rFonts w:eastAsia="MS Mincho"/>
                <w:color w:val="auto"/>
                <w:lang w:val="en-GB"/>
              </w:rPr>
              <w:t xml:space="preserve">which is either relative to the </w:t>
            </w:r>
            <w:r w:rsidR="00DF5962" w:rsidRPr="004C388A">
              <w:rPr>
                <w:rFonts w:eastAsia="MS Mincho"/>
                <w:i/>
                <w:iCs/>
                <w:color w:val="auto"/>
                <w:lang w:val="en-GB"/>
              </w:rPr>
              <w:t>TypeDefinition</w:t>
            </w:r>
            <w:r w:rsidR="00DF5962" w:rsidRPr="004C388A">
              <w:rPr>
                <w:rFonts w:eastAsia="MS Mincho"/>
                <w:color w:val="auto"/>
                <w:lang w:val="en-GB"/>
              </w:rPr>
              <w:t xml:space="preserve"> or absolute.</w:t>
            </w:r>
          </w:p>
          <w:p w14:paraId="5D43B04A" w14:textId="578429C9" w:rsidR="002E1224" w:rsidRPr="004C388A" w:rsidRDefault="00DF5962" w:rsidP="00DF5962">
            <w:pPr>
              <w:pStyle w:val="TableText"/>
              <w:rPr>
                <w:color w:val="auto"/>
                <w:lang w:val="en-GB"/>
              </w:rPr>
            </w:pPr>
            <w:r w:rsidRPr="004C388A">
              <w:rPr>
                <w:rFonts w:eastAsia="MS Mincho"/>
                <w:color w:val="auto"/>
                <w:lang w:val="en-GB"/>
              </w:rPr>
              <w:t>If absolute,</w:t>
            </w:r>
            <w:r w:rsidR="006F51F6" w:rsidRPr="004C388A">
              <w:rPr>
                <w:rFonts w:eastAsia="MS Mincho"/>
                <w:color w:val="auto"/>
                <w:lang w:val="en-GB"/>
              </w:rPr>
              <w:t xml:space="preserve"> the first entry needs to refer to a type or well-known instance</w:t>
            </w:r>
            <w:r w:rsidR="000A38D4" w:rsidRPr="004C388A">
              <w:rPr>
                <w:rFonts w:eastAsia="MS Mincho"/>
                <w:color w:val="auto"/>
                <w:lang w:val="en-GB"/>
              </w:rPr>
              <w:t>, uniquely identified within a namespace by</w:t>
            </w:r>
            <w:r w:rsidR="006F51F6" w:rsidRPr="004C388A">
              <w:rPr>
                <w:rFonts w:eastAsia="MS Mincho"/>
                <w:color w:val="auto"/>
                <w:lang w:val="en-GB"/>
              </w:rPr>
              <w:t xml:space="preserve"> the </w:t>
            </w:r>
            <w:r w:rsidR="006F51F6" w:rsidRPr="004C388A">
              <w:rPr>
                <w:rFonts w:eastAsia="MS Mincho"/>
                <w:i/>
                <w:iCs/>
                <w:color w:val="auto"/>
                <w:lang w:val="en-GB"/>
              </w:rPr>
              <w:t>BrowseName</w:t>
            </w:r>
            <w:r w:rsidR="006F51F6" w:rsidRPr="004C388A">
              <w:rPr>
                <w:rFonts w:eastAsia="MS Mincho"/>
                <w:color w:val="auto"/>
                <w:lang w:val="en-GB"/>
              </w:rPr>
              <w:t>.</w:t>
            </w:r>
          </w:p>
        </w:tc>
      </w:tr>
    </w:tbl>
    <w:p w14:paraId="4AE8FBC8" w14:textId="2D7C71A3" w:rsidR="002E1224" w:rsidRPr="00EC120D" w:rsidRDefault="002E1224" w:rsidP="002E1224">
      <w:pPr>
        <w:pStyle w:val="spacer"/>
        <w:rPr>
          <w:rFonts w:eastAsia="平成明朝"/>
          <w:lang w:eastAsia="fr-FR"/>
        </w:rPr>
      </w:pPr>
    </w:p>
    <w:p w14:paraId="3E7BD4E4" w14:textId="13FF67A2" w:rsidR="0057337F" w:rsidRPr="004C388A" w:rsidRDefault="0057337F" w:rsidP="0057337F">
      <w:pPr>
        <w:pStyle w:val="PARAGRAPH"/>
        <w:rPr>
          <w:rFonts w:eastAsia="MS Mincho"/>
        </w:rPr>
      </w:pPr>
      <w:r w:rsidRPr="004C388A">
        <w:rPr>
          <w:rFonts w:eastAsia="MS Mincho"/>
          <w:i/>
          <w:iCs/>
        </w:rPr>
        <w:t>References</w:t>
      </w:r>
      <w:r w:rsidRPr="004C388A">
        <w:rPr>
          <w:rFonts w:eastAsia="MS Mincho"/>
        </w:rPr>
        <w:t xml:space="preserve"> </w:t>
      </w:r>
      <w:r w:rsidR="002E1224" w:rsidRPr="004C388A">
        <w:rPr>
          <w:rFonts w:eastAsia="MS Mincho"/>
        </w:rPr>
        <w:t>can be</w:t>
      </w:r>
      <w:r w:rsidRPr="004C388A">
        <w:rPr>
          <w:rFonts w:eastAsia="MS Mincho"/>
        </w:rPr>
        <w:t xml:space="preserve"> to any other </w:t>
      </w:r>
      <w:r w:rsidRPr="004C388A">
        <w:rPr>
          <w:rFonts w:eastAsia="MS Mincho"/>
          <w:i/>
          <w:iCs/>
        </w:rPr>
        <w:t>Node</w:t>
      </w:r>
      <w:r w:rsidR="000A38D4" w:rsidRPr="004C388A">
        <w:rPr>
          <w:rFonts w:eastAsia="MS Mincho"/>
        </w:rPr>
        <w:t>.</w:t>
      </w:r>
    </w:p>
    <w:p w14:paraId="67CEC68C" w14:textId="6A697CA3" w:rsidR="00576AC5" w:rsidRPr="00EC120D" w:rsidRDefault="00576AC5" w:rsidP="00576AC5">
      <w:pPr>
        <w:pStyle w:val="Heading4"/>
        <w:ind w:left="0" w:firstLine="0"/>
      </w:pPr>
      <w:bookmarkStart w:id="108" w:name="_Ref55126139"/>
      <w:r w:rsidRPr="00EC120D">
        <w:lastRenderedPageBreak/>
        <w:t>Additional sub-components</w:t>
      </w:r>
      <w:bookmarkEnd w:id="108"/>
    </w:p>
    <w:p w14:paraId="02A3E578" w14:textId="20541E66" w:rsidR="00576AC5" w:rsidRPr="004C388A" w:rsidRDefault="00B1002C" w:rsidP="00576AC5">
      <w:pPr>
        <w:pStyle w:val="PARAGRAPH"/>
        <w:rPr>
          <w:rFonts w:eastAsia="MS Mincho"/>
        </w:rPr>
      </w:pPr>
      <w:r w:rsidRPr="004C388A">
        <w:rPr>
          <w:rFonts w:eastAsia="MS Mincho"/>
        </w:rPr>
        <w:t xml:space="preserve">To provide information about </w:t>
      </w:r>
      <w:r w:rsidR="000F1590" w:rsidRPr="004C388A">
        <w:rPr>
          <w:rFonts w:eastAsia="MS Mincho"/>
        </w:rPr>
        <w:t>sub-components</w:t>
      </w:r>
      <w:r w:rsidRPr="004C388A">
        <w:rPr>
          <w:rFonts w:eastAsia="MS Mincho"/>
        </w:rPr>
        <w:t xml:space="preserve">, the format as shown in </w:t>
      </w:r>
      <w:r w:rsidR="000F1590" w:rsidRPr="004C388A">
        <w:rPr>
          <w:rFonts w:eastAsia="MS Mincho"/>
        </w:rPr>
        <w:fldChar w:fldCharType="begin"/>
      </w:r>
      <w:r w:rsidR="000F1590" w:rsidRPr="004C388A">
        <w:rPr>
          <w:rFonts w:eastAsia="MS Mincho"/>
        </w:rPr>
        <w:instrText xml:space="preserve"> REF _Ref55125045 \h </w:instrText>
      </w:r>
      <w:r w:rsidR="000F1590" w:rsidRPr="004C388A">
        <w:rPr>
          <w:rFonts w:eastAsia="MS Mincho"/>
        </w:rPr>
      </w:r>
      <w:r w:rsidR="000F1590" w:rsidRPr="004C388A">
        <w:rPr>
          <w:rFonts w:eastAsia="MS Mincho"/>
        </w:rPr>
        <w:fldChar w:fldCharType="separate"/>
      </w:r>
      <w:r w:rsidR="00845676" w:rsidRPr="00EC120D">
        <w:t xml:space="preserve">Table </w:t>
      </w:r>
      <w:r w:rsidR="00845676">
        <w:rPr>
          <w:noProof/>
        </w:rPr>
        <w:t>5</w:t>
      </w:r>
      <w:r w:rsidR="000F1590" w:rsidRPr="004C388A">
        <w:rPr>
          <w:rFonts w:eastAsia="MS Mincho"/>
        </w:rPr>
        <w:fldChar w:fldCharType="end"/>
      </w:r>
      <w:r w:rsidRPr="004C388A">
        <w:rPr>
          <w:rFonts w:eastAsia="MS Mincho"/>
        </w:rPr>
        <w:t xml:space="preserve"> is used</w:t>
      </w:r>
      <w:r w:rsidR="00576AC5" w:rsidRPr="004C388A">
        <w:rPr>
          <w:rFonts w:eastAsia="MS Mincho"/>
        </w:rPr>
        <w:t>.</w:t>
      </w:r>
    </w:p>
    <w:p w14:paraId="15C50944" w14:textId="670D7030" w:rsidR="00576AC5" w:rsidRPr="00667BCF" w:rsidRDefault="00576AC5" w:rsidP="000F1590">
      <w:pPr>
        <w:pStyle w:val="TABLE-title"/>
      </w:pPr>
      <w:bookmarkStart w:id="109" w:name="_Ref55125045"/>
      <w:bookmarkStart w:id="110" w:name="_Toc184117023"/>
      <w:bookmarkStart w:id="111" w:name="_Toc236307338"/>
      <w:r w:rsidRPr="00EC120D">
        <w:t xml:space="preserve">Table </w:t>
      </w:r>
      <w:r w:rsidRPr="004C388A">
        <w:fldChar w:fldCharType="begin"/>
      </w:r>
      <w:r w:rsidRPr="004C388A">
        <w:instrText xml:space="preserve"> SEQ Table \* ARABIC </w:instrText>
      </w:r>
      <w:r w:rsidRPr="004C388A">
        <w:fldChar w:fldCharType="separate"/>
      </w:r>
      <w:r w:rsidR="00845676">
        <w:rPr>
          <w:noProof/>
        </w:rPr>
        <w:t>5</w:t>
      </w:r>
      <w:r w:rsidRPr="004C388A">
        <w:fldChar w:fldCharType="end"/>
      </w:r>
      <w:bookmarkEnd w:id="109"/>
      <w:r w:rsidRPr="00EC120D">
        <w:t xml:space="preserve"> – </w:t>
      </w:r>
      <w:r w:rsidRPr="004C388A">
        <w:t>&lt;some&gt;</w:t>
      </w:r>
      <w:r w:rsidRPr="00EC120D">
        <w:t xml:space="preserve">Type </w:t>
      </w:r>
      <w:r w:rsidR="009A7DFE">
        <w:t>a</w:t>
      </w:r>
      <w:r w:rsidRPr="00EC120D">
        <w:t xml:space="preserve">dditional </w:t>
      </w:r>
      <w:r w:rsidR="009A7DFE">
        <w:t>s</w:t>
      </w:r>
      <w:r w:rsidR="000F1590" w:rsidRPr="00EC120D">
        <w:t>ubcomponents</w:t>
      </w:r>
      <w:bookmarkEnd w:id="110"/>
      <w:bookmarkEnd w:id="111"/>
    </w:p>
    <w:tbl>
      <w:tblPr>
        <w:tblW w:w="8936" w:type="dxa"/>
        <w:tblInd w:w="-10" w:type="dxa"/>
        <w:tblLayout w:type="fixed"/>
        <w:tblCellMar>
          <w:left w:w="0" w:type="dxa"/>
          <w:right w:w="0" w:type="dxa"/>
        </w:tblCellMar>
        <w:tblLook w:val="04A0" w:firstRow="1" w:lastRow="0" w:firstColumn="1" w:lastColumn="0" w:noHBand="0" w:noVBand="1"/>
      </w:tblPr>
      <w:tblGrid>
        <w:gridCol w:w="2273"/>
        <w:gridCol w:w="1134"/>
        <w:gridCol w:w="993"/>
        <w:gridCol w:w="1275"/>
        <w:gridCol w:w="993"/>
        <w:gridCol w:w="1417"/>
        <w:gridCol w:w="851"/>
      </w:tblGrid>
      <w:tr w:rsidR="000F1590" w:rsidRPr="00EC120D" w14:paraId="1551C6C0" w14:textId="77777777" w:rsidTr="00433460">
        <w:tc>
          <w:tcPr>
            <w:tcW w:w="2273"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3014068" w14:textId="545A1437" w:rsidR="00576AC5" w:rsidRPr="004C388A" w:rsidRDefault="00576AC5" w:rsidP="006614B3">
            <w:pPr>
              <w:pStyle w:val="TableText"/>
              <w:rPr>
                <w:b/>
                <w:color w:val="auto"/>
                <w:lang w:val="en-GB"/>
              </w:rPr>
            </w:pPr>
            <w:r w:rsidRPr="004C388A">
              <w:rPr>
                <w:b/>
                <w:color w:val="auto"/>
                <w:lang w:val="en-GB"/>
              </w:rPr>
              <w:t>BrowsePath</w:t>
            </w:r>
          </w:p>
        </w:tc>
        <w:tc>
          <w:tcPr>
            <w:tcW w:w="113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210B34B" w14:textId="77777777" w:rsidR="00576AC5" w:rsidRPr="004C388A" w:rsidRDefault="00576AC5" w:rsidP="00433460">
            <w:pPr>
              <w:pStyle w:val="TableText"/>
              <w:rPr>
                <w:b/>
                <w:color w:val="auto"/>
                <w:lang w:val="en-GB"/>
              </w:rPr>
            </w:pPr>
            <w:r w:rsidRPr="004C388A">
              <w:rPr>
                <w:b/>
                <w:color w:val="auto"/>
                <w:lang w:val="en-GB"/>
              </w:rPr>
              <w:t>References</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5BB1218" w14:textId="77777777" w:rsidR="00576AC5" w:rsidRPr="004C388A" w:rsidRDefault="00576AC5" w:rsidP="00433460">
            <w:pPr>
              <w:pStyle w:val="TableText"/>
              <w:rPr>
                <w:b/>
                <w:color w:val="auto"/>
                <w:lang w:val="en-GB"/>
              </w:rPr>
            </w:pPr>
            <w:r w:rsidRPr="004C388A">
              <w:rPr>
                <w:b/>
                <w:color w:val="auto"/>
                <w:lang w:val="en-GB"/>
              </w:rPr>
              <w:t>NodeClass</w:t>
            </w:r>
          </w:p>
        </w:tc>
        <w:tc>
          <w:tcPr>
            <w:tcW w:w="12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24B2185C" w14:textId="77777777" w:rsidR="00576AC5" w:rsidRPr="004C388A" w:rsidRDefault="00576AC5" w:rsidP="00433460">
            <w:pPr>
              <w:pStyle w:val="TableText"/>
              <w:rPr>
                <w:b/>
                <w:color w:val="auto"/>
                <w:lang w:val="en-GB"/>
              </w:rPr>
            </w:pPr>
            <w:r w:rsidRPr="004C388A">
              <w:rPr>
                <w:b/>
                <w:color w:val="auto"/>
                <w:lang w:val="en-GB"/>
              </w:rPr>
              <w:t>BrowseName</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5F5D3BCA" w14:textId="77777777" w:rsidR="00576AC5" w:rsidRPr="004C388A" w:rsidRDefault="00576AC5" w:rsidP="00433460">
            <w:pPr>
              <w:pStyle w:val="TableText"/>
              <w:rPr>
                <w:b/>
                <w:color w:val="auto"/>
                <w:lang w:val="en-GB"/>
              </w:rPr>
            </w:pPr>
            <w:r w:rsidRPr="004C388A">
              <w:rPr>
                <w:b/>
                <w:color w:val="auto"/>
                <w:lang w:val="en-GB"/>
              </w:rPr>
              <w:t>DataType</w:t>
            </w:r>
          </w:p>
        </w:tc>
        <w:tc>
          <w:tcPr>
            <w:tcW w:w="1417"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6CBA155" w14:textId="77777777" w:rsidR="00576AC5" w:rsidRPr="004C388A" w:rsidRDefault="00576AC5" w:rsidP="00433460">
            <w:pPr>
              <w:pStyle w:val="TableText"/>
              <w:rPr>
                <w:b/>
                <w:color w:val="auto"/>
                <w:lang w:val="en-GB"/>
              </w:rPr>
            </w:pPr>
            <w:r w:rsidRPr="004C388A">
              <w:rPr>
                <w:b/>
                <w:color w:val="auto"/>
                <w:lang w:val="en-GB"/>
              </w:rPr>
              <w:t>TypeDefinition</w:t>
            </w:r>
          </w:p>
        </w:tc>
        <w:tc>
          <w:tcPr>
            <w:tcW w:w="851"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1CF8F167" w14:textId="77777777" w:rsidR="00576AC5" w:rsidRPr="004C388A" w:rsidRDefault="00576AC5" w:rsidP="00433460">
            <w:pPr>
              <w:pStyle w:val="TableText"/>
              <w:rPr>
                <w:b/>
                <w:color w:val="auto"/>
                <w:lang w:val="en-GB"/>
              </w:rPr>
            </w:pPr>
            <w:r w:rsidRPr="004C388A">
              <w:rPr>
                <w:b/>
                <w:color w:val="auto"/>
                <w:lang w:val="en-GB"/>
              </w:rPr>
              <w:t>Others</w:t>
            </w:r>
          </w:p>
        </w:tc>
      </w:tr>
      <w:tr w:rsidR="00025143" w:rsidRPr="00EC120D" w14:paraId="428BC0F7" w14:textId="77777777" w:rsidTr="00025143">
        <w:tc>
          <w:tcPr>
            <w:tcW w:w="2273"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26E6A" w14:textId="74A9000B" w:rsidR="00025143" w:rsidRPr="004C388A" w:rsidRDefault="00025143"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6663"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4AAD" w14:textId="083F7BAA" w:rsidR="00025143" w:rsidRPr="004C388A" w:rsidRDefault="00025143" w:rsidP="00025143">
            <w:pPr>
              <w:pStyle w:val="TableText"/>
              <w:jc w:val="center"/>
              <w:rPr>
                <w:color w:val="auto"/>
                <w:lang w:val="en-GB"/>
              </w:rPr>
            </w:pPr>
            <w:r w:rsidRPr="004C388A">
              <w:rPr>
                <w:color w:val="auto"/>
                <w:lang w:val="en-GB"/>
              </w:rPr>
              <w:t xml:space="preserve">NOTE Same as for </w:t>
            </w:r>
            <w:r w:rsidRPr="004C388A">
              <w:rPr>
                <w:color w:val="auto"/>
                <w:lang w:val="en-GB"/>
              </w:rPr>
              <w:fldChar w:fldCharType="begin"/>
            </w:r>
            <w:r w:rsidRPr="004C388A">
              <w:rPr>
                <w:color w:val="auto"/>
                <w:lang w:val="en-GB"/>
              </w:rPr>
              <w:instrText xml:space="preserve"> REF _Ref81297423 \h  \* MERGEFORMAT </w:instrText>
            </w:r>
            <w:r w:rsidRPr="004C388A">
              <w:rPr>
                <w:color w:val="auto"/>
                <w:lang w:val="en-GB"/>
              </w:rPr>
            </w:r>
            <w:r w:rsidRPr="004C388A">
              <w:rPr>
                <w:color w:val="auto"/>
                <w:lang w:val="en-GB"/>
              </w:rPr>
              <w:fldChar w:fldCharType="separate"/>
            </w:r>
            <w:r w:rsidR="00845676" w:rsidRPr="00845676">
              <w:rPr>
                <w:color w:val="auto"/>
                <w:lang w:val="en-GB"/>
              </w:rPr>
              <w:t>Table 2</w:t>
            </w:r>
            <w:r w:rsidRPr="004C388A">
              <w:rPr>
                <w:color w:val="auto"/>
                <w:lang w:val="en-GB"/>
              </w:rPr>
              <w:fldChar w:fldCharType="end"/>
            </w:r>
          </w:p>
        </w:tc>
      </w:tr>
    </w:tbl>
    <w:p w14:paraId="3AF21E35" w14:textId="164E5DAB" w:rsidR="00576AC5" w:rsidRPr="00EC120D" w:rsidRDefault="00576AC5" w:rsidP="00576AC5">
      <w:pPr>
        <w:rPr>
          <w:rFonts w:ascii="Calibri" w:hAnsi="Calibri" w:cs="Calibri"/>
        </w:rPr>
      </w:pPr>
    </w:p>
    <w:p w14:paraId="4DE51120" w14:textId="77777777" w:rsidR="00576AC5" w:rsidRPr="00EC120D" w:rsidRDefault="00576AC5" w:rsidP="00576AC5">
      <w:pPr>
        <w:pStyle w:val="spacer"/>
        <w:rPr>
          <w:rFonts w:eastAsia="平成明朝"/>
          <w:lang w:eastAsia="fr-FR"/>
        </w:rPr>
      </w:pPr>
    </w:p>
    <w:p w14:paraId="77CA4C8E" w14:textId="64599B54" w:rsidR="00576AC5" w:rsidRPr="00EC120D" w:rsidRDefault="006D6679" w:rsidP="00576AC5">
      <w:pPr>
        <w:pStyle w:val="Heading4"/>
        <w:ind w:left="0" w:firstLine="0"/>
      </w:pPr>
      <w:bookmarkStart w:id="112" w:name="_Ref55126167"/>
      <w:r w:rsidRPr="00EC120D">
        <w:t xml:space="preserve">Additional </w:t>
      </w:r>
      <w:r w:rsidR="00576AC5" w:rsidRPr="00EC120D">
        <w:t>Attribute values</w:t>
      </w:r>
      <w:bookmarkEnd w:id="112"/>
    </w:p>
    <w:p w14:paraId="0F2E4164" w14:textId="60B93283" w:rsidR="002E1224" w:rsidRPr="004C388A" w:rsidRDefault="00122A4D" w:rsidP="002E1224">
      <w:pPr>
        <w:pStyle w:val="PARAGRAPH"/>
        <w:rPr>
          <w:rFonts w:eastAsia="MS Mincho"/>
        </w:rPr>
      </w:pPr>
      <w:r w:rsidRPr="004C388A">
        <w:rPr>
          <w:rFonts w:eastAsia="MS Mincho"/>
        </w:rPr>
        <w:t>The type definition table provides columns t</w:t>
      </w:r>
      <w:r w:rsidR="000A38D4" w:rsidRPr="004C388A">
        <w:rPr>
          <w:rFonts w:eastAsia="MS Mincho"/>
        </w:rPr>
        <w:t>o</w:t>
      </w:r>
      <w:r w:rsidRPr="004C388A">
        <w:rPr>
          <w:rFonts w:eastAsia="MS Mincho"/>
        </w:rPr>
        <w:t xml:space="preserve"> specify </w:t>
      </w:r>
      <w:r w:rsidR="000A38D4" w:rsidRPr="004C388A">
        <w:rPr>
          <w:rFonts w:eastAsia="MS Mincho"/>
        </w:rPr>
        <w:t xml:space="preserve">the </w:t>
      </w:r>
      <w:r w:rsidRPr="004C388A">
        <w:rPr>
          <w:rFonts w:eastAsia="MS Mincho"/>
        </w:rPr>
        <w:t xml:space="preserve">values for </w:t>
      </w:r>
      <w:r w:rsidR="000A38D4" w:rsidRPr="004C388A">
        <w:rPr>
          <w:rFonts w:eastAsia="MS Mincho"/>
        </w:rPr>
        <w:t>required</w:t>
      </w:r>
      <w:r w:rsidRPr="004C388A">
        <w:rPr>
          <w:rFonts w:eastAsia="MS Mincho"/>
        </w:rPr>
        <w:t xml:space="preserve"> </w:t>
      </w:r>
      <w:r w:rsidRPr="004C388A">
        <w:rPr>
          <w:rFonts w:eastAsia="MS Mincho"/>
          <w:i/>
          <w:iCs/>
        </w:rPr>
        <w:t>Node</w:t>
      </w:r>
      <w:r w:rsidRPr="004C388A">
        <w:rPr>
          <w:rFonts w:eastAsia="MS Mincho"/>
        </w:rPr>
        <w:t xml:space="preserve"> </w:t>
      </w:r>
      <w:r w:rsidRPr="004C388A">
        <w:rPr>
          <w:rFonts w:eastAsia="MS Mincho"/>
          <w:i/>
          <w:iCs/>
        </w:rPr>
        <w:t>Attributes</w:t>
      </w:r>
      <w:r w:rsidRPr="004C388A">
        <w:rPr>
          <w:rFonts w:eastAsia="MS Mincho"/>
        </w:rPr>
        <w:t xml:space="preserve"> for </w:t>
      </w:r>
      <w:r w:rsidRPr="004C388A">
        <w:rPr>
          <w:rFonts w:eastAsia="MS Mincho"/>
          <w:i/>
          <w:iCs/>
        </w:rPr>
        <w:t>InstanceDeclarations</w:t>
      </w:r>
      <w:r w:rsidRPr="004C388A">
        <w:rPr>
          <w:rFonts w:eastAsia="MS Mincho"/>
        </w:rPr>
        <w:t xml:space="preserve">. </w:t>
      </w:r>
      <w:r w:rsidR="00B1002C" w:rsidRPr="004C388A">
        <w:rPr>
          <w:rFonts w:eastAsia="MS Mincho"/>
        </w:rPr>
        <w:t xml:space="preserve">To provide information about </w:t>
      </w:r>
      <w:r w:rsidR="002E1224" w:rsidRPr="004C388A">
        <w:rPr>
          <w:rFonts w:eastAsia="MS Mincho"/>
        </w:rPr>
        <w:t xml:space="preserve">additional </w:t>
      </w:r>
      <w:r w:rsidR="002E1224" w:rsidRPr="004C388A">
        <w:rPr>
          <w:rFonts w:eastAsia="MS Mincho"/>
          <w:i/>
          <w:iCs/>
        </w:rPr>
        <w:t>Attributes</w:t>
      </w:r>
      <w:r w:rsidR="002E1224" w:rsidRPr="004C388A">
        <w:rPr>
          <w:rFonts w:eastAsia="MS Mincho"/>
        </w:rPr>
        <w:t xml:space="preserve">, </w:t>
      </w:r>
      <w:r w:rsidR="00B1002C" w:rsidRPr="004C388A">
        <w:rPr>
          <w:rFonts w:eastAsia="MS Mincho"/>
        </w:rPr>
        <w:t xml:space="preserve">the format as shown in </w:t>
      </w:r>
      <w:r w:rsidRPr="004C388A">
        <w:rPr>
          <w:rFonts w:eastAsia="MS Mincho"/>
        </w:rPr>
        <w:fldChar w:fldCharType="begin"/>
      </w:r>
      <w:r w:rsidRPr="004C388A">
        <w:rPr>
          <w:rFonts w:eastAsia="MS Mincho"/>
        </w:rPr>
        <w:instrText xml:space="preserve"> REF _Ref55119200 \h </w:instrText>
      </w:r>
      <w:r w:rsidRPr="004C388A">
        <w:rPr>
          <w:rFonts w:eastAsia="MS Mincho"/>
        </w:rPr>
      </w:r>
      <w:r w:rsidRPr="004C388A">
        <w:rPr>
          <w:rFonts w:eastAsia="MS Mincho"/>
        </w:rPr>
        <w:fldChar w:fldCharType="separate"/>
      </w:r>
      <w:r w:rsidR="00845676" w:rsidRPr="00EC120D">
        <w:t xml:space="preserve">Table </w:t>
      </w:r>
      <w:r w:rsidR="00845676">
        <w:rPr>
          <w:noProof/>
        </w:rPr>
        <w:t>6</w:t>
      </w:r>
      <w:r w:rsidRPr="004C388A">
        <w:rPr>
          <w:rFonts w:eastAsia="MS Mincho"/>
        </w:rPr>
        <w:fldChar w:fldCharType="end"/>
      </w:r>
      <w:r w:rsidR="00B1002C" w:rsidRPr="004C388A">
        <w:rPr>
          <w:rFonts w:eastAsia="MS Mincho"/>
        </w:rPr>
        <w:t xml:space="preserve"> is used</w:t>
      </w:r>
      <w:r w:rsidR="002E1224" w:rsidRPr="004C388A">
        <w:rPr>
          <w:rFonts w:eastAsia="MS Mincho"/>
        </w:rPr>
        <w:t>.</w:t>
      </w:r>
    </w:p>
    <w:p w14:paraId="08A4DE78" w14:textId="5E4967F1" w:rsidR="002E1224" w:rsidRPr="00EC120D" w:rsidRDefault="002E1224" w:rsidP="002E1224">
      <w:pPr>
        <w:pStyle w:val="TABLE-title"/>
      </w:pPr>
      <w:bookmarkStart w:id="113" w:name="_Ref55119200"/>
      <w:bookmarkStart w:id="114" w:name="_Toc184117024"/>
      <w:bookmarkStart w:id="115" w:name="_Toc236307339"/>
      <w:r w:rsidRPr="00EC120D">
        <w:t xml:space="preserve">Table </w:t>
      </w:r>
      <w:r w:rsidRPr="004C388A">
        <w:fldChar w:fldCharType="begin"/>
      </w:r>
      <w:r w:rsidRPr="004C388A">
        <w:instrText xml:space="preserve"> SEQ Table \* ARABIC </w:instrText>
      </w:r>
      <w:r w:rsidRPr="004C388A">
        <w:fldChar w:fldCharType="separate"/>
      </w:r>
      <w:r w:rsidR="00845676">
        <w:rPr>
          <w:noProof/>
        </w:rPr>
        <w:t>6</w:t>
      </w:r>
      <w:r w:rsidRPr="004C388A">
        <w:fldChar w:fldCharType="end"/>
      </w:r>
      <w:bookmarkEnd w:id="113"/>
      <w:r w:rsidRPr="00EC120D">
        <w:t xml:space="preserve"> – &lt;some&gt;Type Attribute values for child Nodes</w:t>
      </w:r>
      <w:bookmarkEnd w:id="114"/>
      <w:bookmarkEnd w:id="115"/>
    </w:p>
    <w:tbl>
      <w:tblPr>
        <w:tblW w:w="9072" w:type="dxa"/>
        <w:tblInd w:w="-10" w:type="dxa"/>
        <w:tblCellMar>
          <w:left w:w="0" w:type="dxa"/>
          <w:right w:w="0" w:type="dxa"/>
        </w:tblCellMar>
        <w:tblLook w:val="04A0" w:firstRow="1" w:lastRow="0" w:firstColumn="1" w:lastColumn="0" w:noHBand="0" w:noVBand="1"/>
      </w:tblPr>
      <w:tblGrid>
        <w:gridCol w:w="1650"/>
        <w:gridCol w:w="7422"/>
      </w:tblGrid>
      <w:tr w:rsidR="00807D7F" w:rsidRPr="00EC120D" w14:paraId="2BF43502" w14:textId="77777777" w:rsidTr="00807D7F">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37F766D4" w14:textId="77777777" w:rsidR="00807D7F" w:rsidRPr="004C388A" w:rsidRDefault="00807D7F" w:rsidP="006614B3">
            <w:pPr>
              <w:pStyle w:val="TableText"/>
              <w:rPr>
                <w:b/>
                <w:color w:val="auto"/>
                <w:lang w:val="en-GB"/>
              </w:rPr>
            </w:pPr>
            <w:r w:rsidRPr="004C388A">
              <w:rPr>
                <w:b/>
                <w:color w:val="auto"/>
                <w:lang w:val="en-GB"/>
              </w:rPr>
              <w:t>BrowsePath</w:t>
            </w:r>
          </w:p>
        </w:tc>
        <w:tc>
          <w:tcPr>
            <w:tcW w:w="742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930A690" w14:textId="37273F9E" w:rsidR="00807D7F" w:rsidRPr="004C388A" w:rsidRDefault="00807D7F" w:rsidP="006614B3">
            <w:pPr>
              <w:pStyle w:val="TableTextWithTabs"/>
              <w:rPr>
                <w:b/>
                <w:color w:val="auto"/>
                <w:lang w:val="en-GB"/>
              </w:rPr>
            </w:pPr>
            <w:r w:rsidRPr="004C388A">
              <w:rPr>
                <w:b/>
                <w:color w:val="auto"/>
                <w:lang w:val="en-GB"/>
              </w:rPr>
              <w:t>&lt;Attribute name&gt; Attribute</w:t>
            </w:r>
          </w:p>
        </w:tc>
      </w:tr>
      <w:tr w:rsidR="00807D7F" w:rsidRPr="00EC120D" w14:paraId="2CFDCCA9" w14:textId="77777777" w:rsidTr="00807D7F">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262D8" w14:textId="4A112709" w:rsidR="00807D7F" w:rsidRPr="004C388A" w:rsidRDefault="00807D7F"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7422" w:type="dxa"/>
            <w:tcBorders>
              <w:top w:val="nil"/>
              <w:left w:val="nil"/>
              <w:bottom w:val="single" w:sz="8" w:space="0" w:color="auto"/>
              <w:right w:val="single" w:sz="8" w:space="0" w:color="auto"/>
            </w:tcBorders>
            <w:tcMar>
              <w:top w:w="0" w:type="dxa"/>
              <w:left w:w="108" w:type="dxa"/>
              <w:bottom w:w="0" w:type="dxa"/>
              <w:right w:w="108" w:type="dxa"/>
            </w:tcMar>
            <w:hideMark/>
          </w:tcPr>
          <w:p w14:paraId="22679350" w14:textId="1E6E73B2"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The values of attributes are converted to text by adapting the reversible JSON encoding rules defined in OPC 10000-6. </w:t>
            </w:r>
          </w:p>
          <w:p w14:paraId="7A8B2BEA" w14:textId="1102B02C"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JSON encoding of a value is a JSON string or a JSON number then that value is entered in the value field. Double quotes are not included.</w:t>
            </w:r>
          </w:p>
          <w:p w14:paraId="4820B7A1"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DataType includes a NamespaceIndex (QualifiedNames, NodeIds or ExpandedNodeIds) then the notation used for BrowseNames is used.</w:t>
            </w:r>
          </w:p>
          <w:p w14:paraId="2A316CA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Enumeration the name of the enumeration value is entered.</w:t>
            </w:r>
          </w:p>
          <w:p w14:paraId="45217830"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 Structure then a sequence of name and value pairs is entered. Each pair is followed by a newline. The name is followed by a colon. The names are the names of the fields in the DataTypeDefinition.</w:t>
            </w:r>
          </w:p>
          <w:p w14:paraId="300CB48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array of non-structures then a sequence of values is entered where each value is followed by a newline.</w:t>
            </w:r>
          </w:p>
          <w:p w14:paraId="3AB6DF7F" w14:textId="4D1F21B9" w:rsidR="00807D7F" w:rsidRPr="004C388A" w:rsidRDefault="00807D7F" w:rsidP="00576AC5">
            <w:pPr>
              <w:pStyle w:val="TableText"/>
              <w:rPr>
                <w:rFonts w:cstheme="minorHAnsi"/>
                <w:color w:val="auto"/>
                <w:szCs w:val="16"/>
                <w:lang w:val="en-GB"/>
              </w:rPr>
            </w:pPr>
            <w:r w:rsidRPr="004C388A">
              <w:rPr>
                <w:rFonts w:eastAsia="MS Mincho" w:cstheme="minorHAnsi"/>
                <w:color w:val="auto"/>
                <w:szCs w:val="16"/>
                <w:lang w:val="en-GB"/>
              </w:rPr>
              <w:t>If the value is an array of Structures or a Structure with fields that are arrays or with nested Structures then the complete JSON array or JSON object is entered.</w:t>
            </w:r>
          </w:p>
        </w:tc>
      </w:tr>
    </w:tbl>
    <w:p w14:paraId="11186A60" w14:textId="77777777" w:rsidR="002E1224" w:rsidRPr="00EC120D" w:rsidRDefault="002E1224" w:rsidP="002E1224">
      <w:pPr>
        <w:pStyle w:val="spacer"/>
        <w:rPr>
          <w:rFonts w:eastAsia="平成明朝"/>
          <w:lang w:eastAsia="fr-FR"/>
        </w:rPr>
      </w:pPr>
    </w:p>
    <w:p w14:paraId="62D2DDE2" w14:textId="0AA586DE" w:rsidR="0057337F" w:rsidRPr="004C388A" w:rsidRDefault="00807D7F" w:rsidP="005444A2">
      <w:pPr>
        <w:pStyle w:val="PARAGRAPH"/>
      </w:pPr>
      <w:r w:rsidRPr="004C388A">
        <w:t xml:space="preserve">There can be multiple columns to define more than one </w:t>
      </w:r>
      <w:r w:rsidRPr="004C388A">
        <w:rPr>
          <w:rFonts w:eastAsia="MS Mincho"/>
          <w:i/>
          <w:iCs/>
        </w:rPr>
        <w:t>Attribute</w:t>
      </w:r>
      <w:r w:rsidRPr="004C388A">
        <w:t>.</w:t>
      </w:r>
    </w:p>
    <w:p w14:paraId="6E6DE116" w14:textId="77777777" w:rsidR="005444A2" w:rsidRPr="00EC120D" w:rsidRDefault="005444A2" w:rsidP="005444A2">
      <w:pPr>
        <w:pStyle w:val="Heading3"/>
        <w:ind w:left="0" w:firstLine="0"/>
      </w:pPr>
      <w:bookmarkStart w:id="116" w:name="_Toc205798670"/>
      <w:bookmarkStart w:id="117" w:name="_Toc265516543"/>
      <w:bookmarkStart w:id="118" w:name="_Toc349746860"/>
      <w:bookmarkStart w:id="119" w:name="_Toc499115805"/>
      <w:bookmarkStart w:id="120" w:name="_Toc29911965"/>
      <w:bookmarkStart w:id="121" w:name="_Toc184116969"/>
      <w:bookmarkStart w:id="122" w:name="_Toc236307252"/>
      <w:r w:rsidRPr="00EC120D">
        <w:t>NodeIds and BrowseNames</w:t>
      </w:r>
      <w:bookmarkEnd w:id="116"/>
      <w:bookmarkEnd w:id="117"/>
      <w:bookmarkEnd w:id="118"/>
      <w:bookmarkEnd w:id="119"/>
      <w:bookmarkEnd w:id="120"/>
      <w:bookmarkEnd w:id="121"/>
      <w:bookmarkEnd w:id="122"/>
    </w:p>
    <w:p w14:paraId="0860FC3C" w14:textId="77777777" w:rsidR="005444A2" w:rsidRPr="00EC120D" w:rsidRDefault="00831FE3" w:rsidP="005444A2">
      <w:pPr>
        <w:pStyle w:val="Heading4"/>
        <w:ind w:left="0" w:firstLine="0"/>
      </w:pPr>
      <w:bookmarkStart w:id="123" w:name="_Toc205798671"/>
      <w:bookmarkStart w:id="124" w:name="_Toc265516544"/>
      <w:bookmarkStart w:id="125" w:name="_Toc349746861"/>
      <w:bookmarkStart w:id="126" w:name="_Toc499115806"/>
      <w:bookmarkStart w:id="127" w:name="_Ref499808407"/>
      <w:bookmarkStart w:id="128" w:name="_Ref499894873"/>
      <w:bookmarkStart w:id="129" w:name="_Toc29911966"/>
      <w:r w:rsidRPr="00EC120D">
        <w:t>NodeIds</w:t>
      </w:r>
      <w:bookmarkEnd w:id="123"/>
      <w:bookmarkEnd w:id="124"/>
      <w:bookmarkEnd w:id="125"/>
      <w:bookmarkEnd w:id="126"/>
      <w:bookmarkEnd w:id="127"/>
      <w:bookmarkEnd w:id="128"/>
      <w:bookmarkEnd w:id="129"/>
    </w:p>
    <w:p w14:paraId="0BB94B5D" w14:textId="7A546F8B" w:rsidR="00831FE3" w:rsidRPr="00EC120D" w:rsidRDefault="00831FE3" w:rsidP="00831FE3">
      <w:pPr>
        <w:pStyle w:val="PARAGRAPH"/>
      </w:pPr>
      <w:r w:rsidRPr="00EC120D">
        <w:t>This document describes no Nodes and therefore allocates no NodeIds. Annex A defines the machine-readable artifacts this document publishes instead.</w:t>
      </w:r>
      <w:r w:rsidR="00FB4283" w:rsidRPr="00EC120D">
        <w:fldChar w:fldCharType="begin"/>
      </w:r>
      <w:r w:rsidR="00FB4283" w:rsidRPr="00EC120D">
        <w:instrText xml:space="preserve"> REF _Ref37835123 \w \h </w:instrText>
      </w:r>
      <w:r w:rsidR="00FB4283" w:rsidRPr="00EC120D">
        <w:fldChar w:fldCharType="separate"/>
      </w:r>
      <w:r w:rsidR="00845676">
        <w:t>Annex A</w:t>
      </w:r>
      <w:r w:rsidR="00FB4283" w:rsidRPr="00EC120D">
        <w:fldChar w:fldCharType="end"/>
      </w:r>
    </w:p>
    <w:p w14:paraId="5E8CDFC9" w14:textId="77777777" w:rsidR="00831FE3" w:rsidRPr="00EC120D" w:rsidRDefault="00831FE3" w:rsidP="00831FE3">
      <w:pPr>
        <w:pStyle w:val="PARAGRAPH"/>
      </w:pPr>
      <w:r w:rsidRPr="00EC120D">
        <w:t xml:space="preserve">The symbolic name of each </w:t>
      </w:r>
      <w:r w:rsidRPr="00EC120D">
        <w:rPr>
          <w:i/>
        </w:rPr>
        <w:t>Node</w:t>
      </w:r>
      <w:r w:rsidRPr="00EC120D">
        <w:t xml:space="preserve"> defined in this document is its </w:t>
      </w:r>
      <w:r w:rsidRPr="00EC120D">
        <w:rPr>
          <w:i/>
        </w:rPr>
        <w:t>BrowseName</w:t>
      </w:r>
      <w:r w:rsidRPr="00EC120D">
        <w:t xml:space="preserve">, or, when it is part of another </w:t>
      </w:r>
      <w:r w:rsidRPr="00EC120D">
        <w:rPr>
          <w:i/>
        </w:rPr>
        <w:t>Node</w:t>
      </w:r>
      <w:r w:rsidRPr="00EC120D">
        <w:t xml:space="preserve">, the </w:t>
      </w:r>
      <w:r w:rsidRPr="00EC120D">
        <w:rPr>
          <w:i/>
        </w:rPr>
        <w:t>BrowseName</w:t>
      </w:r>
      <w:r w:rsidRPr="00EC120D">
        <w:t xml:space="preserve"> of the other </w:t>
      </w:r>
      <w:r w:rsidRPr="00EC120D">
        <w:rPr>
          <w:i/>
        </w:rPr>
        <w:t>Node</w:t>
      </w:r>
      <w:r w:rsidRPr="00EC120D">
        <w:t xml:space="preserve">, a “.”, and the </w:t>
      </w:r>
      <w:r w:rsidRPr="00EC120D">
        <w:rPr>
          <w:i/>
        </w:rPr>
        <w:t>BrowseName</w:t>
      </w:r>
      <w:r w:rsidRPr="00EC120D">
        <w:t xml:space="preserve"> of itself. In this case “part of” means that the whole has a </w:t>
      </w:r>
      <w:r w:rsidRPr="00EC120D">
        <w:rPr>
          <w:i/>
        </w:rPr>
        <w:t>HasProperty</w:t>
      </w:r>
      <w:r w:rsidRPr="00EC120D">
        <w:t xml:space="preserve"> or </w:t>
      </w:r>
      <w:r w:rsidRPr="00EC120D">
        <w:rPr>
          <w:i/>
        </w:rPr>
        <w:t>HasComponent</w:t>
      </w:r>
      <w:r w:rsidRPr="00EC120D">
        <w:t xml:space="preserve"> </w:t>
      </w:r>
      <w:r w:rsidRPr="00EC120D">
        <w:rPr>
          <w:i/>
        </w:rPr>
        <w:t>Reference</w:t>
      </w:r>
      <w:r w:rsidRPr="00EC120D">
        <w:t xml:space="preserve"> to its part. Since all </w:t>
      </w:r>
      <w:r w:rsidRPr="00EC120D">
        <w:rPr>
          <w:i/>
        </w:rPr>
        <w:t>Nodes</w:t>
      </w:r>
      <w:r w:rsidRPr="00EC120D">
        <w:t xml:space="preserve"> not being part of another </w:t>
      </w:r>
      <w:r w:rsidRPr="00EC120D">
        <w:rPr>
          <w:i/>
        </w:rPr>
        <w:t>Node</w:t>
      </w:r>
      <w:r w:rsidRPr="00EC120D">
        <w:t xml:space="preserve"> have a unique name in this document, the symbolic name is unique.</w:t>
      </w:r>
    </w:p>
    <w:p w14:paraId="5D721A47" w14:textId="77777777" w:rsidR="00831FE3" w:rsidRPr="00EC120D" w:rsidRDefault="00831FE3" w:rsidP="00831FE3">
      <w:pPr>
        <w:pStyle w:val="PARAGRAPH"/>
      </w:pPr>
      <w:r w:rsidRPr="00EC120D">
        <w:t xml:space="preserve">The </w:t>
      </w:r>
      <w:r w:rsidRPr="00EC120D">
        <w:rPr>
          <w:i/>
          <w:iCs/>
        </w:rPr>
        <w:t>NamespaceUri</w:t>
      </w:r>
      <w:r w:rsidRPr="00EC120D">
        <w:t xml:space="preserve"> for all </w:t>
      </w:r>
      <w:r w:rsidRPr="00EC120D">
        <w:rPr>
          <w:i/>
          <w:iCs/>
        </w:rPr>
        <w:t>NodeIds</w:t>
      </w:r>
      <w:r w:rsidRPr="00EC120D">
        <w:t xml:space="preserve"> defined in this document is defined in Annex A. The </w:t>
      </w:r>
      <w:r w:rsidRPr="00EC120D">
        <w:rPr>
          <w:i/>
          <w:iCs/>
        </w:rPr>
        <w:t>NamespaceIndex</w:t>
      </w:r>
      <w:r w:rsidRPr="00EC120D">
        <w:t xml:space="preserve"> for this </w:t>
      </w:r>
      <w:r w:rsidRPr="00EC120D">
        <w:rPr>
          <w:i/>
          <w:iCs/>
        </w:rPr>
        <w:t>NamespaceUri</w:t>
      </w:r>
      <w:r w:rsidRPr="00EC120D">
        <w:t xml:space="preserve"> is vendor-specific and depends on the position of the </w:t>
      </w:r>
      <w:r w:rsidRPr="00EC120D">
        <w:rPr>
          <w:i/>
          <w:iCs/>
        </w:rPr>
        <w:t>NamespaceUri</w:t>
      </w:r>
      <w:r w:rsidRPr="00EC120D">
        <w:t xml:space="preserve"> in the server namespace table.</w:t>
      </w:r>
    </w:p>
    <w:p w14:paraId="7D670416" w14:textId="77777777" w:rsidR="00831FE3" w:rsidRPr="00EC120D" w:rsidRDefault="00831FE3" w:rsidP="00831FE3">
      <w:pPr>
        <w:pStyle w:val="PARAGRAPH"/>
      </w:pPr>
      <w:r w:rsidRPr="00EC120D">
        <w:t xml:space="preserve">Note that this document not only defines concrete </w:t>
      </w:r>
      <w:r w:rsidRPr="00EC120D">
        <w:rPr>
          <w:i/>
        </w:rPr>
        <w:t>Nodes</w:t>
      </w:r>
      <w:r w:rsidRPr="00EC120D">
        <w:t xml:space="preserve">, but also requires that some </w:t>
      </w:r>
      <w:r w:rsidRPr="00EC120D">
        <w:rPr>
          <w:i/>
        </w:rPr>
        <w:t>Nodes</w:t>
      </w:r>
      <w:r w:rsidRPr="00EC120D">
        <w:t xml:space="preserve"> shall be generated, for example one for each </w:t>
      </w:r>
      <w:r w:rsidRPr="00EC120D">
        <w:rPr>
          <w:i/>
        </w:rPr>
        <w:t>Session</w:t>
      </w:r>
      <w:r w:rsidRPr="00EC120D">
        <w:t xml:space="preserve"> running on the </w:t>
      </w:r>
      <w:r w:rsidRPr="00EC120D">
        <w:rPr>
          <w:i/>
        </w:rPr>
        <w:t>Server</w:t>
      </w:r>
      <w:r w:rsidRPr="00EC120D">
        <w:t xml:space="preserve">. The </w:t>
      </w:r>
      <w:r w:rsidRPr="00EC120D">
        <w:rPr>
          <w:i/>
        </w:rPr>
        <w:t>NodeIds</w:t>
      </w:r>
      <w:r w:rsidRPr="00EC120D">
        <w:t xml:space="preserve"> of those </w:t>
      </w:r>
      <w:r w:rsidRPr="00EC120D">
        <w:rPr>
          <w:i/>
        </w:rPr>
        <w:t>Nodes</w:t>
      </w:r>
      <w:r w:rsidRPr="00EC120D">
        <w:t xml:space="preserve"> are </w:t>
      </w:r>
      <w:r w:rsidRPr="00EC120D">
        <w:rPr>
          <w:i/>
        </w:rPr>
        <w:t>Server</w:t>
      </w:r>
      <w:r w:rsidRPr="00EC120D">
        <w:t xml:space="preserve">-specific, including the namespace. But the </w:t>
      </w:r>
      <w:r w:rsidRPr="00EC120D">
        <w:rPr>
          <w:i/>
          <w:iCs/>
        </w:rPr>
        <w:t>NamespaceIndex</w:t>
      </w:r>
      <w:r w:rsidRPr="00EC120D">
        <w:t xml:space="preserve"> of those </w:t>
      </w:r>
      <w:r w:rsidRPr="00EC120D">
        <w:rPr>
          <w:i/>
        </w:rPr>
        <w:lastRenderedPageBreak/>
        <w:t>Nodes</w:t>
      </w:r>
      <w:r w:rsidRPr="00EC120D">
        <w:t xml:space="preserve"> cannot be the </w:t>
      </w:r>
      <w:r w:rsidRPr="00EC120D">
        <w:rPr>
          <w:i/>
          <w:iCs/>
        </w:rPr>
        <w:t>NamespaceIndex</w:t>
      </w:r>
      <w:r w:rsidRPr="00EC120D">
        <w:t xml:space="preserve"> used for the </w:t>
      </w:r>
      <w:r w:rsidRPr="00EC120D">
        <w:rPr>
          <w:i/>
        </w:rPr>
        <w:t>Nodes</w:t>
      </w:r>
      <w:r w:rsidRPr="00EC120D">
        <w:t xml:space="preserve"> defined in this document, because they are not defined by this document but generated by the </w:t>
      </w:r>
      <w:r w:rsidRPr="00EC120D">
        <w:rPr>
          <w:i/>
        </w:rPr>
        <w:t>Server</w:t>
      </w:r>
      <w:r w:rsidRPr="00EC120D">
        <w:t>.</w:t>
      </w:r>
    </w:p>
    <w:p w14:paraId="7414A837" w14:textId="77777777" w:rsidR="005444A2" w:rsidRPr="00EC120D" w:rsidRDefault="00831FE3" w:rsidP="005444A2">
      <w:pPr>
        <w:pStyle w:val="Heading4"/>
        <w:ind w:left="0" w:firstLine="0"/>
      </w:pPr>
      <w:bookmarkStart w:id="130" w:name="_Ref37835018"/>
      <w:r w:rsidRPr="00EC120D">
        <w:t>BrowseNames</w:t>
      </w:r>
      <w:bookmarkEnd w:id="130"/>
      <w:r w:rsidR="005444A2" w:rsidRPr="00EC120D">
        <w:t xml:space="preserve"> </w:t>
      </w:r>
    </w:p>
    <w:p w14:paraId="5786394B" w14:textId="2D5344C8" w:rsidR="00831FE3" w:rsidRPr="00EC120D" w:rsidRDefault="00831FE3" w:rsidP="00831FE3">
      <w:pPr>
        <w:pStyle w:val="PARAGRAPHKWNP"/>
        <w:keepNext w:val="0"/>
      </w:pPr>
      <w:r w:rsidRPr="00EC120D">
        <w:t xml:space="preserve">The text part of the </w:t>
      </w:r>
      <w:r w:rsidRPr="00EC120D">
        <w:rPr>
          <w:i/>
          <w:iCs/>
        </w:rPr>
        <w:t>BrowseNames</w:t>
      </w:r>
      <w:r w:rsidRPr="00EC120D">
        <w:t xml:space="preserve"> for all </w:t>
      </w:r>
      <w:r w:rsidRPr="00EC120D">
        <w:rPr>
          <w:i/>
          <w:iCs/>
        </w:rPr>
        <w:t>Nodes</w:t>
      </w:r>
      <w:r w:rsidRPr="00EC120D">
        <w:t xml:space="preserve"> defined in this document is specified in the tables defining the </w:t>
      </w:r>
      <w:r w:rsidRPr="00EC120D">
        <w:rPr>
          <w:i/>
          <w:iCs/>
        </w:rPr>
        <w:t>Nodes</w:t>
      </w:r>
      <w:r w:rsidRPr="00EC120D">
        <w:t xml:space="preserve">. The </w:t>
      </w:r>
      <w:r w:rsidRPr="00EC120D">
        <w:rPr>
          <w:i/>
          <w:iCs/>
        </w:rPr>
        <w:t>NamespaceUri</w:t>
      </w:r>
      <w:r w:rsidRPr="00EC120D">
        <w:t xml:space="preserve"> for all </w:t>
      </w:r>
      <w:r w:rsidRPr="00EC120D">
        <w:rPr>
          <w:i/>
          <w:iCs/>
        </w:rPr>
        <w:t>BrowseNames</w:t>
      </w:r>
      <w:r w:rsidRPr="00EC120D">
        <w:t xml:space="preserve"> defined in this document is defined in</w:t>
      </w:r>
      <w:r w:rsidR="00A94CF2" w:rsidRPr="00EC120D">
        <w:t xml:space="preserve"> </w:t>
      </w:r>
      <w:r w:rsidR="00A94CF2" w:rsidRPr="00EC120D">
        <w:fldChar w:fldCharType="begin"/>
      </w:r>
      <w:r w:rsidR="00A94CF2" w:rsidRPr="00EC120D">
        <w:instrText xml:space="preserve"> REF _Ref55114991 \r \h </w:instrText>
      </w:r>
      <w:r w:rsidR="00A94CF2" w:rsidRPr="00EC120D">
        <w:fldChar w:fldCharType="separate"/>
      </w:r>
      <w:r w:rsidR="00845676">
        <w:t>8.2</w:t>
      </w:r>
      <w:r w:rsidR="00A94CF2" w:rsidRPr="00EC120D">
        <w:fldChar w:fldCharType="end"/>
      </w:r>
      <w:r w:rsidR="00A94CF2" w:rsidRPr="00EC120D">
        <w:t>.</w:t>
      </w:r>
    </w:p>
    <w:p w14:paraId="69D7E3F1" w14:textId="16AC9BC4" w:rsidR="00BD26C2" w:rsidRDefault="00A94CF2" w:rsidP="00831FE3">
      <w:pPr>
        <w:pStyle w:val="PARAGRAPHKWNP"/>
        <w:keepNext w:val="0"/>
      </w:pPr>
      <w:r w:rsidRPr="00EC120D">
        <w:t xml:space="preserve">For </w:t>
      </w:r>
      <w:r w:rsidRPr="00EC120D">
        <w:rPr>
          <w:i/>
        </w:rPr>
        <w:t>InstanceDeclarations</w:t>
      </w:r>
      <w:r w:rsidRPr="00EC120D">
        <w:t xml:space="preserve"> of </w:t>
      </w:r>
      <w:r w:rsidRPr="00EC120D">
        <w:rPr>
          <w:i/>
        </w:rPr>
        <w:t>NodeClass</w:t>
      </w:r>
      <w:r w:rsidRPr="00EC120D">
        <w:t xml:space="preserve"> </w:t>
      </w:r>
      <w:r w:rsidRPr="00EC120D">
        <w:rPr>
          <w:i/>
        </w:rPr>
        <w:t>Object</w:t>
      </w:r>
      <w:r w:rsidRPr="00EC120D">
        <w:t xml:space="preserve"> and </w:t>
      </w:r>
      <w:r w:rsidRPr="00EC120D">
        <w:rPr>
          <w:i/>
        </w:rPr>
        <w:t>Variable</w:t>
      </w:r>
      <w:r w:rsidRPr="00EC120D">
        <w:t xml:space="preserve"> that are placeholders (</w:t>
      </w:r>
      <w:r w:rsidRPr="00EC120D">
        <w:rPr>
          <w:i/>
        </w:rPr>
        <w:t>OptionalPlaceholder</w:t>
      </w:r>
      <w:r w:rsidRPr="00EC120D">
        <w:t xml:space="preserve"> and </w:t>
      </w:r>
      <w:r w:rsidRPr="00EC120D">
        <w:rPr>
          <w:i/>
        </w:rPr>
        <w:t>MandatoryPlaceholder</w:t>
      </w:r>
      <w:r w:rsidRPr="00EC120D">
        <w:t xml:space="preserve"> </w:t>
      </w:r>
      <w:r w:rsidRPr="00EC120D">
        <w:rPr>
          <w:i/>
        </w:rPr>
        <w:t>ModellingRule</w:t>
      </w:r>
      <w:r w:rsidRPr="00EC120D">
        <w:t>)</w:t>
      </w:r>
      <w:r w:rsidR="007A11B2" w:rsidRPr="00EC120D">
        <w:t>,</w:t>
      </w:r>
      <w:r w:rsidRPr="00EC120D">
        <w:t xml:space="preserve"> the </w:t>
      </w:r>
      <w:r w:rsidRPr="00EC120D">
        <w:rPr>
          <w:i/>
        </w:rPr>
        <w:t>BrowseName</w:t>
      </w:r>
      <w:r w:rsidRPr="00EC120D">
        <w:t xml:space="preserve"> </w:t>
      </w:r>
      <w:r w:rsidR="007A11B2" w:rsidRPr="00EC120D">
        <w:t xml:space="preserve">and the </w:t>
      </w:r>
      <w:r w:rsidR="007A11B2" w:rsidRPr="00EC120D">
        <w:rPr>
          <w:i/>
        </w:rPr>
        <w:t>DisplayName</w:t>
      </w:r>
      <w:r w:rsidR="007A11B2" w:rsidRPr="00EC120D">
        <w:t xml:space="preserve"> are</w:t>
      </w:r>
      <w:r w:rsidRPr="00EC120D">
        <w:t xml:space="preserve"> enclosed in angle brackets (&lt;&gt;)</w:t>
      </w:r>
      <w:r w:rsidR="007A11B2" w:rsidRPr="00EC120D">
        <w:t xml:space="preserve"> as recommended in</w:t>
      </w:r>
      <w:r w:rsidRPr="00EC120D">
        <w:t xml:space="preserve"> </w:t>
      </w:r>
      <w:r w:rsidR="007A11B2" w:rsidRPr="00EC120D">
        <w:fldChar w:fldCharType="begin"/>
      </w:r>
      <w:r w:rsidR="007A11B2" w:rsidRPr="00EC120D">
        <w:instrText xml:space="preserve"> REF UAPart3 \h </w:instrText>
      </w:r>
      <w:r w:rsidR="007A11B2" w:rsidRPr="00EC120D">
        <w:fldChar w:fldCharType="separate"/>
      </w:r>
      <w:r w:rsidR="00845676">
        <w:t>OPC 10000-3, OPC Unified Architecture - Part 3: Address Space Model</w:t>
      </w:r>
      <w:r w:rsidR="007A11B2" w:rsidRPr="00EC120D">
        <w:fldChar w:fldCharType="end"/>
      </w:r>
      <w:r w:rsidR="007A11B2" w:rsidRPr="00EC120D">
        <w:t>.</w:t>
      </w:r>
    </w:p>
    <w:p w14:paraId="5350E110" w14:textId="6AFCF969" w:rsidR="00831FE3" w:rsidRPr="00EC120D" w:rsidRDefault="00831FE3" w:rsidP="00831FE3">
      <w:pPr>
        <w:pStyle w:val="PARAGRAPHKWNP"/>
        <w:keepNext w:val="0"/>
      </w:pPr>
      <w:r w:rsidRPr="00EC120D">
        <w:t xml:space="preserve">If </w:t>
      </w:r>
      <w:r w:rsidR="00BD26C2">
        <w:t>a</w:t>
      </w:r>
      <w:r w:rsidR="00BD26C2" w:rsidRPr="00EC120D">
        <w:t xml:space="preserve"> </w:t>
      </w:r>
      <w:r w:rsidRPr="00EC120D">
        <w:rPr>
          <w:i/>
        </w:rPr>
        <w:t>BrowseName</w:t>
      </w:r>
      <w:r w:rsidRPr="00EC120D">
        <w:t xml:space="preserve"> is not defined by this document, a namespace index prefix </w:t>
      </w:r>
      <w:r w:rsidR="002F108C" w:rsidRPr="00EC120D">
        <w:t xml:space="preserve">is added to the </w:t>
      </w:r>
      <w:r w:rsidR="002F108C" w:rsidRPr="00EC120D">
        <w:rPr>
          <w:i/>
        </w:rPr>
        <w:t>BrowseName</w:t>
      </w:r>
      <w:r w:rsidR="002F108C" w:rsidRPr="00EC120D">
        <w:t xml:space="preserve"> (e.g., prefix '0' leading to </w:t>
      </w:r>
      <w:r w:rsidRPr="00EC120D">
        <w:t xml:space="preserve">‘0:EngineeringUnits’ or </w:t>
      </w:r>
      <w:r w:rsidR="002F108C" w:rsidRPr="00EC120D">
        <w:t xml:space="preserve">prefix '2' leading to </w:t>
      </w:r>
      <w:r w:rsidRPr="00EC120D">
        <w:t>‘2:DeviceRevision’</w:t>
      </w:r>
      <w:r w:rsidR="002F108C" w:rsidRPr="00EC120D">
        <w:t>)</w:t>
      </w:r>
      <w:r w:rsidRPr="00EC120D">
        <w:t xml:space="preserve">. This is typically necessary if a </w:t>
      </w:r>
      <w:r w:rsidRPr="00EC120D">
        <w:rPr>
          <w:i/>
          <w:iCs/>
        </w:rPr>
        <w:t>Property</w:t>
      </w:r>
      <w:r w:rsidRPr="00EC120D">
        <w:t xml:space="preserve"> of another specification is overwritten or used in the OPC UA types defined in this document. </w:t>
      </w:r>
      <w:r w:rsidRPr="00EC120D">
        <w:fldChar w:fldCharType="begin"/>
      </w:r>
      <w:r w:rsidRPr="00EC120D">
        <w:instrText xml:space="preserve"> REF _Ref16577438 \h </w:instrText>
      </w:r>
      <w:r w:rsidRPr="00EC120D">
        <w:fldChar w:fldCharType="separate"/>
      </w:r>
      <w:r w:rsidR="00845676">
        <w:t xml:space="preserve">Table </w:t>
      </w:r>
      <w:r w:rsidR="00845676">
        <w:rPr>
          <w:noProof/>
        </w:rPr>
        <w:t>27</w:t>
      </w:r>
      <w:r w:rsidR="00845676">
        <w:t xml:space="preserve"> – Namespaces used in this document</w:t>
      </w:r>
      <w:r w:rsidRPr="00EC120D">
        <w:fldChar w:fldCharType="end"/>
      </w:r>
      <w:r w:rsidRPr="00EC120D">
        <w:t xml:space="preserve"> provides a list of namespaces and their indexes as used in this document.</w:t>
      </w:r>
    </w:p>
    <w:p w14:paraId="60D71573" w14:textId="77777777" w:rsidR="005444A2" w:rsidRPr="00EC120D" w:rsidRDefault="00831FE3" w:rsidP="005444A2">
      <w:pPr>
        <w:pStyle w:val="Heading3"/>
        <w:ind w:left="0" w:firstLine="0"/>
      </w:pPr>
      <w:bookmarkStart w:id="131" w:name="_Toc184116970"/>
      <w:bookmarkStart w:id="132" w:name="_Toc236307253"/>
      <w:r w:rsidRPr="00EC120D">
        <w:t>Common Attributes</w:t>
      </w:r>
      <w:bookmarkEnd w:id="131"/>
      <w:bookmarkEnd w:id="132"/>
      <w:r w:rsidR="005444A2" w:rsidRPr="00EC120D">
        <w:t xml:space="preserve"> </w:t>
      </w:r>
    </w:p>
    <w:p w14:paraId="365ED989" w14:textId="77777777" w:rsidR="005444A2" w:rsidRPr="00EC120D" w:rsidRDefault="00831FE3" w:rsidP="005444A2">
      <w:pPr>
        <w:pStyle w:val="Heading4"/>
        <w:ind w:left="0" w:firstLine="0"/>
      </w:pPr>
      <w:bookmarkStart w:id="133" w:name="_Ref37835078"/>
      <w:r w:rsidRPr="00EC120D">
        <w:t>General</w:t>
      </w:r>
      <w:bookmarkEnd w:id="133"/>
      <w:r w:rsidR="005444A2" w:rsidRPr="00EC120D">
        <w:t xml:space="preserve"> </w:t>
      </w:r>
    </w:p>
    <w:p w14:paraId="6FCC20CD" w14:textId="71010AF9" w:rsidR="00831FE3" w:rsidRPr="004C388A" w:rsidRDefault="00831FE3" w:rsidP="00831FE3">
      <w:pPr>
        <w:pStyle w:val="PARAGRAPHKWNP"/>
      </w:pPr>
      <w:r w:rsidRPr="004C388A">
        <w:t xml:space="preserve">The </w:t>
      </w:r>
      <w:r w:rsidRPr="004C388A">
        <w:rPr>
          <w:i/>
        </w:rPr>
        <w:t>Attributes</w:t>
      </w:r>
      <w:r w:rsidRPr="004C388A">
        <w:t xml:space="preserve"> of </w:t>
      </w:r>
      <w:r w:rsidRPr="004C388A">
        <w:rPr>
          <w:i/>
        </w:rPr>
        <w:t>Nodes</w:t>
      </w:r>
      <w:r w:rsidRPr="004C388A">
        <w:t xml:space="preserve">, their </w:t>
      </w:r>
      <w:r w:rsidRPr="004C388A">
        <w:rPr>
          <w:i/>
        </w:rPr>
        <w:t>DataTypes</w:t>
      </w:r>
      <w:r w:rsidRPr="004C388A">
        <w:t xml:space="preserve"> and descriptions are defined in </w:t>
      </w:r>
      <w:r w:rsidRPr="004C388A">
        <w:fldChar w:fldCharType="begin"/>
      </w:r>
      <w:r w:rsidRPr="004C388A">
        <w:instrText xml:space="preserve"> REF UAPart3 \h </w:instrText>
      </w:r>
      <w:r w:rsidRPr="004C388A">
        <w:fldChar w:fldCharType="separate"/>
      </w:r>
      <w:r w:rsidR="00845676">
        <w:t>OPC 10000-3, OPC Unified Architecture - Part 3: Address Space Model</w:t>
      </w:r>
      <w:r w:rsidRPr="004C388A">
        <w:fldChar w:fldCharType="end"/>
      </w:r>
      <w:r w:rsidRPr="004C388A">
        <w:t xml:space="preserve">. Attributes not marked as optional are mandatory and shall be provided by a </w:t>
      </w:r>
      <w:r w:rsidRPr="004C388A">
        <w:rPr>
          <w:i/>
        </w:rPr>
        <w:t>Server</w:t>
      </w:r>
      <w:r w:rsidRPr="004C388A">
        <w:t xml:space="preserve">. The following tables define if the </w:t>
      </w:r>
      <w:r w:rsidRPr="004C388A">
        <w:rPr>
          <w:i/>
        </w:rPr>
        <w:t>Attribute</w:t>
      </w:r>
      <w:r w:rsidRPr="004C388A">
        <w:t xml:space="preserve"> value is defined by this document or if it is server-specific.</w:t>
      </w:r>
    </w:p>
    <w:p w14:paraId="051355FB" w14:textId="1667B51B" w:rsidR="00831FE3" w:rsidRPr="00EC120D" w:rsidRDefault="00831FE3" w:rsidP="00831FE3">
      <w:pPr>
        <w:pStyle w:val="PARAGRAPH"/>
      </w:pPr>
      <w:r w:rsidRPr="00EC120D">
        <w:t xml:space="preserve">For all </w:t>
      </w:r>
      <w:r w:rsidRPr="00EC120D">
        <w:rPr>
          <w:i/>
        </w:rPr>
        <w:t>Nodes</w:t>
      </w:r>
      <w:r w:rsidRPr="00EC120D">
        <w:t xml:space="preserve"> specified in this </w:t>
      </w:r>
      <w:r w:rsidRPr="00667BCF">
        <w:t xml:space="preserve">document, the </w:t>
      </w:r>
      <w:r w:rsidRPr="00667BCF">
        <w:rPr>
          <w:i/>
        </w:rPr>
        <w:t>Attributes</w:t>
      </w:r>
      <w:r w:rsidRPr="00EC120D">
        <w:t xml:space="preserve"> named in </w:t>
      </w:r>
      <w:r w:rsidRPr="00EC120D">
        <w:fldChar w:fldCharType="begin"/>
      </w:r>
      <w:r w:rsidRPr="00EC120D">
        <w:instrText xml:space="preserve"> REF _Ref499807592 \h </w:instrText>
      </w:r>
      <w:r w:rsidRPr="00EC120D">
        <w:fldChar w:fldCharType="separate"/>
      </w:r>
      <w:r w:rsidR="00845676" w:rsidRPr="00EC120D">
        <w:t xml:space="preserve">Table </w:t>
      </w:r>
      <w:r w:rsidR="00845676">
        <w:rPr>
          <w:noProof/>
        </w:rPr>
        <w:t>7</w:t>
      </w:r>
      <w:r w:rsidRPr="00EC120D">
        <w:fldChar w:fldCharType="end"/>
      </w:r>
      <w:r w:rsidRPr="00EC120D">
        <w:t xml:space="preserve"> shall be set as specified in the table.</w:t>
      </w:r>
    </w:p>
    <w:p w14:paraId="51D63B40" w14:textId="4C510C84" w:rsidR="00831FE3" w:rsidRPr="00EC120D" w:rsidRDefault="00831FE3" w:rsidP="00831FE3">
      <w:pPr>
        <w:pStyle w:val="TABLE-title"/>
      </w:pPr>
      <w:bookmarkStart w:id="134" w:name="_Ref499807592"/>
      <w:bookmarkStart w:id="135" w:name="_Toc265516744"/>
      <w:bookmarkStart w:id="136" w:name="_Toc332195660"/>
      <w:bookmarkStart w:id="137" w:name="_Toc499116099"/>
      <w:bookmarkStart w:id="138" w:name="_Toc34394283"/>
      <w:bookmarkStart w:id="139" w:name="_Toc184117025"/>
      <w:bookmarkStart w:id="140" w:name="_Toc236307340"/>
      <w:r w:rsidRPr="00EC120D">
        <w:t xml:space="preserve">Table </w:t>
      </w:r>
      <w:r w:rsidRPr="004C388A">
        <w:fldChar w:fldCharType="begin"/>
      </w:r>
      <w:r w:rsidRPr="004C388A">
        <w:instrText xml:space="preserve"> SEQ Table \* ARABIC </w:instrText>
      </w:r>
      <w:r w:rsidRPr="004C388A">
        <w:fldChar w:fldCharType="separate"/>
      </w:r>
      <w:r w:rsidR="00845676">
        <w:rPr>
          <w:noProof/>
        </w:rPr>
        <w:t>7</w:t>
      </w:r>
      <w:r w:rsidRPr="004C388A">
        <w:fldChar w:fldCharType="end"/>
      </w:r>
      <w:bookmarkEnd w:id="134"/>
      <w:r w:rsidRPr="00EC120D">
        <w:t xml:space="preserve"> – Common Node Attributes</w:t>
      </w:r>
      <w:bookmarkEnd w:id="135"/>
      <w:bookmarkEnd w:id="136"/>
      <w:bookmarkEnd w:id="137"/>
      <w:bookmarkEnd w:id="138"/>
      <w:bookmarkEnd w:id="139"/>
      <w:bookmarkEnd w:id="140"/>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469B55D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22ABE18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36F74192" w14:textId="77777777" w:rsidR="00831FE3" w:rsidRPr="004C388A" w:rsidRDefault="00831FE3" w:rsidP="003C6085">
            <w:pPr>
              <w:pStyle w:val="TableText"/>
              <w:rPr>
                <w:b/>
                <w:lang w:val="en-GB"/>
              </w:rPr>
            </w:pPr>
            <w:r w:rsidRPr="004C388A">
              <w:rPr>
                <w:b/>
                <w:lang w:val="en-GB"/>
              </w:rPr>
              <w:t>Value</w:t>
            </w:r>
          </w:p>
        </w:tc>
      </w:tr>
      <w:tr w:rsidR="00831FE3" w:rsidRPr="00EC120D" w14:paraId="35444585"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03987E7" w14:textId="77777777" w:rsidR="00831FE3" w:rsidRPr="004C388A" w:rsidRDefault="00831FE3" w:rsidP="003C6085">
            <w:pPr>
              <w:pStyle w:val="TableText"/>
              <w:rPr>
                <w:lang w:val="en-GB"/>
              </w:rPr>
            </w:pPr>
            <w:r w:rsidRPr="004C388A">
              <w:rPr>
                <w:lang w:val="en-GB"/>
              </w:rPr>
              <w:t>DisplayName</w:t>
            </w:r>
          </w:p>
        </w:tc>
        <w:tc>
          <w:tcPr>
            <w:tcW w:w="6939" w:type="dxa"/>
            <w:tcBorders>
              <w:top w:val="single" w:sz="4" w:space="0" w:color="auto"/>
              <w:left w:val="single" w:sz="4" w:space="0" w:color="auto"/>
              <w:bottom w:val="single" w:sz="4" w:space="0" w:color="auto"/>
              <w:right w:val="single" w:sz="4" w:space="0" w:color="auto"/>
            </w:tcBorders>
          </w:tcPr>
          <w:p w14:paraId="4A1F7E7C" w14:textId="4D2D52E4" w:rsidR="00831FE3" w:rsidRPr="004C388A" w:rsidRDefault="00831FE3" w:rsidP="003C6085">
            <w:pPr>
              <w:pStyle w:val="TableText"/>
              <w:rPr>
                <w:lang w:val="en-GB"/>
              </w:rPr>
            </w:pPr>
            <w:r w:rsidRPr="004C388A">
              <w:rPr>
                <w:lang w:val="en-GB"/>
              </w:rPr>
              <w:t xml:space="preserve">The </w:t>
            </w:r>
            <w:r w:rsidRPr="004C388A">
              <w:rPr>
                <w:i/>
                <w:lang w:val="en-GB"/>
              </w:rPr>
              <w:t>DisplayName</w:t>
            </w:r>
            <w:r w:rsidRPr="004C388A">
              <w:rPr>
                <w:lang w:val="en-GB"/>
              </w:rPr>
              <w:t xml:space="preserve"> is a </w:t>
            </w:r>
            <w:r w:rsidRPr="004C388A">
              <w:rPr>
                <w:i/>
                <w:lang w:val="en-GB"/>
              </w:rPr>
              <w:t>LocalizedText</w:t>
            </w:r>
            <w:r w:rsidRPr="004C388A">
              <w:rPr>
                <w:lang w:val="en-GB"/>
              </w:rPr>
              <w:t xml:space="preserve">. Each </w:t>
            </w:r>
            <w:r w:rsidR="00582ECF" w:rsidRPr="004C388A">
              <w:rPr>
                <w:i/>
                <w:lang w:val="en-GB"/>
              </w:rPr>
              <w:t>Server</w:t>
            </w:r>
            <w:r w:rsidR="00582ECF" w:rsidRPr="004C388A">
              <w:rPr>
                <w:lang w:val="en-GB"/>
              </w:rPr>
              <w:t xml:space="preserve"> </w:t>
            </w:r>
            <w:r w:rsidRPr="004C388A">
              <w:rPr>
                <w:lang w:val="en-GB"/>
              </w:rPr>
              <w:t xml:space="preserve">shall provide the </w:t>
            </w:r>
            <w:r w:rsidRPr="004C388A">
              <w:rPr>
                <w:i/>
                <w:lang w:val="en-GB"/>
              </w:rPr>
              <w:t>DisplayName</w:t>
            </w:r>
            <w:r w:rsidRPr="004C388A">
              <w:rPr>
                <w:lang w:val="en-GB"/>
              </w:rPr>
              <w:t xml:space="preserve"> identical to the </w:t>
            </w:r>
            <w:r w:rsidRPr="004C388A">
              <w:rPr>
                <w:i/>
                <w:lang w:val="en-GB"/>
              </w:rPr>
              <w:t>BrowseName</w:t>
            </w:r>
            <w:r w:rsidRPr="004C388A">
              <w:rPr>
                <w:lang w:val="en-GB"/>
              </w:rPr>
              <w:t xml:space="preserve"> of the </w:t>
            </w:r>
            <w:r w:rsidRPr="004C388A">
              <w:rPr>
                <w:i/>
                <w:lang w:val="en-GB"/>
              </w:rPr>
              <w:t>Node</w:t>
            </w:r>
            <w:r w:rsidRPr="004C388A">
              <w:rPr>
                <w:lang w:val="en-GB"/>
              </w:rPr>
              <w:t xml:space="preserve"> for the </w:t>
            </w:r>
            <w:r w:rsidRPr="004C388A">
              <w:rPr>
                <w:i/>
                <w:iCs/>
                <w:lang w:val="en-GB"/>
              </w:rPr>
              <w:t>LocaleId</w:t>
            </w:r>
            <w:r w:rsidRPr="004C388A">
              <w:rPr>
                <w:lang w:val="en-GB"/>
              </w:rPr>
              <w:t xml:space="preserve"> “en”</w:t>
            </w:r>
            <w:r w:rsidR="00735D65">
              <w:rPr>
                <w:lang w:val="en-GB"/>
              </w:rPr>
              <w:t xml:space="preserve"> unless specified differently in the specification</w:t>
            </w:r>
            <w:r w:rsidRPr="004C388A">
              <w:rPr>
                <w:lang w:val="en-GB"/>
              </w:rPr>
              <w:t xml:space="preserve">. Whether the </w:t>
            </w:r>
            <w:r w:rsidR="00735D65" w:rsidRPr="004C388A">
              <w:rPr>
                <w:i/>
                <w:lang w:val="en-GB"/>
              </w:rPr>
              <w:t>Server</w:t>
            </w:r>
            <w:r w:rsidR="00735D65" w:rsidRPr="004C388A">
              <w:rPr>
                <w:lang w:val="en-GB"/>
              </w:rPr>
              <w:t xml:space="preserve"> </w:t>
            </w:r>
            <w:r w:rsidRPr="004C388A">
              <w:rPr>
                <w:lang w:val="en-GB"/>
              </w:rPr>
              <w:t xml:space="preserve">provides translated names for other </w:t>
            </w:r>
            <w:r w:rsidRPr="004C388A">
              <w:rPr>
                <w:i/>
                <w:iCs/>
                <w:lang w:val="en-GB"/>
              </w:rPr>
              <w:t>LocaleIds</w:t>
            </w:r>
            <w:r w:rsidRPr="004C388A">
              <w:rPr>
                <w:lang w:val="en-GB"/>
              </w:rPr>
              <w:t xml:space="preserve"> </w:t>
            </w:r>
            <w:r w:rsidR="00735D65">
              <w:rPr>
                <w:lang w:val="en-GB"/>
              </w:rPr>
              <w:t>is</w:t>
            </w:r>
            <w:r w:rsidR="00735D65" w:rsidRPr="004C388A">
              <w:rPr>
                <w:lang w:val="en-GB"/>
              </w:rPr>
              <w:t xml:space="preserve"> </w:t>
            </w:r>
            <w:r w:rsidRPr="004C388A">
              <w:rPr>
                <w:lang w:val="en-GB"/>
              </w:rPr>
              <w:t>server-specific.</w:t>
            </w:r>
          </w:p>
        </w:tc>
      </w:tr>
      <w:tr w:rsidR="00831FE3" w:rsidRPr="00EC120D" w14:paraId="411A290C"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72BDD6E" w14:textId="77777777" w:rsidR="00831FE3" w:rsidRPr="004C388A" w:rsidRDefault="00831FE3" w:rsidP="003C6085">
            <w:pPr>
              <w:pStyle w:val="TableText"/>
              <w:rPr>
                <w:lang w:val="en-GB"/>
              </w:rPr>
            </w:pPr>
            <w:r w:rsidRPr="004C388A">
              <w:rPr>
                <w:lang w:val="en-GB"/>
              </w:rPr>
              <w:t>Description</w:t>
            </w:r>
          </w:p>
        </w:tc>
        <w:tc>
          <w:tcPr>
            <w:tcW w:w="6939" w:type="dxa"/>
            <w:tcBorders>
              <w:top w:val="single" w:sz="4" w:space="0" w:color="auto"/>
              <w:left w:val="single" w:sz="4" w:space="0" w:color="auto"/>
              <w:bottom w:val="single" w:sz="4" w:space="0" w:color="auto"/>
              <w:right w:val="single" w:sz="4" w:space="0" w:color="auto"/>
            </w:tcBorders>
          </w:tcPr>
          <w:p w14:paraId="08DA7DD6" w14:textId="77777777" w:rsidR="00831FE3" w:rsidRPr="004C388A" w:rsidRDefault="00831FE3" w:rsidP="003C6085">
            <w:pPr>
              <w:pStyle w:val="TableText"/>
              <w:rPr>
                <w:lang w:val="en-GB"/>
              </w:rPr>
            </w:pPr>
            <w:r w:rsidRPr="004C388A">
              <w:rPr>
                <w:lang w:val="en-GB"/>
              </w:rPr>
              <w:t>Optionally a server-specific description is provided.</w:t>
            </w:r>
          </w:p>
        </w:tc>
      </w:tr>
      <w:tr w:rsidR="00831FE3" w:rsidRPr="00EC120D" w14:paraId="646244B3"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3A594F1" w14:textId="77777777" w:rsidR="00831FE3" w:rsidRPr="004C388A" w:rsidRDefault="00831FE3" w:rsidP="003C6085">
            <w:pPr>
              <w:pStyle w:val="TableText"/>
              <w:rPr>
                <w:lang w:val="en-GB"/>
              </w:rPr>
            </w:pPr>
            <w:r w:rsidRPr="004C388A">
              <w:rPr>
                <w:lang w:val="en-GB"/>
              </w:rPr>
              <w:t>NodeClass</w:t>
            </w:r>
          </w:p>
        </w:tc>
        <w:tc>
          <w:tcPr>
            <w:tcW w:w="6939" w:type="dxa"/>
            <w:tcBorders>
              <w:top w:val="single" w:sz="4" w:space="0" w:color="auto"/>
              <w:left w:val="single" w:sz="4" w:space="0" w:color="auto"/>
              <w:bottom w:val="single" w:sz="4" w:space="0" w:color="auto"/>
              <w:right w:val="single" w:sz="4" w:space="0" w:color="auto"/>
            </w:tcBorders>
          </w:tcPr>
          <w:p w14:paraId="224FA464" w14:textId="77777777" w:rsidR="00831FE3" w:rsidRPr="004C388A" w:rsidRDefault="00831FE3" w:rsidP="003C6085">
            <w:pPr>
              <w:pStyle w:val="TableText"/>
              <w:rPr>
                <w:lang w:val="en-GB"/>
              </w:rPr>
            </w:pPr>
            <w:r w:rsidRPr="004C388A">
              <w:rPr>
                <w:lang w:val="en-GB"/>
              </w:rPr>
              <w:t xml:space="preserve">Shall reflect the </w:t>
            </w:r>
            <w:r w:rsidRPr="004C388A">
              <w:rPr>
                <w:i/>
                <w:lang w:val="en-GB"/>
              </w:rPr>
              <w:t>NodeClass</w:t>
            </w:r>
            <w:r w:rsidRPr="004C388A">
              <w:rPr>
                <w:lang w:val="en-GB"/>
              </w:rPr>
              <w:t xml:space="preserve"> of the </w:t>
            </w:r>
            <w:r w:rsidRPr="004C388A">
              <w:rPr>
                <w:i/>
                <w:lang w:val="en-GB"/>
              </w:rPr>
              <w:t>Node.</w:t>
            </w:r>
          </w:p>
        </w:tc>
      </w:tr>
      <w:tr w:rsidR="00831FE3" w:rsidRPr="00EC120D" w14:paraId="436F410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8F285F5" w14:textId="77777777" w:rsidR="00831FE3" w:rsidRPr="004C388A" w:rsidRDefault="00831FE3" w:rsidP="003C6085">
            <w:pPr>
              <w:pStyle w:val="TableText"/>
              <w:rPr>
                <w:lang w:val="en-GB"/>
              </w:rPr>
            </w:pPr>
            <w:r w:rsidRPr="004C388A">
              <w:rPr>
                <w:lang w:val="en-GB"/>
              </w:rPr>
              <w:t>NodeId</w:t>
            </w:r>
          </w:p>
        </w:tc>
        <w:tc>
          <w:tcPr>
            <w:tcW w:w="6939" w:type="dxa"/>
            <w:tcBorders>
              <w:top w:val="single" w:sz="4" w:space="0" w:color="auto"/>
              <w:left w:val="single" w:sz="4" w:space="0" w:color="auto"/>
              <w:bottom w:val="single" w:sz="4" w:space="0" w:color="auto"/>
              <w:right w:val="single" w:sz="4" w:space="0" w:color="auto"/>
            </w:tcBorders>
          </w:tcPr>
          <w:p w14:paraId="7B09D64D" w14:textId="20A935C7" w:rsidR="00831FE3" w:rsidRPr="004C388A" w:rsidRDefault="00831FE3" w:rsidP="003C6085">
            <w:pPr>
              <w:pStyle w:val="TableText"/>
              <w:rPr>
                <w:lang w:val="en-GB"/>
              </w:rPr>
            </w:pPr>
            <w:r w:rsidRPr="004C388A">
              <w:rPr>
                <w:lang w:val="en-GB"/>
              </w:rPr>
              <w:t xml:space="preserve">The </w:t>
            </w:r>
            <w:r w:rsidRPr="004C388A">
              <w:rPr>
                <w:i/>
                <w:lang w:val="en-GB"/>
              </w:rPr>
              <w:t>NodeId</w:t>
            </w:r>
            <w:r w:rsidRPr="004C388A">
              <w:rPr>
                <w:lang w:val="en-GB"/>
              </w:rPr>
              <w:t xml:space="preserve"> is described by </w:t>
            </w:r>
            <w:r w:rsidRPr="004C388A">
              <w:rPr>
                <w:i/>
                <w:lang w:val="en-GB"/>
              </w:rPr>
              <w:t>BrowseNames</w:t>
            </w:r>
            <w:r w:rsidRPr="004C388A">
              <w:rPr>
                <w:lang w:val="en-GB"/>
              </w:rPr>
              <w:t xml:space="preserve"> as defined in </w:t>
            </w:r>
            <w:r w:rsidRPr="004C388A">
              <w:rPr>
                <w:lang w:val="en-GB"/>
              </w:rPr>
              <w:fldChar w:fldCharType="begin"/>
            </w:r>
            <w:r w:rsidRPr="004C388A">
              <w:rPr>
                <w:lang w:val="en-GB"/>
              </w:rPr>
              <w:instrText xml:space="preserve"> REF _Ref499808407 \r \h </w:instrText>
            </w:r>
            <w:r w:rsidRPr="004C388A">
              <w:rPr>
                <w:lang w:val="en-GB"/>
              </w:rPr>
            </w:r>
            <w:r w:rsidRPr="004C388A">
              <w:rPr>
                <w:lang w:val="en-GB"/>
              </w:rPr>
              <w:fldChar w:fldCharType="separate"/>
            </w:r>
            <w:r w:rsidR="00845676">
              <w:rPr>
                <w:lang w:val="en-GB"/>
              </w:rPr>
              <w:t>3.4.2.1</w:t>
            </w:r>
            <w:r w:rsidRPr="004C388A">
              <w:rPr>
                <w:lang w:val="en-GB"/>
              </w:rPr>
              <w:fldChar w:fldCharType="end"/>
            </w:r>
            <w:r w:rsidRPr="004C388A">
              <w:rPr>
                <w:lang w:val="en-GB"/>
              </w:rPr>
              <w:t>.</w:t>
            </w:r>
          </w:p>
        </w:tc>
      </w:tr>
      <w:tr w:rsidR="00831FE3" w:rsidRPr="00EC120D" w14:paraId="7782093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E1FA44F" w14:textId="77777777" w:rsidR="00831FE3" w:rsidRPr="004C388A" w:rsidRDefault="00831FE3" w:rsidP="003C6085">
            <w:pPr>
              <w:pStyle w:val="TableText"/>
              <w:rPr>
                <w:lang w:val="en-GB"/>
              </w:rPr>
            </w:pPr>
            <w:r w:rsidRPr="004C388A">
              <w:rPr>
                <w:lang w:val="en-GB"/>
              </w:rPr>
              <w:t>WriteMask</w:t>
            </w:r>
          </w:p>
        </w:tc>
        <w:tc>
          <w:tcPr>
            <w:tcW w:w="6939" w:type="dxa"/>
            <w:tcBorders>
              <w:top w:val="single" w:sz="4" w:space="0" w:color="auto"/>
              <w:left w:val="single" w:sz="4" w:space="0" w:color="auto"/>
              <w:bottom w:val="single" w:sz="4" w:space="0" w:color="auto"/>
              <w:right w:val="single" w:sz="4" w:space="0" w:color="auto"/>
            </w:tcBorders>
          </w:tcPr>
          <w:p w14:paraId="3EEF2598" w14:textId="63B98D2F" w:rsidR="00831FE3" w:rsidRPr="004C388A" w:rsidRDefault="00831FE3" w:rsidP="003C6085">
            <w:pPr>
              <w:pStyle w:val="TableText"/>
              <w:rPr>
                <w:lang w:val="en-GB"/>
              </w:rPr>
            </w:pPr>
            <w:r w:rsidRPr="004C388A">
              <w:rPr>
                <w:lang w:val="en-GB"/>
              </w:rPr>
              <w:t xml:space="preserve">Optionally the </w:t>
            </w:r>
            <w:r w:rsidRPr="004C388A">
              <w:rPr>
                <w:i/>
                <w:lang w:val="en-GB"/>
              </w:rPr>
              <w:t>WriteMask</w:t>
            </w:r>
            <w:r w:rsidRPr="004C388A">
              <w:rPr>
                <w:lang w:val="en-GB"/>
              </w:rPr>
              <w:t xml:space="preserve"> </w:t>
            </w:r>
            <w:r w:rsidRPr="004C388A">
              <w:rPr>
                <w:i/>
                <w:lang w:val="en-GB"/>
              </w:rPr>
              <w:t>Attribute</w:t>
            </w:r>
            <w:r w:rsidRPr="004C388A">
              <w:rPr>
                <w:lang w:val="en-GB"/>
              </w:rPr>
              <w:t xml:space="preserve"> can be provided. If the </w:t>
            </w:r>
            <w:r w:rsidRPr="004C388A">
              <w:rPr>
                <w:i/>
                <w:lang w:val="en-GB"/>
              </w:rPr>
              <w:t>WriteMask</w:t>
            </w:r>
            <w:r w:rsidRPr="004C388A">
              <w:rPr>
                <w:lang w:val="en-GB"/>
              </w:rPr>
              <w:t xml:space="preserve"> </w:t>
            </w:r>
            <w:r w:rsidRPr="004C388A">
              <w:rPr>
                <w:i/>
                <w:lang w:val="en-GB"/>
              </w:rPr>
              <w:t>Attribute</w:t>
            </w:r>
            <w:r w:rsidRPr="004C388A">
              <w:rPr>
                <w:lang w:val="en-GB"/>
              </w:rPr>
              <w:t xml:space="preserve"> is provided, it shall set all non-server-specific </w:t>
            </w:r>
            <w:r w:rsidRPr="004C388A">
              <w:rPr>
                <w:i/>
                <w:lang w:val="en-GB"/>
              </w:rPr>
              <w:t>Attributes</w:t>
            </w:r>
            <w:r w:rsidRPr="004C388A">
              <w:rPr>
                <w:lang w:val="en-GB"/>
              </w:rPr>
              <w:t xml:space="preserve"> to not writable. For example, the </w:t>
            </w:r>
            <w:r w:rsidRPr="004C388A">
              <w:rPr>
                <w:i/>
                <w:lang w:val="en-GB"/>
              </w:rPr>
              <w:t>Description</w:t>
            </w:r>
            <w:r w:rsidRPr="004C388A">
              <w:rPr>
                <w:lang w:val="en-GB"/>
              </w:rPr>
              <w:t xml:space="preserve"> </w:t>
            </w:r>
            <w:r w:rsidRPr="004C388A">
              <w:rPr>
                <w:i/>
                <w:lang w:val="en-GB"/>
              </w:rPr>
              <w:t>Attribute</w:t>
            </w:r>
            <w:r w:rsidRPr="004C388A">
              <w:rPr>
                <w:lang w:val="en-GB"/>
              </w:rPr>
              <w:t xml:space="preserve"> </w:t>
            </w:r>
            <w:r w:rsidR="0073304E">
              <w:rPr>
                <w:lang w:val="en-GB"/>
              </w:rPr>
              <w:t>can</w:t>
            </w:r>
            <w:r w:rsidRPr="004C388A">
              <w:rPr>
                <w:lang w:val="en-GB"/>
              </w:rPr>
              <w:t xml:space="preserve"> be set to writable since a </w:t>
            </w:r>
            <w:r w:rsidRPr="004C388A">
              <w:rPr>
                <w:i/>
                <w:lang w:val="en-GB"/>
              </w:rPr>
              <w:t>Server</w:t>
            </w:r>
            <w:r w:rsidRPr="004C388A">
              <w:rPr>
                <w:lang w:val="en-GB"/>
              </w:rPr>
              <w:t xml:space="preserve"> </w:t>
            </w:r>
            <w:r w:rsidR="0073304E">
              <w:rPr>
                <w:lang w:val="en-GB"/>
              </w:rPr>
              <w:t>can</w:t>
            </w:r>
            <w:r w:rsidRPr="004C388A">
              <w:rPr>
                <w:lang w:val="en-GB"/>
              </w:rPr>
              <w:t xml:space="preserve"> provide a server-specific description for the </w:t>
            </w:r>
            <w:r w:rsidRPr="004C388A">
              <w:rPr>
                <w:i/>
                <w:lang w:val="en-GB"/>
              </w:rPr>
              <w:t>Node</w:t>
            </w:r>
            <w:r w:rsidRPr="004C388A">
              <w:rPr>
                <w:lang w:val="en-GB"/>
              </w:rPr>
              <w:t xml:space="preserve">. The </w:t>
            </w:r>
            <w:r w:rsidRPr="004C388A">
              <w:rPr>
                <w:i/>
                <w:lang w:val="en-GB"/>
              </w:rPr>
              <w:t>NodeId</w:t>
            </w:r>
            <w:r w:rsidRPr="004C388A">
              <w:rPr>
                <w:lang w:val="en-GB"/>
              </w:rPr>
              <w:t xml:space="preserve"> shall not be writable, because it is defined for each </w:t>
            </w:r>
            <w:r w:rsidRPr="004C388A">
              <w:rPr>
                <w:i/>
                <w:lang w:val="en-GB"/>
              </w:rPr>
              <w:t>Node</w:t>
            </w:r>
            <w:r w:rsidRPr="004C388A">
              <w:rPr>
                <w:lang w:val="en-GB"/>
              </w:rPr>
              <w:t xml:space="preserve"> in this document.</w:t>
            </w:r>
          </w:p>
        </w:tc>
      </w:tr>
      <w:tr w:rsidR="00831FE3" w:rsidRPr="00EC120D" w14:paraId="5B0355F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2A86A61" w14:textId="77777777" w:rsidR="00831FE3" w:rsidRPr="004C388A" w:rsidRDefault="00831FE3" w:rsidP="003C6085">
            <w:pPr>
              <w:pStyle w:val="TableText"/>
              <w:rPr>
                <w:lang w:val="en-GB"/>
              </w:rPr>
            </w:pPr>
            <w:r w:rsidRPr="004C388A">
              <w:rPr>
                <w:lang w:val="en-GB"/>
              </w:rPr>
              <w:t>UserWriteMask</w:t>
            </w:r>
          </w:p>
        </w:tc>
        <w:tc>
          <w:tcPr>
            <w:tcW w:w="6939" w:type="dxa"/>
            <w:tcBorders>
              <w:top w:val="single" w:sz="4" w:space="0" w:color="auto"/>
              <w:left w:val="single" w:sz="4" w:space="0" w:color="auto"/>
              <w:bottom w:val="single" w:sz="4" w:space="0" w:color="auto"/>
              <w:right w:val="single" w:sz="4" w:space="0" w:color="auto"/>
            </w:tcBorders>
          </w:tcPr>
          <w:p w14:paraId="2205FE8E" w14:textId="77777777" w:rsidR="00831FE3" w:rsidRPr="004C388A" w:rsidRDefault="00831FE3" w:rsidP="003C6085">
            <w:pPr>
              <w:pStyle w:val="TableText"/>
              <w:rPr>
                <w:lang w:val="en-GB"/>
              </w:rPr>
            </w:pPr>
            <w:r w:rsidRPr="004C388A">
              <w:rPr>
                <w:lang w:val="en-GB"/>
              </w:rPr>
              <w:t xml:space="preserve">Optionally the </w:t>
            </w:r>
            <w:r w:rsidRPr="004C388A">
              <w:rPr>
                <w:i/>
                <w:lang w:val="en-GB"/>
              </w:rPr>
              <w:t>UserWriteMask</w:t>
            </w:r>
            <w:r w:rsidRPr="004C388A">
              <w:rPr>
                <w:lang w:val="en-GB"/>
              </w:rPr>
              <w:t xml:space="preserve"> </w:t>
            </w:r>
            <w:r w:rsidRPr="004C388A">
              <w:rPr>
                <w:i/>
                <w:lang w:val="en-GB"/>
              </w:rPr>
              <w:t>Attribute</w:t>
            </w:r>
            <w:r w:rsidRPr="004C388A">
              <w:rPr>
                <w:lang w:val="en-GB"/>
              </w:rPr>
              <w:t xml:space="preserve"> can be provided. The same rules as for the </w:t>
            </w:r>
            <w:r w:rsidRPr="004C388A">
              <w:rPr>
                <w:i/>
                <w:lang w:val="en-GB"/>
              </w:rPr>
              <w:t>WriteMask</w:t>
            </w:r>
            <w:r w:rsidRPr="004C388A">
              <w:rPr>
                <w:lang w:val="en-GB"/>
              </w:rPr>
              <w:t xml:space="preserve"> </w:t>
            </w:r>
            <w:r w:rsidRPr="004C388A">
              <w:rPr>
                <w:i/>
                <w:lang w:val="en-GB"/>
              </w:rPr>
              <w:t>Attribute</w:t>
            </w:r>
            <w:r w:rsidRPr="004C388A">
              <w:rPr>
                <w:lang w:val="en-GB"/>
              </w:rPr>
              <w:t xml:space="preserve"> apply.</w:t>
            </w:r>
          </w:p>
        </w:tc>
      </w:tr>
      <w:tr w:rsidR="00831FE3" w:rsidRPr="00EC120D" w14:paraId="206D697D"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A05D067" w14:textId="77777777" w:rsidR="00831FE3" w:rsidRPr="004C388A" w:rsidRDefault="00831FE3" w:rsidP="003C6085">
            <w:pPr>
              <w:pStyle w:val="TableText"/>
              <w:rPr>
                <w:lang w:val="en-GB"/>
              </w:rPr>
            </w:pPr>
            <w:r w:rsidRPr="004C388A">
              <w:rPr>
                <w:lang w:val="en-GB"/>
              </w:rPr>
              <w:t>RolePermissions</w:t>
            </w:r>
          </w:p>
        </w:tc>
        <w:tc>
          <w:tcPr>
            <w:tcW w:w="6939" w:type="dxa"/>
            <w:tcBorders>
              <w:top w:val="single" w:sz="4" w:space="0" w:color="auto"/>
              <w:left w:val="single" w:sz="4" w:space="0" w:color="auto"/>
              <w:bottom w:val="single" w:sz="4" w:space="0" w:color="auto"/>
              <w:right w:val="single" w:sz="4" w:space="0" w:color="auto"/>
            </w:tcBorders>
          </w:tcPr>
          <w:p w14:paraId="3C18D9EF" w14:textId="77777777" w:rsidR="00831FE3" w:rsidRPr="004C388A" w:rsidRDefault="00831FE3" w:rsidP="003C6085">
            <w:pPr>
              <w:pStyle w:val="TableText"/>
              <w:rPr>
                <w:lang w:val="en-GB"/>
              </w:rPr>
            </w:pPr>
            <w:r w:rsidRPr="004C388A">
              <w:rPr>
                <w:lang w:val="en-GB"/>
              </w:rPr>
              <w:t>Optionally server-specific role permissions can be provided.</w:t>
            </w:r>
          </w:p>
        </w:tc>
      </w:tr>
      <w:tr w:rsidR="00831FE3" w:rsidRPr="00EC120D" w14:paraId="64EECD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07494B6" w14:textId="77777777" w:rsidR="00831FE3" w:rsidRPr="004C388A" w:rsidRDefault="00831FE3" w:rsidP="003C6085">
            <w:pPr>
              <w:pStyle w:val="TableText"/>
              <w:rPr>
                <w:lang w:val="en-GB"/>
              </w:rPr>
            </w:pPr>
            <w:r w:rsidRPr="004C388A">
              <w:rPr>
                <w:lang w:val="en-GB"/>
              </w:rPr>
              <w:t>UserRolePermissions</w:t>
            </w:r>
          </w:p>
        </w:tc>
        <w:tc>
          <w:tcPr>
            <w:tcW w:w="6939" w:type="dxa"/>
            <w:tcBorders>
              <w:top w:val="single" w:sz="4" w:space="0" w:color="auto"/>
              <w:left w:val="single" w:sz="4" w:space="0" w:color="auto"/>
              <w:bottom w:val="single" w:sz="4" w:space="0" w:color="auto"/>
              <w:right w:val="single" w:sz="4" w:space="0" w:color="auto"/>
            </w:tcBorders>
          </w:tcPr>
          <w:p w14:paraId="3379DBB7" w14:textId="77777777" w:rsidR="00831FE3" w:rsidRPr="004C388A" w:rsidRDefault="00831FE3" w:rsidP="003C6085">
            <w:pPr>
              <w:pStyle w:val="TableText"/>
              <w:rPr>
                <w:lang w:val="en-GB"/>
              </w:rPr>
            </w:pPr>
            <w:r w:rsidRPr="004C388A">
              <w:rPr>
                <w:lang w:val="en-GB"/>
              </w:rPr>
              <w:t xml:space="preserve">Optionally the role permissions of the current Session can be provided. The value is server-specific and depends on the </w:t>
            </w:r>
            <w:r w:rsidRPr="004C388A">
              <w:rPr>
                <w:i/>
                <w:lang w:val="en-GB"/>
              </w:rPr>
              <w:t>RolePermissions</w:t>
            </w:r>
            <w:r w:rsidRPr="004C388A">
              <w:rPr>
                <w:lang w:val="en-GB"/>
              </w:rPr>
              <w:t xml:space="preserve"> </w:t>
            </w:r>
            <w:r w:rsidRPr="004C388A">
              <w:rPr>
                <w:i/>
                <w:lang w:val="en-GB"/>
              </w:rPr>
              <w:t>Attribute</w:t>
            </w:r>
            <w:r w:rsidRPr="004C388A">
              <w:rPr>
                <w:lang w:val="en-GB"/>
              </w:rPr>
              <w:t xml:space="preserve"> (if provided) and the current </w:t>
            </w:r>
            <w:r w:rsidRPr="004C388A">
              <w:rPr>
                <w:i/>
                <w:lang w:val="en-GB"/>
              </w:rPr>
              <w:t>Session</w:t>
            </w:r>
            <w:r w:rsidRPr="004C388A">
              <w:rPr>
                <w:lang w:val="en-GB"/>
              </w:rPr>
              <w:t>.</w:t>
            </w:r>
          </w:p>
        </w:tc>
      </w:tr>
      <w:tr w:rsidR="00831FE3" w:rsidRPr="00EC120D" w14:paraId="49927221"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385DE944" w14:textId="77777777" w:rsidR="00831FE3" w:rsidRPr="004C388A" w:rsidRDefault="00831FE3" w:rsidP="003C6085">
            <w:pPr>
              <w:pStyle w:val="TableText"/>
              <w:rPr>
                <w:lang w:val="en-GB"/>
              </w:rPr>
            </w:pPr>
            <w:r w:rsidRPr="004C388A">
              <w:rPr>
                <w:lang w:val="en-GB"/>
              </w:rPr>
              <w:t>AccessRestrictions</w:t>
            </w:r>
          </w:p>
        </w:tc>
        <w:tc>
          <w:tcPr>
            <w:tcW w:w="6939" w:type="dxa"/>
            <w:tcBorders>
              <w:top w:val="single" w:sz="4" w:space="0" w:color="auto"/>
              <w:left w:val="single" w:sz="4" w:space="0" w:color="auto"/>
              <w:bottom w:val="single" w:sz="4" w:space="0" w:color="auto"/>
              <w:right w:val="single" w:sz="4" w:space="0" w:color="auto"/>
            </w:tcBorders>
          </w:tcPr>
          <w:p w14:paraId="05CAA116" w14:textId="77777777" w:rsidR="00831FE3" w:rsidRPr="004C388A" w:rsidRDefault="00831FE3" w:rsidP="003C6085">
            <w:pPr>
              <w:pStyle w:val="TableText"/>
              <w:rPr>
                <w:lang w:val="en-GB"/>
              </w:rPr>
            </w:pPr>
            <w:r w:rsidRPr="004C388A">
              <w:rPr>
                <w:lang w:val="en-GB"/>
              </w:rPr>
              <w:t>Optionally server-specific access restrictions can be provided.</w:t>
            </w:r>
          </w:p>
        </w:tc>
      </w:tr>
    </w:tbl>
    <w:p w14:paraId="12312B1E" w14:textId="77777777" w:rsidR="00831FE3" w:rsidRPr="00EC120D" w:rsidRDefault="00831FE3" w:rsidP="00831FE3">
      <w:pPr>
        <w:pStyle w:val="spacer"/>
        <w:rPr>
          <w:rFonts w:eastAsia="平成明朝"/>
          <w:lang w:eastAsia="fr-FR"/>
        </w:rPr>
      </w:pPr>
    </w:p>
    <w:p w14:paraId="034FCA2F" w14:textId="77777777" w:rsidR="005444A2" w:rsidRPr="00EC120D" w:rsidRDefault="00831FE3" w:rsidP="005444A2">
      <w:pPr>
        <w:pStyle w:val="Heading4"/>
        <w:ind w:left="0" w:firstLine="0"/>
      </w:pPr>
      <w:r w:rsidRPr="00EC120D">
        <w:t>Objects</w:t>
      </w:r>
      <w:r w:rsidR="005444A2" w:rsidRPr="00EC120D">
        <w:t xml:space="preserve"> </w:t>
      </w:r>
    </w:p>
    <w:p w14:paraId="270C2DF7" w14:textId="21AEAA0A" w:rsidR="00831FE3" w:rsidRPr="00EC120D" w:rsidRDefault="00831FE3" w:rsidP="00831FE3">
      <w:pPr>
        <w:pStyle w:val="PARAGRAPH"/>
      </w:pPr>
      <w:r w:rsidRPr="00EC120D">
        <w:t xml:space="preserve">For all </w:t>
      </w:r>
      <w:r w:rsidRPr="00EC120D">
        <w:rPr>
          <w:i/>
        </w:rPr>
        <w:t>Objects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_Ref499807626 \h </w:instrText>
      </w:r>
      <w:r w:rsidRPr="00EC120D">
        <w:fldChar w:fldCharType="separate"/>
      </w:r>
      <w:r w:rsidR="00845676" w:rsidRPr="00EC120D">
        <w:t xml:space="preserve">Table </w:t>
      </w:r>
      <w:r w:rsidR="00845676">
        <w:rPr>
          <w:noProof/>
        </w:rPr>
        <w:t>8</w:t>
      </w:r>
      <w:r w:rsidRPr="00EC120D">
        <w:fldChar w:fldCharType="end"/>
      </w:r>
      <w:r w:rsidRPr="00EC120D">
        <w:t xml:space="preserve"> shall be set as specified in the </w:t>
      </w:r>
      <w:r w:rsidRPr="00EC120D">
        <w:fldChar w:fldCharType="begin"/>
      </w:r>
      <w:r w:rsidRPr="00EC120D">
        <w:instrText xml:space="preserve"> REF _Ref499807626 \h </w:instrText>
      </w:r>
      <w:r w:rsidRPr="00EC120D">
        <w:fldChar w:fldCharType="separate"/>
      </w:r>
      <w:r w:rsidR="00845676" w:rsidRPr="00EC120D">
        <w:t xml:space="preserve">Table </w:t>
      </w:r>
      <w:r w:rsidR="00845676">
        <w:rPr>
          <w:noProof/>
        </w:rPr>
        <w:t>8</w:t>
      </w:r>
      <w:r w:rsidRPr="00EC120D">
        <w:fldChar w:fldCharType="end"/>
      </w:r>
      <w:r w:rsidRPr="00EC120D">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845676">
        <w:t>OPC 10000-3, OPC Unified Architecture - Part 3: Address Space Model</w:t>
      </w:r>
      <w:r w:rsidRPr="004C388A">
        <w:fldChar w:fldCharType="end"/>
      </w:r>
      <w:r w:rsidRPr="004C388A">
        <w:t>.</w:t>
      </w:r>
    </w:p>
    <w:p w14:paraId="194C1BC0" w14:textId="677E6B9A" w:rsidR="00831FE3" w:rsidRPr="00EC120D" w:rsidRDefault="00831FE3" w:rsidP="00831FE3">
      <w:pPr>
        <w:pStyle w:val="TABLE-title"/>
      </w:pPr>
      <w:bookmarkStart w:id="141" w:name="_Ref499807626"/>
      <w:bookmarkStart w:id="142" w:name="_Toc265516745"/>
      <w:bookmarkStart w:id="143" w:name="_Toc332195661"/>
      <w:bookmarkStart w:id="144" w:name="_Toc499116100"/>
      <w:bookmarkStart w:id="145" w:name="_Toc34394284"/>
      <w:bookmarkStart w:id="146" w:name="_Toc184117026"/>
      <w:bookmarkStart w:id="147" w:name="_Toc236307341"/>
      <w:r w:rsidRPr="00EC120D">
        <w:lastRenderedPageBreak/>
        <w:t xml:space="preserve">Table </w:t>
      </w:r>
      <w:r w:rsidRPr="004C388A">
        <w:fldChar w:fldCharType="begin"/>
      </w:r>
      <w:r w:rsidRPr="004C388A">
        <w:instrText xml:space="preserve"> SEQ Table \* ARABIC </w:instrText>
      </w:r>
      <w:r w:rsidRPr="004C388A">
        <w:fldChar w:fldCharType="separate"/>
      </w:r>
      <w:r w:rsidR="00845676">
        <w:rPr>
          <w:noProof/>
        </w:rPr>
        <w:t>8</w:t>
      </w:r>
      <w:r w:rsidRPr="004C388A">
        <w:fldChar w:fldCharType="end"/>
      </w:r>
      <w:bookmarkEnd w:id="141"/>
      <w:r w:rsidRPr="00EC120D">
        <w:t xml:space="preserve"> – Common Object Attributes</w:t>
      </w:r>
      <w:bookmarkEnd w:id="142"/>
      <w:bookmarkEnd w:id="143"/>
      <w:bookmarkEnd w:id="144"/>
      <w:bookmarkEnd w:id="145"/>
      <w:bookmarkEnd w:id="146"/>
      <w:bookmarkEnd w:id="147"/>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535B304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7D1560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54DD92F2" w14:textId="77777777" w:rsidR="00831FE3" w:rsidRPr="004C388A" w:rsidRDefault="00831FE3" w:rsidP="003C6085">
            <w:pPr>
              <w:pStyle w:val="TableText"/>
              <w:rPr>
                <w:b/>
                <w:lang w:val="en-GB"/>
              </w:rPr>
            </w:pPr>
            <w:r w:rsidRPr="004C388A">
              <w:rPr>
                <w:b/>
                <w:lang w:val="en-GB"/>
              </w:rPr>
              <w:t>Value</w:t>
            </w:r>
          </w:p>
        </w:tc>
      </w:tr>
      <w:tr w:rsidR="00831FE3" w:rsidRPr="00EC120D" w14:paraId="7612818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C589A0A" w14:textId="77777777" w:rsidR="00831FE3" w:rsidRPr="004C388A" w:rsidRDefault="00831FE3" w:rsidP="003C6085">
            <w:pPr>
              <w:pStyle w:val="TableText"/>
              <w:rPr>
                <w:lang w:val="en-GB"/>
              </w:rPr>
            </w:pPr>
            <w:r w:rsidRPr="004C388A">
              <w:rPr>
                <w:lang w:val="en-GB"/>
              </w:rPr>
              <w:t>EventNotifier</w:t>
            </w:r>
          </w:p>
        </w:tc>
        <w:tc>
          <w:tcPr>
            <w:tcW w:w="6939" w:type="dxa"/>
            <w:tcBorders>
              <w:top w:val="single" w:sz="4" w:space="0" w:color="auto"/>
              <w:left w:val="single" w:sz="4" w:space="0" w:color="auto"/>
              <w:bottom w:val="single" w:sz="4" w:space="0" w:color="auto"/>
              <w:right w:val="single" w:sz="4" w:space="0" w:color="auto"/>
            </w:tcBorders>
          </w:tcPr>
          <w:p w14:paraId="1E1A67F2" w14:textId="77777777" w:rsidR="00831FE3" w:rsidRPr="004C388A" w:rsidRDefault="00831FE3" w:rsidP="003C6085">
            <w:pPr>
              <w:pStyle w:val="TableText"/>
              <w:rPr>
                <w:lang w:val="en-GB"/>
              </w:rPr>
            </w:pPr>
            <w:r w:rsidRPr="004C388A">
              <w:rPr>
                <w:lang w:val="en-GB"/>
              </w:rPr>
              <w:t xml:space="preserve">Whether the </w:t>
            </w:r>
            <w:r w:rsidRPr="004C388A">
              <w:rPr>
                <w:i/>
                <w:lang w:val="en-GB"/>
              </w:rPr>
              <w:t>Node</w:t>
            </w:r>
            <w:r w:rsidRPr="004C388A">
              <w:rPr>
                <w:lang w:val="en-GB"/>
              </w:rPr>
              <w:t xml:space="preserve"> can be used to subscribe to </w:t>
            </w:r>
            <w:r w:rsidRPr="004C388A">
              <w:rPr>
                <w:i/>
                <w:lang w:val="en-GB"/>
              </w:rPr>
              <w:t>Events</w:t>
            </w:r>
            <w:r w:rsidRPr="004C388A">
              <w:rPr>
                <w:lang w:val="en-GB"/>
              </w:rPr>
              <w:t xml:space="preserve"> or not is server-specific.</w:t>
            </w:r>
          </w:p>
        </w:tc>
      </w:tr>
    </w:tbl>
    <w:p w14:paraId="3F013233" w14:textId="77777777" w:rsidR="00831FE3" w:rsidRPr="00EC120D" w:rsidRDefault="00831FE3" w:rsidP="00831FE3">
      <w:pPr>
        <w:pStyle w:val="spacer"/>
        <w:rPr>
          <w:rFonts w:eastAsia="平成明朝"/>
          <w:lang w:eastAsia="fr-FR"/>
        </w:rPr>
      </w:pPr>
    </w:p>
    <w:p w14:paraId="2BEFB40F" w14:textId="77777777" w:rsidR="005444A2" w:rsidRPr="00EC120D" w:rsidRDefault="00831FE3" w:rsidP="005444A2">
      <w:pPr>
        <w:pStyle w:val="Heading4"/>
        <w:ind w:left="0" w:firstLine="0"/>
      </w:pPr>
      <w:r w:rsidRPr="00EC120D">
        <w:t>Variables</w:t>
      </w:r>
    </w:p>
    <w:p w14:paraId="25DB5BA6" w14:textId="01EF8133" w:rsidR="00831FE3" w:rsidRPr="00EC120D" w:rsidRDefault="00831FE3" w:rsidP="00831FE3">
      <w:pPr>
        <w:pStyle w:val="PARAGRAPH"/>
      </w:pPr>
      <w:r w:rsidRPr="00EC120D">
        <w:t xml:space="preserve">For all </w:t>
      </w:r>
      <w:r w:rsidRPr="00EC120D">
        <w:rPr>
          <w:i/>
        </w:rPr>
        <w:t>Variables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_Ref499807645 \h </w:instrText>
      </w:r>
      <w:r w:rsidRPr="00EC120D">
        <w:fldChar w:fldCharType="separate"/>
      </w:r>
      <w:r w:rsidR="00845676" w:rsidRPr="00EC120D">
        <w:t xml:space="preserve">Table </w:t>
      </w:r>
      <w:r w:rsidR="00845676">
        <w:rPr>
          <w:noProof/>
        </w:rPr>
        <w:t>9</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845676">
        <w:t>OPC 10000-3, OPC Unified Architecture - Part 3: Address Space Model</w:t>
      </w:r>
      <w:r w:rsidRPr="004C388A">
        <w:fldChar w:fldCharType="end"/>
      </w:r>
      <w:r w:rsidRPr="004C388A">
        <w:t>.</w:t>
      </w:r>
    </w:p>
    <w:p w14:paraId="6B57AB9F" w14:textId="5820032D" w:rsidR="00831FE3" w:rsidRPr="00EC120D" w:rsidRDefault="00831FE3" w:rsidP="00831FE3">
      <w:pPr>
        <w:pStyle w:val="TABLE-title"/>
      </w:pPr>
      <w:bookmarkStart w:id="148" w:name="_Ref499807645"/>
      <w:bookmarkStart w:id="149" w:name="_Toc265516746"/>
      <w:bookmarkStart w:id="150" w:name="_Toc332195662"/>
      <w:bookmarkStart w:id="151" w:name="_Toc499116101"/>
      <w:bookmarkStart w:id="152" w:name="_Toc34394285"/>
      <w:bookmarkStart w:id="153" w:name="_Toc184117027"/>
      <w:bookmarkStart w:id="154" w:name="_Toc236307342"/>
      <w:r w:rsidRPr="00EC120D">
        <w:t xml:space="preserve">Table </w:t>
      </w:r>
      <w:r w:rsidRPr="004C388A">
        <w:fldChar w:fldCharType="begin"/>
      </w:r>
      <w:r w:rsidRPr="004C388A">
        <w:instrText xml:space="preserve"> SEQ Table \* ARABIC </w:instrText>
      </w:r>
      <w:r w:rsidRPr="004C388A">
        <w:fldChar w:fldCharType="separate"/>
      </w:r>
      <w:r w:rsidR="00845676">
        <w:rPr>
          <w:noProof/>
        </w:rPr>
        <w:t>9</w:t>
      </w:r>
      <w:r w:rsidRPr="004C388A">
        <w:fldChar w:fldCharType="end"/>
      </w:r>
      <w:bookmarkEnd w:id="148"/>
      <w:r w:rsidRPr="00EC120D">
        <w:t xml:space="preserve"> – Common Variable Attributes</w:t>
      </w:r>
      <w:bookmarkEnd w:id="149"/>
      <w:bookmarkEnd w:id="150"/>
      <w:bookmarkEnd w:id="151"/>
      <w:bookmarkEnd w:id="152"/>
      <w:bookmarkEnd w:id="153"/>
      <w:bookmarkEnd w:id="154"/>
    </w:p>
    <w:tbl>
      <w:tblPr>
        <w:tblW w:w="89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800"/>
      </w:tblGrid>
      <w:tr w:rsidR="00831FE3" w:rsidRPr="00EC120D" w14:paraId="7614A16E"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D5FD512" w14:textId="77777777" w:rsidR="00831FE3" w:rsidRPr="004C388A" w:rsidRDefault="00831FE3" w:rsidP="003C6085">
            <w:pPr>
              <w:pStyle w:val="TableText"/>
              <w:rPr>
                <w:b/>
                <w:lang w:val="en-GB"/>
              </w:rPr>
            </w:pPr>
            <w:r w:rsidRPr="004C388A">
              <w:rPr>
                <w:b/>
                <w:lang w:val="en-GB"/>
              </w:rPr>
              <w:t>Attribute</w:t>
            </w:r>
          </w:p>
        </w:tc>
        <w:tc>
          <w:tcPr>
            <w:tcW w:w="6800" w:type="dxa"/>
            <w:tcBorders>
              <w:top w:val="single" w:sz="4" w:space="0" w:color="auto"/>
              <w:left w:val="single" w:sz="4" w:space="0" w:color="auto"/>
              <w:bottom w:val="double" w:sz="4" w:space="0" w:color="auto"/>
              <w:right w:val="single" w:sz="4" w:space="0" w:color="auto"/>
            </w:tcBorders>
          </w:tcPr>
          <w:p w14:paraId="007DD302" w14:textId="77777777" w:rsidR="00831FE3" w:rsidRPr="004C388A" w:rsidRDefault="00831FE3" w:rsidP="003C6085">
            <w:pPr>
              <w:pStyle w:val="TableText"/>
              <w:rPr>
                <w:b/>
                <w:lang w:val="en-GB"/>
              </w:rPr>
            </w:pPr>
            <w:r w:rsidRPr="004C388A">
              <w:rPr>
                <w:b/>
                <w:lang w:val="en-GB"/>
              </w:rPr>
              <w:t>Value</w:t>
            </w:r>
          </w:p>
        </w:tc>
      </w:tr>
      <w:tr w:rsidR="00831FE3" w:rsidRPr="00EC120D" w14:paraId="0ADA8BF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081F186" w14:textId="77777777" w:rsidR="00831FE3" w:rsidRPr="004C388A" w:rsidRDefault="00831FE3" w:rsidP="003C6085">
            <w:pPr>
              <w:pStyle w:val="TableText"/>
              <w:rPr>
                <w:lang w:val="en-GB"/>
              </w:rPr>
            </w:pPr>
            <w:r w:rsidRPr="004C388A">
              <w:rPr>
                <w:lang w:val="en-GB"/>
              </w:rPr>
              <w:t>MinimumSamplingInterval</w:t>
            </w:r>
          </w:p>
        </w:tc>
        <w:tc>
          <w:tcPr>
            <w:tcW w:w="6800" w:type="dxa"/>
            <w:tcBorders>
              <w:top w:val="single" w:sz="4" w:space="0" w:color="auto"/>
              <w:left w:val="single" w:sz="4" w:space="0" w:color="auto"/>
              <w:bottom w:val="single" w:sz="4" w:space="0" w:color="auto"/>
              <w:right w:val="single" w:sz="4" w:space="0" w:color="auto"/>
            </w:tcBorders>
          </w:tcPr>
          <w:p w14:paraId="641B6ABC" w14:textId="77777777" w:rsidR="00831FE3" w:rsidRPr="004C388A" w:rsidRDefault="00831FE3" w:rsidP="003C6085">
            <w:pPr>
              <w:pStyle w:val="TableText"/>
              <w:rPr>
                <w:lang w:val="en-GB"/>
              </w:rPr>
            </w:pPr>
            <w:r w:rsidRPr="004C388A">
              <w:rPr>
                <w:lang w:val="en-GB"/>
              </w:rPr>
              <w:t>Optionally, a server-specific minimum sampling interval is provided.</w:t>
            </w:r>
          </w:p>
        </w:tc>
      </w:tr>
      <w:tr w:rsidR="00831FE3" w:rsidRPr="00EC120D" w14:paraId="47DA36A0"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7D3811CA" w14:textId="77777777" w:rsidR="00831FE3" w:rsidRPr="004C388A" w:rsidRDefault="00831FE3" w:rsidP="003C6085">
            <w:pPr>
              <w:pStyle w:val="TableText"/>
              <w:rPr>
                <w:lang w:val="en-GB"/>
              </w:rPr>
            </w:pPr>
            <w:r w:rsidRPr="004C388A">
              <w:rPr>
                <w:lang w:val="en-GB"/>
              </w:rPr>
              <w:t>AccessLevel</w:t>
            </w:r>
          </w:p>
        </w:tc>
        <w:tc>
          <w:tcPr>
            <w:tcW w:w="6800" w:type="dxa"/>
            <w:tcBorders>
              <w:top w:val="single" w:sz="4" w:space="0" w:color="auto"/>
              <w:left w:val="single" w:sz="4" w:space="0" w:color="auto"/>
              <w:bottom w:val="single" w:sz="4" w:space="0" w:color="auto"/>
              <w:right w:val="single" w:sz="4" w:space="0" w:color="auto"/>
            </w:tcBorders>
          </w:tcPr>
          <w:p w14:paraId="6B0F5FC7" w14:textId="77777777" w:rsidR="00831FE3" w:rsidRPr="004C388A" w:rsidRDefault="00831FE3" w:rsidP="003C6085">
            <w:pPr>
              <w:pStyle w:val="TableText"/>
              <w:rPr>
                <w:lang w:val="en-GB"/>
              </w:rPr>
            </w:pPr>
            <w:r w:rsidRPr="004C388A">
              <w:rPr>
                <w:lang w:val="en-GB"/>
              </w:rPr>
              <w:t xml:space="preserve">The access level for </w:t>
            </w:r>
            <w:r w:rsidRPr="004C388A">
              <w:rPr>
                <w:i/>
                <w:lang w:val="en-GB"/>
              </w:rPr>
              <w:t>Variables</w:t>
            </w:r>
            <w:r w:rsidRPr="004C388A">
              <w:rPr>
                <w:lang w:val="en-GB"/>
              </w:rPr>
              <w:t xml:space="preserve"> used for type definitions is server-specific, for all other </w:t>
            </w:r>
            <w:r w:rsidRPr="004C388A">
              <w:rPr>
                <w:i/>
                <w:lang w:val="en-GB"/>
              </w:rPr>
              <w:t>Variables</w:t>
            </w:r>
            <w:r w:rsidRPr="004C388A">
              <w:rPr>
                <w:lang w:val="en-GB"/>
              </w:rPr>
              <w:t xml:space="preserve"> defined in this document, the access level shall allow reading; other settings are server-specific.</w:t>
            </w:r>
          </w:p>
        </w:tc>
      </w:tr>
      <w:tr w:rsidR="00831FE3" w:rsidRPr="00EC120D" w14:paraId="5B5E756E"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96E702B" w14:textId="77777777" w:rsidR="00831FE3" w:rsidRPr="004C388A" w:rsidRDefault="00831FE3" w:rsidP="003C6085">
            <w:pPr>
              <w:pStyle w:val="TableText"/>
              <w:rPr>
                <w:lang w:val="en-GB"/>
              </w:rPr>
            </w:pPr>
            <w:r w:rsidRPr="004C388A">
              <w:rPr>
                <w:lang w:val="en-GB"/>
              </w:rPr>
              <w:t>UserAccessLevel</w:t>
            </w:r>
          </w:p>
        </w:tc>
        <w:tc>
          <w:tcPr>
            <w:tcW w:w="6800" w:type="dxa"/>
            <w:tcBorders>
              <w:top w:val="single" w:sz="4" w:space="0" w:color="auto"/>
              <w:left w:val="single" w:sz="4" w:space="0" w:color="auto"/>
              <w:bottom w:val="single" w:sz="4" w:space="0" w:color="auto"/>
              <w:right w:val="single" w:sz="4" w:space="0" w:color="auto"/>
            </w:tcBorders>
          </w:tcPr>
          <w:p w14:paraId="3CD1E582"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UserAccessLevel</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Variables</w:t>
            </w:r>
            <w:r w:rsidRPr="004C388A">
              <w:rPr>
                <w:lang w:val="en-GB"/>
              </w:rPr>
              <w:t xml:space="preserve"> can be accessed by at least one user.</w:t>
            </w:r>
          </w:p>
        </w:tc>
      </w:tr>
      <w:tr w:rsidR="00831FE3" w:rsidRPr="00EC120D" w14:paraId="679894EA"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1CBE88F" w14:textId="77777777" w:rsidR="00831FE3" w:rsidRPr="004C388A" w:rsidRDefault="00831FE3" w:rsidP="003C6085">
            <w:pPr>
              <w:pStyle w:val="TableText"/>
              <w:rPr>
                <w:lang w:val="en-GB"/>
              </w:rPr>
            </w:pPr>
            <w:r w:rsidRPr="004C388A">
              <w:rPr>
                <w:lang w:val="en-GB"/>
              </w:rPr>
              <w:t>Value</w:t>
            </w:r>
          </w:p>
        </w:tc>
        <w:tc>
          <w:tcPr>
            <w:tcW w:w="6800" w:type="dxa"/>
            <w:tcBorders>
              <w:top w:val="single" w:sz="4" w:space="0" w:color="auto"/>
              <w:left w:val="single" w:sz="4" w:space="0" w:color="auto"/>
              <w:bottom w:val="single" w:sz="4" w:space="0" w:color="auto"/>
              <w:right w:val="single" w:sz="4" w:space="0" w:color="auto"/>
            </w:tcBorders>
          </w:tcPr>
          <w:p w14:paraId="16A5897F" w14:textId="01116755" w:rsidR="00831FE3" w:rsidRPr="004C388A" w:rsidRDefault="00831FE3" w:rsidP="003C6085">
            <w:pPr>
              <w:pStyle w:val="TableText"/>
              <w:rPr>
                <w:lang w:val="en-GB"/>
              </w:rPr>
            </w:pPr>
            <w:r w:rsidRPr="004C388A">
              <w:rPr>
                <w:lang w:val="en-GB"/>
              </w:rPr>
              <w:t xml:space="preserve">For </w:t>
            </w:r>
            <w:r w:rsidRPr="004C388A">
              <w:rPr>
                <w:i/>
                <w:lang w:val="en-GB"/>
              </w:rPr>
              <w:t>Variables</w:t>
            </w:r>
            <w:r w:rsidRPr="004C388A">
              <w:rPr>
                <w:lang w:val="en-GB"/>
              </w:rPr>
              <w:t xml:space="preserve"> used as </w:t>
            </w:r>
            <w:r w:rsidRPr="004C388A">
              <w:rPr>
                <w:i/>
                <w:lang w:val="en-GB"/>
              </w:rPr>
              <w:t>InstanceDeclarations,</w:t>
            </w:r>
            <w:r w:rsidRPr="004C388A">
              <w:rPr>
                <w:lang w:val="en-GB"/>
              </w:rPr>
              <w:t xml:space="preserve"> the value is server-specific; </w:t>
            </w:r>
            <w:r w:rsidR="006A031E" w:rsidRPr="004C388A">
              <w:rPr>
                <w:lang w:val="en-GB"/>
              </w:rPr>
              <w:t>otherwise,</w:t>
            </w:r>
            <w:r w:rsidRPr="004C388A">
              <w:rPr>
                <w:lang w:val="en-GB"/>
              </w:rPr>
              <w:t xml:space="preserve"> it shall represent the value described in the text.</w:t>
            </w:r>
          </w:p>
        </w:tc>
      </w:tr>
      <w:tr w:rsidR="00831FE3" w:rsidRPr="00EC120D" w14:paraId="2DF876D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395D5A8" w14:textId="77777777" w:rsidR="00831FE3" w:rsidRPr="004C388A" w:rsidRDefault="00831FE3" w:rsidP="003C6085">
            <w:pPr>
              <w:pStyle w:val="TableText"/>
              <w:rPr>
                <w:lang w:val="en-GB"/>
              </w:rPr>
            </w:pPr>
            <w:r w:rsidRPr="004C388A">
              <w:rPr>
                <w:lang w:val="en-GB"/>
              </w:rPr>
              <w:t>ArrayDimensions</w:t>
            </w:r>
          </w:p>
        </w:tc>
        <w:tc>
          <w:tcPr>
            <w:tcW w:w="6800" w:type="dxa"/>
            <w:tcBorders>
              <w:top w:val="single" w:sz="4" w:space="0" w:color="auto"/>
              <w:left w:val="single" w:sz="4" w:space="0" w:color="auto"/>
              <w:bottom w:val="single" w:sz="4" w:space="0" w:color="auto"/>
              <w:right w:val="single" w:sz="4" w:space="0" w:color="auto"/>
            </w:tcBorders>
          </w:tcPr>
          <w:p w14:paraId="06328984" w14:textId="2FC75CA2"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5BD24D9D" w14:textId="3B98B7D1"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w:t>
            </w:r>
            <w:r w:rsidRPr="004C388A">
              <w:rPr>
                <w:lang w:val="en-GB"/>
              </w:rPr>
              <w:t>.</w:t>
            </w:r>
          </w:p>
        </w:tc>
      </w:tr>
      <w:tr w:rsidR="00831FE3" w:rsidRPr="00EC120D" w14:paraId="523B3B72"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FF52600" w14:textId="77777777" w:rsidR="00831FE3" w:rsidRPr="004C388A" w:rsidRDefault="00831FE3" w:rsidP="003C6085">
            <w:pPr>
              <w:pStyle w:val="TableText"/>
              <w:rPr>
                <w:lang w:val="en-GB"/>
              </w:rPr>
            </w:pPr>
            <w:r w:rsidRPr="004C388A">
              <w:rPr>
                <w:lang w:val="en-GB"/>
              </w:rPr>
              <w:t>Historizing</w:t>
            </w:r>
          </w:p>
        </w:tc>
        <w:tc>
          <w:tcPr>
            <w:tcW w:w="6800" w:type="dxa"/>
            <w:tcBorders>
              <w:top w:val="single" w:sz="4" w:space="0" w:color="auto"/>
              <w:left w:val="single" w:sz="4" w:space="0" w:color="auto"/>
              <w:bottom w:val="single" w:sz="4" w:space="0" w:color="auto"/>
              <w:right w:val="single" w:sz="4" w:space="0" w:color="auto"/>
            </w:tcBorders>
          </w:tcPr>
          <w:p w14:paraId="6ABF916F"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Historizing</w:t>
            </w:r>
            <w:r w:rsidRPr="004C388A">
              <w:rPr>
                <w:lang w:val="en-GB"/>
              </w:rPr>
              <w:t xml:space="preserve"> </w:t>
            </w:r>
            <w:r w:rsidRPr="004C388A">
              <w:rPr>
                <w:i/>
                <w:lang w:val="en-GB"/>
              </w:rPr>
              <w:t>Attribute</w:t>
            </w:r>
            <w:r w:rsidRPr="004C388A">
              <w:rPr>
                <w:lang w:val="en-GB"/>
              </w:rPr>
              <w:t xml:space="preserve"> is server-specific.</w:t>
            </w:r>
          </w:p>
        </w:tc>
      </w:tr>
      <w:tr w:rsidR="00831FE3" w:rsidRPr="00EC120D" w14:paraId="33D84A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45646260" w14:textId="77777777" w:rsidR="00831FE3" w:rsidRPr="004C388A" w:rsidRDefault="00831FE3" w:rsidP="003C6085">
            <w:pPr>
              <w:pStyle w:val="TableText"/>
              <w:rPr>
                <w:lang w:val="en-GB"/>
              </w:rPr>
            </w:pPr>
            <w:r w:rsidRPr="004C388A">
              <w:rPr>
                <w:lang w:val="en-GB"/>
              </w:rPr>
              <w:t>AccessLevelEx</w:t>
            </w:r>
          </w:p>
        </w:tc>
        <w:tc>
          <w:tcPr>
            <w:tcW w:w="6800" w:type="dxa"/>
            <w:tcBorders>
              <w:top w:val="single" w:sz="4" w:space="0" w:color="auto"/>
              <w:left w:val="single" w:sz="4" w:space="0" w:color="auto"/>
              <w:bottom w:val="single" w:sz="4" w:space="0" w:color="auto"/>
              <w:right w:val="single" w:sz="4" w:space="0" w:color="auto"/>
            </w:tcBorders>
          </w:tcPr>
          <w:p w14:paraId="371ECE2C" w14:textId="77777777" w:rsidR="00831FE3" w:rsidRPr="004C388A" w:rsidRDefault="00831FE3" w:rsidP="003C6085">
            <w:pPr>
              <w:pStyle w:val="TableText"/>
              <w:rPr>
                <w:lang w:val="en-GB"/>
              </w:rPr>
            </w:pPr>
            <w:r w:rsidRPr="004C388A">
              <w:rPr>
                <w:lang w:val="en-GB"/>
              </w:rPr>
              <w:t xml:space="preserve">If the </w:t>
            </w:r>
            <w:r w:rsidRPr="004C388A">
              <w:rPr>
                <w:i/>
                <w:lang w:val="en-GB"/>
              </w:rPr>
              <w:t>AccessLevelEx</w:t>
            </w:r>
            <w:r w:rsidRPr="004C388A">
              <w:rPr>
                <w:lang w:val="en-GB"/>
              </w:rPr>
              <w:t xml:space="preserve"> </w:t>
            </w:r>
            <w:r w:rsidRPr="004C388A">
              <w:rPr>
                <w:i/>
                <w:lang w:val="en-GB"/>
              </w:rPr>
              <w:t>Attribute</w:t>
            </w:r>
            <w:r w:rsidRPr="004C388A">
              <w:rPr>
                <w:lang w:val="en-GB"/>
              </w:rPr>
              <w:t xml:space="preserve"> is provided, it shall have the bits 8, 9, and 10 set to 0, meaning that read and write operations on an individual </w:t>
            </w:r>
            <w:r w:rsidRPr="004C388A">
              <w:rPr>
                <w:i/>
                <w:lang w:val="en-GB"/>
              </w:rPr>
              <w:t>Variable</w:t>
            </w:r>
            <w:r w:rsidRPr="004C388A">
              <w:rPr>
                <w:lang w:val="en-GB"/>
              </w:rPr>
              <w:t xml:space="preserve"> are atomic, and arrays can be partly written.</w:t>
            </w:r>
          </w:p>
        </w:tc>
      </w:tr>
    </w:tbl>
    <w:p w14:paraId="0BBE1606" w14:textId="77777777" w:rsidR="00831FE3" w:rsidRPr="00EC120D" w:rsidRDefault="00831FE3" w:rsidP="00831FE3">
      <w:pPr>
        <w:pStyle w:val="spacer"/>
        <w:rPr>
          <w:rFonts w:eastAsia="平成明朝"/>
          <w:lang w:eastAsia="fr-FR"/>
        </w:rPr>
      </w:pPr>
    </w:p>
    <w:p w14:paraId="165FAE10" w14:textId="77777777" w:rsidR="005444A2" w:rsidRPr="00EC120D" w:rsidRDefault="00831FE3" w:rsidP="005444A2">
      <w:pPr>
        <w:pStyle w:val="Heading4"/>
        <w:ind w:left="0" w:firstLine="0"/>
      </w:pPr>
      <w:r w:rsidRPr="00EC120D">
        <w:t>VariableTypes</w:t>
      </w:r>
    </w:p>
    <w:p w14:paraId="6FA55308" w14:textId="2391A73D" w:rsidR="00831FE3" w:rsidRPr="00EC120D" w:rsidRDefault="00831FE3" w:rsidP="00831FE3">
      <w:pPr>
        <w:pStyle w:val="PARAGRAPH"/>
      </w:pPr>
      <w:r w:rsidRPr="00EC120D">
        <w:t xml:space="preserve">For all </w:t>
      </w:r>
      <w:r w:rsidRPr="00EC120D">
        <w:rPr>
          <w:i/>
        </w:rPr>
        <w:t>VariableTypes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_Ref499807679 \h </w:instrText>
      </w:r>
      <w:r w:rsidRPr="00EC120D">
        <w:fldChar w:fldCharType="separate"/>
      </w:r>
      <w:r w:rsidR="00845676" w:rsidRPr="00EC120D">
        <w:t xml:space="preserve">Table </w:t>
      </w:r>
      <w:r w:rsidR="00845676">
        <w:rPr>
          <w:noProof/>
        </w:rPr>
        <w:t>10</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845676">
        <w:t>OPC 10000-3, OPC Unified Architecture - Part 3: Address Space Model</w:t>
      </w:r>
      <w:r w:rsidRPr="004C388A">
        <w:fldChar w:fldCharType="end"/>
      </w:r>
      <w:r w:rsidRPr="004C388A">
        <w:t>.</w:t>
      </w:r>
    </w:p>
    <w:p w14:paraId="346F5517" w14:textId="3A8FD1E0" w:rsidR="00831FE3" w:rsidRPr="00EC120D" w:rsidRDefault="00831FE3" w:rsidP="00831FE3">
      <w:pPr>
        <w:pStyle w:val="TABLE-title"/>
      </w:pPr>
      <w:bookmarkStart w:id="155" w:name="_Ref499807679"/>
      <w:bookmarkStart w:id="156" w:name="_Toc265516747"/>
      <w:bookmarkStart w:id="157" w:name="_Toc332195663"/>
      <w:bookmarkStart w:id="158" w:name="_Toc499116102"/>
      <w:bookmarkStart w:id="159" w:name="_Toc34394286"/>
      <w:bookmarkStart w:id="160" w:name="_Toc184117028"/>
      <w:bookmarkStart w:id="161" w:name="_Toc236307343"/>
      <w:r w:rsidRPr="00EC120D">
        <w:t xml:space="preserve">Table </w:t>
      </w:r>
      <w:r w:rsidRPr="004C388A">
        <w:fldChar w:fldCharType="begin"/>
      </w:r>
      <w:r w:rsidRPr="004C388A">
        <w:instrText xml:space="preserve"> SEQ Table \* ARABIC </w:instrText>
      </w:r>
      <w:r w:rsidRPr="004C388A">
        <w:fldChar w:fldCharType="separate"/>
      </w:r>
      <w:r w:rsidR="00845676">
        <w:rPr>
          <w:noProof/>
        </w:rPr>
        <w:t>10</w:t>
      </w:r>
      <w:r w:rsidRPr="004C388A">
        <w:fldChar w:fldCharType="end"/>
      </w:r>
      <w:bookmarkEnd w:id="155"/>
      <w:r w:rsidRPr="00EC120D">
        <w:t xml:space="preserve"> – Common VariableType Attributes</w:t>
      </w:r>
      <w:bookmarkEnd w:id="156"/>
      <w:bookmarkEnd w:id="157"/>
      <w:bookmarkEnd w:id="158"/>
      <w:bookmarkEnd w:id="159"/>
      <w:bookmarkEnd w:id="160"/>
      <w:bookmarkEnd w:id="161"/>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12DAE091"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2E201E83"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213F4230" w14:textId="77777777" w:rsidR="00831FE3" w:rsidRPr="004C388A" w:rsidRDefault="00831FE3" w:rsidP="003C6085">
            <w:pPr>
              <w:pStyle w:val="TableText"/>
              <w:rPr>
                <w:b/>
                <w:lang w:val="en-GB"/>
              </w:rPr>
            </w:pPr>
            <w:r w:rsidRPr="004C388A">
              <w:rPr>
                <w:b/>
                <w:lang w:val="en-GB"/>
              </w:rPr>
              <w:t>Value</w:t>
            </w:r>
          </w:p>
        </w:tc>
      </w:tr>
      <w:tr w:rsidR="00831FE3" w:rsidRPr="00EC120D" w14:paraId="2E074AB5"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71E5C5D5" w14:textId="77777777" w:rsidR="00831FE3" w:rsidRPr="004C388A" w:rsidRDefault="00831FE3" w:rsidP="003C6085">
            <w:pPr>
              <w:pStyle w:val="TableText"/>
              <w:rPr>
                <w:lang w:val="en-GB"/>
              </w:rPr>
            </w:pPr>
            <w:r w:rsidRPr="004C388A">
              <w:rPr>
                <w:lang w:val="en-GB"/>
              </w:rPr>
              <w:t>Value</w:t>
            </w:r>
          </w:p>
        </w:tc>
        <w:tc>
          <w:tcPr>
            <w:tcW w:w="7085" w:type="dxa"/>
            <w:tcBorders>
              <w:top w:val="single" w:sz="4" w:space="0" w:color="auto"/>
              <w:left w:val="single" w:sz="4" w:space="0" w:color="auto"/>
              <w:bottom w:val="single" w:sz="4" w:space="0" w:color="auto"/>
              <w:right w:val="single" w:sz="4" w:space="0" w:color="auto"/>
            </w:tcBorders>
          </w:tcPr>
          <w:p w14:paraId="16E36E33" w14:textId="77777777" w:rsidR="00831FE3" w:rsidRPr="004C388A" w:rsidRDefault="00831FE3" w:rsidP="003C6085">
            <w:pPr>
              <w:pStyle w:val="TableText"/>
              <w:rPr>
                <w:lang w:val="en-GB"/>
              </w:rPr>
            </w:pPr>
            <w:r w:rsidRPr="004C388A">
              <w:rPr>
                <w:lang w:val="en-GB"/>
              </w:rPr>
              <w:t>Optionally a server-specific default value can be provided.</w:t>
            </w:r>
          </w:p>
        </w:tc>
      </w:tr>
      <w:tr w:rsidR="00831FE3" w:rsidRPr="00EC120D" w14:paraId="59A86047"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68C9D3B9" w14:textId="77777777" w:rsidR="00831FE3" w:rsidRPr="004C388A" w:rsidRDefault="00831FE3" w:rsidP="003C6085">
            <w:pPr>
              <w:pStyle w:val="TableText"/>
              <w:rPr>
                <w:lang w:val="en-GB"/>
              </w:rPr>
            </w:pPr>
            <w:r w:rsidRPr="004C388A">
              <w:rPr>
                <w:lang w:val="en-GB"/>
              </w:rPr>
              <w:t>ArrayDimensions</w:t>
            </w:r>
          </w:p>
        </w:tc>
        <w:tc>
          <w:tcPr>
            <w:tcW w:w="7085" w:type="dxa"/>
            <w:tcBorders>
              <w:top w:val="single" w:sz="4" w:space="0" w:color="auto"/>
              <w:left w:val="single" w:sz="4" w:space="0" w:color="auto"/>
              <w:bottom w:val="single" w:sz="4" w:space="0" w:color="auto"/>
              <w:right w:val="single" w:sz="4" w:space="0" w:color="auto"/>
            </w:tcBorders>
          </w:tcPr>
          <w:p w14:paraId="21CC5579" w14:textId="14A86038"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36F7C0B3" w14:textId="42CB0DE0"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VariableType</w:t>
            </w:r>
            <w:r w:rsidRPr="004C388A">
              <w:rPr>
                <w:lang w:val="en-GB"/>
              </w:rPr>
              <w:t>.</w:t>
            </w:r>
          </w:p>
        </w:tc>
      </w:tr>
    </w:tbl>
    <w:p w14:paraId="2B82680C" w14:textId="77777777" w:rsidR="00831FE3" w:rsidRPr="00EC120D" w:rsidRDefault="00831FE3" w:rsidP="00831FE3">
      <w:pPr>
        <w:pStyle w:val="spacer"/>
        <w:rPr>
          <w:rFonts w:eastAsia="平成明朝"/>
          <w:lang w:eastAsia="fr-FR"/>
        </w:rPr>
      </w:pPr>
    </w:p>
    <w:p w14:paraId="44DE6F8C" w14:textId="77777777" w:rsidR="00831FE3" w:rsidRPr="00EC120D" w:rsidRDefault="00831FE3" w:rsidP="00831FE3">
      <w:pPr>
        <w:pStyle w:val="Heading4"/>
        <w:ind w:left="0" w:firstLine="0"/>
      </w:pPr>
      <w:r w:rsidRPr="00EC120D">
        <w:t>Methods</w:t>
      </w:r>
    </w:p>
    <w:p w14:paraId="246A29E0" w14:textId="6A84245A" w:rsidR="00831FE3" w:rsidRPr="00EC120D" w:rsidRDefault="00831FE3" w:rsidP="00831FE3">
      <w:pPr>
        <w:pStyle w:val="PARAGRAPH"/>
      </w:pPr>
      <w:r w:rsidRPr="00EC120D">
        <w:t xml:space="preserve">For all </w:t>
      </w:r>
      <w:r w:rsidRPr="00EC120D">
        <w:rPr>
          <w:i/>
        </w:rPr>
        <w:t>Methods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_Ref497310130 \h </w:instrText>
      </w:r>
      <w:r w:rsidRPr="00EC120D">
        <w:fldChar w:fldCharType="separate"/>
      </w:r>
      <w:r w:rsidR="00845676" w:rsidRPr="00EC120D">
        <w:t xml:space="preserve">Table </w:t>
      </w:r>
      <w:r w:rsidR="00845676">
        <w:rPr>
          <w:noProof/>
        </w:rPr>
        <w:t>11</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845676">
        <w:t>OPC 10000-3, OPC Unified Architecture - Part 3: Address Space Model</w:t>
      </w:r>
      <w:r w:rsidRPr="004C388A">
        <w:fldChar w:fldCharType="end"/>
      </w:r>
      <w:r w:rsidRPr="004C388A">
        <w:t>.</w:t>
      </w:r>
    </w:p>
    <w:p w14:paraId="17D52BF4" w14:textId="3ED076B8" w:rsidR="00831FE3" w:rsidRPr="00667BCF" w:rsidRDefault="00831FE3" w:rsidP="00831FE3">
      <w:pPr>
        <w:pStyle w:val="TABLE-title"/>
      </w:pPr>
      <w:bookmarkStart w:id="162" w:name="_Ref497310130"/>
      <w:bookmarkStart w:id="163" w:name="_Toc499116103"/>
      <w:bookmarkStart w:id="164" w:name="_Toc34394287"/>
      <w:bookmarkStart w:id="165" w:name="_Toc184117029"/>
      <w:bookmarkStart w:id="166" w:name="_Toc236307344"/>
      <w:r w:rsidRPr="00EC120D">
        <w:t xml:space="preserve">Table </w:t>
      </w:r>
      <w:r w:rsidRPr="004C388A">
        <w:fldChar w:fldCharType="begin"/>
      </w:r>
      <w:r w:rsidRPr="004C388A">
        <w:instrText xml:space="preserve"> SEQ Table \* ARABIC </w:instrText>
      </w:r>
      <w:r w:rsidRPr="004C388A">
        <w:fldChar w:fldCharType="separate"/>
      </w:r>
      <w:r w:rsidR="00845676">
        <w:rPr>
          <w:noProof/>
        </w:rPr>
        <w:t>11</w:t>
      </w:r>
      <w:r w:rsidRPr="004C388A">
        <w:fldChar w:fldCharType="end"/>
      </w:r>
      <w:bookmarkEnd w:id="162"/>
      <w:r w:rsidRPr="00EC120D">
        <w:t xml:space="preserve"> – Common Method Attributes</w:t>
      </w:r>
      <w:bookmarkEnd w:id="163"/>
      <w:bookmarkEnd w:id="164"/>
      <w:bookmarkEnd w:id="165"/>
      <w:bookmarkEnd w:id="166"/>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69102289"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6803DE3E"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7771EFF9" w14:textId="77777777" w:rsidR="00831FE3" w:rsidRPr="004C388A" w:rsidRDefault="00831FE3" w:rsidP="003C6085">
            <w:pPr>
              <w:pStyle w:val="TableText"/>
              <w:rPr>
                <w:b/>
                <w:lang w:val="en-GB"/>
              </w:rPr>
            </w:pPr>
            <w:r w:rsidRPr="004C388A">
              <w:rPr>
                <w:b/>
                <w:lang w:val="en-GB"/>
              </w:rPr>
              <w:t>Value</w:t>
            </w:r>
          </w:p>
        </w:tc>
      </w:tr>
      <w:tr w:rsidR="00831FE3" w:rsidRPr="00EC120D" w14:paraId="1E2C42DD"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B09BE02" w14:textId="77777777" w:rsidR="00831FE3" w:rsidRPr="004C388A" w:rsidRDefault="00831FE3" w:rsidP="003C6085">
            <w:pPr>
              <w:pStyle w:val="TableText"/>
              <w:rPr>
                <w:lang w:val="en-GB"/>
              </w:rPr>
            </w:pPr>
            <w:r w:rsidRPr="004C388A">
              <w:rPr>
                <w:lang w:val="en-GB"/>
              </w:rPr>
              <w:t>Executable</w:t>
            </w:r>
          </w:p>
        </w:tc>
        <w:tc>
          <w:tcPr>
            <w:tcW w:w="7085" w:type="dxa"/>
            <w:tcBorders>
              <w:top w:val="single" w:sz="4" w:space="0" w:color="auto"/>
              <w:left w:val="single" w:sz="4" w:space="0" w:color="auto"/>
              <w:bottom w:val="single" w:sz="4" w:space="0" w:color="auto"/>
              <w:right w:val="single" w:sz="4" w:space="0" w:color="auto"/>
            </w:tcBorders>
          </w:tcPr>
          <w:p w14:paraId="2FCB1D35" w14:textId="77777777" w:rsidR="00831FE3" w:rsidRPr="004C388A" w:rsidRDefault="00831FE3" w:rsidP="003C6085">
            <w:pPr>
              <w:pStyle w:val="TableText"/>
              <w:rPr>
                <w:lang w:val="en-GB"/>
              </w:rPr>
            </w:pPr>
            <w:r w:rsidRPr="004C388A">
              <w:rPr>
                <w:lang w:val="en-GB"/>
              </w:rPr>
              <w:t xml:space="preserve">All </w:t>
            </w:r>
            <w:r w:rsidRPr="004C388A">
              <w:rPr>
                <w:i/>
                <w:lang w:val="en-GB"/>
              </w:rPr>
              <w:t>Methods</w:t>
            </w:r>
            <w:r w:rsidRPr="004C388A">
              <w:rPr>
                <w:lang w:val="en-GB"/>
              </w:rPr>
              <w:t xml:space="preserve"> defined in this document shall be executable (</w:t>
            </w:r>
            <w:r w:rsidRPr="004C388A">
              <w:rPr>
                <w:i/>
                <w:lang w:val="en-GB"/>
              </w:rPr>
              <w:t>Executable</w:t>
            </w:r>
            <w:r w:rsidRPr="004C388A">
              <w:rPr>
                <w:lang w:val="en-GB"/>
              </w:rPr>
              <w:t xml:space="preserve"> </w:t>
            </w:r>
            <w:r w:rsidRPr="004C388A">
              <w:rPr>
                <w:i/>
                <w:lang w:val="en-GB"/>
              </w:rPr>
              <w:t>Attribute</w:t>
            </w:r>
            <w:r w:rsidRPr="004C388A">
              <w:rPr>
                <w:lang w:val="en-GB"/>
              </w:rPr>
              <w:t xml:space="preserve"> set to “True”), unless it is defined differently in the </w:t>
            </w:r>
            <w:r w:rsidRPr="004C388A">
              <w:rPr>
                <w:i/>
                <w:lang w:val="en-GB"/>
              </w:rPr>
              <w:t>Method</w:t>
            </w:r>
            <w:r w:rsidRPr="004C388A">
              <w:rPr>
                <w:lang w:val="en-GB"/>
              </w:rPr>
              <w:t xml:space="preserve"> definition.</w:t>
            </w:r>
          </w:p>
        </w:tc>
      </w:tr>
      <w:tr w:rsidR="00831FE3" w:rsidRPr="00EC120D" w14:paraId="07F59170"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30DCC23" w14:textId="77777777" w:rsidR="00831FE3" w:rsidRPr="004C388A" w:rsidRDefault="00831FE3" w:rsidP="003C6085">
            <w:pPr>
              <w:pStyle w:val="TableText"/>
              <w:rPr>
                <w:lang w:val="en-GB"/>
              </w:rPr>
            </w:pPr>
            <w:r w:rsidRPr="004C388A">
              <w:rPr>
                <w:lang w:val="en-GB"/>
              </w:rPr>
              <w:t>UserExecutable</w:t>
            </w:r>
          </w:p>
        </w:tc>
        <w:tc>
          <w:tcPr>
            <w:tcW w:w="7085" w:type="dxa"/>
            <w:tcBorders>
              <w:top w:val="single" w:sz="4" w:space="0" w:color="auto"/>
              <w:left w:val="single" w:sz="4" w:space="0" w:color="auto"/>
              <w:bottom w:val="single" w:sz="4" w:space="0" w:color="auto"/>
              <w:right w:val="single" w:sz="4" w:space="0" w:color="auto"/>
            </w:tcBorders>
          </w:tcPr>
          <w:p w14:paraId="635D28DD" w14:textId="77777777" w:rsidR="00831FE3" w:rsidRPr="004C388A" w:rsidRDefault="00831FE3" w:rsidP="003C6085">
            <w:pPr>
              <w:pStyle w:val="TableText"/>
              <w:rPr>
                <w:lang w:val="en-GB"/>
              </w:rPr>
            </w:pPr>
            <w:r w:rsidRPr="004C388A">
              <w:rPr>
                <w:lang w:val="en-GB"/>
              </w:rPr>
              <w:t xml:space="preserve">The value of the </w:t>
            </w:r>
            <w:r w:rsidRPr="004C388A">
              <w:rPr>
                <w:i/>
                <w:lang w:val="en-GB"/>
              </w:rPr>
              <w:t>UserExecutable</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Methods</w:t>
            </w:r>
            <w:r w:rsidRPr="004C388A">
              <w:rPr>
                <w:lang w:val="en-GB"/>
              </w:rPr>
              <w:t xml:space="preserve"> can be executed by at least one user. </w:t>
            </w:r>
          </w:p>
        </w:tc>
      </w:tr>
    </w:tbl>
    <w:p w14:paraId="72D91F6B" w14:textId="0E64766B" w:rsidR="00831FE3" w:rsidRDefault="00831FE3" w:rsidP="00831FE3">
      <w:pPr>
        <w:pStyle w:val="spacer"/>
        <w:rPr>
          <w:rFonts w:eastAsia="平成明朝"/>
          <w:lang w:eastAsia="fr-FR"/>
        </w:rPr>
      </w:pPr>
    </w:p>
    <w:p w14:paraId="1B42AD91" w14:textId="1D3B00D1" w:rsidR="000E04D8" w:rsidRPr="00EC120D" w:rsidRDefault="000E04D8" w:rsidP="00373E57">
      <w:pPr>
        <w:pStyle w:val="Heading3"/>
      </w:pPr>
      <w:bookmarkStart w:id="167" w:name="_Ref108692395"/>
      <w:bookmarkStart w:id="168" w:name="_Toc184116971"/>
      <w:bookmarkStart w:id="169" w:name="_Toc236307254"/>
      <w:r>
        <w:lastRenderedPageBreak/>
        <w:t>Structures</w:t>
      </w:r>
      <w:bookmarkEnd w:id="167"/>
      <w:bookmarkEnd w:id="168"/>
      <w:bookmarkEnd w:id="169"/>
    </w:p>
    <w:p w14:paraId="59BC2737" w14:textId="33FABD9B" w:rsidR="00C550A9" w:rsidRDefault="00C45EBA" w:rsidP="000E04D8">
      <w:pPr>
        <w:pStyle w:val="PARAGRAPH"/>
      </w:pPr>
      <w:r>
        <w:fldChar w:fldCharType="begin"/>
      </w:r>
      <w:r>
        <w:instrText xml:space="preserve"> REF UAPart3 \h </w:instrText>
      </w:r>
      <w:r>
        <w:fldChar w:fldCharType="separate"/>
      </w:r>
      <w:r w:rsidR="00845676">
        <w:t>OPC 10000-3, OPC Unified Architecture - Part 3: Address Space Model</w:t>
      </w:r>
      <w:r>
        <w:fldChar w:fldCharType="end"/>
      </w:r>
      <w:r>
        <w:t xml:space="preserve"> differentiates between</w:t>
      </w:r>
      <w:r w:rsidR="00DE7943">
        <w:t xml:space="preserve"> different kinds of </w:t>
      </w:r>
      <w:r w:rsidR="00DE7943" w:rsidRPr="00C45EBA">
        <w:rPr>
          <w:i/>
        </w:rPr>
        <w:t>Structure</w:t>
      </w:r>
      <w:r w:rsidR="00DE7943">
        <w:rPr>
          <w:i/>
        </w:rPr>
        <w:t>s</w:t>
      </w:r>
      <w:r w:rsidR="00DE7943">
        <w:t>. The following conventions</w:t>
      </w:r>
      <w:r w:rsidR="00C550A9">
        <w:t xml:space="preserve"> explain, how these </w:t>
      </w:r>
      <w:r w:rsidR="00C550A9" w:rsidRPr="00C45EBA">
        <w:rPr>
          <w:i/>
        </w:rPr>
        <w:t>Structure</w:t>
      </w:r>
      <w:r w:rsidR="00C550A9">
        <w:rPr>
          <w:i/>
        </w:rPr>
        <w:t>s</w:t>
      </w:r>
      <w:r w:rsidR="00C550A9" w:rsidRPr="00C45EBA">
        <w:t xml:space="preserve"> </w:t>
      </w:r>
      <w:r w:rsidR="00C550A9">
        <w:t>shall be defined.</w:t>
      </w:r>
    </w:p>
    <w:p w14:paraId="680958E8" w14:textId="4A6DE46F" w:rsidR="000E04D8" w:rsidRPr="00373E57" w:rsidRDefault="00C550A9" w:rsidP="000E04D8">
      <w:pPr>
        <w:pStyle w:val="PARAGRAPH"/>
      </w:pPr>
      <w:r w:rsidRPr="00373E57">
        <w:t>The first kind are</w:t>
      </w:r>
      <w:r w:rsidR="00DE7943" w:rsidRPr="00373E57">
        <w:t xml:space="preserve"> </w:t>
      </w:r>
      <w:r w:rsidR="00C45EBA" w:rsidRPr="00373E57">
        <w:rPr>
          <w:i/>
        </w:rPr>
        <w:t>Structures</w:t>
      </w:r>
      <w:r w:rsidR="00C45EBA" w:rsidRPr="00373E57">
        <w:t xml:space="preserve"> </w:t>
      </w:r>
      <w:bookmarkStart w:id="170" w:name="_Hlk108519223"/>
      <w:r w:rsidR="00C45EBA" w:rsidRPr="00373E57">
        <w:t>without optional fields where none of the fields allow</w:t>
      </w:r>
      <w:r w:rsidR="004B5551">
        <w:t>s</w:t>
      </w:r>
      <w:r w:rsidR="00C45EBA" w:rsidRPr="00373E57">
        <w:t xml:space="preserve"> subtyp</w:t>
      </w:r>
      <w:bookmarkEnd w:id="170"/>
      <w:r w:rsidR="004B5551">
        <w:t>e</w:t>
      </w:r>
      <w:r w:rsidR="00373E57" w:rsidRPr="00373E57">
        <w:t xml:space="preserve"> (except fields with abstract </w:t>
      </w:r>
      <w:r w:rsidR="00373E57" w:rsidRPr="00373E57">
        <w:rPr>
          <w:i/>
          <w:iCs/>
        </w:rPr>
        <w:t>DataTypes</w:t>
      </w:r>
      <w:r w:rsidR="00373E57" w:rsidRPr="00373E57">
        <w:t>)</w:t>
      </w:r>
      <w:r w:rsidRPr="00373E57">
        <w:t>.</w:t>
      </w:r>
      <w:r w:rsidR="00DE7943" w:rsidRPr="00373E57">
        <w:t xml:space="preserve"> </w:t>
      </w:r>
      <w:r w:rsidRPr="00373E57">
        <w:rPr>
          <w:iCs/>
        </w:rPr>
        <w:t>Its definition is</w:t>
      </w:r>
      <w:r w:rsidR="000E04D8" w:rsidRPr="00373E57">
        <w:rPr>
          <w:iCs/>
        </w:rPr>
        <w:t xml:space="preserve"> </w:t>
      </w:r>
      <w:r w:rsidR="000E04D8" w:rsidRPr="00373E57">
        <w:t xml:space="preserve">in </w:t>
      </w:r>
      <w:r w:rsidRPr="00373E57">
        <w:fldChar w:fldCharType="begin"/>
      </w:r>
      <w:r w:rsidRPr="00373E57">
        <w:instrText xml:space="preserve"> REF _Ref108519484 \h </w:instrText>
      </w:r>
      <w:r w:rsidRPr="00373E57">
        <w:fldChar w:fldCharType="separate"/>
      </w:r>
      <w:r w:rsidR="00845676" w:rsidRPr="00373E57">
        <w:t xml:space="preserve">Table </w:t>
      </w:r>
      <w:r w:rsidR="00845676">
        <w:rPr>
          <w:noProof/>
        </w:rPr>
        <w:t>12</w:t>
      </w:r>
      <w:r w:rsidRPr="00373E57">
        <w:fldChar w:fldCharType="end"/>
      </w:r>
      <w:r w:rsidR="000E04D8" w:rsidRPr="00373E57">
        <w:t>.</w:t>
      </w:r>
    </w:p>
    <w:p w14:paraId="49A4B630" w14:textId="05E2D86D" w:rsidR="000E04D8" w:rsidRPr="00373E57" w:rsidRDefault="000E04D8" w:rsidP="000E04D8">
      <w:pPr>
        <w:pStyle w:val="TABLE-title"/>
      </w:pPr>
      <w:bookmarkStart w:id="171" w:name="_Ref108519484"/>
      <w:bookmarkStart w:id="172" w:name="_Ref108518673"/>
      <w:bookmarkStart w:id="173" w:name="_Toc184117030"/>
      <w:bookmarkStart w:id="174" w:name="_Toc236307345"/>
      <w:r w:rsidRPr="00373E57">
        <w:t xml:space="preserve">Table </w:t>
      </w:r>
      <w:r w:rsidRPr="00373E57">
        <w:fldChar w:fldCharType="begin"/>
      </w:r>
      <w:r w:rsidRPr="00373E57">
        <w:instrText xml:space="preserve"> SEQ Table \* ARABIC </w:instrText>
      </w:r>
      <w:r w:rsidRPr="00373E57">
        <w:fldChar w:fldCharType="separate"/>
      </w:r>
      <w:r w:rsidR="00845676">
        <w:rPr>
          <w:noProof/>
        </w:rPr>
        <w:t>12</w:t>
      </w:r>
      <w:r w:rsidRPr="00373E57">
        <w:fldChar w:fldCharType="end"/>
      </w:r>
      <w:bookmarkEnd w:id="171"/>
      <w:r w:rsidRPr="00373E57">
        <w:t xml:space="preserve"> –</w:t>
      </w:r>
      <w:r w:rsidR="007E7F40">
        <w:t xml:space="preserve"> </w:t>
      </w:r>
      <w:r w:rsidRPr="00373E57">
        <w:t>Structures</w:t>
      </w:r>
      <w:bookmarkEnd w:id="172"/>
      <w:r w:rsidR="00DE7943" w:rsidRPr="00373E57">
        <w:t xml:space="preserve"> without optional fields where none of the fields allow subtyp</w:t>
      </w:r>
      <w:r w:rsidR="004B5551">
        <w:t>es</w:t>
      </w:r>
      <w:bookmarkEnd w:id="173"/>
      <w:bookmarkEnd w:id="174"/>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373E57" w:rsidRPr="00373E57" w14:paraId="3EED3191" w14:textId="77777777" w:rsidTr="00531638">
        <w:trPr>
          <w:jc w:val="center"/>
        </w:trPr>
        <w:tc>
          <w:tcPr>
            <w:tcW w:w="2340" w:type="dxa"/>
            <w:tcBorders>
              <w:bottom w:val="double" w:sz="4" w:space="0" w:color="auto"/>
            </w:tcBorders>
          </w:tcPr>
          <w:p w14:paraId="3C513AF8" w14:textId="77777777" w:rsidR="000E04D8" w:rsidRPr="00373E57" w:rsidRDefault="000E04D8" w:rsidP="00531638">
            <w:pPr>
              <w:pStyle w:val="TableHead"/>
              <w:rPr>
                <w:lang w:val="en-GB"/>
              </w:rPr>
            </w:pPr>
            <w:r w:rsidRPr="00373E57">
              <w:rPr>
                <w:lang w:val="en-GB"/>
              </w:rPr>
              <w:t>Name</w:t>
            </w:r>
          </w:p>
        </w:tc>
        <w:tc>
          <w:tcPr>
            <w:tcW w:w="1170" w:type="dxa"/>
            <w:tcBorders>
              <w:bottom w:val="double" w:sz="4" w:space="0" w:color="auto"/>
            </w:tcBorders>
          </w:tcPr>
          <w:p w14:paraId="13500168" w14:textId="77777777" w:rsidR="000E04D8" w:rsidRPr="00373E57" w:rsidRDefault="000E04D8" w:rsidP="00531638">
            <w:pPr>
              <w:pStyle w:val="TableHead"/>
              <w:rPr>
                <w:lang w:val="en-GB"/>
              </w:rPr>
            </w:pPr>
            <w:r w:rsidRPr="00373E57">
              <w:rPr>
                <w:lang w:val="en-GB"/>
              </w:rPr>
              <w:t>Type</w:t>
            </w:r>
          </w:p>
        </w:tc>
        <w:tc>
          <w:tcPr>
            <w:tcW w:w="5614" w:type="dxa"/>
            <w:tcBorders>
              <w:bottom w:val="double" w:sz="4" w:space="0" w:color="auto"/>
            </w:tcBorders>
          </w:tcPr>
          <w:p w14:paraId="7F52A6EE" w14:textId="77777777" w:rsidR="000E04D8" w:rsidRPr="00373E57" w:rsidRDefault="000E04D8" w:rsidP="00531638">
            <w:pPr>
              <w:pStyle w:val="TableHead"/>
              <w:rPr>
                <w:lang w:val="en-GB"/>
              </w:rPr>
            </w:pPr>
            <w:r w:rsidRPr="00373E57">
              <w:rPr>
                <w:lang w:val="en-GB"/>
              </w:rPr>
              <w:t>Description</w:t>
            </w:r>
          </w:p>
        </w:tc>
      </w:tr>
      <w:tr w:rsidR="00373E57" w:rsidRPr="00373E57" w14:paraId="0CDBB62B"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082F89CA" w14:textId="77777777" w:rsidR="000E04D8" w:rsidRPr="00373E57" w:rsidRDefault="000E04D8"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22C5BC96" w14:textId="77777777" w:rsidR="000E04D8" w:rsidRPr="00373E57" w:rsidRDefault="000E04D8" w:rsidP="00531638">
            <w:pPr>
              <w:pStyle w:val="TableTextWithTabs"/>
              <w:rPr>
                <w:color w:val="auto"/>
                <w:lang w:val="en-GB"/>
              </w:rPr>
            </w:pPr>
            <w:r w:rsidRPr="00373E57">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E094CC" w14:textId="77777777" w:rsidR="000E04D8" w:rsidRPr="00373E57" w:rsidRDefault="000E04D8" w:rsidP="00531638">
            <w:pPr>
              <w:pStyle w:val="TableTextWithTabs"/>
              <w:rPr>
                <w:color w:val="auto"/>
                <w:lang w:val="en-GB"/>
              </w:rPr>
            </w:pPr>
            <w:r w:rsidRPr="00373E57">
              <w:rPr>
                <w:color w:val="auto"/>
                <w:lang w:val="en-GB"/>
              </w:rPr>
              <w:t>Subtype of &lt;someParentStructure&gt; defined in …</w:t>
            </w:r>
          </w:p>
        </w:tc>
      </w:tr>
      <w:tr w:rsidR="00373E57" w:rsidRPr="00373E57" w14:paraId="4B86F44E"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14A07D74" w14:textId="77777777" w:rsidR="000E04D8" w:rsidRPr="00373E57" w:rsidRDefault="000E04D8"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6BF98608"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E97D844" w14:textId="77777777" w:rsidR="000E04D8" w:rsidRPr="00373E57" w:rsidRDefault="000E04D8" w:rsidP="00531638">
            <w:pPr>
              <w:pStyle w:val="TableTextWithTabs"/>
              <w:rPr>
                <w:color w:val="auto"/>
                <w:lang w:val="en-GB"/>
              </w:rPr>
            </w:pPr>
            <w:r w:rsidRPr="00373E57">
              <w:rPr>
                <w:color w:val="auto"/>
                <w:lang w:val="en-GB"/>
              </w:rPr>
              <w:t>Setpoint 1</w:t>
            </w:r>
          </w:p>
        </w:tc>
      </w:tr>
      <w:tr w:rsidR="000E04D8" w:rsidRPr="00373E57" w14:paraId="414064A2"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67B808A1" w14:textId="77777777" w:rsidR="000E04D8" w:rsidRPr="00373E57" w:rsidRDefault="000E04D8" w:rsidP="00531638">
            <w:pPr>
              <w:pStyle w:val="TableTextWithTabs"/>
              <w:rPr>
                <w:color w:val="auto"/>
                <w:lang w:val="en-GB"/>
              </w:rPr>
            </w:pPr>
            <w:r w:rsidRPr="00373E57">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1A2FF31E"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3C8E7C39" w14:textId="77777777" w:rsidR="000E04D8" w:rsidRPr="00373E57" w:rsidRDefault="000E04D8" w:rsidP="00531638">
            <w:pPr>
              <w:pStyle w:val="TableTextWithTabs"/>
              <w:rPr>
                <w:color w:val="auto"/>
                <w:lang w:val="en-GB"/>
              </w:rPr>
            </w:pPr>
            <w:r w:rsidRPr="00373E57">
              <w:rPr>
                <w:color w:val="auto"/>
                <w:lang w:val="en-GB"/>
              </w:rPr>
              <w:t xml:space="preserve">Setpoint 2 </w:t>
            </w:r>
          </w:p>
        </w:tc>
      </w:tr>
    </w:tbl>
    <w:p w14:paraId="08F66FDA" w14:textId="0E2C1C10" w:rsidR="000E04D8" w:rsidRPr="00373E57" w:rsidRDefault="000E04D8" w:rsidP="00C550A9">
      <w:pPr>
        <w:pStyle w:val="spacer"/>
      </w:pPr>
    </w:p>
    <w:p w14:paraId="46045E00" w14:textId="243788DF" w:rsidR="000F0942" w:rsidRPr="00373E57" w:rsidRDefault="00C550A9" w:rsidP="00C550A9">
      <w:pPr>
        <w:pStyle w:val="PARAGRAPH"/>
      </w:pPr>
      <w:r w:rsidRPr="00373E57">
        <w:t xml:space="preserve">The second kind are </w:t>
      </w:r>
      <w:r w:rsidRPr="00373E57">
        <w:rPr>
          <w:i/>
        </w:rPr>
        <w:t>Structures</w:t>
      </w:r>
      <w:r w:rsidRPr="00373E57">
        <w:t xml:space="preserve"> with optional fields where none of the fields allow</w:t>
      </w:r>
      <w:r w:rsidR="004B5551">
        <w:t>s</w:t>
      </w:r>
      <w:r w:rsidRPr="00373E57">
        <w:t xml:space="preserve"> subtyp</w:t>
      </w:r>
      <w:r w:rsidR="004B5551">
        <w:t>es</w:t>
      </w:r>
      <w:r w:rsidR="00373E57" w:rsidRPr="00373E57">
        <w:t xml:space="preserve"> (except fields with abstract </w:t>
      </w:r>
      <w:r w:rsidR="00373E57" w:rsidRPr="00373E57">
        <w:rPr>
          <w:i/>
          <w:iCs/>
        </w:rPr>
        <w:t>DataTypes</w:t>
      </w:r>
      <w:r w:rsidR="00373E57" w:rsidRPr="00373E57">
        <w:t>)</w:t>
      </w:r>
      <w:r w:rsidRPr="00373E57">
        <w:t>.</w:t>
      </w:r>
      <w:r w:rsidR="000F0942" w:rsidRPr="00373E57">
        <w:rPr>
          <w:iCs/>
        </w:rPr>
        <w:t xml:space="preserve"> Its definition is </w:t>
      </w:r>
      <w:r w:rsidR="000F0942" w:rsidRPr="00373E57">
        <w:t xml:space="preserve">in </w:t>
      </w:r>
      <w:r w:rsidR="000F0942" w:rsidRPr="00373E57">
        <w:fldChar w:fldCharType="begin"/>
      </w:r>
      <w:r w:rsidR="000F0942" w:rsidRPr="00373E57">
        <w:instrText xml:space="preserve"> REF _Ref108519581 \h </w:instrText>
      </w:r>
      <w:r w:rsidR="000F0942" w:rsidRPr="00373E57">
        <w:fldChar w:fldCharType="separate"/>
      </w:r>
      <w:r w:rsidR="00845676" w:rsidRPr="00373E57">
        <w:t xml:space="preserve">Table </w:t>
      </w:r>
      <w:r w:rsidR="00845676">
        <w:rPr>
          <w:noProof/>
        </w:rPr>
        <w:t>13</w:t>
      </w:r>
      <w:r w:rsidR="000F0942" w:rsidRPr="00373E57">
        <w:fldChar w:fldCharType="end"/>
      </w:r>
      <w:r w:rsidR="000F0942" w:rsidRPr="00373E57">
        <w:t>.</w:t>
      </w:r>
    </w:p>
    <w:p w14:paraId="64DBC4DB" w14:textId="2CBCA499" w:rsidR="00C550A9" w:rsidRPr="00373E57" w:rsidRDefault="00163EEB" w:rsidP="00C550A9">
      <w:pPr>
        <w:pStyle w:val="PARAGRAPH"/>
      </w:pPr>
      <w:r>
        <w:rPr>
          <w:iCs/>
        </w:rPr>
        <w:t>Structures with f</w:t>
      </w:r>
      <w:r w:rsidR="000F0942" w:rsidRPr="00373E57">
        <w:rPr>
          <w:iCs/>
        </w:rPr>
        <w:t xml:space="preserve">ields that are optional have </w:t>
      </w:r>
      <w:r w:rsidR="00AE64D1">
        <w:rPr>
          <w:iCs/>
        </w:rPr>
        <w:t>an “Optional” column</w:t>
      </w:r>
      <w:r w:rsidR="000F0942" w:rsidRPr="00373E57">
        <w:rPr>
          <w:iCs/>
        </w:rPr>
        <w:t xml:space="preserve">. Fields that are optional </w:t>
      </w:r>
      <w:r w:rsidR="00AE64D1">
        <w:rPr>
          <w:iCs/>
        </w:rPr>
        <w:t>have True set, otherwise False</w:t>
      </w:r>
      <w:r w:rsidR="000F0942" w:rsidRPr="00373E57">
        <w:rPr>
          <w:iCs/>
        </w:rPr>
        <w:t>.</w:t>
      </w:r>
    </w:p>
    <w:p w14:paraId="5E1BE192" w14:textId="537F967C" w:rsidR="00C550A9" w:rsidRPr="00373E57" w:rsidRDefault="00C550A9" w:rsidP="00C550A9">
      <w:pPr>
        <w:pStyle w:val="TABLE-title"/>
      </w:pPr>
      <w:bookmarkStart w:id="175" w:name="_Ref108519581"/>
      <w:bookmarkStart w:id="176" w:name="_Toc184117031"/>
      <w:bookmarkStart w:id="177" w:name="_Toc236307346"/>
      <w:r w:rsidRPr="00373E57">
        <w:t xml:space="preserve">Table </w:t>
      </w:r>
      <w:r w:rsidRPr="00373E57">
        <w:fldChar w:fldCharType="begin"/>
      </w:r>
      <w:r w:rsidRPr="00373E57">
        <w:instrText xml:space="preserve"> SEQ Table \* ARABIC </w:instrText>
      </w:r>
      <w:r w:rsidRPr="00373E57">
        <w:fldChar w:fldCharType="separate"/>
      </w:r>
      <w:r w:rsidR="00845676">
        <w:rPr>
          <w:noProof/>
        </w:rPr>
        <w:t>13</w:t>
      </w:r>
      <w:r w:rsidRPr="00373E57">
        <w:fldChar w:fldCharType="end"/>
      </w:r>
      <w:bookmarkEnd w:id="175"/>
      <w:r w:rsidRPr="00373E57">
        <w:t xml:space="preserve"> –</w:t>
      </w:r>
      <w:r w:rsidR="00373E57">
        <w:t xml:space="preserve"> </w:t>
      </w:r>
      <w:r w:rsidRPr="00373E57">
        <w:t>Structures with optional fields</w:t>
      </w:r>
      <w:bookmarkEnd w:id="176"/>
      <w:bookmarkEnd w:id="177"/>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373E57" w:rsidRPr="00373E57" w14:paraId="70A5D0AD" w14:textId="77777777" w:rsidTr="006C712D">
        <w:trPr>
          <w:jc w:val="center"/>
        </w:trPr>
        <w:tc>
          <w:tcPr>
            <w:tcW w:w="2340" w:type="dxa"/>
            <w:tcBorders>
              <w:bottom w:val="double" w:sz="4" w:space="0" w:color="auto"/>
            </w:tcBorders>
          </w:tcPr>
          <w:p w14:paraId="6EA979F9" w14:textId="77777777" w:rsidR="006C712D" w:rsidRPr="00373E57" w:rsidRDefault="006C712D" w:rsidP="00531638">
            <w:pPr>
              <w:pStyle w:val="TableHead"/>
              <w:rPr>
                <w:lang w:val="en-GB"/>
              </w:rPr>
            </w:pPr>
            <w:r w:rsidRPr="00373E57">
              <w:rPr>
                <w:lang w:val="en-GB"/>
              </w:rPr>
              <w:t>Name</w:t>
            </w:r>
          </w:p>
        </w:tc>
        <w:tc>
          <w:tcPr>
            <w:tcW w:w="1170" w:type="dxa"/>
            <w:tcBorders>
              <w:bottom w:val="double" w:sz="4" w:space="0" w:color="auto"/>
            </w:tcBorders>
          </w:tcPr>
          <w:p w14:paraId="76B940C9" w14:textId="77777777" w:rsidR="006C712D" w:rsidRPr="00373E57" w:rsidRDefault="006C712D" w:rsidP="00531638">
            <w:pPr>
              <w:pStyle w:val="TableHead"/>
              <w:rPr>
                <w:lang w:val="en-GB"/>
              </w:rPr>
            </w:pPr>
            <w:r w:rsidRPr="00373E57">
              <w:rPr>
                <w:lang w:val="en-GB"/>
              </w:rPr>
              <w:t>Type</w:t>
            </w:r>
          </w:p>
        </w:tc>
        <w:tc>
          <w:tcPr>
            <w:tcW w:w="3998" w:type="dxa"/>
            <w:tcBorders>
              <w:bottom w:val="double" w:sz="4" w:space="0" w:color="auto"/>
            </w:tcBorders>
          </w:tcPr>
          <w:p w14:paraId="3BF75E9F" w14:textId="77777777" w:rsidR="006C712D" w:rsidRPr="00373E57" w:rsidRDefault="006C712D" w:rsidP="00531638">
            <w:pPr>
              <w:pStyle w:val="TableHead"/>
              <w:rPr>
                <w:lang w:val="en-GB"/>
              </w:rPr>
            </w:pPr>
            <w:r w:rsidRPr="00373E57">
              <w:rPr>
                <w:lang w:val="en-GB"/>
              </w:rPr>
              <w:t>Description</w:t>
            </w:r>
          </w:p>
        </w:tc>
        <w:tc>
          <w:tcPr>
            <w:tcW w:w="992" w:type="dxa"/>
            <w:tcBorders>
              <w:bottom w:val="double" w:sz="4" w:space="0" w:color="auto"/>
            </w:tcBorders>
          </w:tcPr>
          <w:p w14:paraId="4D4D38A7" w14:textId="4040EF11" w:rsidR="006C712D" w:rsidRPr="00373E57" w:rsidRDefault="00DF1A68" w:rsidP="00531638">
            <w:pPr>
              <w:pStyle w:val="TableHead"/>
              <w:rPr>
                <w:lang w:val="en-GB"/>
              </w:rPr>
            </w:pPr>
            <w:r>
              <w:rPr>
                <w:lang w:val="en-GB"/>
              </w:rPr>
              <w:t>Optional</w:t>
            </w:r>
          </w:p>
        </w:tc>
      </w:tr>
      <w:tr w:rsidR="00373E57" w:rsidRPr="00373E57" w14:paraId="2C014973"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2B1F660"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404587FB" w14:textId="77777777" w:rsidR="006C712D" w:rsidRPr="00373E57" w:rsidRDefault="006C712D" w:rsidP="00531638">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7E907C"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992" w:type="dxa"/>
            <w:tcBorders>
              <w:top w:val="single" w:sz="4" w:space="0" w:color="auto"/>
              <w:left w:val="single" w:sz="4" w:space="0" w:color="auto"/>
              <w:bottom w:val="single" w:sz="4" w:space="0" w:color="auto"/>
              <w:right w:val="single" w:sz="4" w:space="0" w:color="auto"/>
            </w:tcBorders>
          </w:tcPr>
          <w:p w14:paraId="1485D49B" w14:textId="77777777" w:rsidR="006C712D" w:rsidRPr="00373E57" w:rsidRDefault="006C712D" w:rsidP="00531638">
            <w:pPr>
              <w:pStyle w:val="TableTextWithTabs"/>
              <w:rPr>
                <w:color w:val="auto"/>
                <w:lang w:val="en-GB"/>
              </w:rPr>
            </w:pPr>
          </w:p>
        </w:tc>
      </w:tr>
      <w:tr w:rsidR="00373E57" w:rsidRPr="00373E57" w14:paraId="032769DB"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8B6E67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7BB4ECD9" w14:textId="77777777" w:rsidR="006C712D" w:rsidRPr="00373E57" w:rsidRDefault="006C712D" w:rsidP="00531638">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66EF4946" w14:textId="77777777" w:rsidR="006C712D" w:rsidRPr="00373E57" w:rsidRDefault="006C712D" w:rsidP="00531638">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65985FB0" w14:textId="2E145349" w:rsidR="006C712D" w:rsidRPr="00373E57" w:rsidRDefault="00AE64D1" w:rsidP="00531638">
            <w:pPr>
              <w:pStyle w:val="TableTextWithTabs"/>
              <w:rPr>
                <w:color w:val="auto"/>
                <w:lang w:val="en-GB"/>
              </w:rPr>
            </w:pPr>
            <w:r>
              <w:rPr>
                <w:color w:val="auto"/>
                <w:lang w:val="en-GB"/>
              </w:rPr>
              <w:t>False</w:t>
            </w:r>
          </w:p>
        </w:tc>
      </w:tr>
      <w:tr w:rsidR="006C712D" w:rsidRPr="00373E57" w14:paraId="7C4D5D69" w14:textId="219BBF7A"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FADA1C8" w14:textId="5C42514F" w:rsidR="006C712D" w:rsidRPr="00373E57" w:rsidRDefault="006C712D" w:rsidP="00531638">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232468F9" w14:textId="1DE79EC5" w:rsidR="006C712D" w:rsidRPr="00373E57" w:rsidRDefault="006C712D" w:rsidP="00531638">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46DBE0D6" w14:textId="37FBA6DA" w:rsidR="006C712D" w:rsidRPr="00373E57" w:rsidRDefault="006C712D" w:rsidP="00531638">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6F0D6B4E" w14:textId="7A694433" w:rsidR="006C712D" w:rsidRPr="00373E57" w:rsidRDefault="00AE64D1" w:rsidP="00531638">
            <w:pPr>
              <w:pStyle w:val="TableTextWithTabs"/>
              <w:rPr>
                <w:color w:val="auto"/>
                <w:lang w:val="en-GB"/>
              </w:rPr>
            </w:pPr>
            <w:r>
              <w:rPr>
                <w:color w:val="auto"/>
                <w:lang w:val="en-GB"/>
              </w:rPr>
              <w:t>True</w:t>
            </w:r>
          </w:p>
        </w:tc>
      </w:tr>
    </w:tbl>
    <w:p w14:paraId="4D3D45BD" w14:textId="00BAEEC8" w:rsidR="00C550A9" w:rsidRPr="00373E57" w:rsidRDefault="00C550A9" w:rsidP="00C550A9">
      <w:pPr>
        <w:pStyle w:val="spacer"/>
      </w:pPr>
    </w:p>
    <w:p w14:paraId="36D8D9A4" w14:textId="37535DA4" w:rsidR="000F0942" w:rsidRPr="00373E57" w:rsidRDefault="00C550A9" w:rsidP="000F0942">
      <w:pPr>
        <w:pStyle w:val="PARAGRAPH"/>
      </w:pPr>
      <w:r w:rsidRPr="00373E57">
        <w:t xml:space="preserve">The third kind are </w:t>
      </w:r>
      <w:r w:rsidRPr="00373E57">
        <w:rPr>
          <w:i/>
        </w:rPr>
        <w:t>Structures</w:t>
      </w:r>
      <w:r w:rsidRPr="00373E57">
        <w:t xml:space="preserve"> without optional fields where one or more of the fields allow subtyp</w:t>
      </w:r>
      <w:r w:rsidR="004B5551">
        <w:t>es</w:t>
      </w:r>
      <w:r w:rsidRPr="00373E57">
        <w:t xml:space="preserve">. </w:t>
      </w:r>
      <w:r w:rsidR="006C712D" w:rsidRPr="00373E57">
        <w:rPr>
          <w:iCs/>
        </w:rPr>
        <w:t xml:space="preserve">Its definition is </w:t>
      </w:r>
      <w:r w:rsidR="006C712D" w:rsidRPr="00373E57">
        <w:t xml:space="preserve">in </w:t>
      </w:r>
      <w:r w:rsidR="006C712D" w:rsidRPr="00373E57">
        <w:fldChar w:fldCharType="begin"/>
      </w:r>
      <w:r w:rsidR="006C712D" w:rsidRPr="00373E57">
        <w:instrText xml:space="preserve"> REF _Ref108519635 \h </w:instrText>
      </w:r>
      <w:r w:rsidR="006C712D" w:rsidRPr="00373E57">
        <w:fldChar w:fldCharType="separate"/>
      </w:r>
      <w:r w:rsidR="00845676" w:rsidRPr="00373E57">
        <w:t xml:space="preserve">Table </w:t>
      </w:r>
      <w:r w:rsidR="00845676">
        <w:rPr>
          <w:noProof/>
        </w:rPr>
        <w:t>14</w:t>
      </w:r>
      <w:r w:rsidR="006C712D" w:rsidRPr="00373E57">
        <w:fldChar w:fldCharType="end"/>
      </w:r>
      <w:r w:rsidRPr="00373E57">
        <w:t>.</w:t>
      </w:r>
    </w:p>
    <w:p w14:paraId="15A265CC" w14:textId="49D0F2A2" w:rsidR="00163EEB" w:rsidRPr="00163EEB" w:rsidRDefault="00163EEB" w:rsidP="00163EEB">
      <w:pPr>
        <w:pStyle w:val="PARAGRAPH"/>
        <w:rPr>
          <w:iCs/>
        </w:rPr>
      </w:pPr>
      <w:r>
        <w:rPr>
          <w:iCs/>
        </w:rPr>
        <w:t>Structures with f</w:t>
      </w:r>
      <w:r w:rsidR="000F0942" w:rsidRPr="00373E57">
        <w:rPr>
          <w:iCs/>
        </w:rPr>
        <w:t>ields that allow subtyp</w:t>
      </w:r>
      <w:r w:rsidR="004B5551">
        <w:rPr>
          <w:iCs/>
        </w:rPr>
        <w:t>es</w:t>
      </w:r>
      <w:r w:rsidR="000F0942" w:rsidRPr="00373E57">
        <w:rPr>
          <w:iCs/>
        </w:rPr>
        <w:t xml:space="preserve"> have an </w:t>
      </w:r>
      <w:r w:rsidR="00AE64D1">
        <w:rPr>
          <w:iCs/>
        </w:rPr>
        <w:t>“Allow Subtyp</w:t>
      </w:r>
      <w:r w:rsidR="004B5551">
        <w:rPr>
          <w:iCs/>
        </w:rPr>
        <w:t>es</w:t>
      </w:r>
      <w:r w:rsidR="00AE64D1">
        <w:rPr>
          <w:iCs/>
        </w:rPr>
        <w:t>” column</w:t>
      </w:r>
      <w:r w:rsidR="000F0942" w:rsidRPr="00373E57">
        <w:rPr>
          <w:iCs/>
        </w:rPr>
        <w:t>. Fields that allow subtyp</w:t>
      </w:r>
      <w:r w:rsidR="004B5551">
        <w:rPr>
          <w:iCs/>
        </w:rPr>
        <w:t>es</w:t>
      </w:r>
      <w:r w:rsidR="000F0942" w:rsidRPr="00373E57">
        <w:rPr>
          <w:iCs/>
        </w:rPr>
        <w:t xml:space="preserve"> </w:t>
      </w:r>
      <w:r w:rsidR="00AE64D1">
        <w:rPr>
          <w:iCs/>
        </w:rPr>
        <w:t>have True set, otherwise False</w:t>
      </w:r>
      <w:r w:rsidR="00373E57" w:rsidRPr="00373E57">
        <w:rPr>
          <w:iCs/>
        </w:rPr>
        <w:t xml:space="preserve">. Fields with abstract </w:t>
      </w:r>
      <w:r w:rsidR="00373E57" w:rsidRPr="00373E57">
        <w:rPr>
          <w:i/>
        </w:rPr>
        <w:t>DataTypes</w:t>
      </w:r>
      <w:r w:rsidR="00373E57" w:rsidRPr="00373E57">
        <w:rPr>
          <w:iCs/>
        </w:rPr>
        <w:t xml:space="preserve"> </w:t>
      </w:r>
      <w:r w:rsidR="00AE64D1">
        <w:rPr>
          <w:iCs/>
        </w:rPr>
        <w:t>can always be subtyped</w:t>
      </w:r>
      <w:r w:rsidR="00373E57" w:rsidRPr="00373E57">
        <w:rPr>
          <w:iCs/>
        </w:rPr>
        <w:t>.</w:t>
      </w:r>
    </w:p>
    <w:p w14:paraId="088FC349" w14:textId="49233E8C" w:rsidR="00C550A9" w:rsidRPr="00373E57" w:rsidRDefault="00C550A9" w:rsidP="00C550A9">
      <w:pPr>
        <w:pStyle w:val="TABLE-title"/>
      </w:pPr>
      <w:bookmarkStart w:id="178" w:name="_Ref108519635"/>
      <w:bookmarkStart w:id="179" w:name="_Toc184117032"/>
      <w:bookmarkStart w:id="180" w:name="_Toc236307347"/>
      <w:r w:rsidRPr="00373E57">
        <w:t xml:space="preserve">Table </w:t>
      </w:r>
      <w:r w:rsidRPr="00373E57">
        <w:fldChar w:fldCharType="begin"/>
      </w:r>
      <w:r w:rsidRPr="00373E57">
        <w:instrText xml:space="preserve"> SEQ Table \* ARABIC </w:instrText>
      </w:r>
      <w:r w:rsidRPr="00373E57">
        <w:fldChar w:fldCharType="separate"/>
      </w:r>
      <w:r w:rsidR="00845676">
        <w:rPr>
          <w:noProof/>
        </w:rPr>
        <w:t>14</w:t>
      </w:r>
      <w:r w:rsidRPr="00373E57">
        <w:fldChar w:fldCharType="end"/>
      </w:r>
      <w:bookmarkEnd w:id="178"/>
      <w:r w:rsidRPr="00373E57">
        <w:t xml:space="preserve"> –</w:t>
      </w:r>
      <w:r w:rsidR="00373E57">
        <w:t xml:space="preserve"> </w:t>
      </w:r>
      <w:r w:rsidRPr="00373E57">
        <w:t xml:space="preserve">Structures where </w:t>
      </w:r>
      <w:r w:rsidR="006C712D" w:rsidRPr="00373E57">
        <w:t>one or more</w:t>
      </w:r>
      <w:r w:rsidRPr="00373E57">
        <w:t xml:space="preserve"> of the fields allow subtyp</w:t>
      </w:r>
      <w:r w:rsidR="004B5551">
        <w:t>es</w:t>
      </w:r>
      <w:bookmarkEnd w:id="179"/>
      <w:bookmarkEnd w:id="180"/>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373E57" w:rsidRPr="00373E57" w14:paraId="52CE2B30" w14:textId="77777777" w:rsidTr="006C712D">
        <w:trPr>
          <w:jc w:val="center"/>
        </w:trPr>
        <w:tc>
          <w:tcPr>
            <w:tcW w:w="2340" w:type="dxa"/>
            <w:tcBorders>
              <w:bottom w:val="double" w:sz="4" w:space="0" w:color="auto"/>
            </w:tcBorders>
          </w:tcPr>
          <w:p w14:paraId="0E437D06" w14:textId="77777777" w:rsidR="006C712D" w:rsidRPr="00373E57" w:rsidRDefault="006C712D" w:rsidP="00992F2B">
            <w:pPr>
              <w:pStyle w:val="TableHead"/>
              <w:spacing w:after="120" w:line="240" w:lineRule="auto"/>
              <w:rPr>
                <w:lang w:val="en-GB"/>
              </w:rPr>
            </w:pPr>
            <w:r w:rsidRPr="00373E57">
              <w:rPr>
                <w:lang w:val="en-GB"/>
              </w:rPr>
              <w:t>Name</w:t>
            </w:r>
          </w:p>
        </w:tc>
        <w:tc>
          <w:tcPr>
            <w:tcW w:w="1170" w:type="dxa"/>
            <w:tcBorders>
              <w:bottom w:val="double" w:sz="4" w:space="0" w:color="auto"/>
            </w:tcBorders>
          </w:tcPr>
          <w:p w14:paraId="4E1FF6D1" w14:textId="77777777" w:rsidR="006C712D" w:rsidRPr="00373E57" w:rsidRDefault="006C712D" w:rsidP="00992F2B">
            <w:pPr>
              <w:pStyle w:val="TableHead"/>
              <w:spacing w:after="120" w:line="240" w:lineRule="auto"/>
              <w:rPr>
                <w:lang w:val="en-GB"/>
              </w:rPr>
            </w:pPr>
            <w:r w:rsidRPr="00373E57">
              <w:rPr>
                <w:lang w:val="en-GB"/>
              </w:rPr>
              <w:t>Type</w:t>
            </w:r>
          </w:p>
        </w:tc>
        <w:tc>
          <w:tcPr>
            <w:tcW w:w="3939" w:type="dxa"/>
            <w:tcBorders>
              <w:bottom w:val="double" w:sz="4" w:space="0" w:color="auto"/>
            </w:tcBorders>
          </w:tcPr>
          <w:p w14:paraId="3B4C8D23" w14:textId="77777777" w:rsidR="006C712D" w:rsidRPr="00373E57" w:rsidRDefault="006C712D" w:rsidP="00992F2B">
            <w:pPr>
              <w:pStyle w:val="TableHead"/>
              <w:spacing w:after="120" w:line="240" w:lineRule="auto"/>
              <w:rPr>
                <w:lang w:val="en-GB"/>
              </w:rPr>
            </w:pPr>
            <w:r w:rsidRPr="00373E57">
              <w:rPr>
                <w:lang w:val="en-GB"/>
              </w:rPr>
              <w:t>Description</w:t>
            </w:r>
          </w:p>
        </w:tc>
        <w:tc>
          <w:tcPr>
            <w:tcW w:w="1051" w:type="dxa"/>
            <w:tcBorders>
              <w:bottom w:val="double" w:sz="4" w:space="0" w:color="auto"/>
            </w:tcBorders>
          </w:tcPr>
          <w:p w14:paraId="1574DC6C" w14:textId="4459C65C" w:rsidR="006C712D" w:rsidRPr="00373E57" w:rsidRDefault="00DF1A68" w:rsidP="00992F2B">
            <w:pPr>
              <w:pStyle w:val="TableHead"/>
              <w:spacing w:after="120" w:line="240" w:lineRule="auto"/>
              <w:rPr>
                <w:lang w:val="en-GB"/>
              </w:rPr>
            </w:pPr>
            <w:r>
              <w:rPr>
                <w:lang w:val="en-GB"/>
              </w:rPr>
              <w:t>Allow</w:t>
            </w:r>
            <w:r w:rsidR="00AE64D1">
              <w:rPr>
                <w:lang w:val="en-GB"/>
              </w:rPr>
              <w:br/>
            </w:r>
            <w:r>
              <w:rPr>
                <w:lang w:val="en-GB"/>
              </w:rPr>
              <w:t>Subtyp</w:t>
            </w:r>
            <w:r w:rsidR="004B5551">
              <w:rPr>
                <w:lang w:val="en-GB"/>
              </w:rPr>
              <w:t>es</w:t>
            </w:r>
          </w:p>
        </w:tc>
      </w:tr>
      <w:tr w:rsidR="00373E57" w:rsidRPr="00373E57" w14:paraId="46ECDBAF"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663F08D8"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1B43258F" w14:textId="77777777" w:rsidR="006C712D" w:rsidRPr="00373E57" w:rsidRDefault="006C712D" w:rsidP="00531638">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7A049651"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1051" w:type="dxa"/>
            <w:tcBorders>
              <w:top w:val="single" w:sz="4" w:space="0" w:color="auto"/>
              <w:left w:val="single" w:sz="4" w:space="0" w:color="auto"/>
              <w:bottom w:val="single" w:sz="4" w:space="0" w:color="auto"/>
              <w:right w:val="single" w:sz="4" w:space="0" w:color="auto"/>
            </w:tcBorders>
          </w:tcPr>
          <w:p w14:paraId="01F18733" w14:textId="77777777" w:rsidR="006C712D" w:rsidRPr="00373E57" w:rsidRDefault="006C712D" w:rsidP="00531638">
            <w:pPr>
              <w:pStyle w:val="TableTextWithTabs"/>
              <w:rPr>
                <w:color w:val="auto"/>
                <w:lang w:val="en-GB"/>
              </w:rPr>
            </w:pPr>
          </w:p>
        </w:tc>
      </w:tr>
      <w:tr w:rsidR="00373E57" w:rsidRPr="00373E57" w14:paraId="11E7FB6A"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A267FE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2064A04" w14:textId="77777777" w:rsidR="006C712D" w:rsidRPr="00373E57" w:rsidRDefault="006C712D" w:rsidP="00531638">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065247A9" w14:textId="77777777" w:rsidR="006C712D" w:rsidRPr="00373E57" w:rsidRDefault="006C712D" w:rsidP="00531638">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03FD6F81" w14:textId="2617F122" w:rsidR="006C712D" w:rsidRPr="00373E57" w:rsidRDefault="00AE64D1" w:rsidP="00531638">
            <w:pPr>
              <w:pStyle w:val="TableTextWithTabs"/>
              <w:rPr>
                <w:color w:val="auto"/>
                <w:lang w:val="en-GB"/>
              </w:rPr>
            </w:pPr>
            <w:r>
              <w:rPr>
                <w:color w:val="auto"/>
                <w:lang w:val="en-GB"/>
              </w:rPr>
              <w:t>False</w:t>
            </w:r>
          </w:p>
        </w:tc>
      </w:tr>
      <w:tr w:rsidR="00373E57" w:rsidRPr="00373E57" w14:paraId="7943060E"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9579BA9" w14:textId="01999F6D" w:rsidR="006C712D" w:rsidRPr="00373E57" w:rsidRDefault="006C712D" w:rsidP="00531638">
            <w:pPr>
              <w:pStyle w:val="TableTextWithTabs"/>
              <w:rPr>
                <w:color w:val="auto"/>
                <w:lang w:val="en-GB"/>
              </w:rPr>
            </w:pPr>
            <w:r w:rsidRPr="00373E57">
              <w:rPr>
                <w:color w:val="auto"/>
                <w:lang w:val="en-GB"/>
              </w:rPr>
              <w:tab/>
            </w:r>
            <w:r w:rsidR="0093065D" w:rsidRPr="00373E57">
              <w:rPr>
                <w:color w:val="auto"/>
                <w:lang w:val="en-GB"/>
              </w:rPr>
              <w:t>Allow Subtyp</w:t>
            </w:r>
            <w:r w:rsidR="004B5551">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40FB7929" w14:textId="30129E3B" w:rsidR="006C712D" w:rsidRPr="00373E57" w:rsidRDefault="006C712D" w:rsidP="00531638">
            <w:pPr>
              <w:pStyle w:val="TableTextWithTabs"/>
              <w:rPr>
                <w:color w:val="auto"/>
                <w:lang w:val="en-GB"/>
              </w:rPr>
            </w:pPr>
            <w:r w:rsidRPr="00373E57">
              <w:rPr>
                <w:color w:val="auto"/>
                <w:lang w:val="en-GB"/>
              </w:rPr>
              <w:t>0:Byte</w:t>
            </w:r>
            <w:r w:rsidR="0093065D" w:rsidRPr="00373E57">
              <w:rPr>
                <w:color w:val="auto"/>
                <w:lang w:val="en-GB"/>
              </w:rPr>
              <w:t>String</w:t>
            </w:r>
          </w:p>
        </w:tc>
        <w:tc>
          <w:tcPr>
            <w:tcW w:w="3939" w:type="dxa"/>
            <w:tcBorders>
              <w:top w:val="single" w:sz="4" w:space="0" w:color="auto"/>
              <w:left w:val="single" w:sz="4" w:space="0" w:color="auto"/>
              <w:bottom w:val="single" w:sz="4" w:space="0" w:color="auto"/>
              <w:right w:val="single" w:sz="4" w:space="0" w:color="auto"/>
            </w:tcBorders>
          </w:tcPr>
          <w:p w14:paraId="0A6400C6" w14:textId="38829897" w:rsidR="006C712D" w:rsidRPr="00373E57" w:rsidRDefault="0093065D" w:rsidP="00531638">
            <w:pPr>
              <w:pStyle w:val="TableTextWithTabs"/>
              <w:rPr>
                <w:color w:val="auto"/>
                <w:lang w:val="en-GB"/>
              </w:rPr>
            </w:pPr>
            <w:r w:rsidRPr="00373E57">
              <w:rPr>
                <w:color w:val="auto"/>
                <w:lang w:val="en-GB"/>
              </w:rPr>
              <w:t>Some Bytestring</w:t>
            </w:r>
            <w:r w:rsidR="006C712D" w:rsidRPr="00373E57">
              <w:rPr>
                <w:color w:val="auto"/>
                <w:lang w:val="en-GB"/>
              </w:rPr>
              <w:t xml:space="preserve"> </w:t>
            </w:r>
          </w:p>
        </w:tc>
        <w:tc>
          <w:tcPr>
            <w:tcW w:w="1051" w:type="dxa"/>
            <w:tcBorders>
              <w:top w:val="single" w:sz="4" w:space="0" w:color="auto"/>
              <w:left w:val="single" w:sz="4" w:space="0" w:color="auto"/>
              <w:bottom w:val="single" w:sz="4" w:space="0" w:color="auto"/>
              <w:right w:val="single" w:sz="4" w:space="0" w:color="auto"/>
            </w:tcBorders>
          </w:tcPr>
          <w:p w14:paraId="4246C806" w14:textId="25DDEADC" w:rsidR="006C712D" w:rsidRPr="00373E57" w:rsidRDefault="00AE64D1" w:rsidP="00531638">
            <w:pPr>
              <w:pStyle w:val="TableTextWithTabs"/>
              <w:rPr>
                <w:color w:val="auto"/>
                <w:lang w:val="en-GB"/>
              </w:rPr>
            </w:pPr>
            <w:r>
              <w:rPr>
                <w:color w:val="auto"/>
                <w:lang w:val="en-GB"/>
              </w:rPr>
              <w:t>True</w:t>
            </w:r>
          </w:p>
        </w:tc>
      </w:tr>
    </w:tbl>
    <w:p w14:paraId="1E6714A6" w14:textId="77777777" w:rsidR="00C550A9" w:rsidRDefault="00C550A9" w:rsidP="00C550A9">
      <w:pPr>
        <w:pStyle w:val="spacer"/>
      </w:pPr>
    </w:p>
    <w:p w14:paraId="5B336145" w14:textId="4F644820" w:rsidR="006F7296" w:rsidRPr="00163EEB" w:rsidRDefault="006F7296" w:rsidP="006F729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Fields with abstract </w:t>
      </w:r>
      <w:r w:rsidRPr="00163EEB">
        <w:rPr>
          <w:i/>
          <w:iCs/>
          <w:color w:val="CC3300"/>
          <w:lang w:eastAsia="ja-JP"/>
        </w:rPr>
        <w:t>DataTypes</w:t>
      </w:r>
      <w:r>
        <w:rPr>
          <w:color w:val="CC3300"/>
          <w:lang w:eastAsia="ja-JP"/>
        </w:rPr>
        <w:t xml:space="preserve"> shall have True in the “Allow Subtyp</w:t>
      </w:r>
      <w:r w:rsidR="004B5551">
        <w:rPr>
          <w:color w:val="CC3300"/>
          <w:lang w:eastAsia="ja-JP"/>
        </w:rPr>
        <w:t>es</w:t>
      </w:r>
      <w:r>
        <w:rPr>
          <w:color w:val="CC3300"/>
          <w:lang w:eastAsia="ja-JP"/>
        </w:rPr>
        <w:t>” column.</w:t>
      </w:r>
    </w:p>
    <w:p w14:paraId="3F1F98D9" w14:textId="0689DAD3" w:rsidR="000E04D8" w:rsidRDefault="000E04D8" w:rsidP="00831FE3">
      <w:pPr>
        <w:pStyle w:val="spacer"/>
        <w:rPr>
          <w:rFonts w:eastAsia="平成明朝"/>
          <w:lang w:eastAsia="fr-FR"/>
        </w:rPr>
      </w:pPr>
    </w:p>
    <w:p w14:paraId="719C96C8" w14:textId="63B69C99" w:rsidR="007E7F40" w:rsidRPr="00163EEB" w:rsidRDefault="007E7F40" w:rsidP="00163EEB">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163EEB">
        <w:rPr>
          <w:color w:val="CC3300"/>
          <w:lang w:eastAsia="ja-JP"/>
        </w:rPr>
        <w:t xml:space="preserve">It is not allowed to </w:t>
      </w:r>
      <w:r w:rsidR="00AE64D1" w:rsidRPr="00163EEB">
        <w:rPr>
          <w:color w:val="CC3300"/>
          <w:lang w:eastAsia="ja-JP"/>
        </w:rPr>
        <w:t xml:space="preserve">add both columns to </w:t>
      </w:r>
      <w:r w:rsidRPr="00163EEB">
        <w:rPr>
          <w:color w:val="CC3300"/>
          <w:lang w:eastAsia="ja-JP"/>
        </w:rPr>
        <w:t>combine optional fields and fields that allow subtyp</w:t>
      </w:r>
      <w:r w:rsidR="004B5551">
        <w:rPr>
          <w:color w:val="CC3300"/>
          <w:lang w:eastAsia="ja-JP"/>
        </w:rPr>
        <w:t>es</w:t>
      </w:r>
      <w:r w:rsidRPr="00163EEB">
        <w:rPr>
          <w:color w:val="CC3300"/>
          <w:lang w:eastAsia="ja-JP"/>
        </w:rPr>
        <w:t xml:space="preserve"> in one structure.</w:t>
      </w:r>
    </w:p>
    <w:p w14:paraId="39D4C4CA" w14:textId="77777777" w:rsidR="00973230" w:rsidRPr="00EC120D" w:rsidRDefault="00973230" w:rsidP="00831FE3">
      <w:pPr>
        <w:pStyle w:val="spacer"/>
        <w:rPr>
          <w:rFonts w:eastAsia="平成明朝"/>
          <w:lang w:eastAsia="fr-FR"/>
        </w:rPr>
      </w:pPr>
    </w:p>
    <w:p w14:paraId="0E9752BF" w14:textId="77777777" w:rsidR="00F95EC5" w:rsidRPr="00EC120D" w:rsidRDefault="00831FE3" w:rsidP="009D1914">
      <w:pPr>
        <w:pStyle w:val="Heading1"/>
      </w:pPr>
      <w:bookmarkStart w:id="181" w:name="_Toc442691849"/>
      <w:bookmarkStart w:id="182" w:name="_Toc29911974"/>
      <w:bookmarkStart w:id="183" w:name="_Toc184116978"/>
      <w:bookmarkStart w:id="184" w:name="_Clause_c4"/>
      <w:bookmarkStart w:id="185" w:name="_Toc236307255"/>
      <w:r w:rsidRPr="00EC120D">
        <w:t>General information to Arrow Encoding and OPC UA</w:t>
      </w:r>
      <w:bookmarkEnd w:id="181"/>
      <w:bookmarkEnd w:id="182"/>
      <w:bookmarkEnd w:id="183"/>
      <w:bookmarkEnd w:id="184"/>
      <w:bookmarkEnd w:id="185"/>
    </w:p>
    <w:p w14:paraId="5E4E1B10" w14:textId="77777777" w:rsidR="00F95EC5" w:rsidRPr="00EC120D" w:rsidRDefault="00831FE3" w:rsidP="00F95EC5">
      <w:pPr>
        <w:pStyle w:val="Heading2"/>
        <w:ind w:left="0" w:firstLine="0"/>
      </w:pPr>
      <w:bookmarkStart w:id="186" w:name="_Toc442691850"/>
      <w:bookmarkStart w:id="187" w:name="_Toc29911975"/>
      <w:bookmarkStart w:id="188" w:name="_Toc184116979"/>
      <w:bookmarkStart w:id="189" w:name="_Clause_c4_1"/>
      <w:bookmarkStart w:id="190" w:name="_Toc236307256"/>
      <w:r w:rsidRPr="00EC120D">
        <w:t>Introduction to Arrow Encoding</w:t>
      </w:r>
      <w:bookmarkEnd w:id="186"/>
      <w:bookmarkEnd w:id="187"/>
      <w:bookmarkEnd w:id="188"/>
      <w:bookmarkEnd w:id="189"/>
      <w:bookmarkEnd w:id="190"/>
    </w:p>
    <w:p w14:paraId="47F0FDC7" w14:textId="77777777" w:rsidR="00B8253F" w:rsidRDefault="000B5CD4">
      <w:pPr>
        <w:pStyle w:val="PARAGRAPH"/>
      </w:pPr>
      <w:r>
        <w:t xml:space="preserve">Apache Arrow is a columnar in-memory format: the values of one field are stored together rather than each record being stored whole. Analytical work reads a few fields of many records, and a columnar layout lets it touch only those fields, in a form a processor can scan without decoding </w:t>
      </w:r>
      <w:r>
        <w:lastRenderedPageBreak/>
        <w:t>value by value. The same layout is what Arrow puts on the wire, so a reader consumes it without parsing.</w:t>
      </w:r>
    </w:p>
    <w:p w14:paraId="03448E2C" w14:textId="77777777" w:rsidR="00B8253F" w:rsidRDefault="000B5CD4">
      <w:pPr>
        <w:pStyle w:val="PARAGRAPH"/>
      </w:pPr>
      <w:r>
        <w:t>OPC UA moves data one record at a time, which suits control and does not suit analysis. A historian answering "the last month of these forty signals" returns a great many small structures, each carrying its own field identities, and every consumer then reshapes them into columns before it can do anything useful.</w:t>
      </w:r>
    </w:p>
    <w:p w14:paraId="780ECE0D" w14:textId="77777777" w:rsidR="00B8253F" w:rsidRDefault="000B5CD4">
      <w:pPr>
        <w:pStyle w:val="PARAGRAPH"/>
      </w:pPr>
      <w:r>
        <w:t>This document defines an Arrow DataEncoding for OPC UA, a PubSub mapping that publishes batches of DataSet messages as record batches, and an access surface that returns the result of a historian read as a stream of record batches rather than as individual values.</w:t>
      </w:r>
    </w:p>
    <w:p w14:paraId="0FC17205" w14:textId="77777777" w:rsidR="00F95EC5" w:rsidRPr="00EC120D" w:rsidRDefault="00831FE3" w:rsidP="003C6085">
      <w:pPr>
        <w:pStyle w:val="Heading2"/>
      </w:pPr>
      <w:bookmarkStart w:id="191" w:name="_Toc442691851"/>
      <w:bookmarkStart w:id="192" w:name="_Toc29911976"/>
      <w:bookmarkStart w:id="193" w:name="_Toc184116980"/>
      <w:bookmarkStart w:id="194" w:name="_Clause_c4_2"/>
      <w:bookmarkStart w:id="195" w:name="_Toc236307257"/>
      <w:r w:rsidRPr="00EC120D">
        <w:t>Introduction to OPC Unified Architecture</w:t>
      </w:r>
      <w:bookmarkEnd w:id="191"/>
      <w:bookmarkEnd w:id="192"/>
      <w:bookmarkEnd w:id="193"/>
      <w:bookmarkEnd w:id="194"/>
      <w:bookmarkEnd w:id="195"/>
    </w:p>
    <w:p w14:paraId="2EC57924" w14:textId="608C0CE0"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is an OPC UA introduction that </w:t>
      </w:r>
      <w:r w:rsidR="0073304E">
        <w:rPr>
          <w:color w:val="CC3300"/>
          <w:lang w:eastAsia="ja-JP"/>
        </w:rPr>
        <w:t>can</w:t>
      </w:r>
      <w:r w:rsidRPr="00EC120D">
        <w:rPr>
          <w:color w:val="CC3300"/>
          <w:lang w:eastAsia="ja-JP"/>
        </w:rPr>
        <w:t xml:space="preserve"> be used as is, shortened or enhanced as appropriate.</w:t>
      </w:r>
    </w:p>
    <w:p w14:paraId="68C51DBC" w14:textId="77777777" w:rsidR="00831FE3" w:rsidRPr="00EC120D" w:rsidRDefault="00831FE3" w:rsidP="00831FE3">
      <w:pPr>
        <w:pStyle w:val="PARAGRAPH"/>
        <w:rPr>
          <w:lang w:eastAsia="ja-JP"/>
        </w:rPr>
      </w:pPr>
    </w:p>
    <w:p w14:paraId="6D12B652" w14:textId="77777777" w:rsidR="00F95EC5" w:rsidRPr="00EC120D" w:rsidRDefault="00831FE3" w:rsidP="003C6085">
      <w:pPr>
        <w:pStyle w:val="Heading3"/>
      </w:pPr>
      <w:bookmarkStart w:id="196" w:name="_Toc29911977"/>
      <w:bookmarkStart w:id="197" w:name="_Toc184116981"/>
      <w:bookmarkStart w:id="198" w:name="_Toc236307258"/>
      <w:r w:rsidRPr="00EC120D">
        <w:t>What is OPC UA?</w:t>
      </w:r>
      <w:bookmarkEnd w:id="196"/>
      <w:bookmarkEnd w:id="197"/>
      <w:bookmarkEnd w:id="198"/>
    </w:p>
    <w:p w14:paraId="01E95FC1" w14:textId="77777777" w:rsidR="00831FE3" w:rsidRPr="00EC120D" w:rsidRDefault="00831FE3" w:rsidP="00831FE3">
      <w:pPr>
        <w:pStyle w:val="PARAGRAPH"/>
      </w:pPr>
      <w:r w:rsidRPr="00EC120D">
        <w:t>OPC UA is an open and royalty free set of standards designed as a universal communication protocol. While there are numerous communication solutions available, OPC UA has key advantages:</w:t>
      </w:r>
    </w:p>
    <w:p w14:paraId="710B1B3E" w14:textId="66FBD0FA" w:rsidR="00831FE3" w:rsidRPr="00EC120D" w:rsidRDefault="00831FE3" w:rsidP="00D704F9">
      <w:pPr>
        <w:pStyle w:val="PARAGRAPH"/>
        <w:numPr>
          <w:ilvl w:val="0"/>
          <w:numId w:val="21"/>
        </w:numPr>
      </w:pPr>
      <w:r w:rsidRPr="00EC120D">
        <w:t xml:space="preserve">A state of art security model (see </w:t>
      </w:r>
      <w:r w:rsidRPr="00EC120D">
        <w:fldChar w:fldCharType="begin"/>
      </w:r>
      <w:r w:rsidRPr="00EC120D">
        <w:instrText xml:space="preserve"> REF UAPart2 \h </w:instrText>
      </w:r>
      <w:r w:rsidRPr="00EC120D">
        <w:fldChar w:fldCharType="separate"/>
      </w:r>
      <w:r w:rsidR="00845676">
        <w:t>OPC 10000-2, OPC Unified Architecture - Part 2: Security Model</w:t>
      </w:r>
      <w:r w:rsidRPr="00EC120D">
        <w:fldChar w:fldCharType="end"/>
      </w:r>
      <w:r w:rsidRPr="00EC120D">
        <w:t>).</w:t>
      </w:r>
    </w:p>
    <w:p w14:paraId="52211934" w14:textId="77777777" w:rsidR="00831FE3" w:rsidRPr="00EC120D" w:rsidRDefault="00831FE3" w:rsidP="00D704F9">
      <w:pPr>
        <w:pStyle w:val="PARAGRAPH"/>
        <w:numPr>
          <w:ilvl w:val="0"/>
          <w:numId w:val="21"/>
        </w:numPr>
      </w:pPr>
      <w:r w:rsidRPr="00EC120D">
        <w:t>A fault tolerant communication protocol.</w:t>
      </w:r>
    </w:p>
    <w:p w14:paraId="5AD0BE39" w14:textId="77777777" w:rsidR="00831FE3" w:rsidRPr="00EC120D" w:rsidRDefault="00831FE3" w:rsidP="00D704F9">
      <w:pPr>
        <w:pStyle w:val="PARAGRAPH"/>
        <w:numPr>
          <w:ilvl w:val="0"/>
          <w:numId w:val="21"/>
        </w:numPr>
      </w:pPr>
      <w:r w:rsidRPr="00EC120D">
        <w:t>An information modelling framework that allows application developers to represent their data in a way that makes sense to them.</w:t>
      </w:r>
    </w:p>
    <w:p w14:paraId="151E84D9" w14:textId="77777777" w:rsidR="00831FE3" w:rsidRPr="00EC120D" w:rsidRDefault="00831FE3" w:rsidP="00831FE3">
      <w:pPr>
        <w:pStyle w:val="PARAGRAPH"/>
      </w:pPr>
      <w:r w:rsidRPr="00EC120D">
        <w:t xml:space="preserve">OPC UA has a broad scope which delivers for economies of scale for application developers. This means that a larger number of high-quality applications at a reasonable cost are available. When combined with semantic models such as </w:t>
      </w:r>
      <w:r w:rsidRPr="00EC120D">
        <w:rPr>
          <w:color w:val="FF0000"/>
        </w:rPr>
        <w:t>Arrow Encoding</w:t>
      </w:r>
      <w:r w:rsidRPr="00EC120D">
        <w:t>, OPC UA makes it easier for end users to access data via generic commercial applications.</w:t>
      </w:r>
    </w:p>
    <w:p w14:paraId="4EDB4123" w14:textId="79066D7B" w:rsidR="00831FE3" w:rsidRPr="00EC120D" w:rsidRDefault="00831FE3" w:rsidP="00831FE3">
      <w:pPr>
        <w:pStyle w:val="PARAGRAPH"/>
      </w:pPr>
      <w:r w:rsidRPr="00EC120D">
        <w:t xml:space="preserve">The OPC UA model is scalable from small devices to ERP systems. OPC UA </w:t>
      </w:r>
      <w:r w:rsidRPr="00EC120D">
        <w:rPr>
          <w:i/>
        </w:rPr>
        <w:t>Servers</w:t>
      </w:r>
      <w:r w:rsidRPr="00EC120D">
        <w:t xml:space="preserve"> process information locally and then provide that data in a consistent format to any application requesting data - ERP, MES, PMS, Maintenance Systems, HMI, </w:t>
      </w:r>
      <w:r w:rsidR="006A031E" w:rsidRPr="00EC120D">
        <w:t>Smartphone,</w:t>
      </w:r>
      <w:r w:rsidRPr="00EC120D">
        <w:t xml:space="preserve"> or a standard Browser, for examples. For a more complete overview see </w:t>
      </w:r>
      <w:r w:rsidRPr="00EC120D">
        <w:fldChar w:fldCharType="begin"/>
      </w:r>
      <w:r w:rsidRPr="00EC120D">
        <w:instrText xml:space="preserve"> REF UAPart1 \h </w:instrText>
      </w:r>
      <w:r w:rsidRPr="00EC120D">
        <w:fldChar w:fldCharType="separate"/>
      </w:r>
      <w:r w:rsidR="00845676">
        <w:t>OPC 10000-1, OPC Unified Architecture - Part 1: Overview and Concepts</w:t>
      </w:r>
      <w:r w:rsidRPr="00EC120D">
        <w:fldChar w:fldCharType="end"/>
      </w:r>
      <w:r w:rsidRPr="00EC120D">
        <w:t>.</w:t>
      </w:r>
    </w:p>
    <w:p w14:paraId="4C5EC06B" w14:textId="5129340C" w:rsidR="00F95EC5" w:rsidRPr="00EC120D" w:rsidRDefault="003C6085" w:rsidP="003C6085">
      <w:pPr>
        <w:pStyle w:val="Heading3"/>
      </w:pPr>
      <w:bookmarkStart w:id="199" w:name="_Toc184116982"/>
      <w:bookmarkStart w:id="200" w:name="_Toc236307259"/>
      <w:r w:rsidRPr="00EC120D">
        <w:t>Basics of OPC UA</w:t>
      </w:r>
      <w:bookmarkEnd w:id="199"/>
      <w:bookmarkEnd w:id="200"/>
      <w:r w:rsidR="00472EB8" w:rsidRPr="00EC120D">
        <w:t xml:space="preserve"> </w:t>
      </w:r>
    </w:p>
    <w:p w14:paraId="0F2FBC87" w14:textId="77777777" w:rsidR="003C6085" w:rsidRPr="00EC120D" w:rsidRDefault="003C6085" w:rsidP="003C6085">
      <w:pPr>
        <w:pStyle w:val="PARAGRAPH"/>
      </w:pPr>
      <w:r w:rsidRPr="00EC120D">
        <w:t>As an open standard, OPC UA is based on standard internet technologies, like TCP/IP, HTTP, Web Sockets.</w:t>
      </w:r>
    </w:p>
    <w:p w14:paraId="35603A85" w14:textId="320AEA87" w:rsidR="003C6085" w:rsidRPr="00EC120D" w:rsidRDefault="003C6085" w:rsidP="003C6085">
      <w:pPr>
        <w:pStyle w:val="PARAGRAPH"/>
        <w:rPr>
          <w:lang w:eastAsia="ja-JP"/>
        </w:rPr>
      </w:pPr>
      <w:r w:rsidRPr="00EC120D">
        <w:t xml:space="preserve">As an extensible standard, OPC UA provides a set of </w:t>
      </w:r>
      <w:r w:rsidRPr="00EC120D">
        <w:rPr>
          <w:i/>
        </w:rPr>
        <w:t>Services</w:t>
      </w:r>
      <w:r w:rsidRPr="00EC120D">
        <w:t xml:space="preserve"> (see </w:t>
      </w:r>
      <w:r w:rsidRPr="00EC120D">
        <w:fldChar w:fldCharType="begin"/>
      </w:r>
      <w:r w:rsidRPr="00EC120D">
        <w:instrText xml:space="preserve"> REF UAPart4 \h </w:instrText>
      </w:r>
      <w:r w:rsidRPr="00EC120D">
        <w:fldChar w:fldCharType="separate"/>
      </w:r>
      <w:r w:rsidR="00845676">
        <w:t>OPC 10000-4, OPC Unified Architecture - Part 4: Services</w:t>
      </w:r>
      <w:r w:rsidRPr="00EC120D">
        <w:fldChar w:fldCharType="end"/>
      </w:r>
      <w:r w:rsidRPr="00EC120D">
        <w:t xml:space="preserve">) and a basic information model framework. This framework provides an easy manner for creating and exposing vendor defined information in a standard way. More importantly all OPC UA </w:t>
      </w:r>
      <w:r w:rsidRPr="00EC120D">
        <w:rPr>
          <w:i/>
        </w:rPr>
        <w:t>Clients</w:t>
      </w:r>
      <w:r w:rsidRPr="00EC120D">
        <w:t xml:space="preserve"> are expected to be able to discover and use vendor-defined information. This means OPC UA users can benefit from the economies of scale that come with generic visuali</w:t>
      </w:r>
      <w:r w:rsidR="00EC120D">
        <w:t>s</w:t>
      </w:r>
      <w:r w:rsidRPr="00EC120D">
        <w:t xml:space="preserve">ation and historian applications. This specification is an example of an OPC UA </w:t>
      </w:r>
      <w:r w:rsidRPr="00EC120D">
        <w:rPr>
          <w:i/>
        </w:rPr>
        <w:t>Information Model</w:t>
      </w:r>
      <w:r w:rsidRPr="00EC120D">
        <w:t xml:space="preserve"> designed to meet the needs of developers and users.</w:t>
      </w:r>
    </w:p>
    <w:p w14:paraId="47B1D1FD" w14:textId="03AD7086" w:rsidR="003C6085" w:rsidRPr="00EC120D" w:rsidRDefault="003C6085" w:rsidP="003C6085">
      <w:pPr>
        <w:pStyle w:val="PARAGRAPH"/>
      </w:pPr>
      <w:r w:rsidRPr="00EC120D">
        <w:lastRenderedPageBreak/>
        <w:t xml:space="preserve">OPC UA </w:t>
      </w:r>
      <w:r w:rsidRPr="00EC120D">
        <w:rPr>
          <w:i/>
        </w:rPr>
        <w:t>Clients</w:t>
      </w:r>
      <w:r w:rsidRPr="00EC120D">
        <w:t xml:space="preserve"> can be any consumer of data from another device on the network to browser based thin clients and ERP systems. The full scope of OPC UA applications is shown in </w:t>
      </w:r>
      <w:r w:rsidRPr="00EC120D">
        <w:fldChar w:fldCharType="begin"/>
      </w:r>
      <w:r w:rsidRPr="00EC120D">
        <w:instrText xml:space="preserve"> REF _Ref531777624 \h </w:instrText>
      </w:r>
      <w:r w:rsidRPr="00EC120D">
        <w:fldChar w:fldCharType="separate"/>
      </w:r>
      <w:r w:rsidR="00845676" w:rsidRPr="00EC120D">
        <w:t xml:space="preserve">Figure </w:t>
      </w:r>
      <w:r w:rsidR="00845676">
        <w:rPr>
          <w:noProof/>
        </w:rPr>
        <w:t>1</w:t>
      </w:r>
      <w:r w:rsidRPr="00EC120D">
        <w:fldChar w:fldCharType="end"/>
      </w:r>
      <w:r w:rsidRPr="00EC120D">
        <w:t>.</w:t>
      </w:r>
    </w:p>
    <w:p w14:paraId="0BD1B04E" w14:textId="23CF79E4" w:rsidR="003C6085" w:rsidRPr="004C388A" w:rsidRDefault="00845676" w:rsidP="003C6085">
      <w:pPr>
        <w:pStyle w:val="Figure0"/>
        <w:rPr>
          <w:rFonts w:cs="Calibri"/>
          <w:lang w:val="en-GB"/>
        </w:rPr>
      </w:pPr>
      <w:r w:rsidRPr="004C388A">
        <w:rPr>
          <w:lang w:val="en-GB"/>
        </w:rPr>
        <w:object w:dxaOrig="7147" w:dyaOrig="5350" w14:anchorId="34BE9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319.3pt;height:234pt" o:ole="">
            <v:imagedata r:id="rId57" o:title=""/>
          </v:shape>
          <o:OLEObject Type="Embed" ProgID="PowerPoint.Slide.12" ShapeID="_x0000_i1036" DrawAspect="Content" ObjectID="_1846920109" r:id="rId58"/>
        </w:object>
      </w:r>
    </w:p>
    <w:p w14:paraId="06654834" w14:textId="0AB11655" w:rsidR="003C6085" w:rsidRPr="00EC120D" w:rsidRDefault="003C6085" w:rsidP="003C6085">
      <w:pPr>
        <w:pStyle w:val="FIGURE-title"/>
      </w:pPr>
      <w:bookmarkStart w:id="201" w:name="_Ref531777624"/>
      <w:bookmarkStart w:id="202" w:name="_Toc34394275"/>
      <w:bookmarkStart w:id="203" w:name="_Toc184117014"/>
      <w:bookmarkStart w:id="204" w:name="_Toc236307326"/>
      <w:r w:rsidRPr="00EC120D">
        <w:t xml:space="preserve">Figure </w:t>
      </w:r>
      <w:r w:rsidRPr="004C388A">
        <w:fldChar w:fldCharType="begin"/>
      </w:r>
      <w:r w:rsidRPr="004C388A">
        <w:instrText xml:space="preserve"> SEQ Figure \* ARABIC </w:instrText>
      </w:r>
      <w:r w:rsidRPr="004C388A">
        <w:fldChar w:fldCharType="separate"/>
      </w:r>
      <w:r w:rsidR="00845676">
        <w:rPr>
          <w:noProof/>
        </w:rPr>
        <w:t>1</w:t>
      </w:r>
      <w:r w:rsidRPr="004C388A">
        <w:fldChar w:fldCharType="end"/>
      </w:r>
      <w:bookmarkEnd w:id="201"/>
      <w:r w:rsidRPr="00EC120D">
        <w:t xml:space="preserve"> – The </w:t>
      </w:r>
      <w:r w:rsidR="00A008E6" w:rsidRPr="00EC120D">
        <w:t xml:space="preserve">scope </w:t>
      </w:r>
      <w:r w:rsidRPr="00EC120D">
        <w:t xml:space="preserve">of OPC UA within an </w:t>
      </w:r>
      <w:bookmarkEnd w:id="202"/>
      <w:r w:rsidR="00A008E6" w:rsidRPr="00EC120D">
        <w:t>enterprise</w:t>
      </w:r>
      <w:bookmarkEnd w:id="203"/>
      <w:bookmarkEnd w:id="204"/>
      <w:r w:rsidR="00A008E6" w:rsidRPr="00EC120D">
        <w:t xml:space="preserve"> </w:t>
      </w:r>
    </w:p>
    <w:p w14:paraId="768F9847" w14:textId="77777777" w:rsidR="003C6085" w:rsidRPr="00EC120D" w:rsidRDefault="003C6085" w:rsidP="003C6085">
      <w:pPr>
        <w:pStyle w:val="PARAGRAPH"/>
      </w:pPr>
      <w:r w:rsidRPr="00EC120D">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303B0651" w14:textId="297CC1AB" w:rsidR="003C6085" w:rsidRPr="00EC120D" w:rsidRDefault="003C6085" w:rsidP="003C6085">
      <w:pPr>
        <w:pStyle w:val="Heading3"/>
      </w:pPr>
      <w:bookmarkStart w:id="205" w:name="_Toc29911979"/>
      <w:bookmarkStart w:id="206" w:name="_Toc184116983"/>
      <w:bookmarkStart w:id="207" w:name="_Toc236307260"/>
      <w:r w:rsidRPr="00EC120D">
        <w:t>Information modelling in OPC UA</w:t>
      </w:r>
      <w:bookmarkEnd w:id="205"/>
      <w:bookmarkEnd w:id="206"/>
      <w:bookmarkEnd w:id="207"/>
    </w:p>
    <w:p w14:paraId="16F8C7B1" w14:textId="49269D90" w:rsidR="003C6085" w:rsidRPr="00EC120D" w:rsidRDefault="003C6085" w:rsidP="003C6085">
      <w:pPr>
        <w:pStyle w:val="Heading4"/>
      </w:pPr>
      <w:r w:rsidRPr="00EC120D">
        <w:t>Concepts</w:t>
      </w:r>
    </w:p>
    <w:p w14:paraId="277B85E1" w14:textId="102F5B7C" w:rsidR="003C6085" w:rsidRPr="00EC120D" w:rsidRDefault="003C6085" w:rsidP="003C6085">
      <w:pPr>
        <w:pStyle w:val="PARAGRAPH"/>
      </w:pPr>
      <w:r w:rsidRPr="00EC120D">
        <w:t xml:space="preserve">OPC UA provides a framework that can be used to represent complex information as </w:t>
      </w:r>
      <w:r w:rsidRPr="00EC120D">
        <w:rPr>
          <w:i/>
        </w:rPr>
        <w:t>Objects</w:t>
      </w:r>
      <w:r w:rsidRPr="00EC120D">
        <w:t xml:space="preserve"> in an </w:t>
      </w:r>
      <w:r w:rsidRPr="00EC120D">
        <w:rPr>
          <w:i/>
        </w:rPr>
        <w:t>AddressSpace</w:t>
      </w:r>
      <w:r w:rsidRPr="00EC120D">
        <w:t xml:space="preserve"> which can be accessed with standard services. These </w:t>
      </w:r>
      <w:r w:rsidRPr="00EC120D">
        <w:rPr>
          <w:i/>
        </w:rPr>
        <w:t>Objects</w:t>
      </w:r>
      <w:r w:rsidRPr="00EC120D">
        <w:t xml:space="preserve"> consist of </w:t>
      </w:r>
      <w:r w:rsidRPr="00EC120D">
        <w:rPr>
          <w:i/>
        </w:rPr>
        <w:t>Nodes</w:t>
      </w:r>
      <w:r w:rsidRPr="00EC120D">
        <w:t xml:space="preserve"> connected by </w:t>
      </w:r>
      <w:r w:rsidRPr="00EC120D">
        <w:rPr>
          <w:i/>
        </w:rPr>
        <w:t>References</w:t>
      </w:r>
      <w:r w:rsidRPr="00EC120D">
        <w:t xml:space="preserve">. Different classes of </w:t>
      </w:r>
      <w:r w:rsidRPr="00EC120D">
        <w:rPr>
          <w:i/>
        </w:rPr>
        <w:t>Nodes</w:t>
      </w:r>
      <w:r w:rsidRPr="00EC120D">
        <w:t xml:space="preserve"> convey different semantics. For example, a </w:t>
      </w:r>
      <w:r w:rsidRPr="00EC120D">
        <w:rPr>
          <w:i/>
        </w:rPr>
        <w:t>Variable Node</w:t>
      </w:r>
      <w:r w:rsidRPr="00EC120D">
        <w:t xml:space="preserve"> represents a value that can be read or written. The </w:t>
      </w:r>
      <w:r w:rsidRPr="00EC120D">
        <w:rPr>
          <w:i/>
        </w:rPr>
        <w:t>Variable Node</w:t>
      </w:r>
      <w:r w:rsidRPr="00EC120D">
        <w:t xml:space="preserve"> has an associated </w:t>
      </w:r>
      <w:r w:rsidRPr="00EC120D">
        <w:rPr>
          <w:i/>
        </w:rPr>
        <w:t>DataType</w:t>
      </w:r>
      <w:r w:rsidRPr="00EC120D">
        <w:t xml:space="preserve"> that can define the actual value, such as a string, float, structure etc. It can also describe the </w:t>
      </w:r>
      <w:r w:rsidRPr="00EC120D">
        <w:rPr>
          <w:i/>
        </w:rPr>
        <w:t>Variable</w:t>
      </w:r>
      <w:r w:rsidRPr="00EC120D">
        <w:t xml:space="preserve"> value as a variant. A </w:t>
      </w:r>
      <w:r w:rsidRPr="00EC120D">
        <w:rPr>
          <w:i/>
        </w:rPr>
        <w:t>Method Node</w:t>
      </w:r>
      <w:r w:rsidRPr="00EC120D">
        <w:t xml:space="preserve"> represents a function that can be called. Every </w:t>
      </w:r>
      <w:r w:rsidRPr="00EC120D">
        <w:rPr>
          <w:i/>
        </w:rPr>
        <w:t>Node</w:t>
      </w:r>
      <w:r w:rsidRPr="00EC120D">
        <w:t xml:space="preserve"> has a number of </w:t>
      </w:r>
      <w:r w:rsidRPr="00EC120D">
        <w:rPr>
          <w:i/>
        </w:rPr>
        <w:t>Attributes</w:t>
      </w:r>
      <w:r w:rsidRPr="00EC120D">
        <w:t xml:space="preserve"> including a unique identifier called a </w:t>
      </w:r>
      <w:r w:rsidRPr="00EC120D">
        <w:rPr>
          <w:i/>
        </w:rPr>
        <w:t>NodeId</w:t>
      </w:r>
      <w:r w:rsidRPr="00EC120D">
        <w:t xml:space="preserve"> and non-localized name called as </w:t>
      </w:r>
      <w:r w:rsidRPr="00EC120D">
        <w:rPr>
          <w:i/>
        </w:rPr>
        <w:t>BrowseName</w:t>
      </w:r>
      <w:r w:rsidRPr="00EC120D">
        <w:t xml:space="preserve">. An </w:t>
      </w:r>
      <w:r w:rsidRPr="00EC120D">
        <w:rPr>
          <w:i/>
        </w:rPr>
        <w:t>Object</w:t>
      </w:r>
      <w:r w:rsidRPr="00EC120D">
        <w:t xml:space="preserve"> representing a ‘Reservation’ is shown in </w:t>
      </w:r>
      <w:r w:rsidRPr="00EC120D">
        <w:fldChar w:fldCharType="begin"/>
      </w:r>
      <w:r w:rsidRPr="00EC120D">
        <w:instrText xml:space="preserve"> REF _Ref495481497 \h </w:instrText>
      </w:r>
      <w:r w:rsidRPr="00EC120D">
        <w:fldChar w:fldCharType="separate"/>
      </w:r>
      <w:r w:rsidR="00845676" w:rsidRPr="00EC120D">
        <w:t xml:space="preserve">Figure </w:t>
      </w:r>
      <w:r w:rsidR="00845676">
        <w:rPr>
          <w:noProof/>
        </w:rPr>
        <w:t>2</w:t>
      </w:r>
      <w:r w:rsidRPr="00EC120D">
        <w:fldChar w:fldCharType="end"/>
      </w:r>
      <w:r w:rsidRPr="00EC120D">
        <w:t>.</w:t>
      </w:r>
    </w:p>
    <w:commentRangeStart w:id="208"/>
    <w:p w14:paraId="48CBD829" w14:textId="77777777" w:rsidR="003C6085" w:rsidRPr="004C388A" w:rsidRDefault="003C6085" w:rsidP="003C6085">
      <w:pPr>
        <w:pStyle w:val="Figure0"/>
        <w:rPr>
          <w:lang w:val="en-GB"/>
        </w:rPr>
      </w:pPr>
      <w:r w:rsidRPr="004C388A">
        <w:rPr>
          <w:lang w:val="en-GB"/>
        </w:rPr>
        <w:object w:dxaOrig="8269" w:dyaOrig="5713" w14:anchorId="766E7929">
          <v:shape id="_x0000_i1026" type="#_x0000_t75" style="width:378.45pt;height:270.45pt" o:ole="">
            <v:imagedata r:id="rId59" o:title=""/>
          </v:shape>
          <o:OLEObject Type="Embed" ProgID="VisioViewer.Viewer.1" ShapeID="_x0000_i1026" DrawAspect="Content" ObjectID="_1846920110" r:id="rId60"/>
        </w:object>
      </w:r>
      <w:commentRangeEnd w:id="208"/>
      <w:r w:rsidRPr="004C388A">
        <w:rPr>
          <w:rStyle w:val="CommentReference"/>
          <w:sz w:val="22"/>
          <w:szCs w:val="22"/>
          <w:lang w:val="en-GB"/>
        </w:rPr>
        <w:commentReference w:id="208"/>
      </w:r>
    </w:p>
    <w:p w14:paraId="4F308B6A" w14:textId="0766BB43" w:rsidR="003C6085" w:rsidRPr="00EC120D" w:rsidRDefault="003C6085" w:rsidP="003C6085">
      <w:pPr>
        <w:pStyle w:val="FIGURE-title"/>
      </w:pPr>
      <w:bookmarkStart w:id="209" w:name="_Ref495481497"/>
      <w:bookmarkStart w:id="210" w:name="_Toc34394276"/>
      <w:bookmarkStart w:id="211" w:name="_Toc184117015"/>
      <w:bookmarkStart w:id="212" w:name="_Toc236307327"/>
      <w:r w:rsidRPr="00EC120D">
        <w:t xml:space="preserve">Figure </w:t>
      </w:r>
      <w:r w:rsidRPr="004C388A">
        <w:fldChar w:fldCharType="begin"/>
      </w:r>
      <w:r w:rsidRPr="004C388A">
        <w:instrText xml:space="preserve"> SEQ Figure \* ARABIC </w:instrText>
      </w:r>
      <w:r w:rsidRPr="004C388A">
        <w:fldChar w:fldCharType="separate"/>
      </w:r>
      <w:r w:rsidR="00845676">
        <w:rPr>
          <w:noProof/>
        </w:rPr>
        <w:t>2</w:t>
      </w:r>
      <w:r w:rsidRPr="004C388A">
        <w:fldChar w:fldCharType="end"/>
      </w:r>
      <w:bookmarkEnd w:id="209"/>
      <w:r w:rsidRPr="00EC120D">
        <w:t xml:space="preserve"> – A </w:t>
      </w:r>
      <w:r w:rsidR="00A008E6" w:rsidRPr="00EC120D">
        <w:t xml:space="preserve">basic </w:t>
      </w:r>
      <w:r w:rsidRPr="00EC120D">
        <w:t>Object in an OPC UA Address Space</w:t>
      </w:r>
      <w:bookmarkEnd w:id="210"/>
      <w:bookmarkEnd w:id="211"/>
      <w:bookmarkEnd w:id="212"/>
      <w:r w:rsidRPr="00EC120D">
        <w:t xml:space="preserve"> </w:t>
      </w:r>
    </w:p>
    <w:p w14:paraId="14613847" w14:textId="3CBD1F9F" w:rsidR="003C6085" w:rsidRPr="00EC120D" w:rsidRDefault="003C6085" w:rsidP="003C6085">
      <w:pPr>
        <w:pStyle w:val="PARAGRAPH"/>
      </w:pPr>
      <w:r w:rsidRPr="00EC120D">
        <w:rPr>
          <w:i/>
        </w:rPr>
        <w:t>Object</w:t>
      </w:r>
      <w:r w:rsidRPr="00EC120D">
        <w:t xml:space="preserve"> and </w:t>
      </w:r>
      <w:r w:rsidRPr="00EC120D">
        <w:rPr>
          <w:i/>
        </w:rPr>
        <w:t>Variable Nodes</w:t>
      </w:r>
      <w:r w:rsidRPr="00EC120D">
        <w:t xml:space="preserve"> represent instances and they always reference a </w:t>
      </w:r>
      <w:r w:rsidRPr="00EC120D">
        <w:rPr>
          <w:i/>
        </w:rPr>
        <w:t>TypeDefinition</w:t>
      </w:r>
      <w:r w:rsidRPr="00EC120D">
        <w:t xml:space="preserve"> (</w:t>
      </w:r>
      <w:r w:rsidRPr="00EC120D">
        <w:rPr>
          <w:i/>
        </w:rPr>
        <w:t>ObjectType</w:t>
      </w:r>
      <w:r w:rsidRPr="00EC120D">
        <w:t xml:space="preserve"> or </w:t>
      </w:r>
      <w:r w:rsidRPr="00EC120D">
        <w:rPr>
          <w:i/>
        </w:rPr>
        <w:t>VariableType</w:t>
      </w:r>
      <w:r w:rsidRPr="00EC120D">
        <w:t xml:space="preserve">) </w:t>
      </w:r>
      <w:r w:rsidRPr="00EC120D">
        <w:rPr>
          <w:i/>
        </w:rPr>
        <w:t>Node</w:t>
      </w:r>
      <w:r w:rsidRPr="00EC120D">
        <w:t xml:space="preserve"> which describes their semantics and structure. </w:t>
      </w:r>
      <w:r w:rsidRPr="00EC120D">
        <w:fldChar w:fldCharType="begin"/>
      </w:r>
      <w:r w:rsidRPr="00EC120D">
        <w:instrText xml:space="preserve"> REF _Ref495481599 \h </w:instrText>
      </w:r>
      <w:r w:rsidRPr="00EC120D">
        <w:fldChar w:fldCharType="separate"/>
      </w:r>
      <w:r w:rsidR="00845676" w:rsidRPr="00EC120D">
        <w:t xml:space="preserve">Figure </w:t>
      </w:r>
      <w:r w:rsidR="00845676">
        <w:rPr>
          <w:noProof/>
        </w:rPr>
        <w:t>3</w:t>
      </w:r>
      <w:r w:rsidRPr="00EC120D">
        <w:fldChar w:fldCharType="end"/>
      </w:r>
      <w:r w:rsidRPr="00EC120D">
        <w:t xml:space="preserve"> illustrates the relationship between an instance and its </w:t>
      </w:r>
      <w:r w:rsidRPr="00EC120D">
        <w:rPr>
          <w:i/>
        </w:rPr>
        <w:t>TypeDefinition</w:t>
      </w:r>
      <w:r w:rsidRPr="00EC120D">
        <w:t>.</w:t>
      </w:r>
    </w:p>
    <w:p w14:paraId="70B8BC4E" w14:textId="45760852" w:rsidR="003C6085" w:rsidRPr="00EC120D" w:rsidRDefault="003C6085" w:rsidP="003C6085">
      <w:pPr>
        <w:pStyle w:val="PARAGRAPH"/>
      </w:pPr>
      <w:r w:rsidRPr="00EC120D">
        <w:t xml:space="preserve">The type </w:t>
      </w:r>
      <w:r w:rsidRPr="00EC120D">
        <w:rPr>
          <w:i/>
        </w:rPr>
        <w:t>Nodes</w:t>
      </w:r>
      <w:r w:rsidRPr="00EC120D">
        <w:t xml:space="preserve"> are templates that define all of the children that can be present in an instance of the type. In the example in </w:t>
      </w:r>
      <w:r w:rsidRPr="00EC120D">
        <w:fldChar w:fldCharType="begin"/>
      </w:r>
      <w:r w:rsidRPr="00EC120D">
        <w:instrText xml:space="preserve"> REF _Ref495481599 \h </w:instrText>
      </w:r>
      <w:r w:rsidRPr="00EC120D">
        <w:fldChar w:fldCharType="separate"/>
      </w:r>
      <w:r w:rsidR="00845676" w:rsidRPr="00EC120D">
        <w:t xml:space="preserve">Figure </w:t>
      </w:r>
      <w:r w:rsidR="00845676">
        <w:rPr>
          <w:noProof/>
        </w:rPr>
        <w:t>3</w:t>
      </w:r>
      <w:r w:rsidRPr="00EC120D">
        <w:fldChar w:fldCharType="end"/>
      </w:r>
      <w:r w:rsidRPr="00EC120D">
        <w:t xml:space="preserve"> the PersonType</w:t>
      </w:r>
      <w:r w:rsidRPr="00667BCF">
        <w:rPr>
          <w:i/>
        </w:rPr>
        <w:t xml:space="preserve"> ObjectType</w:t>
      </w:r>
      <w:r w:rsidRPr="00667BCF">
        <w:t xml:space="preserve"> defines two children: First Name and Last Name. All instances of PersonType are expected to have the same children with the same </w:t>
      </w:r>
      <w:r w:rsidRPr="00EC120D">
        <w:rPr>
          <w:i/>
        </w:rPr>
        <w:t>BrowseNames</w:t>
      </w:r>
      <w:r w:rsidRPr="00EC120D">
        <w:t xml:space="preserve">. Within a type the </w:t>
      </w:r>
      <w:r w:rsidRPr="00EC120D">
        <w:rPr>
          <w:i/>
        </w:rPr>
        <w:t>BrowseNames</w:t>
      </w:r>
      <w:r w:rsidRPr="00EC120D">
        <w:t xml:space="preserve"> uniquely identify the children. This means </w:t>
      </w:r>
      <w:r w:rsidRPr="00EC120D">
        <w:rPr>
          <w:i/>
        </w:rPr>
        <w:t>Client</w:t>
      </w:r>
      <w:r w:rsidRPr="00EC120D">
        <w:t xml:space="preserve"> applications can be designed to search for children based on the </w:t>
      </w:r>
      <w:r w:rsidRPr="00EC120D">
        <w:rPr>
          <w:i/>
        </w:rPr>
        <w:t>BrowseNames</w:t>
      </w:r>
      <w:r w:rsidRPr="00EC120D">
        <w:t xml:space="preserve"> from the type instead of </w:t>
      </w:r>
      <w:r w:rsidRPr="00EC120D">
        <w:rPr>
          <w:i/>
        </w:rPr>
        <w:t>NodeIds</w:t>
      </w:r>
      <w:r w:rsidRPr="00EC120D">
        <w:t xml:space="preserve">. This eliminates the need for manual reconfiguration of systems if a </w:t>
      </w:r>
      <w:r w:rsidRPr="00EC120D">
        <w:rPr>
          <w:i/>
        </w:rPr>
        <w:t>Client</w:t>
      </w:r>
      <w:r w:rsidRPr="00EC120D">
        <w:t xml:space="preserve"> uses types that multiple </w:t>
      </w:r>
      <w:r w:rsidRPr="00EC120D">
        <w:rPr>
          <w:i/>
        </w:rPr>
        <w:t>Servers</w:t>
      </w:r>
      <w:r w:rsidRPr="00EC120D">
        <w:t xml:space="preserve"> implement.</w:t>
      </w:r>
    </w:p>
    <w:p w14:paraId="7A1CE53B" w14:textId="58B0E226" w:rsidR="003C6085" w:rsidRPr="00EC120D" w:rsidRDefault="003C6085" w:rsidP="003C6085">
      <w:pPr>
        <w:pStyle w:val="PARAGRAPH"/>
      </w:pPr>
      <w:r w:rsidRPr="00EC120D">
        <w:t xml:space="preserve">OPC UA also supports the concept of sub-typing. This allows a modeller to take an existing type and extend it. There are rules regarding sub-typing defined in </w:t>
      </w:r>
      <w:r w:rsidRPr="00EC120D">
        <w:fldChar w:fldCharType="begin"/>
      </w:r>
      <w:r w:rsidRPr="00EC120D">
        <w:instrText xml:space="preserve"> REF UAPart3 \h </w:instrText>
      </w:r>
      <w:r w:rsidRPr="00EC120D">
        <w:fldChar w:fldCharType="separate"/>
      </w:r>
      <w:r w:rsidR="00845676">
        <w:t>OPC 10000-3, OPC Unified Architecture - Part 3: Address Space Model</w:t>
      </w:r>
      <w:r w:rsidRPr="00EC120D">
        <w:fldChar w:fldCharType="end"/>
      </w:r>
      <w:r w:rsidRPr="00EC120D">
        <w:t xml:space="preserve">, but in general they allow the extension of a given type or the restriction of a </w:t>
      </w:r>
      <w:r w:rsidRPr="00EC120D">
        <w:rPr>
          <w:i/>
        </w:rPr>
        <w:t>DataType</w:t>
      </w:r>
      <w:r w:rsidRPr="00EC120D">
        <w:t xml:space="preserve">. For example, the modeller </w:t>
      </w:r>
      <w:r w:rsidR="0073304E">
        <w:t>can</w:t>
      </w:r>
      <w:r w:rsidRPr="00EC120D">
        <w:t xml:space="preserve"> decide that the existing </w:t>
      </w:r>
      <w:r w:rsidRPr="00EC120D">
        <w:rPr>
          <w:i/>
        </w:rPr>
        <w:t>ObjectType</w:t>
      </w:r>
      <w:r w:rsidRPr="00EC120D">
        <w:t xml:space="preserve"> in some cases needs an additional </w:t>
      </w:r>
      <w:r w:rsidRPr="00EC120D">
        <w:rPr>
          <w:i/>
        </w:rPr>
        <w:t>Variable</w:t>
      </w:r>
      <w:r w:rsidRPr="00EC120D">
        <w:t xml:space="preserve">. The modeller can create a subtype of the </w:t>
      </w:r>
      <w:r w:rsidRPr="00EC120D">
        <w:rPr>
          <w:i/>
        </w:rPr>
        <w:t>ObjectType</w:t>
      </w:r>
      <w:r w:rsidRPr="00EC120D">
        <w:t xml:space="preserve"> and add the </w:t>
      </w:r>
      <w:r w:rsidRPr="00EC120D">
        <w:rPr>
          <w:i/>
        </w:rPr>
        <w:t>Variable</w:t>
      </w:r>
      <w:r w:rsidRPr="00EC120D">
        <w:t xml:space="preserve">. A </w:t>
      </w:r>
      <w:r w:rsidRPr="00EC120D">
        <w:rPr>
          <w:i/>
        </w:rPr>
        <w:t>Client</w:t>
      </w:r>
      <w:r w:rsidRPr="00EC120D">
        <w:t xml:space="preserve"> that is expecting the parent type can treat the new type as if it was of the parent type. Regarding </w:t>
      </w:r>
      <w:r w:rsidRPr="00EC120D">
        <w:rPr>
          <w:i/>
        </w:rPr>
        <w:t>DataTypes</w:t>
      </w:r>
      <w:r w:rsidRPr="00EC120D">
        <w:t xml:space="preserve">, subtypes can only restrict. If a </w:t>
      </w:r>
      <w:r w:rsidRPr="00EC120D">
        <w:rPr>
          <w:i/>
        </w:rPr>
        <w:t>Variable</w:t>
      </w:r>
      <w:r w:rsidRPr="00EC120D">
        <w:t xml:space="preserve"> is defined to have a numeric value, a subtype could restrict it to a float.</w:t>
      </w:r>
    </w:p>
    <w:p w14:paraId="41931406" w14:textId="77777777" w:rsidR="003C6085" w:rsidRPr="004C388A" w:rsidRDefault="003C6085" w:rsidP="003C6085">
      <w:pPr>
        <w:pStyle w:val="Figure0"/>
        <w:rPr>
          <w:lang w:val="en-GB"/>
        </w:rPr>
      </w:pPr>
      <w:r w:rsidRPr="004C388A">
        <w:rPr>
          <w:lang w:val="en-GB"/>
        </w:rPr>
        <w:object w:dxaOrig="7129" w:dyaOrig="7417" w14:anchorId="072B2231">
          <v:shape id="_x0000_i1027" type="#_x0000_t75" style="width:342.45pt;height:354pt" o:ole="">
            <v:imagedata r:id="rId65" o:title=""/>
          </v:shape>
          <o:OLEObject Type="Embed" ProgID="VisioViewer.Viewer.1" ShapeID="_x0000_i1027" DrawAspect="Content" ObjectID="_1846920111" r:id="rId66"/>
        </w:object>
      </w:r>
    </w:p>
    <w:p w14:paraId="4274134E" w14:textId="7FBEF8BC" w:rsidR="003C6085" w:rsidRPr="00EC120D" w:rsidRDefault="003C6085" w:rsidP="003C6085">
      <w:pPr>
        <w:pStyle w:val="FIGURE-title"/>
      </w:pPr>
      <w:bookmarkStart w:id="213" w:name="_Ref495481599"/>
      <w:bookmarkStart w:id="214" w:name="_Toc34394277"/>
      <w:bookmarkStart w:id="215" w:name="_Toc184117016"/>
      <w:bookmarkStart w:id="216" w:name="_Toc236307328"/>
      <w:r w:rsidRPr="00EC120D">
        <w:t xml:space="preserve">Figure </w:t>
      </w:r>
      <w:r w:rsidRPr="004C388A">
        <w:fldChar w:fldCharType="begin"/>
      </w:r>
      <w:r w:rsidRPr="004C388A">
        <w:instrText xml:space="preserve"> SEQ Figure \* ARABIC </w:instrText>
      </w:r>
      <w:r w:rsidRPr="004C388A">
        <w:fldChar w:fldCharType="separate"/>
      </w:r>
      <w:r w:rsidR="00845676">
        <w:rPr>
          <w:noProof/>
        </w:rPr>
        <w:t>3</w:t>
      </w:r>
      <w:r w:rsidRPr="004C388A">
        <w:fldChar w:fldCharType="end"/>
      </w:r>
      <w:bookmarkEnd w:id="213"/>
      <w:r w:rsidRPr="00EC120D">
        <w:t xml:space="preserve"> – The </w:t>
      </w:r>
      <w:r w:rsidR="00A008E6" w:rsidRPr="00EC120D">
        <w:t xml:space="preserve">relationship </w:t>
      </w:r>
      <w:r w:rsidRPr="00EC120D">
        <w:t>between Type Definitions and Instances</w:t>
      </w:r>
      <w:bookmarkEnd w:id="214"/>
      <w:bookmarkEnd w:id="215"/>
      <w:bookmarkEnd w:id="216"/>
      <w:r w:rsidRPr="00EC120D">
        <w:t xml:space="preserve"> </w:t>
      </w:r>
    </w:p>
    <w:p w14:paraId="7A156B1A" w14:textId="000F1825" w:rsidR="003C6085" w:rsidRPr="00EC120D" w:rsidRDefault="003C6085" w:rsidP="003C6085">
      <w:pPr>
        <w:pStyle w:val="PARAGRAPH"/>
      </w:pPr>
      <w:r w:rsidRPr="00EC120D">
        <w:rPr>
          <w:i/>
        </w:rPr>
        <w:t>References</w:t>
      </w:r>
      <w:r w:rsidRPr="00EC120D">
        <w:t xml:space="preserve"> allow </w:t>
      </w:r>
      <w:r w:rsidRPr="00EC120D">
        <w:rPr>
          <w:i/>
        </w:rPr>
        <w:t>Nodes</w:t>
      </w:r>
      <w:r w:rsidRPr="00EC120D">
        <w:t xml:space="preserve"> to be connected in ways that describe their relationships. All </w:t>
      </w:r>
      <w:r w:rsidRPr="00EC120D">
        <w:rPr>
          <w:i/>
        </w:rPr>
        <w:t>References</w:t>
      </w:r>
      <w:r w:rsidRPr="00EC120D">
        <w:t xml:space="preserve"> have a </w:t>
      </w:r>
      <w:r w:rsidRPr="00EC120D">
        <w:rPr>
          <w:i/>
        </w:rPr>
        <w:t>ReferenceType</w:t>
      </w:r>
      <w:r w:rsidRPr="00EC120D">
        <w:t xml:space="preserve"> that specifies the semantics of the relationship. </w:t>
      </w:r>
      <w:r w:rsidRPr="00EC120D">
        <w:rPr>
          <w:i/>
        </w:rPr>
        <w:t>References</w:t>
      </w:r>
      <w:r w:rsidRPr="00EC120D">
        <w:t xml:space="preserve"> can be hierarchical or non-hierarchical. Hierarchical references are used to create the structure of </w:t>
      </w:r>
      <w:r w:rsidRPr="00EC120D">
        <w:rPr>
          <w:i/>
        </w:rPr>
        <w:t>Objects</w:t>
      </w:r>
      <w:r w:rsidRPr="00EC120D">
        <w:t xml:space="preserve"> and </w:t>
      </w:r>
      <w:r w:rsidRPr="00EC120D">
        <w:rPr>
          <w:i/>
        </w:rPr>
        <w:t>Variables</w:t>
      </w:r>
      <w:r w:rsidRPr="00EC120D">
        <w:t xml:space="preserve">. Non-hierarchical are used to create arbitrary associations. Applications can define their own </w:t>
      </w:r>
      <w:r w:rsidRPr="00EC120D">
        <w:rPr>
          <w:i/>
        </w:rPr>
        <w:t>ReferenceType</w:t>
      </w:r>
      <w:r w:rsidRPr="00EC120D">
        <w:t xml:space="preserve"> by creating subtypes of an existing </w:t>
      </w:r>
      <w:r w:rsidRPr="00EC120D">
        <w:rPr>
          <w:i/>
        </w:rPr>
        <w:t>ReferenceType</w:t>
      </w:r>
      <w:r w:rsidRPr="00EC120D">
        <w:t xml:space="preserve">. Subtypes inherit the semantics of the parent but </w:t>
      </w:r>
      <w:r w:rsidR="0073304E">
        <w:t>can</w:t>
      </w:r>
      <w:r w:rsidRPr="00EC120D">
        <w:t xml:space="preserve"> add additional restrictions. </w:t>
      </w:r>
      <w:r w:rsidRPr="00EC120D">
        <w:fldChar w:fldCharType="begin"/>
      </w:r>
      <w:r w:rsidRPr="00EC120D">
        <w:instrText xml:space="preserve"> REF _Ref495482128 \h </w:instrText>
      </w:r>
      <w:r w:rsidRPr="00EC120D">
        <w:fldChar w:fldCharType="separate"/>
      </w:r>
      <w:r w:rsidR="00845676" w:rsidRPr="00EC120D">
        <w:t xml:space="preserve">Figure </w:t>
      </w:r>
      <w:r w:rsidR="00845676">
        <w:rPr>
          <w:noProof/>
        </w:rPr>
        <w:t>4</w:t>
      </w:r>
      <w:r w:rsidRPr="00EC120D">
        <w:fldChar w:fldCharType="end"/>
      </w:r>
      <w:r w:rsidRPr="00EC120D">
        <w:t xml:space="preserve"> depicts several </w:t>
      </w:r>
      <w:r w:rsidRPr="00EC120D">
        <w:rPr>
          <w:i/>
        </w:rPr>
        <w:t>References</w:t>
      </w:r>
      <w:r w:rsidRPr="00667BCF">
        <w:rPr>
          <w:i/>
        </w:rPr>
        <w:t>,</w:t>
      </w:r>
      <w:r w:rsidRPr="00667BCF">
        <w:t xml:space="preserve"> connecting different </w:t>
      </w:r>
      <w:r w:rsidRPr="00EC120D">
        <w:rPr>
          <w:i/>
        </w:rPr>
        <w:t>Objects</w:t>
      </w:r>
      <w:r w:rsidRPr="00EC120D">
        <w:t>.</w:t>
      </w:r>
    </w:p>
    <w:p w14:paraId="22BAC77F" w14:textId="77777777" w:rsidR="003C6085" w:rsidRPr="004C388A" w:rsidRDefault="003C6085" w:rsidP="003C6085">
      <w:pPr>
        <w:pStyle w:val="Figure0"/>
        <w:rPr>
          <w:lang w:val="en-GB"/>
        </w:rPr>
      </w:pPr>
      <w:r w:rsidRPr="004C388A">
        <w:rPr>
          <w:lang w:val="en-GB"/>
        </w:rPr>
        <w:object w:dxaOrig="8868" w:dyaOrig="6841" w14:anchorId="1CCB74DD">
          <v:shape id="_x0000_i1028" type="#_x0000_t75" style="width:413.55pt;height:330pt" o:ole="">
            <v:imagedata r:id="rId67" o:title=""/>
          </v:shape>
          <o:OLEObject Type="Embed" ProgID="VisioViewer.Viewer.1" ShapeID="_x0000_i1028" DrawAspect="Content" ObjectID="_1846920112" r:id="rId68"/>
        </w:object>
      </w:r>
    </w:p>
    <w:p w14:paraId="72842122" w14:textId="759BE658" w:rsidR="003C6085" w:rsidRPr="00667BCF" w:rsidRDefault="003C6085" w:rsidP="003C6085">
      <w:pPr>
        <w:pStyle w:val="FIGURE-title"/>
      </w:pPr>
      <w:bookmarkStart w:id="217" w:name="_Ref495482128"/>
      <w:bookmarkStart w:id="218" w:name="_Toc34394278"/>
      <w:bookmarkStart w:id="219" w:name="_Toc184117017"/>
      <w:bookmarkStart w:id="220" w:name="_Toc236307329"/>
      <w:r w:rsidRPr="00EC120D">
        <w:t xml:space="preserve">Figure </w:t>
      </w:r>
      <w:r w:rsidRPr="004C388A">
        <w:fldChar w:fldCharType="begin"/>
      </w:r>
      <w:r w:rsidRPr="004C388A">
        <w:instrText xml:space="preserve"> SEQ Figure \* ARABIC </w:instrText>
      </w:r>
      <w:r w:rsidRPr="004C388A">
        <w:fldChar w:fldCharType="separate"/>
      </w:r>
      <w:r w:rsidR="00845676">
        <w:rPr>
          <w:noProof/>
        </w:rPr>
        <w:t>4</w:t>
      </w:r>
      <w:r w:rsidRPr="004C388A">
        <w:fldChar w:fldCharType="end"/>
      </w:r>
      <w:bookmarkEnd w:id="217"/>
      <w:r w:rsidRPr="00EC120D">
        <w:t xml:space="preserve"> – Examples of References between Objects</w:t>
      </w:r>
      <w:bookmarkEnd w:id="218"/>
      <w:bookmarkEnd w:id="219"/>
      <w:bookmarkEnd w:id="220"/>
      <w:r w:rsidRPr="00EC120D">
        <w:t xml:space="preserve"> </w:t>
      </w:r>
    </w:p>
    <w:p w14:paraId="51F818ED" w14:textId="493E5826" w:rsidR="003C6085" w:rsidRPr="00EC120D" w:rsidRDefault="003C6085" w:rsidP="003C6085">
      <w:pPr>
        <w:pStyle w:val="PARAGRAPH"/>
      </w:pPr>
      <w:r w:rsidRPr="00EC120D">
        <w:t xml:space="preserve">The figures above use a notation that was developed for the OPC UA specification. The notation is summarized in </w:t>
      </w:r>
      <w:r w:rsidRPr="00EC120D">
        <w:fldChar w:fldCharType="begin"/>
      </w:r>
      <w:r w:rsidRPr="00EC120D">
        <w:instrText xml:space="preserve"> REF _Ref495482154 \h </w:instrText>
      </w:r>
      <w:r w:rsidRPr="00EC120D">
        <w:fldChar w:fldCharType="separate"/>
      </w:r>
      <w:r w:rsidR="00845676" w:rsidRPr="00EC120D">
        <w:t xml:space="preserve">Figure </w:t>
      </w:r>
      <w:r w:rsidR="00845676">
        <w:rPr>
          <w:noProof/>
        </w:rPr>
        <w:t>5</w:t>
      </w:r>
      <w:r w:rsidRPr="00EC120D">
        <w:fldChar w:fldCharType="end"/>
      </w:r>
      <w:r w:rsidRPr="00EC120D">
        <w:t xml:space="preserve">. UML representations can also be used; however, the OPC UA notation is less ambiguous because there is a direct mapping from the elements in the figures to </w:t>
      </w:r>
      <w:r w:rsidRPr="00EC120D">
        <w:rPr>
          <w:i/>
        </w:rPr>
        <w:t>Nodes</w:t>
      </w:r>
      <w:r w:rsidRPr="00EC120D">
        <w:t xml:space="preserve"> in the </w:t>
      </w:r>
      <w:r w:rsidRPr="00EC120D">
        <w:rPr>
          <w:i/>
        </w:rPr>
        <w:t>AddressSpace</w:t>
      </w:r>
      <w:r w:rsidRPr="00EC120D">
        <w:t xml:space="preserve"> of an OPC UA </w:t>
      </w:r>
      <w:r w:rsidRPr="00EC120D">
        <w:rPr>
          <w:i/>
        </w:rPr>
        <w:t>Server</w:t>
      </w:r>
      <w:r w:rsidRPr="00EC120D">
        <w:t>.</w:t>
      </w:r>
    </w:p>
    <w:p w14:paraId="35E11470" w14:textId="74D4BA61" w:rsidR="003C6085" w:rsidRPr="004C388A" w:rsidRDefault="0035496A" w:rsidP="003C6085">
      <w:pPr>
        <w:pStyle w:val="Figure0"/>
        <w:rPr>
          <w:lang w:val="en-GB"/>
        </w:rPr>
      </w:pPr>
      <w:r w:rsidRPr="004C388A">
        <w:rPr>
          <w:lang w:val="en-GB"/>
        </w:rPr>
        <w:object w:dxaOrig="9384" w:dyaOrig="4729" w14:anchorId="444F0B91">
          <v:shape id="_x0000_i1029" type="#_x0000_t75" style="width:468pt;height:233.55pt" o:ole="">
            <v:imagedata r:id="rId69" o:title=""/>
          </v:shape>
          <o:OLEObject Type="Embed" ProgID="VisioViewer.Viewer.1" ShapeID="_x0000_i1029" DrawAspect="Content" ObjectID="_1846920113" r:id="rId70"/>
        </w:object>
      </w:r>
    </w:p>
    <w:p w14:paraId="16D9EC73" w14:textId="5D4551EF" w:rsidR="003C6085" w:rsidRPr="00EC120D" w:rsidRDefault="003C6085" w:rsidP="003C6085">
      <w:pPr>
        <w:pStyle w:val="FIGURE-title"/>
      </w:pPr>
      <w:bookmarkStart w:id="221" w:name="_Ref495482154"/>
      <w:bookmarkStart w:id="222" w:name="_Toc34394279"/>
      <w:bookmarkStart w:id="223" w:name="_Toc184117018"/>
      <w:bookmarkStart w:id="224" w:name="_Toc236307330"/>
      <w:r w:rsidRPr="00EC120D">
        <w:t xml:space="preserve">Figure </w:t>
      </w:r>
      <w:r w:rsidRPr="004C388A">
        <w:fldChar w:fldCharType="begin"/>
      </w:r>
      <w:r w:rsidRPr="004C388A">
        <w:instrText xml:space="preserve"> SEQ Figure \* ARABIC </w:instrText>
      </w:r>
      <w:r w:rsidRPr="004C388A">
        <w:fldChar w:fldCharType="separate"/>
      </w:r>
      <w:r w:rsidR="00845676">
        <w:rPr>
          <w:noProof/>
        </w:rPr>
        <w:t>5</w:t>
      </w:r>
      <w:r w:rsidRPr="004C388A">
        <w:fldChar w:fldCharType="end"/>
      </w:r>
      <w:bookmarkEnd w:id="221"/>
      <w:r w:rsidRPr="00EC120D">
        <w:t xml:space="preserve"> – The OPC UA Information</w:t>
      </w:r>
      <w:r w:rsidRPr="00667BCF">
        <w:t xml:space="preserve"> Model </w:t>
      </w:r>
      <w:bookmarkEnd w:id="222"/>
      <w:r w:rsidR="00A008E6" w:rsidRPr="00EC120D">
        <w:t>notation</w:t>
      </w:r>
      <w:bookmarkEnd w:id="223"/>
      <w:bookmarkEnd w:id="224"/>
    </w:p>
    <w:p w14:paraId="4150B080" w14:textId="7CF0862B" w:rsidR="003C6085" w:rsidRPr="00EC120D" w:rsidRDefault="003C6085" w:rsidP="003C6085">
      <w:pPr>
        <w:pStyle w:val="PARAGRAPH"/>
        <w:rPr>
          <w:rFonts w:cs="Calibri"/>
        </w:rPr>
      </w:pPr>
      <w:r w:rsidRPr="00EC120D">
        <w:rPr>
          <w:rFonts w:cs="Calibri"/>
        </w:rPr>
        <w:lastRenderedPageBreak/>
        <w:t xml:space="preserve">A complete description of the different types of Nodes and References can be found in </w:t>
      </w:r>
      <w:r w:rsidRPr="00EC120D">
        <w:rPr>
          <w:rFonts w:cs="Calibri"/>
        </w:rPr>
        <w:fldChar w:fldCharType="begin"/>
      </w:r>
      <w:r w:rsidRPr="00EC120D">
        <w:rPr>
          <w:rFonts w:cs="Calibri"/>
        </w:rPr>
        <w:instrText xml:space="preserve"> REF UAPart3 \h </w:instrText>
      </w:r>
      <w:r w:rsidRPr="00EC120D">
        <w:rPr>
          <w:rFonts w:cs="Calibri"/>
        </w:rPr>
      </w:r>
      <w:r w:rsidRPr="00EC120D">
        <w:rPr>
          <w:rFonts w:cs="Calibri"/>
        </w:rPr>
        <w:fldChar w:fldCharType="separate"/>
      </w:r>
      <w:r w:rsidR="00845676">
        <w:t>OPC 10000-3, OPC Unified Architecture - Part 3: Address Space Model</w:t>
      </w:r>
      <w:r w:rsidRPr="00EC120D">
        <w:rPr>
          <w:rFonts w:cs="Calibri"/>
        </w:rPr>
        <w:fldChar w:fldCharType="end"/>
      </w:r>
      <w:r w:rsidRPr="00EC120D">
        <w:t xml:space="preserve"> and the base structure </w:t>
      </w:r>
      <w:r w:rsidRPr="00667BCF">
        <w:t xml:space="preserve">is described in </w:t>
      </w:r>
      <w:r w:rsidRPr="00EC120D">
        <w:rPr>
          <w:rFonts w:cs="Calibri"/>
        </w:rPr>
        <w:fldChar w:fldCharType="begin"/>
      </w:r>
      <w:r w:rsidRPr="00EC120D">
        <w:instrText xml:space="preserve"> REF UAPart5 \h </w:instrText>
      </w:r>
      <w:r w:rsidRPr="00EC120D">
        <w:rPr>
          <w:rFonts w:cs="Calibri"/>
        </w:rPr>
      </w:r>
      <w:r w:rsidRPr="00EC120D">
        <w:rPr>
          <w:rFonts w:cs="Calibri"/>
        </w:rPr>
        <w:fldChar w:fldCharType="separate"/>
      </w:r>
      <w:r w:rsidR="00845676">
        <w:t>OPC 10000-5, OPC Unified Architecture - Part 5: Information Model</w:t>
      </w:r>
      <w:r w:rsidRPr="00EC120D">
        <w:rPr>
          <w:rFonts w:cs="Calibri"/>
        </w:rPr>
        <w:fldChar w:fldCharType="end"/>
      </w:r>
      <w:r w:rsidRPr="00EC120D">
        <w:t>.</w:t>
      </w:r>
    </w:p>
    <w:p w14:paraId="4F8FE53B" w14:textId="1D8F9B24" w:rsidR="003C6085" w:rsidRPr="00EC120D" w:rsidRDefault="001A30EC" w:rsidP="003C6085">
      <w:pPr>
        <w:pStyle w:val="PARAGRAPH"/>
      </w:pPr>
      <w:r>
        <w:t xml:space="preserve">The </w:t>
      </w:r>
      <w:r w:rsidR="003C6085" w:rsidRPr="00EC120D">
        <w:t xml:space="preserve">OPC UA specification defines a very wide range of functionality in its basic information model. It is not required that all </w:t>
      </w:r>
      <w:r w:rsidR="003C6085" w:rsidRPr="00EC120D">
        <w:rPr>
          <w:i/>
        </w:rPr>
        <w:t>Clients</w:t>
      </w:r>
      <w:r w:rsidR="003C6085" w:rsidRPr="00EC120D">
        <w:t xml:space="preserve"> or </w:t>
      </w:r>
      <w:r w:rsidR="003C6085" w:rsidRPr="00EC120D">
        <w:rPr>
          <w:i/>
        </w:rPr>
        <w:t>Servers</w:t>
      </w:r>
      <w:r w:rsidR="003C6085" w:rsidRPr="00EC120D">
        <w:t xml:space="preserve"> support all functionality in the OPC UA specifications. OPC UA includes the concept of </w:t>
      </w:r>
      <w:r w:rsidR="003C6085" w:rsidRPr="00EC120D">
        <w:rPr>
          <w:i/>
        </w:rPr>
        <w:t>Profiles</w:t>
      </w:r>
      <w:r w:rsidR="003C6085" w:rsidRPr="00EC120D">
        <w:t xml:space="preserve">, which segment the functionality into testable certifiable units. This allows the definition of functional subsets (that are expected to be implemented) within a companion specification. The </w:t>
      </w:r>
      <w:r w:rsidR="003C6085" w:rsidRPr="00EC120D">
        <w:rPr>
          <w:i/>
        </w:rPr>
        <w:t>Profiles</w:t>
      </w:r>
      <w:r w:rsidR="003C6085" w:rsidRPr="00EC120D">
        <w:t xml:space="preserve"> do not restrict functionality, but generate requirements for a minimum set of functionalit</w:t>
      </w:r>
      <w:r>
        <w:t>ies</w:t>
      </w:r>
      <w:r w:rsidR="003C6085" w:rsidRPr="00EC120D">
        <w:t xml:space="preserve"> (see </w:t>
      </w:r>
      <w:r w:rsidR="003C6085" w:rsidRPr="00EC120D">
        <w:fldChar w:fldCharType="begin"/>
      </w:r>
      <w:r w:rsidR="003C6085" w:rsidRPr="00EC120D">
        <w:instrText xml:space="preserve"> REF UAPart7 \h </w:instrText>
      </w:r>
      <w:r w:rsidR="003C6085" w:rsidRPr="00EC120D">
        <w:fldChar w:fldCharType="separate"/>
      </w:r>
      <w:r w:rsidR="00845676">
        <w:t>OPC 10000-7, OPC Unified Architecture - Part 7: Profiles</w:t>
      </w:r>
      <w:r w:rsidR="003C6085" w:rsidRPr="00EC120D">
        <w:fldChar w:fldCharType="end"/>
      </w:r>
      <w:r w:rsidR="003C6085" w:rsidRPr="00EC120D">
        <w:t>)</w:t>
      </w:r>
      <w:r>
        <w:t>.</w:t>
      </w:r>
    </w:p>
    <w:p w14:paraId="61117E2E" w14:textId="0D09B9B9" w:rsidR="003C6085" w:rsidRPr="00EC120D" w:rsidRDefault="003C6085" w:rsidP="003C6085">
      <w:pPr>
        <w:pStyle w:val="Heading4"/>
      </w:pPr>
      <w:r w:rsidRPr="00EC120D">
        <w:t>Namespaces</w:t>
      </w:r>
    </w:p>
    <w:p w14:paraId="3FED12F4" w14:textId="77777777" w:rsidR="003C6085" w:rsidRPr="00EC120D" w:rsidRDefault="003C6085" w:rsidP="003C6085">
      <w:pPr>
        <w:pStyle w:val="PARAGRAPH"/>
      </w:pPr>
      <w:r w:rsidRPr="00EC120D">
        <w:t xml:space="preserve">OPC UA allows information from many different sources to be combined into a single coherent </w:t>
      </w:r>
      <w:r w:rsidRPr="00EC120D">
        <w:rPr>
          <w:i/>
        </w:rPr>
        <w:t>AddressSpace</w:t>
      </w:r>
      <w:r w:rsidRPr="00EC120D">
        <w:t xml:space="preserve">. Namespaces are used to make this possible by eliminating naming and id conflicts between information from different sources. Each namespace in OPC UA has a globally unique string called a NamespaceUri which identifies a naming authority and a locally unique integer called a </w:t>
      </w:r>
      <w:r w:rsidRPr="00EC120D">
        <w:rPr>
          <w:i/>
          <w:iCs/>
        </w:rPr>
        <w:t>NamespaceIndex</w:t>
      </w:r>
      <w:r w:rsidRPr="00EC120D">
        <w:t xml:space="preserve">, which is an index into the </w:t>
      </w:r>
      <w:r w:rsidRPr="00EC120D">
        <w:rPr>
          <w:i/>
        </w:rPr>
        <w:t>Server's</w:t>
      </w:r>
      <w:r w:rsidRPr="00EC120D">
        <w:t xml:space="preserve"> table of </w:t>
      </w:r>
      <w:r w:rsidRPr="00EC120D">
        <w:rPr>
          <w:i/>
          <w:iCs/>
        </w:rPr>
        <w:t>NamespaceUris</w:t>
      </w:r>
      <w:r w:rsidRPr="00EC120D">
        <w:t xml:space="preserve">. The </w:t>
      </w:r>
      <w:r w:rsidRPr="00EC120D">
        <w:rPr>
          <w:i/>
          <w:iCs/>
        </w:rPr>
        <w:t>NamespaceIndex</w:t>
      </w:r>
      <w:r w:rsidRPr="00EC120D">
        <w:t xml:space="preserve"> is unique only within the context of a </w:t>
      </w:r>
      <w:r w:rsidRPr="00EC120D">
        <w:rPr>
          <w:i/>
        </w:rPr>
        <w:t>Session</w:t>
      </w:r>
      <w:r w:rsidRPr="00EC120D">
        <w:t xml:space="preserve"> between an OPC UA </w:t>
      </w:r>
      <w:r w:rsidRPr="00EC120D">
        <w:rPr>
          <w:i/>
        </w:rPr>
        <w:t>Client</w:t>
      </w:r>
      <w:r w:rsidRPr="00EC120D">
        <w:t xml:space="preserve"> and an OPC UA </w:t>
      </w:r>
      <w:r w:rsidRPr="00EC120D">
        <w:rPr>
          <w:i/>
        </w:rPr>
        <w:t>Server</w:t>
      </w:r>
      <w:r w:rsidRPr="00EC120D">
        <w:t>- the </w:t>
      </w:r>
      <w:r w:rsidRPr="00EC120D">
        <w:rPr>
          <w:i/>
          <w:iCs/>
        </w:rPr>
        <w:t>NamespaceIndex </w:t>
      </w:r>
      <w:r w:rsidRPr="00EC120D">
        <w:t xml:space="preserve">can change between </w:t>
      </w:r>
      <w:r w:rsidRPr="00EC120D">
        <w:rPr>
          <w:i/>
        </w:rPr>
        <w:t>Sessions</w:t>
      </w:r>
      <w:r w:rsidRPr="00EC120D">
        <w:t xml:space="preserve"> and still identify the same item even though the NamespaceUri's location in the table has changed. The </w:t>
      </w:r>
      <w:r w:rsidRPr="00EC120D">
        <w:rPr>
          <w:i/>
        </w:rPr>
        <w:t>Services</w:t>
      </w:r>
      <w:r w:rsidRPr="00EC120D">
        <w:t xml:space="preserve"> defined for OPC UA use the </w:t>
      </w:r>
      <w:r w:rsidRPr="00EC120D">
        <w:rPr>
          <w:i/>
          <w:iCs/>
        </w:rPr>
        <w:t>NamespaceIndex</w:t>
      </w:r>
      <w:r w:rsidRPr="00EC120D">
        <w:t xml:space="preserve"> to specify the Namespace for qualified values.</w:t>
      </w:r>
    </w:p>
    <w:p w14:paraId="04FCFD07" w14:textId="4B850219" w:rsidR="003C6085" w:rsidRPr="00EC120D" w:rsidRDefault="003C6085" w:rsidP="003C6085">
      <w:pPr>
        <w:pStyle w:val="PARAGRAPH"/>
      </w:pPr>
      <w:r w:rsidRPr="00EC120D">
        <w:t xml:space="preserve">There are two types of structured values in OPC UA that are qualified with </w:t>
      </w:r>
      <w:r w:rsidRPr="00EC120D">
        <w:rPr>
          <w:i/>
          <w:iCs/>
        </w:rPr>
        <w:t>NamespaceIndexes</w:t>
      </w:r>
      <w:r w:rsidRPr="00EC120D">
        <w:t xml:space="preserve">: NodeIds and </w:t>
      </w:r>
      <w:r w:rsidRPr="00EC120D">
        <w:rPr>
          <w:i/>
          <w:iCs/>
        </w:rPr>
        <w:t>QualifiedNames</w:t>
      </w:r>
      <w:r w:rsidRPr="00EC120D">
        <w:t xml:space="preserve">. NodeIds are locally unique (and sometimes globally unique) identifiers for </w:t>
      </w:r>
      <w:r w:rsidRPr="00EC120D">
        <w:rPr>
          <w:i/>
        </w:rPr>
        <w:t>Nodes</w:t>
      </w:r>
      <w:r w:rsidRPr="00EC120D">
        <w:t>. The same globally unique </w:t>
      </w:r>
      <w:r w:rsidRPr="00EC120D">
        <w:rPr>
          <w:i/>
          <w:iCs/>
        </w:rPr>
        <w:t>NodeId </w:t>
      </w:r>
      <w:r w:rsidRPr="00EC120D">
        <w:t xml:space="preserve">can be used as the identifier in a node in many </w:t>
      </w:r>
      <w:r w:rsidRPr="00EC120D">
        <w:rPr>
          <w:i/>
        </w:rPr>
        <w:t>Servers</w:t>
      </w:r>
      <w:r w:rsidRPr="00EC120D">
        <w:t xml:space="preserve"> – the node's instance data </w:t>
      </w:r>
      <w:r w:rsidR="0073304E">
        <w:t>can</w:t>
      </w:r>
      <w:r w:rsidRPr="00EC120D">
        <w:t xml:space="preserve"> vary but its semantic meaning is the same regardless of the </w:t>
      </w:r>
      <w:r w:rsidRPr="00EC120D">
        <w:rPr>
          <w:i/>
        </w:rPr>
        <w:t>Server</w:t>
      </w:r>
      <w:r w:rsidRPr="00EC120D">
        <w:t xml:space="preserve"> it appears in. This means </w:t>
      </w:r>
      <w:r w:rsidRPr="00EC120D">
        <w:rPr>
          <w:i/>
          <w:iCs/>
        </w:rPr>
        <w:t>Clients</w:t>
      </w:r>
      <w:r w:rsidRPr="00EC120D">
        <w:t xml:space="preserve"> can have built-in knowledge of of what the data means in these </w:t>
      </w:r>
      <w:r w:rsidRPr="00EC120D">
        <w:rPr>
          <w:i/>
        </w:rPr>
        <w:t>Nodes</w:t>
      </w:r>
      <w:r w:rsidRPr="00EC120D">
        <w:t xml:space="preserve">. OPC UA </w:t>
      </w:r>
      <w:r w:rsidRPr="00EC120D">
        <w:rPr>
          <w:i/>
        </w:rPr>
        <w:t>Information Models</w:t>
      </w:r>
      <w:r w:rsidRPr="00EC120D">
        <w:t xml:space="preserve"> generally define globally unique </w:t>
      </w:r>
      <w:r w:rsidRPr="00EC120D">
        <w:rPr>
          <w:i/>
        </w:rPr>
        <w:t>NodeIds</w:t>
      </w:r>
      <w:r w:rsidRPr="00EC120D">
        <w:t xml:space="preserve"> for the </w:t>
      </w:r>
      <w:r w:rsidRPr="00EC120D">
        <w:rPr>
          <w:i/>
        </w:rPr>
        <w:t>TypeDefinitions</w:t>
      </w:r>
      <w:r w:rsidRPr="00EC120D">
        <w:t xml:space="preserve"> defined by the </w:t>
      </w:r>
      <w:r w:rsidRPr="00EC120D">
        <w:rPr>
          <w:i/>
        </w:rPr>
        <w:t>Information Model</w:t>
      </w:r>
      <w:r w:rsidRPr="00EC120D">
        <w:t>.</w:t>
      </w:r>
    </w:p>
    <w:p w14:paraId="7883959C" w14:textId="77777777" w:rsidR="003C6085" w:rsidRPr="00EC120D" w:rsidRDefault="003C6085" w:rsidP="003C6085">
      <w:pPr>
        <w:pStyle w:val="PARAGRAPH"/>
      </w:pPr>
      <w:r w:rsidRPr="00EC120D">
        <w:t xml:space="preserve">QualifiedNames are non-localized names qualified with a Namespace. They are used for the </w:t>
      </w:r>
      <w:r w:rsidRPr="00EC120D">
        <w:rPr>
          <w:i/>
        </w:rPr>
        <w:t>BrowseNames</w:t>
      </w:r>
      <w:r w:rsidRPr="00EC120D">
        <w:t xml:space="preserve"> of </w:t>
      </w:r>
      <w:r w:rsidRPr="00EC120D">
        <w:rPr>
          <w:i/>
        </w:rPr>
        <w:t>Nodes</w:t>
      </w:r>
      <w:r w:rsidRPr="00EC120D">
        <w:t xml:space="preserve"> and allow the same names to be used by different information models without conflict. </w:t>
      </w:r>
      <w:r w:rsidRPr="00EC120D">
        <w:rPr>
          <w:i/>
        </w:rPr>
        <w:t>TypeDefinitions</w:t>
      </w:r>
      <w:r w:rsidRPr="00EC120D">
        <w:t xml:space="preserve"> are not allowed to have children with duplicate </w:t>
      </w:r>
      <w:r w:rsidRPr="00EC120D">
        <w:rPr>
          <w:i/>
        </w:rPr>
        <w:t>BrowseNames</w:t>
      </w:r>
      <w:r w:rsidRPr="00EC120D">
        <w:t>; however, instances do not have that restriction.</w:t>
      </w:r>
    </w:p>
    <w:p w14:paraId="6A08A781" w14:textId="16EA91EE" w:rsidR="00C90BF8" w:rsidRPr="00EC120D" w:rsidRDefault="003C6085" w:rsidP="003C6085">
      <w:pPr>
        <w:pStyle w:val="Heading4"/>
      </w:pPr>
      <w:r w:rsidRPr="00EC120D">
        <w:t>Companion Specifications</w:t>
      </w:r>
    </w:p>
    <w:p w14:paraId="77E223F5" w14:textId="77777777" w:rsidR="000E4B7A" w:rsidRPr="00EC120D" w:rsidRDefault="000E4B7A" w:rsidP="000E4B7A">
      <w:pPr>
        <w:pStyle w:val="PARAGRAPH"/>
      </w:pPr>
      <w:r w:rsidRPr="00EC120D">
        <w:t xml:space="preserve">An OPC UA companion specification for an industry specific vertical market describes an </w:t>
      </w:r>
      <w:r w:rsidRPr="00EC120D">
        <w:rPr>
          <w:i/>
        </w:rPr>
        <w:t>Information Model</w:t>
      </w:r>
      <w:r w:rsidRPr="00EC120D">
        <w:t xml:space="preserve"> by defining </w:t>
      </w:r>
      <w:r w:rsidRPr="00EC120D">
        <w:rPr>
          <w:i/>
        </w:rPr>
        <w:t>ObjectTypes</w:t>
      </w:r>
      <w:r w:rsidRPr="00EC120D">
        <w:t xml:space="preserve">, </w:t>
      </w:r>
      <w:r w:rsidRPr="00EC120D">
        <w:rPr>
          <w:i/>
        </w:rPr>
        <w:t>VariableTypes</w:t>
      </w:r>
      <w:r w:rsidRPr="00EC120D">
        <w:t xml:space="preserve">, </w:t>
      </w:r>
      <w:r w:rsidRPr="00EC120D">
        <w:rPr>
          <w:i/>
        </w:rPr>
        <w:t>DataTypes</w:t>
      </w:r>
      <w:r w:rsidRPr="00EC120D">
        <w:t xml:space="preserve"> and </w:t>
      </w:r>
      <w:r w:rsidRPr="00EC120D">
        <w:rPr>
          <w:i/>
        </w:rPr>
        <w:t>ReferenceTypes</w:t>
      </w:r>
      <w:r w:rsidRPr="00EC120D">
        <w:t xml:space="preserve"> that represent the concepts used in the vertical market, and potentially also well-defined Objects as entry points into the AddressSpace.</w:t>
      </w:r>
    </w:p>
    <w:p w14:paraId="398A594D" w14:textId="77777777" w:rsidR="000E4B7A" w:rsidRPr="00EC120D" w:rsidRDefault="000E4B7A" w:rsidP="000E4B7A">
      <w:pPr>
        <w:pStyle w:val="PARAGRAPH"/>
      </w:pPr>
    </w:p>
    <w:p w14:paraId="557E6210" w14:textId="44A2C048" w:rsidR="000E4B7A" w:rsidRPr="00EC120D" w:rsidRDefault="000E4B7A" w:rsidP="000E4B7A">
      <w:pPr>
        <w:pStyle w:val="Heading1"/>
      </w:pPr>
      <w:bookmarkStart w:id="225" w:name="_Toc184116984"/>
      <w:bookmarkStart w:id="226" w:name="_Clause_c5"/>
      <w:bookmarkStart w:id="227" w:name="_Toc236307261"/>
      <w:r w:rsidRPr="00EC120D">
        <w:t xml:space="preserve">Use </w:t>
      </w:r>
      <w:r w:rsidR="00BE7277" w:rsidRPr="00EC120D">
        <w:t>c</w:t>
      </w:r>
      <w:r w:rsidRPr="00EC120D">
        <w:t>ases</w:t>
      </w:r>
      <w:bookmarkEnd w:id="225"/>
      <w:bookmarkEnd w:id="226"/>
      <w:bookmarkEnd w:id="227"/>
    </w:p>
    <w:p w14:paraId="322CB81B" w14:textId="77777777" w:rsidR="00B8253F" w:rsidRDefault="000B5CD4">
      <w:pPr>
        <w:pStyle w:val="PARAGRAPH"/>
      </w:pPr>
      <w:r>
        <w:t>Arrow is for the work OPC UA record-at-a-time delivery serves badly: reading many values of a few signals, and handing them to something that analyses rather than controls.</w:t>
      </w:r>
    </w:p>
    <w:p w14:paraId="789FA7C4" w14:textId="77777777" w:rsidR="00B8253F" w:rsidRDefault="000B5CD4">
      <w:pPr>
        <w:pStyle w:val="PARAGRAPH"/>
      </w:pPr>
      <w:r>
        <w:t>Historian and analytics. A query for a month of a few dozen signals returns as a stream of record batches, in the layout an analytical engine already uses, so the consumer neither parses each value nor reshapes rows into columns before it can begin.</w:t>
      </w:r>
    </w:p>
    <w:p w14:paraId="1FF400BE" w14:textId="77777777" w:rsidR="00B8253F" w:rsidRDefault="000B5CD4">
      <w:pPr>
        <w:pStyle w:val="PARAGRAPH"/>
      </w:pPr>
      <w:r>
        <w:lastRenderedPageBreak/>
        <w:t>High-rate PubSub. A publisher that would otherwise emit a message per sample emits a batch covering an interval, which amortises the header and the framing over many samples and keeps the columnar layout intact end to end.</w:t>
      </w:r>
    </w:p>
    <w:p w14:paraId="6ECD3A49" w14:textId="77777777" w:rsidR="00B8253F" w:rsidRDefault="000B5CD4">
      <w:pPr>
        <w:pStyle w:val="PARAGRAPH"/>
      </w:pPr>
      <w:r>
        <w:t>Interchange with the wider data ecosystem. The encoded form is consumed directly by tools that already speak Arrow, without an intermediate conversion that would have to be written, maintained and trusted.</w:t>
      </w:r>
    </w:p>
    <w:p w14:paraId="5241E460" w14:textId="77777777" w:rsidR="00B8253F" w:rsidRDefault="000B5CD4">
      <w:pPr>
        <w:pStyle w:val="PARAGRAPH"/>
      </w:pPr>
      <w:r>
        <w:t>Arrow is not a replacement for the OPC UA binary encoding in the request-response path, where a single value is wanted at once and a columnar layout has nothing to amortise over.</w:t>
      </w:r>
    </w:p>
    <w:p w14:paraId="1C9E1362" w14:textId="11C9A06E" w:rsidR="000E4B7A" w:rsidRPr="00EC120D" w:rsidRDefault="000E4B7A" w:rsidP="000E4B7A">
      <w:pPr>
        <w:pStyle w:val="Heading1"/>
      </w:pPr>
      <w:bookmarkStart w:id="228" w:name="_Toc442691855"/>
      <w:bookmarkStart w:id="229" w:name="_Toc29911984"/>
      <w:bookmarkStart w:id="230" w:name="_Toc184116985"/>
      <w:bookmarkStart w:id="231" w:name="_Clause_c6"/>
      <w:bookmarkStart w:id="232" w:name="_Toc236307262"/>
      <w:r w:rsidRPr="00EC120D">
        <w:rPr>
          <w:color w:val="FF0000"/>
        </w:rPr>
        <w:t>Arrow Encoding information model overview</w:t>
      </w:r>
      <w:bookmarkEnd w:id="228"/>
      <w:bookmarkEnd w:id="229"/>
      <w:bookmarkEnd w:id="230"/>
      <w:bookmarkEnd w:id="231"/>
      <w:bookmarkEnd w:id="232"/>
    </w:p>
    <w:p w14:paraId="44E31968" w14:textId="77777777" w:rsidR="00B8253F" w:rsidRDefault="000B5CD4">
      <w:pPr>
        <w:pStyle w:val="Heading2"/>
      </w:pPr>
      <w:bookmarkStart w:id="233" w:name="_Clause_c6_1"/>
      <w:bookmarkStart w:id="234" w:name="_Toc236307263"/>
      <w:r>
        <w:t>Where Arrow fits</w:t>
      </w:r>
      <w:bookmarkEnd w:id="233"/>
      <w:bookmarkEnd w:id="234"/>
    </w:p>
    <w:p w14:paraId="57527F26" w14:textId="04B5F33F" w:rsidR="00B8253F" w:rsidRDefault="000B5CD4">
      <w:pPr>
        <w:pStyle w:val="PARAGRAPH"/>
      </w:pPr>
      <w:r>
        <w:t xml:space="preserve">OPC UA separates a value's </w:t>
      </w:r>
      <w:r>
        <w:rPr>
          <w:b/>
        </w:rPr>
        <w:t>DataType</w:t>
      </w:r>
      <w:r>
        <w:t xml:space="preserve"> (its structure, from the DataTypeDefinition) from its </w:t>
      </w:r>
      <w:r>
        <w:rPr>
          <w:b/>
        </w:rPr>
        <w:t>DataEncoding</w:t>
      </w:r>
      <w:r>
        <w:t xml:space="preserve"> (its serialization). OPC 10000-6 defines the Binary, XML and JSON DataEncodings, each exposed as a </w:t>
      </w:r>
      <w:r>
        <w:rPr>
          <w:b/>
        </w:rPr>
        <w:t>DataTypeEncoding</w:t>
      </w:r>
      <w:r>
        <w:t xml:space="preserve"> Object linked from the DataType with </w:t>
      </w:r>
      <w:r>
        <w:rPr>
          <w:rStyle w:val="VARIABLE"/>
        </w:rPr>
        <w:t>HasEncoding</w:t>
      </w:r>
      <w:r>
        <w:t xml:space="preserve">. This specification adds </w:t>
      </w:r>
      <w:r>
        <w:rPr>
          <w:b/>
        </w:rPr>
        <w:t>Default Arrow</w:t>
      </w:r>
      <w:r>
        <w:t xml:space="preserve"> as a further DataTypeEncoding for columnar interchange. There is </w:t>
      </w:r>
      <w:r>
        <w:rPr>
          <w:b/>
        </w:rPr>
        <w:t>one canonical form</w:t>
      </w:r>
      <w:r>
        <w:t xml:space="preserve"> per OPC UA DataType (</w:t>
      </w:r>
      <w:r>
        <w:fldChar w:fldCharType="begin"/>
      </w:r>
      <w:r>
        <w:instrText xml:space="preserve"> REF _Clause_c6_4 \r \h </w:instrText>
      </w:r>
      <w:r>
        <w:fldChar w:fldCharType="separate"/>
      </w:r>
      <w:r w:rsidR="00845676">
        <w:t>6.4</w:t>
      </w:r>
      <w:r>
        <w:fldChar w:fldCharType="end"/>
      </w:r>
      <w:r>
        <w:t>): encoders shall not choose alternative Arrow layouts for the same DataType. This draft describes the encoding Object but does not assign NodeIds.</w:t>
      </w:r>
    </w:p>
    <w:p w14:paraId="12E4C2E1" w14:textId="77777777" w:rsidR="00B8253F" w:rsidRDefault="000B5CD4">
      <w:pPr>
        <w:pStyle w:val="Heading2"/>
      </w:pPr>
      <w:bookmarkStart w:id="235" w:name="_Clause_c6_2"/>
      <w:bookmarkStart w:id="236" w:name="_Toc236307264"/>
      <w:r>
        <w:t>Columnar model, IPC framing and endianness</w:t>
      </w:r>
      <w:bookmarkEnd w:id="235"/>
      <w:bookmarkEnd w:id="236"/>
    </w:p>
    <w:p w14:paraId="6D14DEB1" w14:textId="1155EE3A" w:rsidR="00B8253F" w:rsidRDefault="000B5CD4">
      <w:pPr>
        <w:pStyle w:val="PARAGRAPH"/>
      </w:pPr>
      <w:r>
        <w:t xml:space="preserve">Arrow is a </w:t>
      </w:r>
      <w:r>
        <w:rPr>
          <w:b/>
        </w:rPr>
        <w:t>columnar</w:t>
      </w:r>
      <w:r>
        <w:t xml:space="preserve"> format: values of one type are stored in a typed Array with a </w:t>
      </w:r>
      <w:r>
        <w:rPr>
          <w:b/>
        </w:rPr>
        <w:t>validity bitmap</w:t>
      </w:r>
      <w:r>
        <w:t xml:space="preserve"> (nulls), and — for variable-length types — an </w:t>
      </w:r>
      <w:r>
        <w:rPr>
          <w:b/>
        </w:rPr>
        <w:t>offsets</w:t>
      </w:r>
      <w:r>
        <w:t xml:space="preserve"> buffer plus a </w:t>
      </w:r>
      <w:r>
        <w:rPr>
          <w:b/>
        </w:rPr>
        <w:t>data</w:t>
      </w:r>
      <w:r>
        <w:t xml:space="preserve"> buffer. Multi-byte values in Arrow buffers are </w:t>
      </w:r>
      <w:r>
        <w:rPr>
          <w:b/>
        </w:rPr>
        <w:t>little-endian</w:t>
      </w:r>
      <w:r>
        <w:t xml:space="preserve"> per the Arrow columnar format. A batch of samples is an Arrow </w:t>
      </w:r>
      <w:r>
        <w:rPr>
          <w:b/>
        </w:rPr>
        <w:t>RecordBatch</w:t>
      </w:r>
      <w:r>
        <w:t xml:space="preserve"> (one column per field); a self-contained </w:t>
      </w:r>
      <w:r>
        <w:rPr>
          <w:b/>
        </w:rPr>
        <w:t>IPC stream</w:t>
      </w:r>
      <w:r>
        <w:t xml:space="preserve"> prefixes a </w:t>
      </w:r>
      <w:r>
        <w:rPr>
          <w:b/>
        </w:rPr>
        <w:t>Schema</w:t>
      </w:r>
      <w:r>
        <w:t xml:space="preserve"> message before its RecordBatches, an </w:t>
      </w:r>
      <w:r>
        <w:rPr>
          <w:b/>
        </w:rPr>
        <w:t>IPC file</w:t>
      </w:r>
      <w:r>
        <w:t xml:space="preserve"> adds a random-access footer, and a </w:t>
      </w:r>
      <w:r>
        <w:rPr>
          <w:b/>
        </w:rPr>
        <w:t>bare RecordBatch</w:t>
      </w:r>
      <w:r>
        <w:t xml:space="preserve"> (</w:t>
      </w:r>
      <w:r>
        <w:rPr>
          <w:rStyle w:val="VARIABLE"/>
        </w:rPr>
        <w:t>batch</w:t>
      </w:r>
      <w:r>
        <w:t xml:space="preserve">) omits the schema and resolves it out of band by </w:t>
      </w:r>
      <w:r>
        <w:rPr>
          <w:b/>
        </w:rPr>
        <w:t>SchemaId</w:t>
      </w:r>
      <w:r>
        <w:t xml:space="preserve"> (</w:t>
      </w:r>
      <w:r>
        <w:fldChar w:fldCharType="begin"/>
      </w:r>
      <w:r>
        <w:instrText xml:space="preserve"> REF _Clause_c6_5 \r \h </w:instrText>
      </w:r>
      <w:r>
        <w:fldChar w:fldCharType="separate"/>
      </w:r>
      <w:r w:rsidR="00845676">
        <w:t>6.5</w:t>
      </w:r>
      <w:r>
        <w:fldChar w:fldCharType="end"/>
      </w:r>
      <w:r>
        <w:t xml:space="preserve">). These are </w:t>
      </w:r>
      <w:r>
        <w:rPr>
          <w:b/>
        </w:rPr>
        <w:t>framing</w:t>
      </w:r>
      <w:r>
        <w:t xml:space="preserve"> options over the identical canonical column layout, not encoding variants.</w:t>
      </w:r>
    </w:p>
    <w:p w14:paraId="54B02BE7" w14:textId="77777777" w:rsidR="00B8253F" w:rsidRDefault="000B5CD4">
      <w:pPr>
        <w:pStyle w:val="Heading2"/>
      </w:pPr>
      <w:bookmarkStart w:id="237" w:name="_Clause_c6_3"/>
      <w:bookmarkStart w:id="238" w:name="_Toc236307265"/>
      <w:r>
        <w:t>Schema identity and reversibility</w:t>
      </w:r>
      <w:bookmarkEnd w:id="237"/>
      <w:bookmarkEnd w:id="238"/>
    </w:p>
    <w:p w14:paraId="059123A6" w14:textId="3D042902" w:rsidR="00B8253F" w:rsidRDefault="000B5CD4">
      <w:pPr>
        <w:pStyle w:val="PARAGRAPH"/>
      </w:pPr>
      <w:r>
        <w:t xml:space="preserve">Because Arrow data is only interpretable with its schema, this mapping identifies each schema by a </w:t>
      </w:r>
      <w:r>
        <w:rPr>
          <w:b/>
        </w:rPr>
        <w:t>SchemaId</w:t>
      </w:r>
      <w:r>
        <w:t xml:space="preserve"> — the first 8 bytes of SHA-256 over the serialized Arrow </w:t>
      </w:r>
      <w:r>
        <w:rPr>
          <w:rStyle w:val="VARIABLE"/>
        </w:rPr>
        <w:t>Schema</w:t>
      </w:r>
      <w:r>
        <w:t xml:space="preserve"> bytes (</w:t>
      </w:r>
      <w:r>
        <w:fldChar w:fldCharType="begin"/>
      </w:r>
      <w:r>
        <w:instrText xml:space="preserve"> REF _Clause_c6_4 \r \h </w:instrText>
      </w:r>
      <w:r>
        <w:fldChar w:fldCharType="separate"/>
      </w:r>
      <w:r w:rsidR="00845676">
        <w:t>6.4</w:t>
      </w:r>
      <w:r>
        <w:fldChar w:fldCharType="end"/>
      </w:r>
      <w:r>
        <w:t xml:space="preserve">) — so producers and consumers agree on the exact schema without carrying it in every bare-RecordBatch message. The mapping is </w:t>
      </w:r>
      <w:r>
        <w:rPr>
          <w:b/>
        </w:rPr>
        <w:t>reversible</w:t>
      </w:r>
      <w:r>
        <w:t xml:space="preserve">: null-vs-empty distinctions (validity bitmap vs zero-length), unsigned integer bit patterns, signed zero and the exact OPC UA runtime type of a Variant all round-trip. A receiver that must decode a bare RecordBatch before receiving the schema resolves the SchemaId from a cache, an announcement, or a schema registry such as the one in </w:t>
      </w:r>
      <w:r>
        <w:rPr>
          <w:rStyle w:val="VARIABLE"/>
        </w:rPr>
        <w:t>../schema-registry/OPC-UA-Schema-Registry.md</w:t>
      </w:r>
      <w:r>
        <w:t>.</w:t>
      </w:r>
    </w:p>
    <w:p w14:paraId="2C114BE8" w14:textId="77777777" w:rsidR="00B8253F" w:rsidRDefault="000B5CD4">
      <w:pPr>
        <w:pStyle w:val="Heading2"/>
      </w:pPr>
      <w:bookmarkStart w:id="239" w:name="_Clause_c6_4"/>
      <w:bookmarkStart w:id="240" w:name="_Toc236307266"/>
      <w:r>
        <w:t>OPC UA Arrow DataEncoding</w:t>
      </w:r>
      <w:bookmarkEnd w:id="239"/>
      <w:bookmarkEnd w:id="240"/>
    </w:p>
    <w:p w14:paraId="2E99CA64" w14:textId="77777777" w:rsidR="00B8253F" w:rsidRDefault="000B5CD4">
      <w:pPr>
        <w:pStyle w:val="Heading3"/>
      </w:pPr>
      <w:bookmarkStart w:id="241" w:name="_Clause_c6_4_1"/>
      <w:bookmarkStart w:id="242" w:name="_Toc236307267"/>
      <w:r>
        <w:t>OPC UA Arrow</w:t>
      </w:r>
      <w:bookmarkEnd w:id="241"/>
      <w:bookmarkEnd w:id="242"/>
    </w:p>
    <w:p w14:paraId="5CF62043" w14:textId="77777777" w:rsidR="00B8253F" w:rsidRDefault="000B5CD4">
      <w:pPr>
        <w:pStyle w:val="PARAGRAPH"/>
      </w:pPr>
      <w:r>
        <w:t xml:space="preserve">OPC UA Arrow maps each OPC UA DataType to one Apache Arrow </w:t>
      </w:r>
      <w:r>
        <w:rPr>
          <w:rStyle w:val="VARIABLE"/>
        </w:rPr>
        <w:t>DataType</w:t>
      </w:r>
      <w:r>
        <w:t xml:space="preserve">. A value encoded by this mapping is a length-1 Arrow Array with that </w:t>
      </w:r>
      <w:r>
        <w:rPr>
          <w:rStyle w:val="VARIABLE"/>
        </w:rPr>
        <w:t>DataType</w:t>
      </w:r>
      <w:r>
        <w:t xml:space="preserve">. When used by OPC UA PubSub, the same </w:t>
      </w:r>
      <w:r>
        <w:rPr>
          <w:rStyle w:val="VARIABLE"/>
        </w:rPr>
        <w:t>DataType</w:t>
      </w:r>
      <w:r>
        <w:t xml:space="preserve"> is used as the column type for the corresponding DataSet field.</w:t>
      </w:r>
    </w:p>
    <w:p w14:paraId="6940A48C" w14:textId="77777777" w:rsidR="00B8253F" w:rsidRDefault="000B5CD4">
      <w:pPr>
        <w:pStyle w:val="Heading4"/>
      </w:pPr>
      <w:bookmarkStart w:id="243" w:name="_Clause_c6_4_1_1"/>
      <w:r>
        <w:t>General rules</w:t>
      </w:r>
      <w:bookmarkEnd w:id="243"/>
    </w:p>
    <w:p w14:paraId="6FF57283" w14:textId="77777777" w:rsidR="00B8253F" w:rsidRDefault="000B5CD4">
      <w:pPr>
        <w:pStyle w:val="PARAGRAPH"/>
      </w:pPr>
      <w:r>
        <w:t xml:space="preserve">Null OPC UA values shall be encoded as Arrow null slots using the native validity bitmap. Empty strings, empty ByteStrings and empty lists shall be encoded as present non-null slots with zero length content. Optional Structure fields shall use </w:t>
      </w:r>
      <w:r>
        <w:rPr>
          <w:rStyle w:val="VARIABLE"/>
        </w:rPr>
        <w:t>struct&lt;present:bool, value:T&gt;</w:t>
      </w:r>
      <w:r>
        <w:t xml:space="preserve"> so an absent optional field (</w:t>
      </w:r>
      <w:r>
        <w:rPr>
          <w:rStyle w:val="VARIABLE"/>
        </w:rPr>
        <w:t>present=false</w:t>
      </w:r>
      <w:r>
        <w:t>) is distinct from a present field whose value is null (</w:t>
      </w:r>
      <w:r>
        <w:rPr>
          <w:rStyle w:val="VARIABLE"/>
        </w:rPr>
        <w:t>present=true, value=null</w:t>
      </w:r>
      <w:r>
        <w:t>).</w:t>
      </w:r>
    </w:p>
    <w:p w14:paraId="3636FBC2" w14:textId="77777777" w:rsidR="00B8253F" w:rsidRDefault="000B5CD4">
      <w:pPr>
        <w:pStyle w:val="PARAGRAPH"/>
      </w:pPr>
      <w:r>
        <w:lastRenderedPageBreak/>
        <w:t xml:space="preserve">Arrow IPC stream content shall use media type </w:t>
      </w:r>
      <w:r>
        <w:rPr>
          <w:rStyle w:val="VARIABLE"/>
        </w:rPr>
        <w:t>application/vnd.apache.arrow.stream</w:t>
      </w:r>
      <w:r>
        <w:t xml:space="preserve">. Arrow IPC file content shall use media type </w:t>
      </w:r>
      <w:r>
        <w:rPr>
          <w:rStyle w:val="VARIABLE"/>
        </w:rPr>
        <w:t>application/vnd.apache.arrow.file</w:t>
      </w:r>
      <w:r>
        <w:t>.</w:t>
      </w:r>
    </w:p>
    <w:p w14:paraId="7665182A" w14:textId="77777777" w:rsidR="00B8253F" w:rsidRDefault="000B5CD4">
      <w:pPr>
        <w:pStyle w:val="PARAGRAPH"/>
      </w:pPr>
      <w:r>
        <w:t xml:space="preserve">OPC UA DataTypes that support DataTypeEncoding Objects may describe a </w:t>
      </w:r>
      <w:r>
        <w:rPr>
          <w:rStyle w:val="VARIABLE"/>
        </w:rPr>
        <w:t>Default Arrow</w:t>
      </w:r>
      <w:r>
        <w:t xml:space="preserve"> DataTypeEncoding Node. This draft describes that Node but does not allocate final NodeIds.</w:t>
      </w:r>
    </w:p>
    <w:p w14:paraId="1F5D0988" w14:textId="77777777" w:rsidR="00B8253F" w:rsidRDefault="000B5CD4">
      <w:pPr>
        <w:pStyle w:val="Heading4"/>
      </w:pPr>
      <w:bookmarkStart w:id="244" w:name="_Clause_c6_4_1_2"/>
      <w:r>
        <w:t>Built-in DataTypes</w:t>
      </w:r>
      <w:bookmarkEnd w:id="244"/>
    </w:p>
    <w:p w14:paraId="4F436D10" w14:textId="77777777" w:rsidR="00B8253F" w:rsidRDefault="000B5CD4">
      <w:pPr>
        <w:pStyle w:val="PARAGRAPH"/>
      </w:pPr>
      <w:r>
        <w:t>For generated per-type schemas and examples, see Annex A.</w:t>
      </w:r>
    </w:p>
    <w:p w14:paraId="68BBE3AA" w14:textId="4991ED58" w:rsidR="00B8253F" w:rsidRDefault="000B5CD4">
      <w:pPr>
        <w:pStyle w:val="TABLE-title"/>
      </w:pPr>
      <w:bookmarkStart w:id="245" w:name="_Tab_built_in_datatypes_tab1"/>
      <w:bookmarkStart w:id="246" w:name="_Toc236307348"/>
      <w:r>
        <w:lastRenderedPageBreak/>
        <w:t xml:space="preserve">Table </w:t>
      </w:r>
      <w:r>
        <w:fldChar w:fldCharType="begin"/>
      </w:r>
      <w:r>
        <w:instrText xml:space="preserve"> SEQ Table \* ARABIC </w:instrText>
      </w:r>
      <w:r>
        <w:fldChar w:fldCharType="separate"/>
      </w:r>
      <w:r w:rsidR="00845676">
        <w:rPr>
          <w:noProof/>
        </w:rPr>
        <w:t>15</w:t>
      </w:r>
      <w:r>
        <w:fldChar w:fldCharType="end"/>
      </w:r>
      <w:r>
        <w:t xml:space="preserve"> – Built-in DataTypes</w:t>
      </w:r>
      <w:bookmarkEnd w:id="245"/>
      <w:bookmarkEnd w:id="24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B8253F" w14:paraId="14970B5C"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0B19DD55" w14:textId="77777777" w:rsidR="00B8253F" w:rsidRDefault="000B5CD4">
            <w:pPr>
              <w:pStyle w:val="TableText"/>
            </w:pPr>
            <w:r>
              <w:lastRenderedPageBreak/>
              <w:t>OPC UA Built-in DataType</w:t>
            </w:r>
          </w:p>
        </w:tc>
        <w:tc>
          <w:tcPr>
            <w:tcW w:w="2975" w:type="dxa"/>
            <w:tcBorders>
              <w:top w:val="single" w:sz="4" w:space="0" w:color="auto"/>
              <w:left w:val="single" w:sz="4" w:space="0" w:color="auto"/>
              <w:bottom w:val="double" w:sz="4" w:space="0" w:color="auto"/>
              <w:right w:val="single" w:sz="4" w:space="0" w:color="auto"/>
            </w:tcBorders>
          </w:tcPr>
          <w:p w14:paraId="7A4CC0EB" w14:textId="77777777" w:rsidR="00B8253F" w:rsidRDefault="000B5CD4">
            <w:pPr>
              <w:pStyle w:val="TableText"/>
            </w:pPr>
            <w:r>
              <w:t xml:space="preserve">Arrow </w:t>
            </w:r>
            <w:r>
              <w:rPr>
                <w:rStyle w:val="VARIABLE"/>
              </w:rPr>
              <w:t>DataType</w:t>
            </w:r>
          </w:p>
        </w:tc>
        <w:tc>
          <w:tcPr>
            <w:tcW w:w="2976" w:type="dxa"/>
            <w:tcBorders>
              <w:top w:val="single" w:sz="4" w:space="0" w:color="auto"/>
              <w:left w:val="single" w:sz="4" w:space="0" w:color="auto"/>
              <w:bottom w:val="double" w:sz="4" w:space="0" w:color="auto"/>
              <w:right w:val="single" w:sz="4" w:space="0" w:color="auto"/>
            </w:tcBorders>
          </w:tcPr>
          <w:p w14:paraId="6D91FCAB" w14:textId="77777777" w:rsidR="00B8253F" w:rsidRDefault="000B5CD4">
            <w:pPr>
              <w:pStyle w:val="TableText"/>
            </w:pPr>
            <w:r>
              <w:t>Canonical notes</w:t>
            </w:r>
          </w:p>
        </w:tc>
      </w:tr>
      <w:tr w:rsidR="00B8253F" w14:paraId="5D4F14C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19B76CE" w14:textId="77777777" w:rsidR="00B8253F" w:rsidRDefault="000B5CD4">
            <w:pPr>
              <w:pStyle w:val="TableText"/>
            </w:pPr>
            <w:r>
              <w:t>Boolean</w:t>
            </w:r>
          </w:p>
        </w:tc>
        <w:tc>
          <w:tcPr>
            <w:tcW w:w="2975" w:type="dxa"/>
            <w:tcBorders>
              <w:top w:val="single" w:sz="4" w:space="0" w:color="auto"/>
              <w:left w:val="single" w:sz="4" w:space="0" w:color="auto"/>
              <w:bottom w:val="single" w:sz="4" w:space="0" w:color="auto"/>
              <w:right w:val="single" w:sz="4" w:space="0" w:color="auto"/>
            </w:tcBorders>
          </w:tcPr>
          <w:p w14:paraId="44298105" w14:textId="77777777" w:rsidR="00B8253F" w:rsidRDefault="000B5CD4">
            <w:pPr>
              <w:pStyle w:val="TableText"/>
            </w:pPr>
            <w:r>
              <w:rPr>
                <w:rStyle w:val="VARIABLE"/>
              </w:rPr>
              <w:t>bool</w:t>
            </w:r>
          </w:p>
        </w:tc>
        <w:tc>
          <w:tcPr>
            <w:tcW w:w="2976" w:type="dxa"/>
            <w:tcBorders>
              <w:top w:val="single" w:sz="4" w:space="0" w:color="auto"/>
              <w:left w:val="single" w:sz="4" w:space="0" w:color="auto"/>
              <w:bottom w:val="single" w:sz="4" w:space="0" w:color="auto"/>
              <w:right w:val="single" w:sz="4" w:space="0" w:color="auto"/>
            </w:tcBorders>
          </w:tcPr>
          <w:p w14:paraId="074781E6" w14:textId="77777777" w:rsidR="00B8253F" w:rsidRDefault="000B5CD4">
            <w:pPr>
              <w:pStyle w:val="TableText"/>
            </w:pPr>
            <w:r>
              <w:t xml:space="preserve">Valid values </w:t>
            </w:r>
            <w:r>
              <w:rPr>
                <w:rStyle w:val="VARIABLE"/>
              </w:rPr>
              <w:t>true</w:t>
            </w:r>
            <w:r>
              <w:t xml:space="preserve"> and </w:t>
            </w:r>
            <w:r>
              <w:rPr>
                <w:rStyle w:val="VARIABLE"/>
              </w:rPr>
              <w:t>false</w:t>
            </w:r>
            <w:r>
              <w:t>.</w:t>
            </w:r>
          </w:p>
        </w:tc>
      </w:tr>
      <w:tr w:rsidR="00B8253F" w14:paraId="45E419F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DDC9698" w14:textId="77777777" w:rsidR="00B8253F" w:rsidRDefault="000B5CD4">
            <w:pPr>
              <w:pStyle w:val="TableText"/>
            </w:pPr>
            <w:r>
              <w:t>SByte</w:t>
            </w:r>
          </w:p>
        </w:tc>
        <w:tc>
          <w:tcPr>
            <w:tcW w:w="2975" w:type="dxa"/>
            <w:tcBorders>
              <w:top w:val="single" w:sz="4" w:space="0" w:color="auto"/>
              <w:left w:val="single" w:sz="4" w:space="0" w:color="auto"/>
              <w:bottom w:val="single" w:sz="4" w:space="0" w:color="auto"/>
              <w:right w:val="single" w:sz="4" w:space="0" w:color="auto"/>
            </w:tcBorders>
          </w:tcPr>
          <w:p w14:paraId="528A1491" w14:textId="77777777" w:rsidR="00B8253F" w:rsidRDefault="000B5CD4">
            <w:pPr>
              <w:pStyle w:val="TableText"/>
            </w:pPr>
            <w:r>
              <w:rPr>
                <w:rStyle w:val="VARIABLE"/>
              </w:rPr>
              <w:t>int8</w:t>
            </w:r>
          </w:p>
        </w:tc>
        <w:tc>
          <w:tcPr>
            <w:tcW w:w="2976" w:type="dxa"/>
            <w:tcBorders>
              <w:top w:val="single" w:sz="4" w:space="0" w:color="auto"/>
              <w:left w:val="single" w:sz="4" w:space="0" w:color="auto"/>
              <w:bottom w:val="single" w:sz="4" w:space="0" w:color="auto"/>
              <w:right w:val="single" w:sz="4" w:space="0" w:color="auto"/>
            </w:tcBorders>
          </w:tcPr>
          <w:p w14:paraId="1643E63B" w14:textId="77777777" w:rsidR="00B8253F" w:rsidRDefault="000B5CD4">
            <w:pPr>
              <w:pStyle w:val="TableText"/>
            </w:pPr>
            <w:r>
              <w:t>Exact-width signed integer.</w:t>
            </w:r>
          </w:p>
        </w:tc>
      </w:tr>
      <w:tr w:rsidR="00B8253F" w14:paraId="3BFE2B1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AC4B281" w14:textId="77777777" w:rsidR="00B8253F" w:rsidRDefault="000B5CD4">
            <w:pPr>
              <w:pStyle w:val="TableText"/>
            </w:pPr>
            <w:r>
              <w:t>Byte</w:t>
            </w:r>
          </w:p>
        </w:tc>
        <w:tc>
          <w:tcPr>
            <w:tcW w:w="2975" w:type="dxa"/>
            <w:tcBorders>
              <w:top w:val="single" w:sz="4" w:space="0" w:color="auto"/>
              <w:left w:val="single" w:sz="4" w:space="0" w:color="auto"/>
              <w:bottom w:val="single" w:sz="4" w:space="0" w:color="auto"/>
              <w:right w:val="single" w:sz="4" w:space="0" w:color="auto"/>
            </w:tcBorders>
          </w:tcPr>
          <w:p w14:paraId="4700EB49" w14:textId="77777777" w:rsidR="00B8253F" w:rsidRDefault="000B5CD4">
            <w:pPr>
              <w:pStyle w:val="TableText"/>
            </w:pPr>
            <w:r>
              <w:rPr>
                <w:rStyle w:val="VARIABLE"/>
              </w:rPr>
              <w:t>uint8</w:t>
            </w:r>
          </w:p>
        </w:tc>
        <w:tc>
          <w:tcPr>
            <w:tcW w:w="2976" w:type="dxa"/>
            <w:tcBorders>
              <w:top w:val="single" w:sz="4" w:space="0" w:color="auto"/>
              <w:left w:val="single" w:sz="4" w:space="0" w:color="auto"/>
              <w:bottom w:val="single" w:sz="4" w:space="0" w:color="auto"/>
              <w:right w:val="single" w:sz="4" w:space="0" w:color="auto"/>
            </w:tcBorders>
          </w:tcPr>
          <w:p w14:paraId="094F22FE" w14:textId="77777777" w:rsidR="00B8253F" w:rsidRDefault="000B5CD4">
            <w:pPr>
              <w:pStyle w:val="TableText"/>
            </w:pPr>
            <w:r>
              <w:t>Exact-width unsigned integer.</w:t>
            </w:r>
          </w:p>
        </w:tc>
      </w:tr>
      <w:tr w:rsidR="00B8253F" w14:paraId="0C98982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0C7C967" w14:textId="77777777" w:rsidR="00B8253F" w:rsidRDefault="000B5CD4">
            <w:pPr>
              <w:pStyle w:val="TableText"/>
            </w:pPr>
            <w:r>
              <w:t>Int16</w:t>
            </w:r>
          </w:p>
        </w:tc>
        <w:tc>
          <w:tcPr>
            <w:tcW w:w="2975" w:type="dxa"/>
            <w:tcBorders>
              <w:top w:val="single" w:sz="4" w:space="0" w:color="auto"/>
              <w:left w:val="single" w:sz="4" w:space="0" w:color="auto"/>
              <w:bottom w:val="single" w:sz="4" w:space="0" w:color="auto"/>
              <w:right w:val="single" w:sz="4" w:space="0" w:color="auto"/>
            </w:tcBorders>
          </w:tcPr>
          <w:p w14:paraId="2B86492A" w14:textId="77777777" w:rsidR="00B8253F" w:rsidRDefault="000B5CD4">
            <w:pPr>
              <w:pStyle w:val="TableText"/>
            </w:pPr>
            <w:r>
              <w:rPr>
                <w:rStyle w:val="VARIABLE"/>
              </w:rPr>
              <w:t>int16</w:t>
            </w:r>
          </w:p>
        </w:tc>
        <w:tc>
          <w:tcPr>
            <w:tcW w:w="2976" w:type="dxa"/>
            <w:tcBorders>
              <w:top w:val="single" w:sz="4" w:space="0" w:color="auto"/>
              <w:left w:val="single" w:sz="4" w:space="0" w:color="auto"/>
              <w:bottom w:val="single" w:sz="4" w:space="0" w:color="auto"/>
              <w:right w:val="single" w:sz="4" w:space="0" w:color="auto"/>
            </w:tcBorders>
          </w:tcPr>
          <w:p w14:paraId="59B19471" w14:textId="77777777" w:rsidR="00B8253F" w:rsidRDefault="000B5CD4">
            <w:pPr>
              <w:pStyle w:val="TableText"/>
            </w:pPr>
            <w:r>
              <w:t>Exact-width signed integer.</w:t>
            </w:r>
          </w:p>
        </w:tc>
      </w:tr>
      <w:tr w:rsidR="00B8253F" w14:paraId="1A4D423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511051A" w14:textId="77777777" w:rsidR="00B8253F" w:rsidRDefault="000B5CD4">
            <w:pPr>
              <w:pStyle w:val="TableText"/>
            </w:pPr>
            <w:r>
              <w:t>UInt16</w:t>
            </w:r>
          </w:p>
        </w:tc>
        <w:tc>
          <w:tcPr>
            <w:tcW w:w="2975" w:type="dxa"/>
            <w:tcBorders>
              <w:top w:val="single" w:sz="4" w:space="0" w:color="auto"/>
              <w:left w:val="single" w:sz="4" w:space="0" w:color="auto"/>
              <w:bottom w:val="single" w:sz="4" w:space="0" w:color="auto"/>
              <w:right w:val="single" w:sz="4" w:space="0" w:color="auto"/>
            </w:tcBorders>
          </w:tcPr>
          <w:p w14:paraId="08FD8B7E" w14:textId="77777777" w:rsidR="00B8253F" w:rsidRDefault="000B5CD4">
            <w:pPr>
              <w:pStyle w:val="TableText"/>
            </w:pPr>
            <w:r>
              <w:rPr>
                <w:rStyle w:val="VARIABLE"/>
              </w:rPr>
              <w:t>uint16</w:t>
            </w:r>
          </w:p>
        </w:tc>
        <w:tc>
          <w:tcPr>
            <w:tcW w:w="2976" w:type="dxa"/>
            <w:tcBorders>
              <w:top w:val="single" w:sz="4" w:space="0" w:color="auto"/>
              <w:left w:val="single" w:sz="4" w:space="0" w:color="auto"/>
              <w:bottom w:val="single" w:sz="4" w:space="0" w:color="auto"/>
              <w:right w:val="single" w:sz="4" w:space="0" w:color="auto"/>
            </w:tcBorders>
          </w:tcPr>
          <w:p w14:paraId="01DD1A79" w14:textId="77777777" w:rsidR="00B8253F" w:rsidRDefault="000B5CD4">
            <w:pPr>
              <w:pStyle w:val="TableText"/>
            </w:pPr>
            <w:r>
              <w:t>Exact-width unsigned integer.</w:t>
            </w:r>
          </w:p>
        </w:tc>
      </w:tr>
      <w:tr w:rsidR="00B8253F" w14:paraId="2CFF61E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0F1080E" w14:textId="77777777" w:rsidR="00B8253F" w:rsidRDefault="000B5CD4">
            <w:pPr>
              <w:pStyle w:val="TableText"/>
            </w:pPr>
            <w:r>
              <w:t>Int32</w:t>
            </w:r>
          </w:p>
        </w:tc>
        <w:tc>
          <w:tcPr>
            <w:tcW w:w="2975" w:type="dxa"/>
            <w:tcBorders>
              <w:top w:val="single" w:sz="4" w:space="0" w:color="auto"/>
              <w:left w:val="single" w:sz="4" w:space="0" w:color="auto"/>
              <w:bottom w:val="single" w:sz="4" w:space="0" w:color="auto"/>
              <w:right w:val="single" w:sz="4" w:space="0" w:color="auto"/>
            </w:tcBorders>
          </w:tcPr>
          <w:p w14:paraId="59CEB8AE" w14:textId="77777777" w:rsidR="00B8253F" w:rsidRDefault="000B5CD4">
            <w:pPr>
              <w:pStyle w:val="TableText"/>
            </w:pPr>
            <w:r>
              <w:rPr>
                <w:rStyle w:val="VARIABLE"/>
              </w:rPr>
              <w:t>int32</w:t>
            </w:r>
          </w:p>
        </w:tc>
        <w:tc>
          <w:tcPr>
            <w:tcW w:w="2976" w:type="dxa"/>
            <w:tcBorders>
              <w:top w:val="single" w:sz="4" w:space="0" w:color="auto"/>
              <w:left w:val="single" w:sz="4" w:space="0" w:color="auto"/>
              <w:bottom w:val="single" w:sz="4" w:space="0" w:color="auto"/>
              <w:right w:val="single" w:sz="4" w:space="0" w:color="auto"/>
            </w:tcBorders>
          </w:tcPr>
          <w:p w14:paraId="6A8FE2DF" w14:textId="77777777" w:rsidR="00B8253F" w:rsidRDefault="000B5CD4">
            <w:pPr>
              <w:pStyle w:val="TableText"/>
            </w:pPr>
            <w:r>
              <w:t>Exact-width signed integer.</w:t>
            </w:r>
          </w:p>
        </w:tc>
      </w:tr>
      <w:tr w:rsidR="00B8253F" w14:paraId="63FCF2C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C5C7D90" w14:textId="77777777" w:rsidR="00B8253F" w:rsidRDefault="000B5CD4">
            <w:pPr>
              <w:pStyle w:val="TableText"/>
            </w:pPr>
            <w:r>
              <w:t>UInt32</w:t>
            </w:r>
          </w:p>
        </w:tc>
        <w:tc>
          <w:tcPr>
            <w:tcW w:w="2975" w:type="dxa"/>
            <w:tcBorders>
              <w:top w:val="single" w:sz="4" w:space="0" w:color="auto"/>
              <w:left w:val="single" w:sz="4" w:space="0" w:color="auto"/>
              <w:bottom w:val="single" w:sz="4" w:space="0" w:color="auto"/>
              <w:right w:val="single" w:sz="4" w:space="0" w:color="auto"/>
            </w:tcBorders>
          </w:tcPr>
          <w:p w14:paraId="6349ED8E" w14:textId="77777777" w:rsidR="00B8253F" w:rsidRDefault="000B5CD4">
            <w:pPr>
              <w:pStyle w:val="TableText"/>
            </w:pPr>
            <w:r>
              <w:rPr>
                <w:rStyle w:val="VARIABLE"/>
              </w:rPr>
              <w:t>uint32</w:t>
            </w:r>
          </w:p>
        </w:tc>
        <w:tc>
          <w:tcPr>
            <w:tcW w:w="2976" w:type="dxa"/>
            <w:tcBorders>
              <w:top w:val="single" w:sz="4" w:space="0" w:color="auto"/>
              <w:left w:val="single" w:sz="4" w:space="0" w:color="auto"/>
              <w:bottom w:val="single" w:sz="4" w:space="0" w:color="auto"/>
              <w:right w:val="single" w:sz="4" w:space="0" w:color="auto"/>
            </w:tcBorders>
          </w:tcPr>
          <w:p w14:paraId="262B3E2C" w14:textId="77777777" w:rsidR="00B8253F" w:rsidRDefault="000B5CD4">
            <w:pPr>
              <w:pStyle w:val="TableText"/>
            </w:pPr>
            <w:r>
              <w:t>Exact-width unsigned integer.</w:t>
            </w:r>
          </w:p>
        </w:tc>
      </w:tr>
      <w:tr w:rsidR="00B8253F" w14:paraId="795DE8F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9FB93FC" w14:textId="77777777" w:rsidR="00B8253F" w:rsidRDefault="000B5CD4">
            <w:pPr>
              <w:pStyle w:val="TableText"/>
            </w:pPr>
            <w:r>
              <w:t>Int64</w:t>
            </w:r>
          </w:p>
        </w:tc>
        <w:tc>
          <w:tcPr>
            <w:tcW w:w="2975" w:type="dxa"/>
            <w:tcBorders>
              <w:top w:val="single" w:sz="4" w:space="0" w:color="auto"/>
              <w:left w:val="single" w:sz="4" w:space="0" w:color="auto"/>
              <w:bottom w:val="single" w:sz="4" w:space="0" w:color="auto"/>
              <w:right w:val="single" w:sz="4" w:space="0" w:color="auto"/>
            </w:tcBorders>
          </w:tcPr>
          <w:p w14:paraId="436931DE" w14:textId="77777777" w:rsidR="00B8253F" w:rsidRDefault="000B5CD4">
            <w:pPr>
              <w:pStyle w:val="TableText"/>
            </w:pPr>
            <w:r>
              <w:rPr>
                <w:rStyle w:val="VARIABLE"/>
              </w:rPr>
              <w:t>int64</w:t>
            </w:r>
          </w:p>
        </w:tc>
        <w:tc>
          <w:tcPr>
            <w:tcW w:w="2976" w:type="dxa"/>
            <w:tcBorders>
              <w:top w:val="single" w:sz="4" w:space="0" w:color="auto"/>
              <w:left w:val="single" w:sz="4" w:space="0" w:color="auto"/>
              <w:bottom w:val="single" w:sz="4" w:space="0" w:color="auto"/>
              <w:right w:val="single" w:sz="4" w:space="0" w:color="auto"/>
            </w:tcBorders>
          </w:tcPr>
          <w:p w14:paraId="35AAED49" w14:textId="77777777" w:rsidR="00B8253F" w:rsidRDefault="000B5CD4">
            <w:pPr>
              <w:pStyle w:val="TableText"/>
            </w:pPr>
            <w:r>
              <w:t>Exact-width signed integer.</w:t>
            </w:r>
          </w:p>
        </w:tc>
      </w:tr>
      <w:tr w:rsidR="00B8253F" w14:paraId="155A736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2BFA865" w14:textId="77777777" w:rsidR="00B8253F" w:rsidRDefault="000B5CD4">
            <w:pPr>
              <w:pStyle w:val="TableText"/>
            </w:pPr>
            <w:r>
              <w:t>UInt64</w:t>
            </w:r>
          </w:p>
        </w:tc>
        <w:tc>
          <w:tcPr>
            <w:tcW w:w="2975" w:type="dxa"/>
            <w:tcBorders>
              <w:top w:val="single" w:sz="4" w:space="0" w:color="auto"/>
              <w:left w:val="single" w:sz="4" w:space="0" w:color="auto"/>
              <w:bottom w:val="single" w:sz="4" w:space="0" w:color="auto"/>
              <w:right w:val="single" w:sz="4" w:space="0" w:color="auto"/>
            </w:tcBorders>
          </w:tcPr>
          <w:p w14:paraId="2DAC01FC" w14:textId="77777777" w:rsidR="00B8253F" w:rsidRDefault="000B5CD4">
            <w:pPr>
              <w:pStyle w:val="TableText"/>
            </w:pPr>
            <w:r>
              <w:rPr>
                <w:rStyle w:val="VARIABLE"/>
              </w:rPr>
              <w:t>uint64</w:t>
            </w:r>
          </w:p>
        </w:tc>
        <w:tc>
          <w:tcPr>
            <w:tcW w:w="2976" w:type="dxa"/>
            <w:tcBorders>
              <w:top w:val="single" w:sz="4" w:space="0" w:color="auto"/>
              <w:left w:val="single" w:sz="4" w:space="0" w:color="auto"/>
              <w:bottom w:val="single" w:sz="4" w:space="0" w:color="auto"/>
              <w:right w:val="single" w:sz="4" w:space="0" w:color="auto"/>
            </w:tcBorders>
          </w:tcPr>
          <w:p w14:paraId="3AD4EB7A" w14:textId="77777777" w:rsidR="00B8253F" w:rsidRDefault="000B5CD4">
            <w:pPr>
              <w:pStyle w:val="TableText"/>
            </w:pPr>
            <w:r>
              <w:t>Full unsigned 64-bit range is preserved.</w:t>
            </w:r>
          </w:p>
        </w:tc>
      </w:tr>
      <w:tr w:rsidR="00B8253F" w14:paraId="4734744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A08EB5D" w14:textId="77777777" w:rsidR="00B8253F" w:rsidRDefault="000B5CD4">
            <w:pPr>
              <w:pStyle w:val="TableText"/>
            </w:pPr>
            <w:r>
              <w:t>Float</w:t>
            </w:r>
          </w:p>
        </w:tc>
        <w:tc>
          <w:tcPr>
            <w:tcW w:w="2975" w:type="dxa"/>
            <w:tcBorders>
              <w:top w:val="single" w:sz="4" w:space="0" w:color="auto"/>
              <w:left w:val="single" w:sz="4" w:space="0" w:color="auto"/>
              <w:bottom w:val="single" w:sz="4" w:space="0" w:color="auto"/>
              <w:right w:val="single" w:sz="4" w:space="0" w:color="auto"/>
            </w:tcBorders>
          </w:tcPr>
          <w:p w14:paraId="533A1F2F" w14:textId="77777777" w:rsidR="00B8253F" w:rsidRDefault="000B5CD4">
            <w:pPr>
              <w:pStyle w:val="TableText"/>
            </w:pPr>
            <w:r>
              <w:rPr>
                <w:rStyle w:val="VARIABLE"/>
              </w:rPr>
              <w:t>float32</w:t>
            </w:r>
          </w:p>
        </w:tc>
        <w:tc>
          <w:tcPr>
            <w:tcW w:w="2976" w:type="dxa"/>
            <w:tcBorders>
              <w:top w:val="single" w:sz="4" w:space="0" w:color="auto"/>
              <w:left w:val="single" w:sz="4" w:space="0" w:color="auto"/>
              <w:bottom w:val="single" w:sz="4" w:space="0" w:color="auto"/>
              <w:right w:val="single" w:sz="4" w:space="0" w:color="auto"/>
            </w:tcBorders>
          </w:tcPr>
          <w:p w14:paraId="77CB2417" w14:textId="77777777" w:rsidR="00B8253F" w:rsidRDefault="000B5CD4">
            <w:pPr>
              <w:pStyle w:val="TableText"/>
            </w:pPr>
            <w:r>
              <w:t>IEEE-754 single precision; signed zero is significant; NaN payload canonicalization by Arrow implementations is not significant.</w:t>
            </w:r>
          </w:p>
        </w:tc>
      </w:tr>
      <w:tr w:rsidR="00B8253F" w14:paraId="17B8BC9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25D8D40" w14:textId="77777777" w:rsidR="00B8253F" w:rsidRDefault="000B5CD4">
            <w:pPr>
              <w:pStyle w:val="TableText"/>
            </w:pPr>
            <w:r>
              <w:t>Double</w:t>
            </w:r>
          </w:p>
        </w:tc>
        <w:tc>
          <w:tcPr>
            <w:tcW w:w="2975" w:type="dxa"/>
            <w:tcBorders>
              <w:top w:val="single" w:sz="4" w:space="0" w:color="auto"/>
              <w:left w:val="single" w:sz="4" w:space="0" w:color="auto"/>
              <w:bottom w:val="single" w:sz="4" w:space="0" w:color="auto"/>
              <w:right w:val="single" w:sz="4" w:space="0" w:color="auto"/>
            </w:tcBorders>
          </w:tcPr>
          <w:p w14:paraId="1A00B8B4" w14:textId="77777777" w:rsidR="00B8253F" w:rsidRDefault="000B5CD4">
            <w:pPr>
              <w:pStyle w:val="TableText"/>
            </w:pPr>
            <w:r>
              <w:rPr>
                <w:rStyle w:val="VARIABLE"/>
              </w:rPr>
              <w:t>float64</w:t>
            </w:r>
          </w:p>
        </w:tc>
        <w:tc>
          <w:tcPr>
            <w:tcW w:w="2976" w:type="dxa"/>
            <w:tcBorders>
              <w:top w:val="single" w:sz="4" w:space="0" w:color="auto"/>
              <w:left w:val="single" w:sz="4" w:space="0" w:color="auto"/>
              <w:bottom w:val="single" w:sz="4" w:space="0" w:color="auto"/>
              <w:right w:val="single" w:sz="4" w:space="0" w:color="auto"/>
            </w:tcBorders>
          </w:tcPr>
          <w:p w14:paraId="28BA8CCF" w14:textId="77777777" w:rsidR="00B8253F" w:rsidRDefault="000B5CD4">
            <w:pPr>
              <w:pStyle w:val="TableText"/>
            </w:pPr>
            <w:r>
              <w:t>IEEE-754 double precision; signed zero is significant; NaN payload canonicalization by Arrow implementations is not significant.</w:t>
            </w:r>
          </w:p>
        </w:tc>
      </w:tr>
      <w:tr w:rsidR="00B8253F" w14:paraId="32D7B29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5289D97" w14:textId="77777777" w:rsidR="00B8253F" w:rsidRDefault="000B5CD4">
            <w:pPr>
              <w:pStyle w:val="TableText"/>
            </w:pPr>
            <w:r>
              <w:t>String</w:t>
            </w:r>
          </w:p>
        </w:tc>
        <w:tc>
          <w:tcPr>
            <w:tcW w:w="2975" w:type="dxa"/>
            <w:tcBorders>
              <w:top w:val="single" w:sz="4" w:space="0" w:color="auto"/>
              <w:left w:val="single" w:sz="4" w:space="0" w:color="auto"/>
              <w:bottom w:val="single" w:sz="4" w:space="0" w:color="auto"/>
              <w:right w:val="single" w:sz="4" w:space="0" w:color="auto"/>
            </w:tcBorders>
          </w:tcPr>
          <w:p w14:paraId="2232796E" w14:textId="77777777" w:rsidR="00B8253F" w:rsidRDefault="000B5CD4">
            <w:pPr>
              <w:pStyle w:val="TableText"/>
            </w:pPr>
            <w:r>
              <w:rPr>
                <w:rStyle w:val="VARIABLE"/>
              </w:rPr>
              <w:t>utf8</w:t>
            </w:r>
          </w:p>
        </w:tc>
        <w:tc>
          <w:tcPr>
            <w:tcW w:w="2976" w:type="dxa"/>
            <w:tcBorders>
              <w:top w:val="single" w:sz="4" w:space="0" w:color="auto"/>
              <w:left w:val="single" w:sz="4" w:space="0" w:color="auto"/>
              <w:bottom w:val="single" w:sz="4" w:space="0" w:color="auto"/>
              <w:right w:val="single" w:sz="4" w:space="0" w:color="auto"/>
            </w:tcBorders>
          </w:tcPr>
          <w:p w14:paraId="0569470F" w14:textId="77777777" w:rsidR="00B8253F" w:rsidRDefault="000B5CD4">
            <w:pPr>
              <w:pStyle w:val="TableText"/>
            </w:pPr>
            <w:r>
              <w:t>Null String is an Arrow null slot; empty String is a present zero-length string.</w:t>
            </w:r>
          </w:p>
        </w:tc>
      </w:tr>
      <w:tr w:rsidR="00B8253F" w14:paraId="7321AF7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7EBF24D" w14:textId="77777777" w:rsidR="00B8253F" w:rsidRDefault="000B5CD4">
            <w:pPr>
              <w:pStyle w:val="TableText"/>
            </w:pPr>
            <w:r>
              <w:t>DateTime</w:t>
            </w:r>
          </w:p>
        </w:tc>
        <w:tc>
          <w:tcPr>
            <w:tcW w:w="2975" w:type="dxa"/>
            <w:tcBorders>
              <w:top w:val="single" w:sz="4" w:space="0" w:color="auto"/>
              <w:left w:val="single" w:sz="4" w:space="0" w:color="auto"/>
              <w:bottom w:val="single" w:sz="4" w:space="0" w:color="auto"/>
              <w:right w:val="single" w:sz="4" w:space="0" w:color="auto"/>
            </w:tcBorders>
          </w:tcPr>
          <w:p w14:paraId="51BB2F77" w14:textId="77777777" w:rsidR="00B8253F" w:rsidRDefault="000B5CD4">
            <w:pPr>
              <w:pStyle w:val="TableText"/>
            </w:pPr>
            <w:r>
              <w:rPr>
                <w:rStyle w:val="VARIABLE"/>
              </w:rPr>
              <w:t>int64</w:t>
            </w:r>
          </w:p>
        </w:tc>
        <w:tc>
          <w:tcPr>
            <w:tcW w:w="2976" w:type="dxa"/>
            <w:tcBorders>
              <w:top w:val="single" w:sz="4" w:space="0" w:color="auto"/>
              <w:left w:val="single" w:sz="4" w:space="0" w:color="auto"/>
              <w:bottom w:val="single" w:sz="4" w:space="0" w:color="auto"/>
              <w:right w:val="single" w:sz="4" w:space="0" w:color="auto"/>
            </w:tcBorders>
          </w:tcPr>
          <w:p w14:paraId="1518CA9D" w14:textId="77777777" w:rsidR="00B8253F" w:rsidRDefault="000B5CD4">
            <w:pPr>
              <w:pStyle w:val="TableText"/>
            </w:pPr>
            <w:r>
              <w:t xml:space="preserve">Raw OPC UA 100 ns ticks since 1601-01-01 UTC. </w:t>
            </w:r>
            <w:r>
              <w:rPr>
                <w:rStyle w:val="VARIABLE"/>
              </w:rPr>
              <w:t>timestamp(ns)</w:t>
            </w:r>
            <w:r>
              <w:t xml:space="preserve"> is informative only and is not canonical due to epoch, precision and range differences.</w:t>
            </w:r>
          </w:p>
        </w:tc>
      </w:tr>
      <w:tr w:rsidR="00B8253F" w14:paraId="39DBECC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E555E8A" w14:textId="77777777" w:rsidR="00B8253F" w:rsidRDefault="000B5CD4">
            <w:pPr>
              <w:pStyle w:val="TableText"/>
            </w:pPr>
            <w:r>
              <w:t>Guid</w:t>
            </w:r>
          </w:p>
        </w:tc>
        <w:tc>
          <w:tcPr>
            <w:tcW w:w="2975" w:type="dxa"/>
            <w:tcBorders>
              <w:top w:val="single" w:sz="4" w:space="0" w:color="auto"/>
              <w:left w:val="single" w:sz="4" w:space="0" w:color="auto"/>
              <w:bottom w:val="single" w:sz="4" w:space="0" w:color="auto"/>
              <w:right w:val="single" w:sz="4" w:space="0" w:color="auto"/>
            </w:tcBorders>
          </w:tcPr>
          <w:p w14:paraId="5C18CD24" w14:textId="77777777" w:rsidR="00B8253F" w:rsidRDefault="000B5CD4">
            <w:pPr>
              <w:pStyle w:val="TableText"/>
            </w:pPr>
            <w:r>
              <w:rPr>
                <w:rStyle w:val="VARIABLE"/>
              </w:rPr>
              <w:t>fixed_size_binary(16)</w:t>
            </w:r>
          </w:p>
        </w:tc>
        <w:tc>
          <w:tcPr>
            <w:tcW w:w="2976" w:type="dxa"/>
            <w:tcBorders>
              <w:top w:val="single" w:sz="4" w:space="0" w:color="auto"/>
              <w:left w:val="single" w:sz="4" w:space="0" w:color="auto"/>
              <w:bottom w:val="single" w:sz="4" w:space="0" w:color="auto"/>
              <w:right w:val="single" w:sz="4" w:space="0" w:color="auto"/>
            </w:tcBorders>
          </w:tcPr>
          <w:p w14:paraId="3E82C568" w14:textId="77777777" w:rsidR="00B8253F" w:rsidRDefault="000B5CD4">
            <w:pPr>
              <w:pStyle w:val="TableText"/>
            </w:pPr>
            <w:r>
              <w:t>Raw 16 octets.</w:t>
            </w:r>
          </w:p>
        </w:tc>
      </w:tr>
      <w:tr w:rsidR="00B8253F" w14:paraId="5011D8B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516E7B4" w14:textId="77777777" w:rsidR="00B8253F" w:rsidRDefault="000B5CD4">
            <w:pPr>
              <w:pStyle w:val="TableText"/>
            </w:pPr>
            <w:r>
              <w:t>ByteString</w:t>
            </w:r>
          </w:p>
        </w:tc>
        <w:tc>
          <w:tcPr>
            <w:tcW w:w="2975" w:type="dxa"/>
            <w:tcBorders>
              <w:top w:val="single" w:sz="4" w:space="0" w:color="auto"/>
              <w:left w:val="single" w:sz="4" w:space="0" w:color="auto"/>
              <w:bottom w:val="single" w:sz="4" w:space="0" w:color="auto"/>
              <w:right w:val="single" w:sz="4" w:space="0" w:color="auto"/>
            </w:tcBorders>
          </w:tcPr>
          <w:p w14:paraId="1AC3CFB1" w14:textId="77777777" w:rsidR="00B8253F" w:rsidRDefault="000B5CD4">
            <w:pPr>
              <w:pStyle w:val="TableText"/>
            </w:pPr>
            <w:r>
              <w:rPr>
                <w:rStyle w:val="VARIABLE"/>
              </w:rPr>
              <w:t>binary</w:t>
            </w:r>
          </w:p>
        </w:tc>
        <w:tc>
          <w:tcPr>
            <w:tcW w:w="2976" w:type="dxa"/>
            <w:tcBorders>
              <w:top w:val="single" w:sz="4" w:space="0" w:color="auto"/>
              <w:left w:val="single" w:sz="4" w:space="0" w:color="auto"/>
              <w:bottom w:val="single" w:sz="4" w:space="0" w:color="auto"/>
              <w:right w:val="single" w:sz="4" w:space="0" w:color="auto"/>
            </w:tcBorders>
          </w:tcPr>
          <w:p w14:paraId="650370F8" w14:textId="77777777" w:rsidR="00B8253F" w:rsidRDefault="000B5CD4">
            <w:pPr>
              <w:pStyle w:val="TableText"/>
            </w:pPr>
            <w:r>
              <w:t>Null ByteString is an Arrow null slot; empty ByteString is present zero-length binary.</w:t>
            </w:r>
          </w:p>
        </w:tc>
      </w:tr>
      <w:tr w:rsidR="00B8253F" w14:paraId="320A6FF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7B409FF" w14:textId="77777777" w:rsidR="00B8253F" w:rsidRDefault="000B5CD4">
            <w:pPr>
              <w:pStyle w:val="TableText"/>
            </w:pPr>
            <w:r>
              <w:t>XmlElement</w:t>
            </w:r>
          </w:p>
        </w:tc>
        <w:tc>
          <w:tcPr>
            <w:tcW w:w="2975" w:type="dxa"/>
            <w:tcBorders>
              <w:top w:val="single" w:sz="4" w:space="0" w:color="auto"/>
              <w:left w:val="single" w:sz="4" w:space="0" w:color="auto"/>
              <w:bottom w:val="single" w:sz="4" w:space="0" w:color="auto"/>
              <w:right w:val="single" w:sz="4" w:space="0" w:color="auto"/>
            </w:tcBorders>
          </w:tcPr>
          <w:p w14:paraId="30F05ED8" w14:textId="77777777" w:rsidR="00B8253F" w:rsidRDefault="000B5CD4">
            <w:pPr>
              <w:pStyle w:val="TableText"/>
            </w:pPr>
            <w:r>
              <w:rPr>
                <w:rStyle w:val="VARIABLE"/>
              </w:rPr>
              <w:t>utf8</w:t>
            </w:r>
          </w:p>
        </w:tc>
        <w:tc>
          <w:tcPr>
            <w:tcW w:w="2976" w:type="dxa"/>
            <w:tcBorders>
              <w:top w:val="single" w:sz="4" w:space="0" w:color="auto"/>
              <w:left w:val="single" w:sz="4" w:space="0" w:color="auto"/>
              <w:bottom w:val="single" w:sz="4" w:space="0" w:color="auto"/>
              <w:right w:val="single" w:sz="4" w:space="0" w:color="auto"/>
            </w:tcBorders>
          </w:tcPr>
          <w:p w14:paraId="10734AD4" w14:textId="77777777" w:rsidR="00B8253F" w:rsidRDefault="000B5CD4">
            <w:pPr>
              <w:pStyle w:val="TableText"/>
            </w:pPr>
            <w:r>
              <w:t>XML fragment text; null XML value is an Arrow null slot.</w:t>
            </w:r>
          </w:p>
        </w:tc>
      </w:tr>
      <w:tr w:rsidR="00B8253F" w14:paraId="7242547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5776054" w14:textId="77777777" w:rsidR="00B8253F" w:rsidRDefault="000B5CD4">
            <w:pPr>
              <w:pStyle w:val="TableText"/>
            </w:pPr>
            <w:r>
              <w:t>NodeId</w:t>
            </w:r>
          </w:p>
        </w:tc>
        <w:tc>
          <w:tcPr>
            <w:tcW w:w="2975" w:type="dxa"/>
            <w:tcBorders>
              <w:top w:val="single" w:sz="4" w:space="0" w:color="auto"/>
              <w:left w:val="single" w:sz="4" w:space="0" w:color="auto"/>
              <w:bottom w:val="single" w:sz="4" w:space="0" w:color="auto"/>
              <w:right w:val="single" w:sz="4" w:space="0" w:color="auto"/>
            </w:tcBorders>
          </w:tcPr>
          <w:p w14:paraId="5FB7566C" w14:textId="77777777" w:rsidR="00B8253F" w:rsidRDefault="000B5CD4">
            <w:pPr>
              <w:pStyle w:val="TableText"/>
            </w:pPr>
            <w:r>
              <w:rPr>
                <w:rStyle w:val="VARIABLE"/>
              </w:rPr>
              <w:t>utf8</w:t>
            </w:r>
            <w:r>
              <w:t xml:space="preserve"> (dictionary-encodable)</w:t>
            </w:r>
          </w:p>
        </w:tc>
        <w:tc>
          <w:tcPr>
            <w:tcW w:w="2976" w:type="dxa"/>
            <w:tcBorders>
              <w:top w:val="single" w:sz="4" w:space="0" w:color="auto"/>
              <w:left w:val="single" w:sz="4" w:space="0" w:color="auto"/>
              <w:bottom w:val="single" w:sz="4" w:space="0" w:color="auto"/>
              <w:right w:val="single" w:sz="4" w:space="0" w:color="auto"/>
            </w:tcBorders>
          </w:tcPr>
          <w:p w14:paraId="177B5A42" w14:textId="77777777" w:rsidR="00B8253F" w:rsidRDefault="000B5CD4">
            <w:pPr>
              <w:pStyle w:val="TableText"/>
            </w:pPr>
            <w:r>
              <w:t xml:space="preserve">The OPC UA textual NodeId form </w:t>
            </w:r>
            <w:r>
              <w:rPr>
                <w:rStyle w:val="VARIABLE"/>
              </w:rPr>
              <w:t>ns=&lt;index&gt;;&lt;t&gt;=&lt;id&gt;</w:t>
            </w:r>
            <w:r>
              <w:t xml:space="preserve"> with </w:t>
            </w:r>
            <w:r>
              <w:rPr>
                <w:rStyle w:val="VARIABLE"/>
              </w:rPr>
              <w:t>i=</w:t>
            </w:r>
            <w:r>
              <w:t>/</w:t>
            </w:r>
            <w:r>
              <w:rPr>
                <w:rStyle w:val="VARIABLE"/>
              </w:rPr>
              <w:t>s=</w:t>
            </w:r>
            <w:r>
              <w:t>/</w:t>
            </w:r>
            <w:r>
              <w:rPr>
                <w:rStyle w:val="VARIABLE"/>
              </w:rPr>
              <w:t>g=</w:t>
            </w:r>
            <w:r>
              <w:t>/</w:t>
            </w:r>
            <w:r>
              <w:rPr>
                <w:rStyle w:val="VARIABLE"/>
              </w:rPr>
              <w:t>b=</w:t>
            </w:r>
            <w:r>
              <w:t xml:space="preserve"> per OPC 10000-6 (the </w:t>
            </w:r>
            <w:r>
              <w:rPr>
                <w:rStyle w:val="VARIABLE"/>
              </w:rPr>
              <w:t>ns=0;</w:t>
            </w:r>
            <w:r>
              <w:t xml:space="preserve"> prefix is omitted). Unlike the structured row encodings, Arrow uses one string column, so a NodeId is a single </w:t>
            </w:r>
            <w:r>
              <w:rPr>
                <w:rStyle w:val="VARIABLE"/>
              </w:rPr>
              <w:t>utf8</w:t>
            </w:r>
            <w:r>
              <w:t xml:space="preserve"> value; encoders should dictionary-encode the column when NodeIds repeat. A null NodeId is an Arrow null slot.</w:t>
            </w:r>
          </w:p>
        </w:tc>
      </w:tr>
      <w:tr w:rsidR="00B8253F" w14:paraId="1924E76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5AF45CC" w14:textId="77777777" w:rsidR="00B8253F" w:rsidRDefault="000B5CD4">
            <w:pPr>
              <w:pStyle w:val="TableText"/>
            </w:pPr>
            <w:r>
              <w:t>ExpandedNodeId</w:t>
            </w:r>
          </w:p>
        </w:tc>
        <w:tc>
          <w:tcPr>
            <w:tcW w:w="2975" w:type="dxa"/>
            <w:tcBorders>
              <w:top w:val="single" w:sz="4" w:space="0" w:color="auto"/>
              <w:left w:val="single" w:sz="4" w:space="0" w:color="auto"/>
              <w:bottom w:val="single" w:sz="4" w:space="0" w:color="auto"/>
              <w:right w:val="single" w:sz="4" w:space="0" w:color="auto"/>
            </w:tcBorders>
          </w:tcPr>
          <w:p w14:paraId="6015AAF4" w14:textId="77777777" w:rsidR="00B8253F" w:rsidRDefault="000B5CD4">
            <w:pPr>
              <w:pStyle w:val="TableText"/>
            </w:pPr>
            <w:r>
              <w:rPr>
                <w:rStyle w:val="VARIABLE"/>
              </w:rPr>
              <w:t>utf8</w:t>
            </w:r>
            <w:r>
              <w:t xml:space="preserve"> (dictionary-encodable)</w:t>
            </w:r>
          </w:p>
        </w:tc>
        <w:tc>
          <w:tcPr>
            <w:tcW w:w="2976" w:type="dxa"/>
            <w:tcBorders>
              <w:top w:val="single" w:sz="4" w:space="0" w:color="auto"/>
              <w:left w:val="single" w:sz="4" w:space="0" w:color="auto"/>
              <w:bottom w:val="single" w:sz="4" w:space="0" w:color="auto"/>
              <w:right w:val="single" w:sz="4" w:space="0" w:color="auto"/>
            </w:tcBorders>
          </w:tcPr>
          <w:p w14:paraId="3A4C389E" w14:textId="77777777" w:rsidR="00B8253F" w:rsidRDefault="000B5CD4">
            <w:pPr>
              <w:pStyle w:val="TableText"/>
            </w:pPr>
            <w:r>
              <w:t xml:space="preserve">The OPC UA textual ExpandedNodeId form: an optional </w:t>
            </w:r>
            <w:r>
              <w:rPr>
                <w:rStyle w:val="VARIABLE"/>
              </w:rPr>
              <w:t>svr=&lt;n&gt;;</w:t>
            </w:r>
            <w:r>
              <w:t xml:space="preserve"> prefix when ServerIndex is non-zero, then </w:t>
            </w:r>
            <w:r>
              <w:rPr>
                <w:rStyle w:val="VARIABLE"/>
              </w:rPr>
              <w:t>nsu=&lt;uri&gt;;</w:t>
            </w:r>
            <w:r>
              <w:t xml:space="preserve"> when a NamespaceUri is present or else </w:t>
            </w:r>
            <w:r>
              <w:rPr>
                <w:rStyle w:val="VARIABLE"/>
              </w:rPr>
              <w:t>ns=&lt;index&gt;;</w:t>
            </w:r>
            <w:r>
              <w:t xml:space="preserve">, then </w:t>
            </w:r>
            <w:r>
              <w:rPr>
                <w:rStyle w:val="VARIABLE"/>
              </w:rPr>
              <w:t>&lt;t&gt;=&lt;id&gt;</w:t>
            </w:r>
            <w:r>
              <w:t>.</w:t>
            </w:r>
          </w:p>
        </w:tc>
      </w:tr>
      <w:tr w:rsidR="00B8253F" w14:paraId="0DDBCDB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7CE4ABC" w14:textId="77777777" w:rsidR="00B8253F" w:rsidRDefault="000B5CD4">
            <w:pPr>
              <w:pStyle w:val="TableText"/>
            </w:pPr>
            <w:r>
              <w:t>StatusCode</w:t>
            </w:r>
          </w:p>
        </w:tc>
        <w:tc>
          <w:tcPr>
            <w:tcW w:w="2975" w:type="dxa"/>
            <w:tcBorders>
              <w:top w:val="single" w:sz="4" w:space="0" w:color="auto"/>
              <w:left w:val="single" w:sz="4" w:space="0" w:color="auto"/>
              <w:bottom w:val="single" w:sz="4" w:space="0" w:color="auto"/>
              <w:right w:val="single" w:sz="4" w:space="0" w:color="auto"/>
            </w:tcBorders>
          </w:tcPr>
          <w:p w14:paraId="0015F2DB" w14:textId="77777777" w:rsidR="00B8253F" w:rsidRDefault="000B5CD4">
            <w:pPr>
              <w:pStyle w:val="TableText"/>
            </w:pPr>
            <w:r>
              <w:rPr>
                <w:rStyle w:val="VARIABLE"/>
              </w:rPr>
              <w:t>uint32</w:t>
            </w:r>
          </w:p>
        </w:tc>
        <w:tc>
          <w:tcPr>
            <w:tcW w:w="2976" w:type="dxa"/>
            <w:tcBorders>
              <w:top w:val="single" w:sz="4" w:space="0" w:color="auto"/>
              <w:left w:val="single" w:sz="4" w:space="0" w:color="auto"/>
              <w:bottom w:val="single" w:sz="4" w:space="0" w:color="auto"/>
              <w:right w:val="single" w:sz="4" w:space="0" w:color="auto"/>
            </w:tcBorders>
          </w:tcPr>
          <w:p w14:paraId="651265E4" w14:textId="77777777" w:rsidR="00B8253F" w:rsidRDefault="000B5CD4">
            <w:pPr>
              <w:pStyle w:val="TableText"/>
            </w:pPr>
            <w:r>
              <w:t>Full StatusCode bit pattern.</w:t>
            </w:r>
          </w:p>
        </w:tc>
      </w:tr>
      <w:tr w:rsidR="00B8253F" w14:paraId="119A7EA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46FF6EB" w14:textId="77777777" w:rsidR="00B8253F" w:rsidRDefault="000B5CD4">
            <w:pPr>
              <w:pStyle w:val="TableText"/>
            </w:pPr>
            <w:r>
              <w:t>QualifiedName</w:t>
            </w:r>
          </w:p>
        </w:tc>
        <w:tc>
          <w:tcPr>
            <w:tcW w:w="2975" w:type="dxa"/>
            <w:tcBorders>
              <w:top w:val="single" w:sz="4" w:space="0" w:color="auto"/>
              <w:left w:val="single" w:sz="4" w:space="0" w:color="auto"/>
              <w:bottom w:val="single" w:sz="4" w:space="0" w:color="auto"/>
              <w:right w:val="single" w:sz="4" w:space="0" w:color="auto"/>
            </w:tcBorders>
          </w:tcPr>
          <w:p w14:paraId="16605E81" w14:textId="77777777" w:rsidR="00B8253F" w:rsidRDefault="000B5CD4">
            <w:pPr>
              <w:pStyle w:val="TableText"/>
            </w:pPr>
            <w:r>
              <w:rPr>
                <w:rStyle w:val="VARIABLE"/>
              </w:rPr>
              <w:t>struct&lt;namespace:uint16, name:utf8&gt;</w:t>
            </w:r>
          </w:p>
        </w:tc>
        <w:tc>
          <w:tcPr>
            <w:tcW w:w="2976" w:type="dxa"/>
            <w:tcBorders>
              <w:top w:val="single" w:sz="4" w:space="0" w:color="auto"/>
              <w:left w:val="single" w:sz="4" w:space="0" w:color="auto"/>
              <w:bottom w:val="single" w:sz="4" w:space="0" w:color="auto"/>
              <w:right w:val="single" w:sz="4" w:space="0" w:color="auto"/>
            </w:tcBorders>
          </w:tcPr>
          <w:p w14:paraId="0A163922" w14:textId="77777777" w:rsidR="00B8253F" w:rsidRDefault="000B5CD4">
            <w:pPr>
              <w:pStyle w:val="TableText"/>
            </w:pPr>
            <w:r>
              <w:rPr>
                <w:rStyle w:val="VARIABLE"/>
              </w:rPr>
              <w:t>name</w:t>
            </w:r>
            <w:r>
              <w:t xml:space="preserve"> is nullable.</w:t>
            </w:r>
          </w:p>
        </w:tc>
      </w:tr>
      <w:tr w:rsidR="00B8253F" w14:paraId="4D94622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EF9BA6F" w14:textId="77777777" w:rsidR="00B8253F" w:rsidRDefault="000B5CD4">
            <w:pPr>
              <w:pStyle w:val="TableText"/>
            </w:pPr>
            <w:r>
              <w:t>LocalizedText</w:t>
            </w:r>
          </w:p>
        </w:tc>
        <w:tc>
          <w:tcPr>
            <w:tcW w:w="2975" w:type="dxa"/>
            <w:tcBorders>
              <w:top w:val="single" w:sz="4" w:space="0" w:color="auto"/>
              <w:left w:val="single" w:sz="4" w:space="0" w:color="auto"/>
              <w:bottom w:val="single" w:sz="4" w:space="0" w:color="auto"/>
              <w:right w:val="single" w:sz="4" w:space="0" w:color="auto"/>
            </w:tcBorders>
          </w:tcPr>
          <w:p w14:paraId="7D72387F" w14:textId="77777777" w:rsidR="00B8253F" w:rsidRDefault="000B5CD4">
            <w:pPr>
              <w:pStyle w:val="TableText"/>
            </w:pPr>
            <w:r>
              <w:rPr>
                <w:rStyle w:val="VARIABLE"/>
              </w:rPr>
              <w:t>struct&lt;locale:utf8, text:utf8&gt;</w:t>
            </w:r>
          </w:p>
        </w:tc>
        <w:tc>
          <w:tcPr>
            <w:tcW w:w="2976" w:type="dxa"/>
            <w:tcBorders>
              <w:top w:val="single" w:sz="4" w:space="0" w:color="auto"/>
              <w:left w:val="single" w:sz="4" w:space="0" w:color="auto"/>
              <w:bottom w:val="single" w:sz="4" w:space="0" w:color="auto"/>
              <w:right w:val="single" w:sz="4" w:space="0" w:color="auto"/>
            </w:tcBorders>
          </w:tcPr>
          <w:p w14:paraId="21EE49DD" w14:textId="77777777" w:rsidR="00B8253F" w:rsidRDefault="000B5CD4">
            <w:pPr>
              <w:pStyle w:val="TableText"/>
            </w:pPr>
            <w:r>
              <w:t>Members are nullable independently.</w:t>
            </w:r>
          </w:p>
        </w:tc>
      </w:tr>
      <w:tr w:rsidR="00B8253F" w14:paraId="16B778F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08634DA" w14:textId="77777777" w:rsidR="00B8253F" w:rsidRDefault="000B5CD4">
            <w:pPr>
              <w:pStyle w:val="TableText"/>
            </w:pPr>
            <w:r>
              <w:t>ExtensionObject</w:t>
            </w:r>
          </w:p>
        </w:tc>
        <w:tc>
          <w:tcPr>
            <w:tcW w:w="2975" w:type="dxa"/>
            <w:tcBorders>
              <w:top w:val="single" w:sz="4" w:space="0" w:color="auto"/>
              <w:left w:val="single" w:sz="4" w:space="0" w:color="auto"/>
              <w:bottom w:val="single" w:sz="4" w:space="0" w:color="auto"/>
              <w:right w:val="single" w:sz="4" w:space="0" w:color="auto"/>
            </w:tcBorders>
          </w:tcPr>
          <w:p w14:paraId="47A6825C" w14:textId="77777777" w:rsidR="00B8253F" w:rsidRDefault="000B5CD4">
            <w:pPr>
              <w:pStyle w:val="TableText"/>
            </w:pPr>
            <w:r>
              <w:rPr>
                <w:rStyle w:val="VARIABLE"/>
              </w:rPr>
              <w:t>struct&lt;type_id:NodeId, body:dense_union&lt;null, known structs, binary&gt;&gt;</w:t>
            </w:r>
          </w:p>
        </w:tc>
        <w:tc>
          <w:tcPr>
            <w:tcW w:w="2976" w:type="dxa"/>
            <w:tcBorders>
              <w:top w:val="single" w:sz="4" w:space="0" w:color="auto"/>
              <w:left w:val="single" w:sz="4" w:space="0" w:color="auto"/>
              <w:bottom w:val="single" w:sz="4" w:space="0" w:color="auto"/>
              <w:right w:val="single" w:sz="4" w:space="0" w:color="auto"/>
            </w:tcBorders>
          </w:tcPr>
          <w:p w14:paraId="59E3E43A" w14:textId="77777777" w:rsidR="00B8253F" w:rsidRDefault="000B5CD4">
            <w:pPr>
              <w:pStyle w:val="TableText"/>
            </w:pPr>
            <w:r>
              <w:rPr>
                <w:rStyle w:val="VARIABLE"/>
              </w:rPr>
              <w:t>type_id</w:t>
            </w:r>
            <w:r>
              <w:t xml:space="preserve"> carries the concrete DataType or Encoding NodeId. </w:t>
            </w:r>
            <w:r>
              <w:rPr>
                <w:rStyle w:val="VARIABLE"/>
              </w:rPr>
              <w:t>body</w:t>
            </w:r>
            <w:r>
              <w:t xml:space="preserve"> selects the </w:t>
            </w:r>
            <w:r>
              <w:rPr>
                <w:rStyle w:val="VARIABLE"/>
              </w:rPr>
              <w:t>null</w:t>
            </w:r>
            <w:r>
              <w:t xml:space="preserve"> branch for a null ExtensionObject. Unknown bodies may be carried as binary.</w:t>
            </w:r>
          </w:p>
        </w:tc>
      </w:tr>
      <w:tr w:rsidR="00B8253F" w14:paraId="1F7D4E5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7A93550" w14:textId="77777777" w:rsidR="00B8253F" w:rsidRDefault="000B5CD4">
            <w:pPr>
              <w:pStyle w:val="TableText"/>
            </w:pPr>
            <w:r>
              <w:t>DataValue</w:t>
            </w:r>
          </w:p>
        </w:tc>
        <w:tc>
          <w:tcPr>
            <w:tcW w:w="2975" w:type="dxa"/>
            <w:tcBorders>
              <w:top w:val="single" w:sz="4" w:space="0" w:color="auto"/>
              <w:left w:val="single" w:sz="4" w:space="0" w:color="auto"/>
              <w:bottom w:val="single" w:sz="4" w:space="0" w:color="auto"/>
              <w:right w:val="single" w:sz="4" w:space="0" w:color="auto"/>
            </w:tcBorders>
          </w:tcPr>
          <w:p w14:paraId="516F08C4" w14:textId="77777777" w:rsidR="00B8253F" w:rsidRDefault="000B5CD4">
            <w:pPr>
              <w:pStyle w:val="TableText"/>
            </w:pPr>
            <w:r>
              <w:rPr>
                <w:rStyle w:val="VARIABLE"/>
              </w:rPr>
              <w:t>struct&lt;value:Variant, status:uint32, source_timestamp:int64, source_picoseconds:uint16, server_timestamp:int64, server_picoseconds:uint16&gt;</w:t>
            </w:r>
          </w:p>
        </w:tc>
        <w:tc>
          <w:tcPr>
            <w:tcW w:w="2976" w:type="dxa"/>
            <w:tcBorders>
              <w:top w:val="single" w:sz="4" w:space="0" w:color="auto"/>
              <w:left w:val="single" w:sz="4" w:space="0" w:color="auto"/>
              <w:bottom w:val="single" w:sz="4" w:space="0" w:color="auto"/>
              <w:right w:val="single" w:sz="4" w:space="0" w:color="auto"/>
            </w:tcBorders>
          </w:tcPr>
          <w:p w14:paraId="2BB024B7" w14:textId="77777777" w:rsidR="00B8253F" w:rsidRDefault="000B5CD4">
            <w:pPr>
              <w:pStyle w:val="TableText"/>
            </w:pPr>
            <w:r>
              <w:t>All child fields are nullable; DateTime children use raw ticks.</w:t>
            </w:r>
          </w:p>
        </w:tc>
      </w:tr>
      <w:tr w:rsidR="00B8253F" w14:paraId="43BB6E9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532E228" w14:textId="77777777" w:rsidR="00B8253F" w:rsidRDefault="000B5CD4">
            <w:pPr>
              <w:pStyle w:val="TableText"/>
            </w:pPr>
            <w:r>
              <w:t>Variant</w:t>
            </w:r>
          </w:p>
        </w:tc>
        <w:tc>
          <w:tcPr>
            <w:tcW w:w="2975" w:type="dxa"/>
            <w:tcBorders>
              <w:top w:val="single" w:sz="4" w:space="0" w:color="auto"/>
              <w:left w:val="single" w:sz="4" w:space="0" w:color="auto"/>
              <w:bottom w:val="single" w:sz="4" w:space="0" w:color="auto"/>
              <w:right w:val="single" w:sz="4" w:space="0" w:color="auto"/>
            </w:tcBorders>
          </w:tcPr>
          <w:p w14:paraId="2C1AD2C1" w14:textId="77777777" w:rsidR="00B8253F" w:rsidRDefault="000B5CD4">
            <w:pPr>
              <w:pStyle w:val="TableText"/>
            </w:pPr>
            <w:r>
              <w:rPr>
                <w:rStyle w:val="VARIABLE"/>
              </w:rPr>
              <w:t>dense_union&lt;null, scalar built-ins, list built-ins, matrix, ExtensionObject&gt;</w:t>
            </w:r>
          </w:p>
        </w:tc>
        <w:tc>
          <w:tcPr>
            <w:tcW w:w="2976" w:type="dxa"/>
            <w:tcBorders>
              <w:top w:val="single" w:sz="4" w:space="0" w:color="auto"/>
              <w:left w:val="single" w:sz="4" w:space="0" w:color="auto"/>
              <w:bottom w:val="single" w:sz="4" w:space="0" w:color="auto"/>
              <w:right w:val="single" w:sz="4" w:space="0" w:color="auto"/>
            </w:tcBorders>
          </w:tcPr>
          <w:p w14:paraId="1C13EEC3" w14:textId="77777777" w:rsidR="00B8253F" w:rsidRDefault="000B5CD4">
            <w:pPr>
              <w:pStyle w:val="TableText"/>
            </w:pPr>
            <w:r>
              <w:t>Carries exact runtime type identity and dimensions. A null Variant is a null slot.</w:t>
            </w:r>
          </w:p>
        </w:tc>
      </w:tr>
      <w:tr w:rsidR="00B8253F" w14:paraId="1A88225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88EF9E4" w14:textId="77777777" w:rsidR="00B8253F" w:rsidRDefault="000B5CD4">
            <w:pPr>
              <w:pStyle w:val="TableText"/>
            </w:pPr>
            <w:r>
              <w:lastRenderedPageBreak/>
              <w:t>DiagnosticInfo</w:t>
            </w:r>
          </w:p>
        </w:tc>
        <w:tc>
          <w:tcPr>
            <w:tcW w:w="2975" w:type="dxa"/>
            <w:tcBorders>
              <w:top w:val="single" w:sz="4" w:space="0" w:color="auto"/>
              <w:left w:val="single" w:sz="4" w:space="0" w:color="auto"/>
              <w:bottom w:val="single" w:sz="4" w:space="0" w:color="auto"/>
              <w:right w:val="single" w:sz="4" w:space="0" w:color="auto"/>
            </w:tcBorders>
          </w:tcPr>
          <w:p w14:paraId="7015618A" w14:textId="77777777" w:rsidR="00B8253F" w:rsidRDefault="000B5CD4">
            <w:pPr>
              <w:pStyle w:val="TableText"/>
            </w:pPr>
            <w:r>
              <w:rPr>
                <w:rStyle w:val="VARIABLE"/>
              </w:rPr>
              <w:t>struct&lt;symbolic_id:int32, namespace_uri:int32, locale:int32, localized_text:int32, additional_info:utf8, inner_status_code:uint32, inner_diagnostic_info:list&lt;DiagnosticInfoFrame&gt;&gt;</w:t>
            </w:r>
          </w:p>
        </w:tc>
        <w:tc>
          <w:tcPr>
            <w:tcW w:w="2976" w:type="dxa"/>
            <w:tcBorders>
              <w:top w:val="single" w:sz="4" w:space="0" w:color="auto"/>
              <w:left w:val="single" w:sz="4" w:space="0" w:color="auto"/>
              <w:bottom w:val="single" w:sz="4" w:space="0" w:color="auto"/>
              <w:right w:val="single" w:sz="4" w:space="0" w:color="auto"/>
            </w:tcBorders>
          </w:tcPr>
          <w:p w14:paraId="7F4BD06F" w14:textId="77777777" w:rsidR="00B8253F" w:rsidRDefault="000B5CD4">
            <w:pPr>
              <w:pStyle w:val="TableText"/>
            </w:pPr>
            <w:r>
              <w:t xml:space="preserve">All scalar child fields are nullable. </w:t>
            </w:r>
            <w:r>
              <w:rPr>
                <w:rStyle w:val="VARIABLE"/>
              </w:rPr>
              <w:t>inner_diagnostic_info</w:t>
            </w:r>
            <w:r>
              <w:t xml:space="preserve"> is an ordered list of non-recursive DiagnosticInfo frames, outermost inner first, which preserves the recursive OPC UA chain without embedding JSON or opaque binary.</w:t>
            </w:r>
          </w:p>
        </w:tc>
      </w:tr>
    </w:tbl>
    <w:p w14:paraId="739A52B9" w14:textId="77777777" w:rsidR="00B8253F" w:rsidRDefault="00B8253F">
      <w:pPr>
        <w:pStyle w:val="spacer"/>
      </w:pPr>
    </w:p>
    <w:p w14:paraId="02646B5D" w14:textId="77777777" w:rsidR="00B8253F" w:rsidRDefault="000B5CD4">
      <w:pPr>
        <w:pStyle w:val="PARAGRAPH"/>
      </w:pPr>
      <w:r>
        <w:t xml:space="preserve">NodeId and ExpandedNodeId use the OPC UA textual form in a single </w:t>
      </w:r>
      <w:r>
        <w:rPr>
          <w:rStyle w:val="VARIABLE"/>
        </w:rPr>
        <w:t>utf8</w:t>
      </w:r>
      <w:r>
        <w:t xml:space="preserve"> column rather than the structured multi-field representation used by the Avro row encoding. The textual form is fully reversible: the </w:t>
      </w:r>
      <w:r>
        <w:rPr>
          <w:rStyle w:val="VARIABLE"/>
        </w:rPr>
        <w:t>s=</w:t>
      </w:r>
      <w:r>
        <w:t xml:space="preserve"> string identifier is the last component and runs to the end of the value so it needs no escaping, </w:t>
      </w:r>
      <w:r>
        <w:rPr>
          <w:rStyle w:val="VARIABLE"/>
        </w:rPr>
        <w:t>g=</w:t>
      </w:r>
      <w:r>
        <w:t xml:space="preserve"> uses the canonical 36-character GUID form, </w:t>
      </w:r>
      <w:r>
        <w:rPr>
          <w:rStyle w:val="VARIABLE"/>
        </w:rPr>
        <w:t>b=</w:t>
      </w:r>
      <w:r>
        <w:t xml:space="preserve"> uses base64 for opaque identifiers, and a NamespaceIndex round-trips through </w:t>
      </w:r>
      <w:r>
        <w:rPr>
          <w:rStyle w:val="VARIABLE"/>
        </w:rPr>
        <w:t>ns=</w:t>
      </w:r>
      <w:r>
        <w:t xml:space="preserve">, a NamespaceUri through </w:t>
      </w:r>
      <w:r>
        <w:rPr>
          <w:rStyle w:val="VARIABLE"/>
        </w:rPr>
        <w:t>nsu=</w:t>
      </w:r>
      <w:r>
        <w:t xml:space="preserve">, and a non-zero ServerIndex through </w:t>
      </w:r>
      <w:r>
        <w:rPr>
          <w:rStyle w:val="VARIABLE"/>
        </w:rPr>
        <w:t>svr=</w:t>
      </w:r>
      <w:r>
        <w:t>.</w:t>
      </w:r>
    </w:p>
    <w:p w14:paraId="61776E7A" w14:textId="77777777" w:rsidR="00B8253F" w:rsidRDefault="000B5CD4">
      <w:pPr>
        <w:pStyle w:val="Heading4"/>
      </w:pPr>
      <w:bookmarkStart w:id="247" w:name="_Clause_c6_4_1_3"/>
      <w:r>
        <w:t>Enumerations and OptionSets</w:t>
      </w:r>
      <w:bookmarkEnd w:id="247"/>
    </w:p>
    <w:p w14:paraId="3DD63828" w14:textId="77777777" w:rsidR="00B8253F" w:rsidRDefault="000B5CD4">
      <w:pPr>
        <w:pStyle w:val="PARAGRAPH"/>
      </w:pPr>
      <w:r>
        <w:t xml:space="preserve">Enumerations shall be represented as </w:t>
      </w:r>
      <w:r>
        <w:rPr>
          <w:rStyle w:val="VARIABLE"/>
        </w:rPr>
        <w:t>int32</w:t>
      </w:r>
      <w:r>
        <w:t>; symbolic labels in generated schema metadata are informative and the integer value is normative for decoding. OptionSets shall be represented by the exact-width unsigned integer required by the OptionSet bit size (</w:t>
      </w:r>
      <w:r>
        <w:rPr>
          <w:rStyle w:val="VARIABLE"/>
        </w:rPr>
        <w:t>uint32</w:t>
      </w:r>
      <w:r>
        <w:t xml:space="preserve"> for 32-bit OptionSets unless the DataTypeDefinition states otherwise).</w:t>
      </w:r>
    </w:p>
    <w:p w14:paraId="5E352E58" w14:textId="77777777" w:rsidR="00B8253F" w:rsidRDefault="000B5CD4">
      <w:pPr>
        <w:pStyle w:val="Heading4"/>
      </w:pPr>
      <w:bookmarkStart w:id="248" w:name="_Clause_c6_4_1_4"/>
      <w:r>
        <w:t>Structures, optional fields and Unions</w:t>
      </w:r>
      <w:bookmarkEnd w:id="248"/>
    </w:p>
    <w:p w14:paraId="393FE1AD" w14:textId="77777777" w:rsidR="00B8253F" w:rsidRDefault="000B5CD4">
      <w:pPr>
        <w:pStyle w:val="PARAGRAPH"/>
      </w:pPr>
      <w:r>
        <w:t xml:space="preserve">An OPC UA Structure shall be represented as an Arrow </w:t>
      </w:r>
      <w:r>
        <w:rPr>
          <w:rStyle w:val="VARIABLE"/>
        </w:rPr>
        <w:t>struct</w:t>
      </w:r>
      <w:r>
        <w:t xml:space="preserve"> with one child field per DataTypeDefinition field in definition order. A StructureWithOptionalFields uses the </w:t>
      </w:r>
      <w:r>
        <w:rPr>
          <w:rStyle w:val="VARIABLE"/>
        </w:rPr>
        <w:t>struct&lt;present:bool, value:T&gt;</w:t>
      </w:r>
      <w:r>
        <w:t xml:space="preserve"> optional wrapper for optional members; mandatory fields are nullable only when the field DataType itself is nullable.</w:t>
      </w:r>
    </w:p>
    <w:p w14:paraId="62C17F6A" w14:textId="77777777" w:rsidR="00B8253F" w:rsidRDefault="000B5CD4">
      <w:pPr>
        <w:pStyle w:val="PARAGRAPH"/>
      </w:pPr>
      <w:r>
        <w:t xml:space="preserve">An OPC UA Union shall be represented as an Arrow dense </w:t>
      </w:r>
      <w:r>
        <w:rPr>
          <w:rStyle w:val="VARIABLE"/>
        </w:rPr>
        <w:t>union</w:t>
      </w:r>
      <w:r>
        <w:t xml:space="preserve"> with a </w:t>
      </w:r>
      <w:r>
        <w:rPr>
          <w:rStyle w:val="VARIABLE"/>
        </w:rPr>
        <w:t>null</w:t>
      </w:r>
      <w:r>
        <w:t xml:space="preserve"> branch followed by one branch per OPC UA union field. Each non-null branch is </w:t>
      </w:r>
      <w:r>
        <w:rPr>
          <w:rStyle w:val="VARIABLE"/>
        </w:rPr>
        <w:t>struct&lt;value:T&gt;</w:t>
      </w:r>
      <w:r>
        <w:t xml:space="preserve"> so selecting a nullable branch with </w:t>
      </w:r>
      <w:r>
        <w:rPr>
          <w:rStyle w:val="VARIABLE"/>
        </w:rPr>
        <w:t>value=null</w:t>
      </w:r>
      <w:r>
        <w:t xml:space="preserve"> is distinct from selecting the union </w:t>
      </w:r>
      <w:r>
        <w:rPr>
          <w:rStyle w:val="VARIABLE"/>
        </w:rPr>
        <w:t>null</w:t>
      </w:r>
      <w:r>
        <w:t xml:space="preserve"> branch. Type codes shall be stable for the DataTypeDefinition field order.</w:t>
      </w:r>
    </w:p>
    <w:p w14:paraId="3441EFFB" w14:textId="77777777" w:rsidR="00B8253F" w:rsidRDefault="000B5CD4">
      <w:pPr>
        <w:pStyle w:val="Heading4"/>
      </w:pPr>
      <w:bookmarkStart w:id="249" w:name="_Clause_c6_4_1_5"/>
      <w:r>
        <w:t>Arrays and Matrices</w:t>
      </w:r>
      <w:bookmarkEnd w:id="249"/>
    </w:p>
    <w:p w14:paraId="60A04E4B" w14:textId="77777777" w:rsidR="00B8253F" w:rsidRDefault="000B5CD4">
      <w:pPr>
        <w:pStyle w:val="PARAGRAPH"/>
      </w:pPr>
      <w:r>
        <w:t xml:space="preserve">A one-dimensional OPC UA array shall be represented as </w:t>
      </w:r>
      <w:r>
        <w:rPr>
          <w:rStyle w:val="VARIABLE"/>
        </w:rPr>
        <w:t>list&lt;Elem&gt;</w:t>
      </w:r>
      <w:r>
        <w:t xml:space="preserve">, where </w:t>
      </w:r>
      <w:r>
        <w:rPr>
          <w:rStyle w:val="VARIABLE"/>
        </w:rPr>
        <w:t>Elem</w:t>
      </w:r>
      <w:r>
        <w:t xml:space="preserve"> is the Arrow mapping of the element DataType. A null array is a null list slot. An empty array is a present list slot with length zero. Null elements are represented by the element validity bitmap when the element type permits nulls.</w:t>
      </w:r>
    </w:p>
    <w:p w14:paraId="00E8727C" w14:textId="77777777" w:rsidR="00B8253F" w:rsidRDefault="000B5CD4">
      <w:pPr>
        <w:pStyle w:val="PARAGRAPH"/>
      </w:pPr>
      <w:r>
        <w:t xml:space="preserve">A multi-dimensional OPC UA Matrix shall be represented as </w:t>
      </w:r>
      <w:r>
        <w:rPr>
          <w:rStyle w:val="VARIABLE"/>
        </w:rPr>
        <w:t>struct&lt;dimensions:list&lt;int32&gt;, values:list&lt;Elem&gt;&gt;</w:t>
      </w:r>
      <w:r>
        <w:t xml:space="preserve">. </w:t>
      </w:r>
      <w:r>
        <w:rPr>
          <w:rStyle w:val="VARIABLE"/>
        </w:rPr>
        <w:t>dimensions</w:t>
      </w:r>
      <w:r>
        <w:t xml:space="preserve"> contains the OPC UA dimension lengths. </w:t>
      </w:r>
      <w:r>
        <w:rPr>
          <w:rStyle w:val="VARIABLE"/>
        </w:rPr>
        <w:t>values</w:t>
      </w:r>
      <w:r>
        <w:t xml:space="preserve"> contains the elements in row-major order. An OPC UA matrix has </w:t>
      </w:r>
      <w:r>
        <w:rPr>
          <w:b/>
        </w:rPr>
        <w:t>at least two dimensions</w:t>
      </w:r>
      <w:r>
        <w:t xml:space="preserve">, and the product of </w:t>
      </w:r>
      <w:r>
        <w:rPr>
          <w:rStyle w:val="VARIABLE"/>
        </w:rPr>
        <w:t>dimensions</w:t>
      </w:r>
      <w:r>
        <w:t xml:space="preserve"> shall equal the length of </w:t>
      </w:r>
      <w:r>
        <w:rPr>
          <w:rStyle w:val="VARIABLE"/>
        </w:rPr>
        <w:t>values</w:t>
      </w:r>
      <w:r>
        <w:t xml:space="preserve">; a decoder </w:t>
      </w:r>
      <w:r>
        <w:rPr>
          <w:b/>
        </w:rPr>
        <w:t>shall reject</w:t>
      </w:r>
      <w:r>
        <w:t xml:space="preserve">, with </w:t>
      </w:r>
      <w:r>
        <w:rPr>
          <w:rStyle w:val="VARIABLE"/>
        </w:rPr>
        <w:t>Bad_DecodingError</w:t>
      </w:r>
      <w:r>
        <w:t xml:space="preserve">, a matrix whose </w:t>
      </w:r>
      <w:r>
        <w:rPr>
          <w:rStyle w:val="VARIABLE"/>
        </w:rPr>
        <w:t>dimensions</w:t>
      </w:r>
      <w:r>
        <w:t xml:space="preserve"> has fewer than two entries or whose dimension product does not equal the length of </w:t>
      </w:r>
      <w:r>
        <w:rPr>
          <w:rStyle w:val="VARIABLE"/>
        </w:rPr>
        <w:t>values</w:t>
      </w:r>
      <w:r>
        <w:t xml:space="preserve">. Arrow </w:t>
      </w:r>
      <w:r>
        <w:rPr>
          <w:rStyle w:val="VARIABLE"/>
        </w:rPr>
        <w:t>fixed_shape_tensor</w:t>
      </w:r>
      <w:r>
        <w:t xml:space="preserve"> and </w:t>
      </w:r>
      <w:r>
        <w:rPr>
          <w:rStyle w:val="VARIABLE"/>
        </w:rPr>
        <w:t>variable_shape_tensor</w:t>
      </w:r>
      <w:r>
        <w:t xml:space="preserve"> extension types may be referenced informatively, but this struct is the only canonical Matrix carrier.</w:t>
      </w:r>
    </w:p>
    <w:p w14:paraId="707CAD5A" w14:textId="77777777" w:rsidR="00B8253F" w:rsidRDefault="000B5CD4">
      <w:pPr>
        <w:pStyle w:val="Heading4"/>
      </w:pPr>
      <w:bookmarkStart w:id="250" w:name="_Clause_c6_4_1_6"/>
      <w:r>
        <w:t>Variant</w:t>
      </w:r>
      <w:bookmarkEnd w:id="250"/>
    </w:p>
    <w:p w14:paraId="7A133946" w14:textId="77777777" w:rsidR="00B8253F" w:rsidRDefault="000B5CD4">
      <w:pPr>
        <w:pStyle w:val="PARAGRAPH"/>
      </w:pPr>
      <w:r>
        <w:t>Variant shall be represented as a recursive dense union whose child arrays cover the Variant body forms the field may carry: scalar built-ins except Variant, DataValue and DiagnosticInfo; one-dimensional list forms of those built-ins; the canonical Matrix struct; and ExtensionObject. A self-describing encoding may include all body forms, whereas a schema-governed encoding may narrow the union to the aggregated set for the field and grow it across MinorVersions under the append-only rule of the Schema Regist</w:t>
      </w:r>
      <w:r>
        <w:t xml:space="preserve">ry (see </w:t>
      </w:r>
      <w:r>
        <w:rPr>
          <w:i/>
        </w:rPr>
        <w:t>OPC UA — Schema Registry</w:t>
      </w:r>
      <w:r>
        <w:t xml:space="preserve"> §5.6), so an existing branch keeps its dense-union type code in every later minor of the same major. The union type code, list-vs-scalar form and Matrix dimensions are sufficient to reconstruct the exact OPC UA Variant type and dimensionality.</w:t>
      </w:r>
    </w:p>
    <w:p w14:paraId="4E89273E" w14:textId="77777777" w:rsidR="00B8253F" w:rsidRDefault="000B5CD4">
      <w:pPr>
        <w:pStyle w:val="Heading4"/>
      </w:pPr>
      <w:bookmarkStart w:id="251" w:name="_Clause_c6_4_1_7"/>
      <w:r>
        <w:lastRenderedPageBreak/>
        <w:t>ExtensionObject and abstract/subtyped fields</w:t>
      </w:r>
      <w:bookmarkEnd w:id="251"/>
    </w:p>
    <w:p w14:paraId="7EB35641" w14:textId="212A6BE7" w:rsidR="00B8253F" w:rsidRDefault="000B5CD4">
      <w:pPr>
        <w:pStyle w:val="PARAGRAPH"/>
      </w:pPr>
      <w:r>
        <w:t xml:space="preserve">ExtensionObject and fields declared with abstract or subtyped values shall carry concrete type identity inline. The canonical carrier is </w:t>
      </w:r>
      <w:r>
        <w:rPr>
          <w:rStyle w:val="VARIABLE"/>
        </w:rPr>
        <w:t>struct&lt;type_id:NodeId, body:dense_union&lt;null, known structs, binary&gt;&gt;</w:t>
      </w:r>
      <w:r>
        <w:t xml:space="preserve">. The </w:t>
      </w:r>
      <w:r>
        <w:rPr>
          <w:rStyle w:val="VARIABLE"/>
        </w:rPr>
        <w:t>type_id</w:t>
      </w:r>
      <w:r>
        <w:t xml:space="preserve"> is the DataType NodeId or DataTypeEncoding NodeId needed to resolve the body schema. The known-struct union branches are the aggregated concrete-type set for the field per the Schema Registry (see </w:t>
      </w:r>
      <w:r>
        <w:rPr>
          <w:i/>
        </w:rPr>
        <w:t>OPC UA — Schema Registry</w:t>
      </w:r>
      <w:r>
        <w:t xml:space="preserve"> §5.6</w:t>
      </w:r>
      <w:r>
        <w:t xml:space="preserve">): generated from the subtype hierarchy where bounded, or grown append-only across MinorVersions as new concrete types are encoded, with an existing branch keeping its dense-union type code, and the opaque fallback children — </w:t>
      </w:r>
      <w:r>
        <w:rPr>
          <w:rStyle w:val="VARIABLE"/>
        </w:rPr>
        <w:t>binary</w:t>
      </w:r>
      <w:r>
        <w:t xml:space="preserve"> for a Binary body and </w:t>
      </w:r>
      <w:r>
        <w:rPr>
          <w:rStyle w:val="VARIABLE"/>
        </w:rPr>
        <w:t>utf8</w:t>
      </w:r>
      <w:r>
        <w:t xml:space="preserve"> for an XML or textual body — appended append-only when a value first requires them so they may occupy any type code. If the receiver does not know the body type, or the type is not yet aggregated, the body may be retained as opaque binary without claiming decoded structured content. Because a bare RecordBatch carries no schema and its node/buffer layout matches its writer-minor schema, a decoder that did not receive the writer schema in an IPC </w:t>
      </w:r>
      <w:r>
        <w:rPr>
          <w:rStyle w:val="VARIABLE"/>
        </w:rPr>
        <w:t>stream</w:t>
      </w:r>
      <w:r>
        <w:t xml:space="preserve"> shall resolve the exact writer-minor schema by SchemaId (</w:t>
      </w:r>
      <w:r>
        <w:fldChar w:fldCharType="begin"/>
      </w:r>
      <w:r>
        <w:instrText xml:space="preserve"> REF _Clause_c6_4_1 \r \h </w:instrText>
      </w:r>
      <w:r>
        <w:fldChar w:fldCharType="separate"/>
      </w:r>
      <w:r w:rsidR="00845676">
        <w:t>6.4.1</w:t>
      </w:r>
      <w:r>
        <w:fldChar w:fldCharType="end"/>
      </w:r>
      <w:r>
        <w:t>).</w:t>
      </w:r>
    </w:p>
    <w:p w14:paraId="4100E88F" w14:textId="77777777" w:rsidR="00B8253F" w:rsidRDefault="000B5CD4">
      <w:pPr>
        <w:pStyle w:val="Heading4"/>
      </w:pPr>
      <w:bookmarkStart w:id="252" w:name="_Clause_c6_4_1_8"/>
      <w:r>
        <w:t>Default Arrow DataTypeEncoding Node</w:t>
      </w:r>
      <w:bookmarkEnd w:id="252"/>
    </w:p>
    <w:p w14:paraId="5AE693FC" w14:textId="77777777" w:rsidR="00B8253F" w:rsidRDefault="000B5CD4">
      <w:pPr>
        <w:pStyle w:val="PARAGRAPH"/>
      </w:pPr>
      <w:r>
        <w:t xml:space="preserve">For every structured DataType with a Default Binary, Default XML or Default JSON DataTypeEncoding, a companion </w:t>
      </w:r>
      <w:r>
        <w:rPr>
          <w:rStyle w:val="VARIABLE"/>
        </w:rPr>
        <w:t>Default Arrow</w:t>
      </w:r>
      <w:r>
        <w:t xml:space="preserve"> DataTypeEncoding Object may be described. Its browse name is </w:t>
      </w:r>
      <w:r>
        <w:rPr>
          <w:rStyle w:val="VARIABLE"/>
        </w:rPr>
        <w:t>Default Arrow</w:t>
      </w:r>
      <w:r>
        <w:t xml:space="preserve">, its encoding format is Arrow IPC using this clause, and its schema is the canonical Arrow </w:t>
      </w:r>
      <w:r>
        <w:rPr>
          <w:rStyle w:val="VARIABLE"/>
        </w:rPr>
        <w:t>DataType</w:t>
      </w:r>
      <w:r>
        <w:t xml:space="preserve"> generated from the DataTypeDefinition.</w:t>
      </w:r>
    </w:p>
    <w:p w14:paraId="5AC802D0" w14:textId="77777777" w:rsidR="00B8253F" w:rsidRDefault="000B5CD4">
      <w:pPr>
        <w:pStyle w:val="Heading4"/>
      </w:pPr>
      <w:bookmarkStart w:id="253" w:name="_Clause_c6_4_1_9"/>
      <w:r>
        <w:t>Schema-generation algorithm</w:t>
      </w:r>
      <w:bookmarkEnd w:id="253"/>
    </w:p>
    <w:p w14:paraId="4620BE5A" w14:textId="77777777" w:rsidR="00B8253F" w:rsidRDefault="000B5CD4">
      <w:pPr>
        <w:pStyle w:val="PARAGRAPH"/>
      </w:pPr>
      <w:r>
        <w:t xml:space="preserve">Given an OPC UA DataType, an encoder or decoder shall derive the canonical Arrow </w:t>
      </w:r>
      <w:r>
        <w:rPr>
          <w:rStyle w:val="VARIABLE"/>
        </w:rPr>
        <w:t>DataType</w:t>
      </w:r>
      <w:r>
        <w:t xml:space="preserve"> by applying the mapping in this clause recursively to the DataTypeDefinition. Built-in DataTypes map as specified in 5.6.2. Enumerations map to </w:t>
      </w:r>
      <w:r>
        <w:rPr>
          <w:rStyle w:val="VARIABLE"/>
        </w:rPr>
        <w:t>int32</w:t>
      </w:r>
      <w:r>
        <w:t xml:space="preserve">; OptionSets map to the unsigned integer width required by their DataTypeDefinition. A one-dimensional array maps to </w:t>
      </w:r>
      <w:r>
        <w:rPr>
          <w:rStyle w:val="VARIABLE"/>
        </w:rPr>
        <w:t>list&lt;Elem&gt;</w:t>
      </w:r>
      <w:r>
        <w:t xml:space="preserve">. A Matrix maps to </w:t>
      </w:r>
      <w:r>
        <w:rPr>
          <w:rStyle w:val="VARIABLE"/>
        </w:rPr>
        <w:t>struct&lt;dimensions:list&lt;int32&gt;, values:list&lt;Elem&gt;&gt;</w:t>
      </w:r>
      <w:r>
        <w:t xml:space="preserve">. A Structure maps to an Arrow </w:t>
      </w:r>
      <w:r>
        <w:rPr>
          <w:rStyle w:val="VARIABLE"/>
        </w:rPr>
        <w:t>struct</w:t>
      </w:r>
      <w:r>
        <w:t xml:space="preserve"> whose child fields appear in DataTypeDefinition order. A StructureWithOptionalFields shall wrap each optional field as </w:t>
      </w:r>
      <w:r>
        <w:rPr>
          <w:rStyle w:val="VARIABLE"/>
        </w:rPr>
        <w:t>struct&lt;present:bool not null, value:T&gt;</w:t>
      </w:r>
      <w:r>
        <w:t xml:space="preserve"> and shall not use a null child slot to mean absent. A Union shall map to a dense union with a </w:t>
      </w:r>
      <w:r>
        <w:rPr>
          <w:rStyle w:val="VARIABLE"/>
        </w:rPr>
        <w:t>null</w:t>
      </w:r>
      <w:r>
        <w:t xml:space="preserve"> branch followed by one branch per union field in definition order; each non-null branch is </w:t>
      </w:r>
      <w:r>
        <w:rPr>
          <w:rStyle w:val="VARIABLE"/>
        </w:rPr>
        <w:t>struct&lt;value:T&gt;</w:t>
      </w:r>
      <w:r>
        <w:t xml:space="preserve">. Fields declared abstract or allowing subtyped values, and </w:t>
      </w:r>
      <w:r>
        <w:rPr>
          <w:rStyle w:val="VARIABLE"/>
        </w:rPr>
        <w:t>ExtensionObject</w:t>
      </w:r>
      <w:r>
        <w:t xml:space="preserve">, shall carry the concrete runtime type identity with the value using the canonical </w:t>
      </w:r>
      <w:r>
        <w:rPr>
          <w:rStyle w:val="VARIABLE"/>
        </w:rPr>
        <w:t>type_id</w:t>
      </w:r>
      <w:r>
        <w:t xml:space="preserve"> plus dense-union body carrier. </w:t>
      </w:r>
      <w:r>
        <w:rPr>
          <w:rStyle w:val="VARIABLE"/>
        </w:rPr>
        <w:t>Variant</w:t>
      </w:r>
      <w:r>
        <w:t xml:space="preserve"> and abstract values use the runtime type to select the scalar, array, matrix or ExtensionObject branch. Numeric NodeIds shall use a </w:t>
      </w:r>
      <w:r>
        <w:rPr>
          <w:rStyle w:val="VARIABLE"/>
        </w:rPr>
        <w:t>uint32</w:t>
      </w:r>
      <w:r>
        <w:t xml:space="preserve"> numeric identifier field.</w:t>
      </w:r>
    </w:p>
    <w:p w14:paraId="713365E6" w14:textId="77777777" w:rsidR="00B8253F" w:rsidRDefault="000B5CD4">
      <w:pPr>
        <w:pStyle w:val="PARAGRAPH"/>
      </w:pPr>
      <w:r>
        <w:t xml:space="preserve">The canonical Arrow </w:t>
      </w:r>
      <w:r>
        <w:rPr>
          <w:rStyle w:val="VARIABLE"/>
        </w:rPr>
        <w:t>Schema</w:t>
      </w:r>
      <w:r>
        <w:t xml:space="preserve"> for a standalone Part 6 value is a single field named </w:t>
      </w:r>
      <w:r>
        <w:rPr>
          <w:rStyle w:val="VARIABLE"/>
        </w:rPr>
        <w:t>value</w:t>
      </w:r>
      <w:r>
        <w:t xml:space="preserve"> with metadata </w:t>
      </w:r>
      <w:r>
        <w:rPr>
          <w:rStyle w:val="VARIABLE"/>
        </w:rPr>
        <w:t>opcua-arrow=1</w:t>
      </w:r>
      <w:r>
        <w:t xml:space="preserve">. For PubSub, the same generation function is applied to each DataSet field to form the RecordBatch schema. The canonical form of a schema is the serialized Arrow Schema IPC message bytes, for example </w:t>
      </w:r>
      <w:r>
        <w:rPr>
          <w:rStyle w:val="VARIABLE"/>
        </w:rPr>
        <w:t>schema.serialize().to_pybytes()</w:t>
      </w:r>
      <w:r>
        <w:t xml:space="preserve">. The </w:t>
      </w:r>
      <w:r>
        <w:rPr>
          <w:rStyle w:val="VARIABLE"/>
        </w:rPr>
        <w:t>SchemaId</w:t>
      </w:r>
      <w:r>
        <w:t xml:space="preserve"> is the lowercase hexadecimal SHA-256 fingerprint truncated to the first 8 bytes (16 hex chars) of the canonical schema bytes, unless a profile specifies a longer length.</w:t>
      </w:r>
    </w:p>
    <w:p w14:paraId="5BD91546" w14:textId="34290723" w:rsidR="00B8253F" w:rsidRDefault="000B5CD4">
      <w:pPr>
        <w:pStyle w:val="PARAGRAPH"/>
      </w:pPr>
      <w:r>
        <w:t xml:space="preserve">An encoder is not handed a foreign schema to encode against. Encoding a value </w:t>
      </w:r>
      <w:r>
        <w:rPr>
          <w:b/>
        </w:rPr>
        <w:t>produces</w:t>
      </w:r>
      <w:r>
        <w:t xml:space="preserve"> its Arrow Schema deterministically from the inputs above: the OPC UA DataTypeDefinition of the declared DataType and, for Variant values and for fields declared abstract or allowing subtypes, the concrete runtime type of the value. When a schema is </w:t>
      </w:r>
      <w:r>
        <w:rPr>
          <w:b/>
        </w:rPr>
        <w:t>grown</w:t>
      </w:r>
      <w:r>
        <w:t xml:space="preserve"> rather than created from scratch, the </w:t>
      </w:r>
      <w:r>
        <w:rPr>
          <w:b/>
        </w:rPr>
        <w:t>previous schema of the lineage is also an input</w:t>
      </w:r>
      <w:r>
        <w:t>: the generator appends the newly encountered Variant body form or ExtensionObject concrete type to that prior schema as an additional dense-union child, leaving every existing child and type code unchanged (</w:t>
      </w:r>
      <w:r>
        <w:fldChar w:fldCharType="begin"/>
      </w:r>
      <w:r>
        <w:instrText xml:space="preserve"> REF _Clause_c6_4_1_12 \r \h </w:instrText>
      </w:r>
      <w:r>
        <w:fldChar w:fldCharType="separate"/>
      </w:r>
      <w:r w:rsidR="00845676">
        <w:t>6.4.1.12</w:t>
      </w:r>
      <w:r>
        <w:fldChar w:fldCharType="end"/>
      </w:r>
      <w:r>
        <w:t xml:space="preserve">). When </w:t>
      </w:r>
      <w:r>
        <w:rPr>
          <w:b/>
        </w:rPr>
        <w:t>no previous schema is supplied, generation starts a fresh lineage — a reset that begins a new MajorVersion</w:t>
      </w:r>
      <w:r>
        <w:t xml:space="preserve">. A </w:t>
      </w:r>
      <w:r>
        <w:rPr>
          <w:b/>
        </w:rPr>
        <w:t>decoder</w:t>
      </w:r>
      <w:r>
        <w:t xml:space="preserve"> that re-derives a schema uses the identical inputs, so both sides agree on every field, child and type code.</w:t>
      </w:r>
    </w:p>
    <w:p w14:paraId="32120DD9" w14:textId="77777777" w:rsidR="00B8253F" w:rsidRDefault="000B5CD4">
      <w:pPr>
        <w:pStyle w:val="PARAGRAPH"/>
      </w:pPr>
      <w:r>
        <w:t xml:space="preserve">Arrow types are </w:t>
      </w:r>
      <w:r>
        <w:rPr>
          <w:b/>
        </w:rPr>
        <w:t>structural</w:t>
      </w:r>
      <w:r>
        <w:t xml:space="preserve">: the mapping inlines a fresh dense union at each Variant and ExtensionObject occurrence, so every field carries its </w:t>
      </w:r>
      <w:r>
        <w:rPr>
          <w:b/>
        </w:rPr>
        <w:t>own</w:t>
      </w:r>
      <w:r>
        <w:t xml:space="preserve"> union and the fields evolve </w:t>
      </w:r>
      <w:r>
        <w:lastRenderedPageBreak/>
        <w:t xml:space="preserve">independently — appending a body form or concrete struct type to one field's union never changes another field's type. This is the per-field model; unlike the nominal Avro mapping (Avro Part 6 §6.6), Arrow has no shared named </w:t>
      </w:r>
      <w:r>
        <w:rPr>
          <w:rStyle w:val="VARIABLE"/>
        </w:rPr>
        <w:t>Variant</w:t>
      </w:r>
      <w:r>
        <w:t>/</w:t>
      </w:r>
      <w:r>
        <w:rPr>
          <w:rStyle w:val="VARIABLE"/>
        </w:rPr>
        <w:t>ExtensionObject</w:t>
      </w:r>
      <w:r>
        <w:t xml:space="preserve"> type and therefore no shared-record option. Two structurally identical fields still produce identical inline types, so a schema-driven bound remains deterministic across publishers.</w:t>
      </w:r>
    </w:p>
    <w:p w14:paraId="79AA1B7D" w14:textId="77777777" w:rsidR="00B8253F" w:rsidRDefault="000B5CD4">
      <w:pPr>
        <w:pStyle w:val="Heading4"/>
      </w:pPr>
      <w:bookmarkStart w:id="254" w:name="_Clause_c6_4_1_10"/>
      <w:r>
        <w:t>Decoder algorithm</w:t>
      </w:r>
      <w:bookmarkEnd w:id="254"/>
    </w:p>
    <w:p w14:paraId="0DED8C90" w14:textId="77777777" w:rsidR="00B8253F" w:rsidRDefault="000B5CD4">
      <w:pPr>
        <w:pStyle w:val="PARAGRAPH"/>
      </w:pPr>
      <w:r>
        <w:t xml:space="preserve">A schema-driven decoder shall treat an Arrow IPC stream as self-contained because the stream embeds its Schema message before any RecordBatch. The decoder reads that Schema message, validates that each field uses the canonical mapping, then decodes each Arrow Array using this Part 6 mapping. If a decoder must validate a message before receiving the stream, or must enforce a governed schema, it shall look up the </w:t>
      </w:r>
      <w:r>
        <w:rPr>
          <w:rStyle w:val="VARIABLE"/>
        </w:rPr>
        <w:t>SchemaId</w:t>
      </w:r>
      <w:r>
        <w:t xml:space="preserve"> in a local cache or registry and compare the received serialized Arrow Schema with the cached canonical form.</w:t>
      </w:r>
    </w:p>
    <w:p w14:paraId="6D36376B" w14:textId="74F1FF5C" w:rsidR="00B8253F" w:rsidRDefault="000B5CD4">
      <w:pPr>
        <w:pStyle w:val="PARAGRAPH"/>
      </w:pPr>
      <w:r>
        <w:t xml:space="preserve">When the payload is a </w:t>
      </w:r>
      <w:r>
        <w:rPr>
          <w:b/>
        </w:rPr>
        <w:t>bare RecordBatch</w:t>
      </w:r>
      <w:r>
        <w:t xml:space="preserve"> — the Part 14 </w:t>
      </w:r>
      <w:r>
        <w:rPr>
          <w:rStyle w:val="VARIABLE"/>
        </w:rPr>
        <w:t>batch</w:t>
      </w:r>
      <w:r>
        <w:t xml:space="preserve"> </w:t>
      </w:r>
      <w:r>
        <w:rPr>
          <w:rStyle w:val="VARIABLE"/>
        </w:rPr>
        <w:t>ArrowIpcFormat</w:t>
      </w:r>
      <w:r>
        <w:t>, a single Arrow RecordBatch message with no preceding Schema message — the decoder cannot read the schema from the payload. A RecordBatch carries no schema, and its node and buffer layout is shaped by its writer-minor schema (</w:t>
      </w:r>
      <w:r>
        <w:fldChar w:fldCharType="begin"/>
      </w:r>
      <w:r>
        <w:instrText xml:space="preserve"> REF _Clause_c6_4_1_7 \r \h </w:instrText>
      </w:r>
      <w:r>
        <w:fldChar w:fldCharType="separate"/>
      </w:r>
      <w:r w:rsidR="00845676">
        <w:t>6.4.1.7</w:t>
      </w:r>
      <w:r>
        <w:fldChar w:fldCharType="end"/>
      </w:r>
      <w:r>
        <w:t xml:space="preserve">, </w:t>
      </w:r>
      <w:r>
        <w:fldChar w:fldCharType="begin"/>
      </w:r>
      <w:r>
        <w:instrText xml:space="preserve"> REF _Clause_c6_4_1_12 \r \h </w:instrText>
      </w:r>
      <w:r>
        <w:fldChar w:fldCharType="separate"/>
      </w:r>
      <w:r w:rsidR="00845676">
        <w:t>6.4.1.12</w:t>
      </w:r>
      <w:r>
        <w:fldChar w:fldCharType="end"/>
      </w:r>
      <w:r>
        <w:t>), so the decoder shall obtain the exact writer-minor schema out of band.</w:t>
      </w:r>
    </w:p>
    <w:p w14:paraId="53F8EC2C" w14:textId="77777777" w:rsidR="00B8253F" w:rsidRDefault="000B5CD4">
      <w:pPr>
        <w:pStyle w:val="PARAGRAPH"/>
      </w:pPr>
      <w:r>
        <w:t xml:space="preserve">It reads the </w:t>
      </w:r>
      <w:r>
        <w:rPr>
          <w:rStyle w:val="VARIABLE"/>
        </w:rPr>
        <w:t>SchemaId</w:t>
      </w:r>
      <w:r>
        <w:t xml:space="preserve"> that accompanies the message, either in transport metadata (</w:t>
      </w:r>
      <w:r>
        <w:rPr>
          <w:rStyle w:val="VARIABLE"/>
        </w:rPr>
        <w:t>opcua-arrow-schema-id</w:t>
      </w:r>
      <w:r>
        <w:t>) or in the DataSetMessage/NetworkMessage envelope, and resolves the serialized Arrow Schema for that SchemaId from its schema cache, a schema registry or a prior announcement, following the Part 14 cache-miss resolution order. It then validates that each field uses the canonical mapping and decodes each Arrow Array against that schema using this Part 6 mapping. A bare RecordBatch whose SchemaId is unknown and cannot be resolved is a schema error and shall not be decoded.</w:t>
      </w:r>
    </w:p>
    <w:p w14:paraId="0F8927D5" w14:textId="77777777" w:rsidR="00B8253F" w:rsidRDefault="000B5CD4">
      <w:pPr>
        <w:pStyle w:val="PARAGRAPH"/>
      </w:pPr>
      <w:r>
        <w:t xml:space="preserve">An AddressSpace-driven decoder may instead read the DataTypeDefinition for the expected DataType from the AddressSpace and re-run the schema-generation algorithm in 5.6.9. Encoders and decoders shall use the same generation function, so the AddressSpace-derived Arrow Schema serializes to the same canonical form and therefore the same </w:t>
      </w:r>
      <w:r>
        <w:rPr>
          <w:rStyle w:val="VARIABLE"/>
        </w:rPr>
        <w:t>SchemaId</w:t>
      </w:r>
      <w:r>
        <w:t>. A mismatch between the received SchemaId and the re-derived SchemaId is a schema error.</w:t>
      </w:r>
    </w:p>
    <w:p w14:paraId="1BC9D3AC" w14:textId="77777777" w:rsidR="00B8253F" w:rsidRDefault="000B5CD4">
      <w:pPr>
        <w:pStyle w:val="PARAGRAPH"/>
      </w:pPr>
      <w:r>
        <w:t xml:space="preserve">In the primary use case the decoder — a subscriber or downstream Arrow consumer — </w:t>
      </w:r>
      <w:r>
        <w:rPr>
          <w:b/>
        </w:rPr>
        <w:t>likely does not have</w:t>
      </w:r>
      <w:r>
        <w:t xml:space="preserve"> the OPC UA type model or DataTypeDefinitions at consumption time. The type model may live elsewhere but is unavailable where the batch is decoded, so that decoder cannot re-derive the schema. It instead </w:t>
      </w:r>
      <w:r>
        <w:rPr>
          <w:b/>
        </w:rPr>
        <w:t>obtains the schema by SchemaId</w:t>
      </w:r>
      <w:r>
        <w:t>, from the embedded Schema message of an IPC stream, a cache, an announcement or a schema registry. Only a decoder that does hold the relevant DataTypeDefinitions uses the AddressSpace-driven path above; the SchemaId is then sufficient to verify that both sides are using the same schema.</w:t>
      </w:r>
    </w:p>
    <w:p w14:paraId="28CA374A" w14:textId="77777777" w:rsidR="00B8253F" w:rsidRDefault="000B5CD4">
      <w:pPr>
        <w:pStyle w:val="Heading4"/>
      </w:pPr>
      <w:bookmarkStart w:id="255" w:name="_Clause_c6_4_1_11"/>
      <w:r>
        <w:t>Conformance</w:t>
      </w:r>
      <w:bookmarkEnd w:id="255"/>
    </w:p>
    <w:p w14:paraId="70B7E87F" w14:textId="77777777" w:rsidR="00B8253F" w:rsidRDefault="000B5CD4">
      <w:pPr>
        <w:pStyle w:val="PARAGRAPH"/>
      </w:pPr>
      <w:r>
        <w:t xml:space="preserve">An implementation conforms to OPC UA Arrow when it implements the single mapping in this clause for all 25 built-in DataTypes, Structures, Unions, Enumerations, OptionSets, Arrays, Matrices, Variant, ExtensionObject, DataValue and DiagnosticInfo, and demonstrates </w:t>
      </w:r>
      <w:r>
        <w:rPr>
          <w:rStyle w:val="VARIABLE"/>
        </w:rPr>
        <w:t>decode(encode(x)) == x</w:t>
      </w:r>
      <w:r>
        <w:t xml:space="preserve"> for conforming OPC UA values.</w:t>
      </w:r>
    </w:p>
    <w:p w14:paraId="5A5F4F70" w14:textId="77777777" w:rsidR="00B8253F" w:rsidRDefault="000B5CD4">
      <w:pPr>
        <w:pStyle w:val="Heading4"/>
      </w:pPr>
      <w:bookmarkStart w:id="256" w:name="_Clause_c6_4_1_12"/>
      <w:r>
        <w:t>Implementing schema evolution (growing unions)</w:t>
      </w:r>
      <w:bookmarkEnd w:id="256"/>
    </w:p>
    <w:p w14:paraId="15776CE8" w14:textId="10EBF255" w:rsidR="00B8253F" w:rsidRDefault="000B5CD4">
      <w:pPr>
        <w:pStyle w:val="PARAGRAPH"/>
      </w:pPr>
      <w:r>
        <w:t>The Variant dense union (</w:t>
      </w:r>
      <w:r>
        <w:fldChar w:fldCharType="begin"/>
      </w:r>
      <w:r>
        <w:instrText xml:space="preserve"> REF _Clause_c6_4_1_6 \r \h </w:instrText>
      </w:r>
      <w:r>
        <w:fldChar w:fldCharType="separate"/>
      </w:r>
      <w:r w:rsidR="00845676">
        <w:t>6.4.1.6</w:t>
      </w:r>
      <w:r>
        <w:fldChar w:fldCharType="end"/>
      </w:r>
      <w:r>
        <w:t>) and the ExtensionObject known-struct dense union (</w:t>
      </w:r>
      <w:r>
        <w:fldChar w:fldCharType="begin"/>
      </w:r>
      <w:r>
        <w:instrText xml:space="preserve"> REF _Clause_c6_4_1_7 \r \h </w:instrText>
      </w:r>
      <w:r>
        <w:fldChar w:fldCharType="separate"/>
      </w:r>
      <w:r w:rsidR="00845676">
        <w:t>6.4.1.7</w:t>
      </w:r>
      <w:r>
        <w:fldChar w:fldCharType="end"/>
      </w:r>
      <w:r>
        <w:t xml:space="preserve">) are the two Arrow unions that may grow after a schema is first announced; every other union and struct is closed. An implementer that governs an evolving schema shall grow these unions </w:t>
      </w:r>
      <w:r>
        <w:rPr>
          <w:b/>
        </w:rPr>
        <w:t>append-only</w:t>
      </w:r>
      <w:r>
        <w:t xml:space="preserve">, as defined by </w:t>
      </w:r>
      <w:r>
        <w:rPr>
          <w:i/>
        </w:rPr>
        <w:t>OPC UA — Schema Registry</w:t>
      </w:r>
      <w:r>
        <w:t xml:space="preserve"> §5.6. Because Arrow types are structural, each field's union is its own inline dense union (§5.6.9), so growth is per-field: appending to one field's union does not change another field's type.</w:t>
      </w:r>
    </w:p>
    <w:p w14:paraId="2199C55E" w14:textId="77777777" w:rsidR="00B8253F" w:rsidRDefault="000B5CD4">
      <w:pPr>
        <w:pStyle w:val="ListNumber"/>
        <w:numPr>
          <w:ilvl w:val="0"/>
          <w:numId w:val="21"/>
        </w:numPr>
      </w:pPr>
      <w:r>
        <w:rPr>
          <w:b/>
        </w:rPr>
        <w:lastRenderedPageBreak/>
        <w:t>Narrow the initial union.</w:t>
      </w:r>
      <w:r>
        <w:t xml:space="preserve"> Prefer to build the initial (</w:t>
      </w:r>
      <w:r>
        <w:rPr>
          <w:rStyle w:val="VARIABLE"/>
        </w:rPr>
        <w:t>MAJOR.0</w:t>
      </w:r>
      <w:r>
        <w:t xml:space="preserve">) dense union </w:t>
      </w:r>
      <w:r>
        <w:rPr>
          <w:b/>
        </w:rPr>
        <w:t>data-driven</w:t>
      </w:r>
      <w:r>
        <w:t xml:space="preserve">, from the concrete type of the first value the field actually encodes — one child for that concrete Variant body form, or the concrete struct child for the first ExtensionObject/abstract body (or the </w:t>
      </w:r>
      <w:r>
        <w:rPr>
          <w:rStyle w:val="VARIABLE"/>
        </w:rPr>
        <w:t>binary</w:t>
      </w:r>
      <w:r>
        <w:t xml:space="preserve"> child for an opaque first body) — with the concrete type standing in place of the abstract Variant/ExtensionObject and the union grown at that position (steps 2–3) as later values carry types not yet present. The encoder MAY instead seed the union </w:t>
      </w:r>
      <w:r>
        <w:rPr>
          <w:b/>
        </w:rPr>
        <w:t>schema-driven</w:t>
      </w:r>
      <w:r>
        <w:t xml:space="preserve"> from the declared bound — one child per allowed Variant body form (a distinct child for each </w:t>
      </w:r>
      <w:r>
        <w:rPr>
          <w:rStyle w:val="VARIABLE"/>
        </w:rPr>
        <w:t>(BuiltInType, scalar|array|matrix)</w:t>
      </w:r>
      <w:r>
        <w:t xml:space="preserve"> combination the field may carry), or one child per concrete struct type known for an ExtensionObject/abstract-subtyped field, in canonical order — where a schema is needed before the first message or where cross-publisher determinism is required (see </w:t>
      </w:r>
      <w:r>
        <w:rPr>
          <w:i/>
        </w:rPr>
        <w:t>OPC UA — Schema Registry</w:t>
      </w:r>
      <w:r>
        <w:t xml:space="preserve"> §5.6).</w:t>
      </w:r>
    </w:p>
    <w:p w14:paraId="23356CC2" w14:textId="77777777" w:rsidR="00B8253F" w:rsidRDefault="000B5CD4">
      <w:pPr>
        <w:pStyle w:val="ListNumber"/>
        <w:numPr>
          <w:ilvl w:val="0"/>
          <w:numId w:val="21"/>
        </w:numPr>
      </w:pPr>
      <w:r>
        <w:rPr>
          <w:b/>
        </w:rPr>
        <w:t>Grow append-only.</w:t>
      </w:r>
      <w:r>
        <w:t xml:space="preserve"> When a value selects a body form or concrete struct type not yet present, </w:t>
      </w:r>
      <w:r>
        <w:rPr>
          <w:b/>
        </w:rPr>
        <w:t>append</w:t>
      </w:r>
      <w:r>
        <w:t xml:space="preserve"> a new child array and assign it a dense-union </w:t>
      </w:r>
      <w:r>
        <w:rPr>
          <w:b/>
        </w:rPr>
        <w:t>type code</w:t>
      </w:r>
      <w:r>
        <w:t xml:space="preserve"> never used in this lineage; leave every existing child and its type code unchanged. The type code travels in the union's 8-bit type-ids buffer, so a stable type code means an older RecordBatch resolves the same child under the grown schema. Type codes are </w:t>
      </w:r>
      <w:r>
        <w:rPr>
          <w:rStyle w:val="VARIABLE"/>
        </w:rPr>
        <w:t>int8</w:t>
      </w:r>
      <w:r>
        <w:t xml:space="preserve"> (0–127); assign them in a documented, monotonic order. Do not remove, reorder or retype an existing child; any such change is a MajorVersion reset.</w:t>
      </w:r>
    </w:p>
    <w:p w14:paraId="539A1E80" w14:textId="77777777" w:rsidR="00B8253F" w:rsidRDefault="000B5CD4">
      <w:pPr>
        <w:pStyle w:val="ListNumber"/>
        <w:numPr>
          <w:ilvl w:val="0"/>
          <w:numId w:val="21"/>
        </w:numPr>
      </w:pPr>
      <w:r>
        <w:rPr>
          <w:b/>
        </w:rPr>
        <w:t>Append the opaque fallback like any other child.</w:t>
      </w:r>
      <w:r>
        <w:t xml:space="preserve"> An ExtensionObject body that cannot be represented as a known-struct child is carried in an opaque fallback child — </w:t>
      </w:r>
      <w:r>
        <w:rPr>
          <w:rStyle w:val="VARIABLE"/>
        </w:rPr>
        <w:t>binary</w:t>
      </w:r>
      <w:r>
        <w:t xml:space="preserve"> for a Binary body, or </w:t>
      </w:r>
      <w:r>
        <w:rPr>
          <w:rStyle w:val="VARIABLE"/>
        </w:rPr>
        <w:t>utf8</w:t>
      </w:r>
      <w:r>
        <w:t xml:space="preserve"> for an XML or textual body. A fallback child is appended when a value first requires it (step 2), so it may take any dense-union type code and is not reserved at a fixed low code. Because every child is append-only, a fallback's type code is fixed once assigned, so an opaque body written under an earlier minor still resolves to it under a grown schema.</w:t>
      </w:r>
    </w:p>
    <w:p w14:paraId="5A90EE0A" w14:textId="439B1E74" w:rsidR="00B8253F" w:rsidRDefault="000B5CD4">
      <w:pPr>
        <w:pStyle w:val="ListNumber"/>
        <w:numPr>
          <w:ilvl w:val="0"/>
          <w:numId w:val="21"/>
        </w:numPr>
      </w:pPr>
      <w:r>
        <w:rPr>
          <w:b/>
        </w:rPr>
        <w:t>Recompute the SchemaId, publish and version.</w:t>
      </w:r>
      <w:r>
        <w:t xml:space="preserve"> Each grown union yields a new serialized Arrow </w:t>
      </w:r>
      <w:r>
        <w:rPr>
          <w:rStyle w:val="VARIABLE"/>
        </w:rPr>
        <w:t>Schema</w:t>
      </w:r>
      <w:r>
        <w:t xml:space="preserve">. Recompute the SHA-256[:8] SchemaId per </w:t>
      </w:r>
      <w:r>
        <w:fldChar w:fldCharType="begin"/>
      </w:r>
      <w:r>
        <w:instrText xml:space="preserve"> REF _Clause_c6_4_1_9 \r \h </w:instrText>
      </w:r>
      <w:r>
        <w:fldChar w:fldCharType="separate"/>
      </w:r>
      <w:r w:rsidR="00845676">
        <w:t>6.4.1.9</w:t>
      </w:r>
      <w:r>
        <w:fldChar w:fldCharType="end"/>
      </w:r>
      <w:r>
        <w:t xml:space="preserve">. The publisher </w:t>
      </w:r>
      <w:r>
        <w:rPr>
          <w:b/>
        </w:rPr>
        <w:t>shall</w:t>
      </w:r>
      <w:r>
        <w:t xml:space="preserve"> advance the DataSet </w:t>
      </w:r>
      <w:r>
        <w:rPr>
          <w:rStyle w:val="VARIABLE"/>
        </w:rPr>
        <w:t>ConfigurationVersion</w:t>
      </w:r>
      <w:r>
        <w:t xml:space="preserve"> MinorVersion, and </w:t>
      </w:r>
      <w:r>
        <w:rPr>
          <w:b/>
        </w:rPr>
        <w:t>shall publish the new schema to subscribers — registering it in the Schema Registry and announcing it</w:t>
      </w:r>
      <w:r>
        <w:t xml:space="preserve"> per the Part 14 Arrow handshake (§6.9.2.3, §6.9.2.5) — before sending a batch that uses the appended child.</w:t>
      </w:r>
    </w:p>
    <w:p w14:paraId="0508D1CC" w14:textId="77777777" w:rsidR="00B8253F" w:rsidRDefault="000B5CD4">
      <w:pPr>
        <w:pStyle w:val="ListNumber"/>
        <w:numPr>
          <w:ilvl w:val="0"/>
          <w:numId w:val="21"/>
        </w:numPr>
      </w:pPr>
      <w:r>
        <w:rPr>
          <w:b/>
        </w:rPr>
        <w:t>Decode with the writer-minor schema.</w:t>
      </w:r>
      <w:r>
        <w:t xml:space="preserve"> Unlike the row encodings, an Arrow RecordBatch's node and buffer layout is shaped by its writer schema: a self-describing IPC </w:t>
      </w:r>
      <w:r>
        <w:rPr>
          <w:rStyle w:val="VARIABLE"/>
        </w:rPr>
        <w:t>stream</w:t>
      </w:r>
      <w:r>
        <w:t xml:space="preserve"> embeds that schema, but a bare RecordBatch does not. A decoder shall therefore resolve the exact writer-minor schema by SchemaId to decode a bare RecordBatch, or apply a defined upgrade that treats union children absent from the older RecordBatch as empty. A consumer that reads only IPC </w:t>
      </w:r>
      <w:r>
        <w:rPr>
          <w:rStyle w:val="VARIABLE"/>
        </w:rPr>
        <w:t>stream</w:t>
      </w:r>
      <w:r>
        <w:t>s decodes each stream from its embedded schema; a consumer that reads bare RecordBatches shall cache each minor's schema by SchemaId (Schema Registry §7, §8).</w:t>
      </w:r>
    </w:p>
    <w:p w14:paraId="3E65429F" w14:textId="77777777" w:rsidR="00B8253F" w:rsidRDefault="000B5CD4">
      <w:pPr>
        <w:pStyle w:val="PARAGRAPH"/>
      </w:pPr>
      <w:r>
        <w:t xml:space="preserve">See </w:t>
      </w:r>
      <w:r>
        <w:rPr>
          <w:i/>
        </w:rPr>
        <w:t>OPC UA — Schema Registry</w:t>
      </w:r>
      <w:r>
        <w:t xml:space="preserve"> §5.6</w:t>
      </w:r>
      <w:r>
        <w:t xml:space="preserve"> for the full model, including the data-driven-first (or schema-driven) initial basis and the lineage/SchemaId relationship.</w:t>
      </w:r>
    </w:p>
    <w:p w14:paraId="4DB99A7D" w14:textId="77777777" w:rsidR="00B8253F" w:rsidRDefault="000B5CD4">
      <w:pPr>
        <w:pStyle w:val="Heading2"/>
      </w:pPr>
      <w:bookmarkStart w:id="257" w:name="_Clause_c6_5"/>
      <w:bookmarkStart w:id="258" w:name="_Toc236307268"/>
      <w:r>
        <w:t>PubSub message mapping</w:t>
      </w:r>
      <w:bookmarkEnd w:id="257"/>
      <w:bookmarkEnd w:id="258"/>
    </w:p>
    <w:p w14:paraId="6468873F" w14:textId="77777777" w:rsidR="00B8253F" w:rsidRDefault="000B5CD4">
      <w:pPr>
        <w:pStyle w:val="PARAGRAPH"/>
      </w:pPr>
      <w:r>
        <w:t>This clause maps the OPC UA PubSub NetworkMessage / DataSetMessage model (OPC 10000-14) to Apache Arrow, reusing the §5 column mapping for every DataSet field.</w:t>
      </w:r>
    </w:p>
    <w:p w14:paraId="191973ED" w14:textId="77777777" w:rsidR="00B8253F" w:rsidRDefault="000B5CD4">
      <w:pPr>
        <w:pStyle w:val="Heading3"/>
      </w:pPr>
      <w:bookmarkStart w:id="259" w:name="_Clause_c6_5_1"/>
      <w:bookmarkStart w:id="260" w:name="_Toc236307269"/>
      <w:r>
        <w:t>Arrow mapping parameters</w:t>
      </w:r>
      <w:bookmarkEnd w:id="259"/>
      <w:bookmarkEnd w:id="260"/>
    </w:p>
    <w:p w14:paraId="0080FE21" w14:textId="6E87245A" w:rsidR="00B8253F" w:rsidRDefault="000B5CD4">
      <w:pPr>
        <w:pStyle w:val="PARAGRAPH"/>
      </w:pPr>
      <w:r>
        <w:t xml:space="preserve">The WriterGroup MessageSettings for the Arrow mapping shall include: </w:t>
      </w:r>
      <w:r>
        <w:rPr>
          <w:rStyle w:val="VARIABLE"/>
        </w:rPr>
        <w:t>ArrowIpcFormat</w:t>
      </w:r>
      <w:r>
        <w:t xml:space="preserve"> (</w:t>
      </w:r>
      <w:r>
        <w:rPr>
          <w:rStyle w:val="VARIABLE"/>
        </w:rPr>
        <w:t>batch</w:t>
      </w:r>
      <w:r>
        <w:t xml:space="preserve">, </w:t>
      </w:r>
      <w:r>
        <w:rPr>
          <w:rStyle w:val="VARIABLE"/>
        </w:rPr>
        <w:t>stream</w:t>
      </w:r>
      <w:r>
        <w:t xml:space="preserve"> or </w:t>
      </w:r>
      <w:r>
        <w:rPr>
          <w:rStyle w:val="VARIABLE"/>
        </w:rPr>
        <w:t>file</w:t>
      </w:r>
      <w:r>
        <w:t xml:space="preserve">, default </w:t>
      </w:r>
      <w:r>
        <w:rPr>
          <w:rStyle w:val="VARIABLE"/>
        </w:rPr>
        <w:t>batch</w:t>
      </w:r>
      <w:r>
        <w:t xml:space="preserve">; see Table 6.2-1), </w:t>
      </w:r>
      <w:r>
        <w:rPr>
          <w:rStyle w:val="VARIABLE"/>
        </w:rPr>
        <w:t>MaxRowsPerRecordBatch</w:t>
      </w:r>
      <w:r>
        <w:t xml:space="preserve">, </w:t>
      </w:r>
      <w:r>
        <w:rPr>
          <w:rStyle w:val="VARIABLE"/>
        </w:rPr>
        <w:t>IncludeSchemaMetadata</w:t>
      </w:r>
      <w:r>
        <w:t xml:space="preserve">, </w:t>
      </w:r>
      <w:r>
        <w:rPr>
          <w:rStyle w:val="VARIABLE"/>
        </w:rPr>
        <w:t>DeltaFrameMode</w:t>
      </w:r>
      <w:r>
        <w:t xml:space="preserve"> (</w:t>
      </w:r>
      <w:r>
        <w:rPr>
          <w:rStyle w:val="VARIABLE"/>
        </w:rPr>
        <w:t>nullable-columns</w:t>
      </w:r>
      <w:r>
        <w:t xml:space="preserve"> or </w:t>
      </w:r>
      <w:r>
        <w:rPr>
          <w:rStyle w:val="VARIABLE"/>
        </w:rPr>
        <w:t>selected-columns</w:t>
      </w:r>
      <w:r>
        <w:t xml:space="preserve">), and </w:t>
      </w:r>
      <w:r>
        <w:rPr>
          <w:rStyle w:val="VARIABLE"/>
        </w:rPr>
        <w:t>Compression</w:t>
      </w:r>
      <w:r>
        <w:t xml:space="preserve"> (</w:t>
      </w:r>
      <w:r>
        <w:rPr>
          <w:rStyle w:val="VARIABLE"/>
        </w:rPr>
        <w:t>none</w:t>
      </w:r>
      <w:r>
        <w:t xml:space="preserve"> or an Arrow IPC-supported codec). </w:t>
      </w:r>
      <w:r>
        <w:rPr>
          <w:rStyle w:val="VARIABLE"/>
        </w:rPr>
        <w:t>DeltaFrameMode = nullable-columns</w:t>
      </w:r>
      <w:r>
        <w:t xml:space="preserve"> (the default) keeps the full column set and marks absent keys as null cells, so sparse and full frames share one schema and SchemaId (</w:t>
      </w:r>
      <w:r>
        <w:fldChar w:fldCharType="begin"/>
      </w:r>
      <w:r>
        <w:instrText xml:space="preserve"> REF _Clause_c6_5_2 \r \h </w:instrText>
      </w:r>
      <w:r>
        <w:fldChar w:fldCharType="separate"/>
      </w:r>
      <w:r w:rsidR="00845676">
        <w:t>6.5.2</w:t>
      </w:r>
      <w:r>
        <w:fldChar w:fldCharType="end"/>
      </w:r>
      <w:r>
        <w:t xml:space="preserve">); </w:t>
      </w:r>
      <w:r>
        <w:rPr>
          <w:rStyle w:val="VARIABLE"/>
        </w:rPr>
        <w:t>selected-columns</w:t>
      </w:r>
      <w:r>
        <w:t xml:space="preserve"> drops columns and changes the SchemaId and is used only when an explicit reduced-column batch is intended. The DataSetWriter MessageSettings shall identify </w:t>
      </w:r>
      <w:r>
        <w:lastRenderedPageBreak/>
        <w:t xml:space="preserve">the DataSet schema version and whether DataSet fields are represented as RawData, Variant or DataValue according to </w:t>
      </w:r>
      <w:r>
        <w:rPr>
          <w:rStyle w:val="VARIABLE"/>
        </w:rPr>
        <w:t>DataSetFieldContentMask</w:t>
      </w:r>
      <w:r>
        <w:t>.</w:t>
      </w:r>
    </w:p>
    <w:p w14:paraId="6FA1DFD9" w14:textId="77777777" w:rsidR="00B8253F" w:rsidRDefault="000B5CD4">
      <w:pPr>
        <w:pStyle w:val="Heading3"/>
      </w:pPr>
      <w:bookmarkStart w:id="261" w:name="_Clause_c6_5_2"/>
      <w:bookmarkStart w:id="262" w:name="_Toc236307270"/>
      <w:r>
        <w:t>Arrow message mapping</w:t>
      </w:r>
      <w:bookmarkEnd w:id="261"/>
      <w:bookmarkEnd w:id="262"/>
    </w:p>
    <w:p w14:paraId="301579F3" w14:textId="77777777" w:rsidR="00B8253F" w:rsidRDefault="000B5CD4">
      <w:pPr>
        <w:pStyle w:val="PARAGRAPH"/>
      </w:pPr>
      <w:r>
        <w:t>The payload of an Arrow NetworkMessage shall be a bare Arrow RecordBatch (</w:t>
      </w:r>
      <w:r>
        <w:rPr>
          <w:rStyle w:val="VARIABLE"/>
        </w:rPr>
        <w:t>batch</w:t>
      </w:r>
      <w:r>
        <w:t>), an Arrow IPC stream (</w:t>
      </w:r>
      <w:r>
        <w:rPr>
          <w:rStyle w:val="VARIABLE"/>
        </w:rPr>
        <w:t>application/vnd.apache.arrow.stream</w:t>
      </w:r>
      <w:r>
        <w:t>) or an Arrow IPC file (</w:t>
      </w:r>
      <w:r>
        <w:rPr>
          <w:rStyle w:val="VARIABLE"/>
        </w:rPr>
        <w:t>application/vnd.apache.arrow.file</w:t>
      </w:r>
      <w:r>
        <w:t xml:space="preserve">) as selected by </w:t>
      </w:r>
      <w:r>
        <w:rPr>
          <w:rStyle w:val="VARIABLE"/>
        </w:rPr>
        <w:t>ArrowIpcFormat</w:t>
      </w:r>
      <w:r>
        <w:t xml:space="preserve">. All three formats carry the identical canonical Part 6 Arrow column layout — one column per DataSet field using the Part 6 Arrow mapping for that field DataType — and differ only in how the schema is conveyed, so they are framing options and not encoding variants. Schema metadata carries NetworkMessage header fields such as PublisherId, WriterGroupId, DataSetWriterId, NetworkMessageNumber, SequenceNumber, ConfigurationVersion, MessageType, Timestamp, PicoSeconds, PromotedFields and security-related flags </w:t>
      </w:r>
      <w:r>
        <w:t>when present.</w:t>
      </w:r>
    </w:p>
    <w:p w14:paraId="42F436DE" w14:textId="77777777" w:rsidR="00B8253F" w:rsidRDefault="000B5CD4">
      <w:pPr>
        <w:pStyle w:val="PARAGRAPH"/>
      </w:pPr>
      <w:r>
        <w:rPr>
          <w:b/>
        </w:rPr>
        <w:t xml:space="preserve">Table 6.2-1 — </w:t>
      </w:r>
      <w:r>
        <w:rPr>
          <w:rStyle w:val="VARIABLE"/>
        </w:rPr>
        <w:t>ArrowIpcFormat</w:t>
      </w:r>
      <w:r>
        <w:rPr>
          <w:b/>
        </w:rPr>
        <w:t xml:space="preserve"> framing options</w:t>
      </w:r>
    </w:p>
    <w:p w14:paraId="2DE9C974" w14:textId="39F750D7" w:rsidR="00B8253F" w:rsidRDefault="000B5CD4">
      <w:pPr>
        <w:pStyle w:val="TABLE-title"/>
      </w:pPr>
      <w:bookmarkStart w:id="263" w:name="_Tab_arrow_message_mapping_tab1"/>
      <w:bookmarkStart w:id="264" w:name="_Toc236307349"/>
      <w:r>
        <w:t xml:space="preserve">Table </w:t>
      </w:r>
      <w:r>
        <w:fldChar w:fldCharType="begin"/>
      </w:r>
      <w:r>
        <w:instrText xml:space="preserve"> SEQ Table \* ARABIC </w:instrText>
      </w:r>
      <w:r>
        <w:fldChar w:fldCharType="separate"/>
      </w:r>
      <w:r w:rsidR="00845676">
        <w:rPr>
          <w:noProof/>
        </w:rPr>
        <w:t>16</w:t>
      </w:r>
      <w:r>
        <w:fldChar w:fldCharType="end"/>
      </w:r>
      <w:r>
        <w:t xml:space="preserve"> – Arrow message mapping</w:t>
      </w:r>
      <w:bookmarkEnd w:id="263"/>
      <w:bookmarkEnd w:id="26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785"/>
        <w:gridCol w:w="1785"/>
        <w:gridCol w:w="1785"/>
        <w:gridCol w:w="1785"/>
        <w:gridCol w:w="1786"/>
      </w:tblGrid>
      <w:tr w:rsidR="00B8253F" w14:paraId="4D5B7B94" w14:textId="77777777">
        <w:trPr>
          <w:tblHeader/>
          <w:jc w:val="center"/>
        </w:trPr>
        <w:tc>
          <w:tcPr>
            <w:tcW w:w="1785" w:type="dxa"/>
            <w:tcBorders>
              <w:top w:val="single" w:sz="4" w:space="0" w:color="auto"/>
              <w:left w:val="single" w:sz="4" w:space="0" w:color="auto"/>
              <w:bottom w:val="double" w:sz="4" w:space="0" w:color="auto"/>
              <w:right w:val="single" w:sz="4" w:space="0" w:color="auto"/>
            </w:tcBorders>
          </w:tcPr>
          <w:p w14:paraId="7CE222B5" w14:textId="77777777" w:rsidR="00B8253F" w:rsidRDefault="000B5CD4">
            <w:pPr>
              <w:pStyle w:val="TableText"/>
            </w:pPr>
            <w:r>
              <w:rPr>
                <w:rStyle w:val="VARIABLE"/>
              </w:rPr>
              <w:t>ArrowIpcFormat</w:t>
            </w:r>
          </w:p>
        </w:tc>
        <w:tc>
          <w:tcPr>
            <w:tcW w:w="1785" w:type="dxa"/>
            <w:tcBorders>
              <w:top w:val="single" w:sz="4" w:space="0" w:color="auto"/>
              <w:left w:val="single" w:sz="4" w:space="0" w:color="auto"/>
              <w:bottom w:val="double" w:sz="4" w:space="0" w:color="auto"/>
              <w:right w:val="single" w:sz="4" w:space="0" w:color="auto"/>
            </w:tcBorders>
          </w:tcPr>
          <w:p w14:paraId="0A5A631B" w14:textId="77777777" w:rsidR="00B8253F" w:rsidRDefault="000B5CD4">
            <w:pPr>
              <w:pStyle w:val="TableText"/>
            </w:pPr>
            <w:r>
              <w:t>NetworkMessage payload</w:t>
            </w:r>
          </w:p>
        </w:tc>
        <w:tc>
          <w:tcPr>
            <w:tcW w:w="1785" w:type="dxa"/>
            <w:tcBorders>
              <w:top w:val="single" w:sz="4" w:space="0" w:color="auto"/>
              <w:left w:val="single" w:sz="4" w:space="0" w:color="auto"/>
              <w:bottom w:val="double" w:sz="4" w:space="0" w:color="auto"/>
              <w:right w:val="single" w:sz="4" w:space="0" w:color="auto"/>
            </w:tcBorders>
          </w:tcPr>
          <w:p w14:paraId="4898C545" w14:textId="77777777" w:rsidR="00B8253F" w:rsidRDefault="000B5CD4">
            <w:pPr>
              <w:pStyle w:val="TableText"/>
            </w:pPr>
            <w:r>
              <w:t>Schema on the wire</w:t>
            </w:r>
          </w:p>
        </w:tc>
        <w:tc>
          <w:tcPr>
            <w:tcW w:w="1785" w:type="dxa"/>
            <w:tcBorders>
              <w:top w:val="single" w:sz="4" w:space="0" w:color="auto"/>
              <w:left w:val="single" w:sz="4" w:space="0" w:color="auto"/>
              <w:bottom w:val="double" w:sz="4" w:space="0" w:color="auto"/>
              <w:right w:val="single" w:sz="4" w:space="0" w:color="auto"/>
            </w:tcBorders>
          </w:tcPr>
          <w:p w14:paraId="27D4C654" w14:textId="77777777" w:rsidR="00B8253F" w:rsidRDefault="000B5CD4">
            <w:pPr>
              <w:pStyle w:val="TableText"/>
            </w:pPr>
            <w:r>
              <w:t>Self-contained</w:t>
            </w:r>
          </w:p>
        </w:tc>
        <w:tc>
          <w:tcPr>
            <w:tcW w:w="1786" w:type="dxa"/>
            <w:tcBorders>
              <w:top w:val="single" w:sz="4" w:space="0" w:color="auto"/>
              <w:left w:val="single" w:sz="4" w:space="0" w:color="auto"/>
              <w:bottom w:val="double" w:sz="4" w:space="0" w:color="auto"/>
              <w:right w:val="single" w:sz="4" w:space="0" w:color="auto"/>
            </w:tcBorders>
          </w:tcPr>
          <w:p w14:paraId="28C94B53" w14:textId="77777777" w:rsidR="00B8253F" w:rsidRDefault="000B5CD4">
            <w:pPr>
              <w:pStyle w:val="TableText"/>
            </w:pPr>
            <w:r>
              <w:t>Use when</w:t>
            </w:r>
          </w:p>
        </w:tc>
      </w:tr>
      <w:tr w:rsidR="00B8253F" w14:paraId="1D856D68"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49A0C118" w14:textId="77777777" w:rsidR="00B8253F" w:rsidRDefault="000B5CD4">
            <w:pPr>
              <w:pStyle w:val="TableText"/>
            </w:pPr>
            <w:r>
              <w:rPr>
                <w:rStyle w:val="VARIABLE"/>
              </w:rPr>
              <w:t>batch</w:t>
            </w:r>
            <w:r>
              <w:t xml:space="preserve"> (default)</w:t>
            </w:r>
          </w:p>
        </w:tc>
        <w:tc>
          <w:tcPr>
            <w:tcW w:w="1785" w:type="dxa"/>
            <w:tcBorders>
              <w:top w:val="single" w:sz="4" w:space="0" w:color="auto"/>
              <w:left w:val="single" w:sz="4" w:space="0" w:color="auto"/>
              <w:bottom w:val="single" w:sz="4" w:space="0" w:color="auto"/>
              <w:right w:val="single" w:sz="4" w:space="0" w:color="auto"/>
            </w:tcBorders>
          </w:tcPr>
          <w:p w14:paraId="371C97E0" w14:textId="77777777" w:rsidR="00B8253F" w:rsidRDefault="000B5CD4">
            <w:pPr>
              <w:pStyle w:val="TableText"/>
            </w:pPr>
            <w:r>
              <w:t>A single bare Arrow RecordBatch message</w:t>
            </w:r>
          </w:p>
        </w:tc>
        <w:tc>
          <w:tcPr>
            <w:tcW w:w="1785" w:type="dxa"/>
            <w:tcBorders>
              <w:top w:val="single" w:sz="4" w:space="0" w:color="auto"/>
              <w:left w:val="single" w:sz="4" w:space="0" w:color="auto"/>
              <w:bottom w:val="single" w:sz="4" w:space="0" w:color="auto"/>
              <w:right w:val="single" w:sz="4" w:space="0" w:color="auto"/>
            </w:tcBorders>
          </w:tcPr>
          <w:p w14:paraId="5EFB4444" w14:textId="77777777" w:rsidR="00B8253F" w:rsidRDefault="000B5CD4">
            <w:pPr>
              <w:pStyle w:val="TableText"/>
            </w:pPr>
            <w:r>
              <w:t>No — announced once and referenced by SchemaId</w:t>
            </w:r>
          </w:p>
        </w:tc>
        <w:tc>
          <w:tcPr>
            <w:tcW w:w="1785" w:type="dxa"/>
            <w:tcBorders>
              <w:top w:val="single" w:sz="4" w:space="0" w:color="auto"/>
              <w:left w:val="single" w:sz="4" w:space="0" w:color="auto"/>
              <w:bottom w:val="single" w:sz="4" w:space="0" w:color="auto"/>
              <w:right w:val="single" w:sz="4" w:space="0" w:color="auto"/>
            </w:tcBorders>
          </w:tcPr>
          <w:p w14:paraId="6876C103" w14:textId="77777777" w:rsidR="00B8253F" w:rsidRDefault="000B5CD4">
            <w:pPr>
              <w:pStyle w:val="TableText"/>
            </w:pPr>
            <w:r>
              <w:t>No — needs a prior schema announcement</w:t>
            </w:r>
          </w:p>
        </w:tc>
        <w:tc>
          <w:tcPr>
            <w:tcW w:w="1786" w:type="dxa"/>
            <w:tcBorders>
              <w:top w:val="single" w:sz="4" w:space="0" w:color="auto"/>
              <w:left w:val="single" w:sz="4" w:space="0" w:color="auto"/>
              <w:bottom w:val="single" w:sz="4" w:space="0" w:color="auto"/>
              <w:right w:val="single" w:sz="4" w:space="0" w:color="auto"/>
            </w:tcBorders>
          </w:tcPr>
          <w:p w14:paraId="2ED787E7" w14:textId="77777777" w:rsidR="00B8253F" w:rsidRDefault="000B5CD4">
            <w:pPr>
              <w:pStyle w:val="TableText"/>
            </w:pPr>
            <w:r>
              <w:t>Default. Schema-governed channels, aligning with the Avro mapping which also exchanges the schema out of band; lowest per-message overhead.</w:t>
            </w:r>
          </w:p>
        </w:tc>
      </w:tr>
      <w:tr w:rsidR="00B8253F" w14:paraId="08CA8140"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22C2E302" w14:textId="77777777" w:rsidR="00B8253F" w:rsidRDefault="000B5CD4">
            <w:pPr>
              <w:pStyle w:val="TableText"/>
            </w:pPr>
            <w:r>
              <w:rPr>
                <w:rStyle w:val="VARIABLE"/>
              </w:rPr>
              <w:t>stream</w:t>
            </w:r>
          </w:p>
        </w:tc>
        <w:tc>
          <w:tcPr>
            <w:tcW w:w="1785" w:type="dxa"/>
            <w:tcBorders>
              <w:top w:val="single" w:sz="4" w:space="0" w:color="auto"/>
              <w:left w:val="single" w:sz="4" w:space="0" w:color="auto"/>
              <w:bottom w:val="single" w:sz="4" w:space="0" w:color="auto"/>
              <w:right w:val="single" w:sz="4" w:space="0" w:color="auto"/>
            </w:tcBorders>
          </w:tcPr>
          <w:p w14:paraId="298B8E5B" w14:textId="77777777" w:rsidR="00B8253F" w:rsidRDefault="000B5CD4">
            <w:pPr>
              <w:pStyle w:val="TableText"/>
            </w:pPr>
            <w:r>
              <w:t>An Arrow IPC stream: one Schema message followed by one or more RecordBatch messages</w:t>
            </w:r>
          </w:p>
        </w:tc>
        <w:tc>
          <w:tcPr>
            <w:tcW w:w="1785" w:type="dxa"/>
            <w:tcBorders>
              <w:top w:val="single" w:sz="4" w:space="0" w:color="auto"/>
              <w:left w:val="single" w:sz="4" w:space="0" w:color="auto"/>
              <w:bottom w:val="single" w:sz="4" w:space="0" w:color="auto"/>
              <w:right w:val="single" w:sz="4" w:space="0" w:color="auto"/>
            </w:tcBorders>
          </w:tcPr>
          <w:p w14:paraId="69E10F99" w14:textId="77777777" w:rsidR="00B8253F" w:rsidRDefault="000B5CD4">
            <w:pPr>
              <w:pStyle w:val="TableText"/>
            </w:pPr>
            <w:r>
              <w:t>Yes — the Schema message precedes the RecordBatches</w:t>
            </w:r>
          </w:p>
        </w:tc>
        <w:tc>
          <w:tcPr>
            <w:tcW w:w="1785" w:type="dxa"/>
            <w:tcBorders>
              <w:top w:val="single" w:sz="4" w:space="0" w:color="auto"/>
              <w:left w:val="single" w:sz="4" w:space="0" w:color="auto"/>
              <w:bottom w:val="single" w:sz="4" w:space="0" w:color="auto"/>
              <w:right w:val="single" w:sz="4" w:space="0" w:color="auto"/>
            </w:tcBorders>
          </w:tcPr>
          <w:p w14:paraId="7A2058EA" w14:textId="77777777" w:rsidR="00B8253F" w:rsidRDefault="000B5CD4">
            <w:pPr>
              <w:pStyle w:val="TableText"/>
            </w:pPr>
            <w:r>
              <w:t>Yes</w:t>
            </w:r>
          </w:p>
        </w:tc>
        <w:tc>
          <w:tcPr>
            <w:tcW w:w="1786" w:type="dxa"/>
            <w:tcBorders>
              <w:top w:val="single" w:sz="4" w:space="0" w:color="auto"/>
              <w:left w:val="single" w:sz="4" w:space="0" w:color="auto"/>
              <w:bottom w:val="single" w:sz="4" w:space="0" w:color="auto"/>
              <w:right w:val="single" w:sz="4" w:space="0" w:color="auto"/>
            </w:tcBorders>
          </w:tcPr>
          <w:p w14:paraId="45FFFE45" w14:textId="77777777" w:rsidR="00B8253F" w:rsidRDefault="000B5CD4">
            <w:pPr>
              <w:pStyle w:val="TableText"/>
            </w:pPr>
            <w:r>
              <w:t>Channels without a schema-announcement mechanism, or when each message must be independently decodable.</w:t>
            </w:r>
          </w:p>
        </w:tc>
      </w:tr>
      <w:tr w:rsidR="00B8253F" w14:paraId="07ECBA38"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5BCD221B" w14:textId="77777777" w:rsidR="00B8253F" w:rsidRDefault="000B5CD4">
            <w:pPr>
              <w:pStyle w:val="TableText"/>
            </w:pPr>
            <w:r>
              <w:rPr>
                <w:rStyle w:val="VARIABLE"/>
              </w:rPr>
              <w:t>file</w:t>
            </w:r>
          </w:p>
        </w:tc>
        <w:tc>
          <w:tcPr>
            <w:tcW w:w="1785" w:type="dxa"/>
            <w:tcBorders>
              <w:top w:val="single" w:sz="4" w:space="0" w:color="auto"/>
              <w:left w:val="single" w:sz="4" w:space="0" w:color="auto"/>
              <w:bottom w:val="single" w:sz="4" w:space="0" w:color="auto"/>
              <w:right w:val="single" w:sz="4" w:space="0" w:color="auto"/>
            </w:tcBorders>
          </w:tcPr>
          <w:p w14:paraId="67A245F1" w14:textId="77777777" w:rsidR="00B8253F" w:rsidRDefault="000B5CD4">
            <w:pPr>
              <w:pStyle w:val="TableText"/>
            </w:pPr>
            <w:r>
              <w:t>An Arrow IPC file: the stream contents plus a footer with a random-access block index</w:t>
            </w:r>
          </w:p>
        </w:tc>
        <w:tc>
          <w:tcPr>
            <w:tcW w:w="1785" w:type="dxa"/>
            <w:tcBorders>
              <w:top w:val="single" w:sz="4" w:space="0" w:color="auto"/>
              <w:left w:val="single" w:sz="4" w:space="0" w:color="auto"/>
              <w:bottom w:val="single" w:sz="4" w:space="0" w:color="auto"/>
              <w:right w:val="single" w:sz="4" w:space="0" w:color="auto"/>
            </w:tcBorders>
          </w:tcPr>
          <w:p w14:paraId="57620A1D" w14:textId="77777777" w:rsidR="00B8253F" w:rsidRDefault="000B5CD4">
            <w:pPr>
              <w:pStyle w:val="TableText"/>
            </w:pPr>
            <w:r>
              <w:t>Yes — embedded, plus the footer index</w:t>
            </w:r>
          </w:p>
        </w:tc>
        <w:tc>
          <w:tcPr>
            <w:tcW w:w="1785" w:type="dxa"/>
            <w:tcBorders>
              <w:top w:val="single" w:sz="4" w:space="0" w:color="auto"/>
              <w:left w:val="single" w:sz="4" w:space="0" w:color="auto"/>
              <w:bottom w:val="single" w:sz="4" w:space="0" w:color="auto"/>
              <w:right w:val="single" w:sz="4" w:space="0" w:color="auto"/>
            </w:tcBorders>
          </w:tcPr>
          <w:p w14:paraId="672AD306" w14:textId="77777777" w:rsidR="00B8253F" w:rsidRDefault="000B5CD4">
            <w:pPr>
              <w:pStyle w:val="TableText"/>
            </w:pPr>
            <w:r>
              <w:t>Yes</w:t>
            </w:r>
          </w:p>
        </w:tc>
        <w:tc>
          <w:tcPr>
            <w:tcW w:w="1786" w:type="dxa"/>
            <w:tcBorders>
              <w:top w:val="single" w:sz="4" w:space="0" w:color="auto"/>
              <w:left w:val="single" w:sz="4" w:space="0" w:color="auto"/>
              <w:bottom w:val="single" w:sz="4" w:space="0" w:color="auto"/>
              <w:right w:val="single" w:sz="4" w:space="0" w:color="auto"/>
            </w:tcBorders>
          </w:tcPr>
          <w:p w14:paraId="70EE7ADF" w14:textId="77777777" w:rsidR="00B8253F" w:rsidRDefault="000B5CD4">
            <w:pPr>
              <w:pStyle w:val="TableText"/>
            </w:pPr>
            <w:r>
              <w:t>Bounded, seekable payloads for storage or random-access retrieval.</w:t>
            </w:r>
          </w:p>
        </w:tc>
      </w:tr>
    </w:tbl>
    <w:p w14:paraId="1FB0BDE7" w14:textId="77777777" w:rsidR="00B8253F" w:rsidRDefault="00B8253F">
      <w:pPr>
        <w:pStyle w:val="spacer"/>
      </w:pPr>
    </w:p>
    <w:p w14:paraId="5A720C4D" w14:textId="77777777" w:rsidR="00B8253F" w:rsidRDefault="000B5CD4">
      <w:pPr>
        <w:pStyle w:val="PARAGRAPH"/>
      </w:pPr>
      <w:r>
        <w:t xml:space="preserve">Each RecordBatch row is one DataSetMessage sample for the DataSet. Columns are DataSet fields. If </w:t>
      </w:r>
      <w:r>
        <w:rPr>
          <w:rStyle w:val="VARIABLE"/>
        </w:rPr>
        <w:t>DataSetFieldContentMask</w:t>
      </w:r>
      <w:r>
        <w:t xml:space="preserve"> selects RawData, the column type is the field DataType mapping. If it selects Variant, the column type is the Part 6 Variant mapping. If it selects DataValue, the column type is the Part 6 DataValue mapping. The selected representation shall be the same for every row in the batch. </w:t>
      </w:r>
      <w:r>
        <w:rPr>
          <w:b/>
        </w:rPr>
        <w:t>Every DataSet field column shall be nullable</w:t>
      </w:r>
      <w:r>
        <w:t xml:space="preserve"> (Arrow validity bitmap; for a Variant or ExtensionObject column the dense-union </w:t>
      </w:r>
      <w:r>
        <w:rPr>
          <w:rStyle w:val="VARIABLE"/>
        </w:rPr>
        <w:t>null</w:t>
      </w:r>
      <w:r>
        <w:t xml:space="preserve"> child, </w:t>
      </w:r>
      <w:r>
        <w:rPr>
          <w:rStyle w:val="VARIABLE"/>
        </w:rPr>
        <w:t>null=0</w:t>
      </w:r>
      <w:r>
        <w:t>).</w:t>
      </w:r>
    </w:p>
    <w:p w14:paraId="644EC774" w14:textId="747970E7" w:rsidR="00B8253F" w:rsidRDefault="000B5CD4">
      <w:pPr>
        <w:pStyle w:val="PARAGRAPH"/>
      </w:pPr>
      <w:r>
        <w:t xml:space="preserve">Key frames shall contain all fields in DataSetMetaData field order. A DataSet may be </w:t>
      </w:r>
      <w:r>
        <w:rPr>
          <w:b/>
        </w:rPr>
        <w:t>sparse</w:t>
      </w:r>
      <w:r>
        <w:t xml:space="preserve"> — a row need not carry a value for every key. A sparse DataSet shall be represented with </w:t>
      </w:r>
      <w:r>
        <w:rPr>
          <w:b/>
        </w:rPr>
        <w:t>nullable columns</w:t>
      </w:r>
      <w:r>
        <w:t xml:space="preserve">: the RecordBatch keeps the identical full column set — and therefore the same schema and SchemaId — and a key with no value in a given row is written as a </w:t>
      </w:r>
      <w:r>
        <w:rPr>
          <w:b/>
        </w:rPr>
        <w:t>null cell</w:t>
      </w:r>
      <w:r>
        <w:t xml:space="preserve"> (</w:t>
      </w:r>
      <w:r>
        <w:rPr>
          <w:rStyle w:val="VARIABLE"/>
        </w:rPr>
        <w:t>null:null</w:t>
      </w:r>
      <w:r>
        <w:t xml:space="preserve">: a cleared validity bit, or the dense-union </w:t>
      </w:r>
      <w:r>
        <w:rPr>
          <w:rStyle w:val="VARIABLE"/>
        </w:rPr>
        <w:t>null</w:t>
      </w:r>
      <w:r>
        <w:t xml:space="preserve"> child). A subscriber shall treat a null cell as </w:t>
      </w:r>
      <w:r>
        <w:rPr>
          <w:b/>
        </w:rPr>
        <w:t>missing</w:t>
      </w:r>
      <w:r>
        <w:t xml:space="preserve"> — no value for that key in that row. This is the </w:t>
      </w:r>
      <w:r>
        <w:rPr>
          <w:rStyle w:val="VARIABLE"/>
        </w:rPr>
        <w:t>nullable-columns</w:t>
      </w:r>
      <w:r>
        <w:t xml:space="preserve"> mode (</w:t>
      </w:r>
      <w:r>
        <w:fldChar w:fldCharType="begin"/>
      </w:r>
      <w:r>
        <w:instrText xml:space="preserve"> REF _Clause_c6_5_1 \r \h </w:instrText>
      </w:r>
      <w:r>
        <w:fldChar w:fldCharType="separate"/>
      </w:r>
      <w:r w:rsidR="00845676">
        <w:t>6.5.1</w:t>
      </w:r>
      <w:r>
        <w:fldChar w:fldCharType="end"/>
      </w:r>
      <w:r>
        <w:t>) and shall be used whenever a stable schema across sparse subsets is required.</w:t>
      </w:r>
    </w:p>
    <w:p w14:paraId="3D46930B" w14:textId="77777777" w:rsidR="00B8253F" w:rsidRDefault="000B5CD4">
      <w:pPr>
        <w:pStyle w:val="PARAGRAPH"/>
      </w:pPr>
      <w:r>
        <w:t xml:space="preserve">Delta frames shall identify changed fields using a </w:t>
      </w:r>
      <w:r>
        <w:rPr>
          <w:rStyle w:val="VARIABLE"/>
        </w:rPr>
        <w:t>field_index:list&lt;uint16&gt;</w:t>
      </w:r>
      <w:r>
        <w:t xml:space="preserve"> selection column, a schema-level changed-field list, or a </w:t>
      </w:r>
      <w:r>
        <w:rPr>
          <w:rStyle w:val="VARIABLE"/>
        </w:rPr>
        <w:t>selected-columns</w:t>
      </w:r>
      <w:r>
        <w:t xml:space="preserve"> RecordBatch whose metadata lists the original field indexes. A </w:t>
      </w:r>
      <w:r>
        <w:rPr>
          <w:rStyle w:val="VARIABLE"/>
        </w:rPr>
        <w:t>selected-columns</w:t>
      </w:r>
      <w:r>
        <w:t xml:space="preserve"> batch omits unchanged columns and therefore changes the column set and the SchemaId, so it is the explicit schema-changing option, distinct from the stable-schema </w:t>
      </w:r>
      <w:r>
        <w:rPr>
          <w:rStyle w:val="VARIABLE"/>
        </w:rPr>
        <w:t>nullable-columns</w:t>
      </w:r>
      <w:r>
        <w:t xml:space="preserve"> sparse representation above. In a </w:t>
      </w:r>
      <w:r>
        <w:rPr>
          <w:rStyle w:val="VARIABLE"/>
        </w:rPr>
        <w:t>selected-columns</w:t>
      </w:r>
      <w:r>
        <w:t xml:space="preserve"> batch, omitted unchanged fields shall not be decoded as null values; they are absent by delta-frame selection.</w:t>
      </w:r>
    </w:p>
    <w:p w14:paraId="5783E808" w14:textId="77777777" w:rsidR="00B8253F" w:rsidRDefault="000B5CD4">
      <w:pPr>
        <w:pStyle w:val="Heading3"/>
      </w:pPr>
      <w:bookmarkStart w:id="265" w:name="_Clause_c6_5_3"/>
      <w:bookmarkStart w:id="266" w:name="_Toc236307271"/>
      <w:r>
        <w:lastRenderedPageBreak/>
        <w:t>Bare RecordBatch framing (batch)</w:t>
      </w:r>
      <w:bookmarkEnd w:id="265"/>
      <w:bookmarkEnd w:id="266"/>
    </w:p>
    <w:p w14:paraId="7A696F57" w14:textId="77777777" w:rsidR="00B8253F" w:rsidRDefault="000B5CD4">
      <w:pPr>
        <w:pStyle w:val="PARAGRAPH"/>
      </w:pPr>
      <w:r>
        <w:t xml:space="preserve">When </w:t>
      </w:r>
      <w:r>
        <w:rPr>
          <w:rStyle w:val="VARIABLE"/>
        </w:rPr>
        <w:t>ArrowIpcFormat</w:t>
      </w:r>
      <w:r>
        <w:t xml:space="preserve"> is </w:t>
      </w:r>
      <w:r>
        <w:rPr>
          <w:rStyle w:val="VARIABLE"/>
        </w:rPr>
        <w:t>batch</w:t>
      </w:r>
      <w:r>
        <w:t>, a data NetworkMessage payload is a single bare Arrow RecordBatch message with no embedded Schema message. This removes the per-message Arrow Schema message — a fixed cost that is independent of row count, for example approximately 1.2 kB for a ten-field DataSet — from every data message. The schema is conveyed once out of band and resolved by SchemaId, exactly as the Arrow IPC stream format sends its Schema message once before any RecordBatch and as Arrow Flight carries the schema in the flight descriptor</w:t>
      </w:r>
      <w:r>
        <w:t xml:space="preserve"> rather than in each </w:t>
      </w:r>
      <w:r>
        <w:rPr>
          <w:rStyle w:val="VARIABLE"/>
        </w:rPr>
        <w:t>FlightData</w:t>
      </w:r>
      <w:r>
        <w:t xml:space="preserve"> batch. </w:t>
      </w:r>
      <w:r>
        <w:rPr>
          <w:rStyle w:val="VARIABLE"/>
        </w:rPr>
        <w:t>batch</w:t>
      </w:r>
      <w:r>
        <w:t xml:space="preserve"> is a framing choice, not an encoding variant: the column and value layout is the identical canonical Part 6 Arrow mapping used by </w:t>
      </w:r>
      <w:r>
        <w:rPr>
          <w:rStyle w:val="VARIABLE"/>
        </w:rPr>
        <w:t>stream</w:t>
      </w:r>
      <w:r>
        <w:t xml:space="preserve"> and </w:t>
      </w:r>
      <w:r>
        <w:rPr>
          <w:rStyle w:val="VARIABLE"/>
        </w:rPr>
        <w:t>file</w:t>
      </w:r>
      <w:r>
        <w:t>, so the requirement that encoders not introduce alternate Arrow layouts or encoding variants for the same DataType is preserved.</w:t>
      </w:r>
    </w:p>
    <w:p w14:paraId="39E16726" w14:textId="088F6B47" w:rsidR="00B8253F" w:rsidRDefault="000B5CD4">
      <w:pPr>
        <w:pStyle w:val="PARAGRAPH"/>
      </w:pPr>
      <w:r>
        <w:t xml:space="preserve">A publisher using </w:t>
      </w:r>
      <w:r>
        <w:rPr>
          <w:rStyle w:val="VARIABLE"/>
        </w:rPr>
        <w:t>batch</w:t>
      </w:r>
      <w:r>
        <w:t xml:space="preserve"> framing shall announce the schema for a SchemaId before, or together with, the first bare RecordBatch that references it, using either a one-time Arrow IPC stream whose Schema message carries that SchemaId or an </w:t>
      </w:r>
      <w:r>
        <w:rPr>
          <w:rStyle w:val="VARIABLE"/>
        </w:rPr>
        <w:t>ArrowSchemaAnnouncement</w:t>
      </w:r>
      <w:r>
        <w:t xml:space="preserve"> (</w:t>
      </w:r>
      <w:r>
        <w:fldChar w:fldCharType="begin"/>
      </w:r>
      <w:r>
        <w:instrText xml:space="preserve"> REF _Clause_c6_5_9_2_3 \r \h </w:instrText>
      </w:r>
      <w:r>
        <w:fldChar w:fldCharType="separate"/>
      </w:r>
      <w:r w:rsidR="00845676">
        <w:t>6.5.9.2.3</w:t>
      </w:r>
      <w:r>
        <w:fldChar w:fldCharType="end"/>
      </w:r>
      <w:r>
        <w:t>). Because a bare RecordBatch carries no schema, and therefore no in-payload SchemaId, the SchemaId shall accompany each bare RecordBatch out of band — in transport metadata (</w:t>
      </w:r>
      <w:r>
        <w:rPr>
          <w:rStyle w:val="VARIABLE"/>
        </w:rPr>
        <w:t>opcua-arrow-schema-id</w:t>
      </w:r>
      <w:r>
        <w:t xml:space="preserve">, </w:t>
      </w:r>
      <w:r>
        <w:fldChar w:fldCharType="begin"/>
      </w:r>
      <w:r>
        <w:instrText xml:space="preserve"> REF _Clause_c6_5_9_2_2 \r \h </w:instrText>
      </w:r>
      <w:r>
        <w:fldChar w:fldCharType="separate"/>
      </w:r>
      <w:r w:rsidR="00845676">
        <w:t>6.5.9.2.2</w:t>
      </w:r>
      <w:r>
        <w:fldChar w:fldCharType="end"/>
      </w:r>
      <w:r>
        <w:t xml:space="preserve">) or in the DataSetMessage/NetworkMessage envelope. A subscriber shall resolve the schema for the referenced SchemaId from its cache — populated by a prior Schema message or announcement — following the </w:t>
      </w:r>
      <w:r>
        <w:fldChar w:fldCharType="begin"/>
      </w:r>
      <w:r>
        <w:instrText xml:space="preserve"> REF _Clause_c6_5_9_2_6 \r \h </w:instrText>
      </w:r>
      <w:r>
        <w:fldChar w:fldCharType="separate"/>
      </w:r>
      <w:r w:rsidR="00845676">
        <w:t>6.5.9.2.6</w:t>
      </w:r>
      <w:r>
        <w:fldChar w:fldCharType="end"/>
      </w:r>
      <w:r>
        <w:t xml:space="preserve"> cache-miss resolution order, then decode the RecordBatch against that schema. A bare RecordBatch that references an unknown SchemaId is a schema error and shall not be decoded.</w:t>
      </w:r>
    </w:p>
    <w:p w14:paraId="173EF11A" w14:textId="77777777" w:rsidR="00B8253F" w:rsidRDefault="000B5CD4">
      <w:pPr>
        <w:pStyle w:val="PARAGRAPH"/>
      </w:pPr>
      <w:r>
        <w:t xml:space="preserve">The relative benefit of </w:t>
      </w:r>
      <w:r>
        <w:rPr>
          <w:rStyle w:val="VARIABLE"/>
        </w:rPr>
        <w:t>batch</w:t>
      </w:r>
      <w:r>
        <w:t xml:space="preserve"> framing is largest for small or single-sample messages and diminishes as rows per RecordBatch increase, because the fixed schema cost is amortised across the batch. Even without the schema, a bare RecordBatch retains the Arrow RecordBatch message header — per-column length, null-count and buffer descriptors — so </w:t>
      </w:r>
      <w:r>
        <w:rPr>
          <w:rStyle w:val="VARIABLE"/>
        </w:rPr>
        <w:t>batch</w:t>
      </w:r>
      <w:r>
        <w:t xml:space="preserve"> framing reduces, but does not remove, Arrow's per-message overhead and does not make Arrow competitive with a compact row encoding for single samples. </w:t>
      </w:r>
      <w:r>
        <w:rPr>
          <w:rStyle w:val="VARIABLE"/>
        </w:rPr>
        <w:t>batch</w:t>
      </w:r>
      <w:r>
        <w:t xml:space="preserve"> is the default framing because it aligns with the schema-exchange model the Avro mapping already requires; </w:t>
      </w:r>
      <w:r>
        <w:rPr>
          <w:rStyle w:val="VARIABLE"/>
        </w:rPr>
        <w:t>stream</w:t>
      </w:r>
      <w:r>
        <w:t xml:space="preserve"> is used for channels without a schema-announcement mechanism or when each message must be independently decodable.</w:t>
      </w:r>
    </w:p>
    <w:p w14:paraId="64B4332E" w14:textId="77777777" w:rsidR="00B8253F" w:rsidRDefault="000B5CD4">
      <w:pPr>
        <w:pStyle w:val="Heading3"/>
      </w:pPr>
      <w:bookmarkStart w:id="267" w:name="_Clause_c6_5_4"/>
      <w:bookmarkStart w:id="268" w:name="_Toc236307272"/>
      <w:r>
        <w:t>Content types</w:t>
      </w:r>
      <w:bookmarkEnd w:id="267"/>
      <w:bookmarkEnd w:id="268"/>
    </w:p>
    <w:p w14:paraId="701C6983" w14:textId="77777777" w:rsidR="00B8253F" w:rsidRDefault="000B5CD4">
      <w:pPr>
        <w:pStyle w:val="PARAGRAPH"/>
      </w:pPr>
      <w:r>
        <w:t xml:space="preserve">The Arrow IPC stream content type shall be </w:t>
      </w:r>
      <w:r>
        <w:rPr>
          <w:rStyle w:val="VARIABLE"/>
        </w:rPr>
        <w:t>application/vnd.apache.arrow.stream</w:t>
      </w:r>
      <w:r>
        <w:t xml:space="preserve">. The Arrow IPC file content type shall be </w:t>
      </w:r>
      <w:r>
        <w:rPr>
          <w:rStyle w:val="VARIABLE"/>
        </w:rPr>
        <w:t>application/vnd.apache.arrow.file</w:t>
      </w:r>
      <w:r>
        <w:t>. Transports that expose MIME content types shall use these values for Arrow PubSub messages.</w:t>
      </w:r>
    </w:p>
    <w:p w14:paraId="0D08C5D2" w14:textId="77777777" w:rsidR="00B8253F" w:rsidRDefault="000B5CD4">
      <w:pPr>
        <w:pStyle w:val="Heading3"/>
      </w:pPr>
      <w:bookmarkStart w:id="269" w:name="_Clause_c6_5_5"/>
      <w:bookmarkStart w:id="270" w:name="_Toc236307273"/>
      <w:r>
        <w:t>Part 14 configuration model mapping</w:t>
      </w:r>
      <w:bookmarkEnd w:id="269"/>
      <w:bookmarkEnd w:id="270"/>
    </w:p>
    <w:p w14:paraId="2499CD40" w14:textId="77777777" w:rsidR="00B8253F" w:rsidRDefault="000B5CD4">
      <w:pPr>
        <w:pStyle w:val="PARAGRAPH"/>
      </w:pPr>
      <w:r>
        <w:t>This clause defines how the Arrow message mapping is represented in the OPC 10000-14 PubSub configuration model, and the Information Model extension that carries it. It fixes the names used so that two implementations configure the mapping identically. NodeIds are assigned by the OPC Foundation; this document defines the BrowseNames, the type hierarchy and the field sets.</w:t>
      </w:r>
    </w:p>
    <w:p w14:paraId="3B63E06D" w14:textId="77777777" w:rsidR="00B8253F" w:rsidRDefault="000B5CD4">
      <w:pPr>
        <w:pStyle w:val="PARAGRAPH"/>
      </w:pPr>
      <w:r>
        <w:t xml:space="preserve">OPC 10000-14 selects a message mapping through the </w:t>
      </w:r>
      <w:r>
        <w:rPr>
          <w:rStyle w:val="VARIABLE"/>
        </w:rPr>
        <w:t>MessageSettings</w:t>
      </w:r>
      <w:r>
        <w:t xml:space="preserve"> of each configuration object, an ExtensionObject whose concrete DataType identifies the mapping. The Arrow mapping adds an </w:t>
      </w:r>
      <w:r>
        <w:rPr>
          <w:rStyle w:val="VARIABLE"/>
        </w:rPr>
        <w:t>Arrow*</w:t>
      </w:r>
      <w:r>
        <w:t xml:space="preserve"> set parallel to the </w:t>
      </w:r>
      <w:r>
        <w:rPr>
          <w:rStyle w:val="VARIABLE"/>
        </w:rPr>
        <w:t>Uadp*</w:t>
      </w:r>
      <w:r>
        <w:t xml:space="preserve"> and </w:t>
      </w:r>
      <w:r>
        <w:rPr>
          <w:rStyle w:val="VARIABLE"/>
        </w:rPr>
        <w:t>Json*</w:t>
      </w:r>
      <w:r>
        <w:t xml:space="preserve"> sets.</w:t>
      </w:r>
    </w:p>
    <w:p w14:paraId="01A576B7" w14:textId="4AED4DCE" w:rsidR="00B8253F" w:rsidRDefault="000B5CD4">
      <w:pPr>
        <w:pStyle w:val="TABLE-title"/>
      </w:pPr>
      <w:bookmarkStart w:id="271" w:name="_Toc236307350"/>
      <w:r>
        <w:lastRenderedPageBreak/>
        <w:t xml:space="preserve">Table </w:t>
      </w:r>
      <w:r>
        <w:fldChar w:fldCharType="begin"/>
      </w:r>
      <w:r>
        <w:instrText xml:space="preserve"> SEQ Table \* ARABIC </w:instrText>
      </w:r>
      <w:r>
        <w:fldChar w:fldCharType="separate"/>
      </w:r>
      <w:r w:rsidR="00845676">
        <w:rPr>
          <w:noProof/>
        </w:rPr>
        <w:t>17</w:t>
      </w:r>
      <w:r>
        <w:fldChar w:fldCharType="end"/>
      </w:r>
      <w:r>
        <w:t xml:space="preserve"> – Part 14 configuration model mapping</w:t>
      </w:r>
      <w:bookmarkEnd w:id="27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7B5B09FC"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43C7F809" w14:textId="77777777" w:rsidR="00B8253F" w:rsidRDefault="000B5CD4">
            <w:pPr>
              <w:pStyle w:val="TableText"/>
            </w:pPr>
            <w:r>
              <w:t>Configuration object</w:t>
            </w:r>
          </w:p>
        </w:tc>
        <w:tc>
          <w:tcPr>
            <w:tcW w:w="2231" w:type="dxa"/>
            <w:tcBorders>
              <w:top w:val="single" w:sz="4" w:space="0" w:color="auto"/>
              <w:left w:val="single" w:sz="4" w:space="0" w:color="auto"/>
              <w:bottom w:val="double" w:sz="4" w:space="0" w:color="auto"/>
              <w:right w:val="single" w:sz="4" w:space="0" w:color="auto"/>
            </w:tcBorders>
          </w:tcPr>
          <w:p w14:paraId="69835BE4"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6F693156" w14:textId="77777777" w:rsidR="00B8253F" w:rsidRDefault="000B5CD4">
            <w:pPr>
              <w:pStyle w:val="TableText"/>
            </w:pPr>
            <w:r>
              <w:t>Base DataType (OPC 10000-14)</w:t>
            </w:r>
          </w:p>
        </w:tc>
        <w:tc>
          <w:tcPr>
            <w:tcW w:w="2233" w:type="dxa"/>
            <w:tcBorders>
              <w:top w:val="single" w:sz="4" w:space="0" w:color="auto"/>
              <w:left w:val="single" w:sz="4" w:space="0" w:color="auto"/>
              <w:bottom w:val="double" w:sz="4" w:space="0" w:color="auto"/>
              <w:right w:val="single" w:sz="4" w:space="0" w:color="auto"/>
            </w:tcBorders>
          </w:tcPr>
          <w:p w14:paraId="3196A595" w14:textId="77777777" w:rsidR="00B8253F" w:rsidRDefault="000B5CD4">
            <w:pPr>
              <w:pStyle w:val="TableText"/>
            </w:pPr>
            <w:r>
              <w:t>Arrow DataType</w:t>
            </w:r>
          </w:p>
        </w:tc>
      </w:tr>
      <w:tr w:rsidR="00B8253F" w14:paraId="450B9D3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E9B05F9" w14:textId="77777777" w:rsidR="00B8253F" w:rsidRDefault="000B5CD4">
            <w:pPr>
              <w:pStyle w:val="TableText"/>
            </w:pPr>
            <w:r>
              <w:rPr>
                <w:rStyle w:val="VARIABLE"/>
              </w:rPr>
              <w:t>WriterGroupDataType</w:t>
            </w:r>
          </w:p>
        </w:tc>
        <w:tc>
          <w:tcPr>
            <w:tcW w:w="2231" w:type="dxa"/>
            <w:tcBorders>
              <w:top w:val="single" w:sz="4" w:space="0" w:color="auto"/>
              <w:left w:val="single" w:sz="4" w:space="0" w:color="auto"/>
              <w:bottom w:val="single" w:sz="4" w:space="0" w:color="auto"/>
              <w:right w:val="single" w:sz="4" w:space="0" w:color="auto"/>
            </w:tcBorders>
          </w:tcPr>
          <w:p w14:paraId="4C41245B" w14:textId="77777777" w:rsidR="00B8253F" w:rsidRDefault="000B5CD4">
            <w:pPr>
              <w:pStyle w:val="TableText"/>
            </w:pPr>
            <w:r>
              <w:rPr>
                <w:rStyle w:val="VARIABLE"/>
              </w:rPr>
              <w:t>MessageSettings</w:t>
            </w:r>
          </w:p>
        </w:tc>
        <w:tc>
          <w:tcPr>
            <w:tcW w:w="2231" w:type="dxa"/>
            <w:tcBorders>
              <w:top w:val="single" w:sz="4" w:space="0" w:color="auto"/>
              <w:left w:val="single" w:sz="4" w:space="0" w:color="auto"/>
              <w:bottom w:val="single" w:sz="4" w:space="0" w:color="auto"/>
              <w:right w:val="single" w:sz="4" w:space="0" w:color="auto"/>
            </w:tcBorders>
          </w:tcPr>
          <w:p w14:paraId="7A1C9D7B" w14:textId="77777777" w:rsidR="00B8253F" w:rsidRDefault="000B5CD4">
            <w:pPr>
              <w:pStyle w:val="TableText"/>
            </w:pPr>
            <w:r>
              <w:rPr>
                <w:rStyle w:val="VARIABLE"/>
              </w:rPr>
              <w:t>WriterGroupMessageDataType</w:t>
            </w:r>
          </w:p>
        </w:tc>
        <w:tc>
          <w:tcPr>
            <w:tcW w:w="2233" w:type="dxa"/>
            <w:tcBorders>
              <w:top w:val="single" w:sz="4" w:space="0" w:color="auto"/>
              <w:left w:val="single" w:sz="4" w:space="0" w:color="auto"/>
              <w:bottom w:val="single" w:sz="4" w:space="0" w:color="auto"/>
              <w:right w:val="single" w:sz="4" w:space="0" w:color="auto"/>
            </w:tcBorders>
          </w:tcPr>
          <w:p w14:paraId="36D28380" w14:textId="77777777" w:rsidR="00B8253F" w:rsidRDefault="000B5CD4">
            <w:pPr>
              <w:pStyle w:val="TableText"/>
            </w:pPr>
            <w:r>
              <w:rPr>
                <w:rStyle w:val="VARIABLE"/>
              </w:rPr>
              <w:t>ArrowWriterGroupMessageDataType</w:t>
            </w:r>
          </w:p>
        </w:tc>
      </w:tr>
      <w:tr w:rsidR="00B8253F" w14:paraId="4B150B2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99C21E5" w14:textId="77777777" w:rsidR="00B8253F" w:rsidRDefault="000B5CD4">
            <w:pPr>
              <w:pStyle w:val="TableText"/>
            </w:pPr>
            <w:r>
              <w:rPr>
                <w:rStyle w:val="VARIABLE"/>
              </w:rPr>
              <w:t>DataSetWriterDataType</w:t>
            </w:r>
          </w:p>
        </w:tc>
        <w:tc>
          <w:tcPr>
            <w:tcW w:w="2231" w:type="dxa"/>
            <w:tcBorders>
              <w:top w:val="single" w:sz="4" w:space="0" w:color="auto"/>
              <w:left w:val="single" w:sz="4" w:space="0" w:color="auto"/>
              <w:bottom w:val="single" w:sz="4" w:space="0" w:color="auto"/>
              <w:right w:val="single" w:sz="4" w:space="0" w:color="auto"/>
            </w:tcBorders>
          </w:tcPr>
          <w:p w14:paraId="25CD4E3F" w14:textId="77777777" w:rsidR="00B8253F" w:rsidRDefault="000B5CD4">
            <w:pPr>
              <w:pStyle w:val="TableText"/>
            </w:pPr>
            <w:r>
              <w:rPr>
                <w:rStyle w:val="VARIABLE"/>
              </w:rPr>
              <w:t>MessageSettings</w:t>
            </w:r>
          </w:p>
        </w:tc>
        <w:tc>
          <w:tcPr>
            <w:tcW w:w="2231" w:type="dxa"/>
            <w:tcBorders>
              <w:top w:val="single" w:sz="4" w:space="0" w:color="auto"/>
              <w:left w:val="single" w:sz="4" w:space="0" w:color="auto"/>
              <w:bottom w:val="single" w:sz="4" w:space="0" w:color="auto"/>
              <w:right w:val="single" w:sz="4" w:space="0" w:color="auto"/>
            </w:tcBorders>
          </w:tcPr>
          <w:p w14:paraId="503F8A9F" w14:textId="77777777" w:rsidR="00B8253F" w:rsidRDefault="000B5CD4">
            <w:pPr>
              <w:pStyle w:val="TableText"/>
            </w:pPr>
            <w:r>
              <w:rPr>
                <w:rStyle w:val="VARIABLE"/>
              </w:rPr>
              <w:t>DataSetWriterMessageDataType</w:t>
            </w:r>
          </w:p>
        </w:tc>
        <w:tc>
          <w:tcPr>
            <w:tcW w:w="2233" w:type="dxa"/>
            <w:tcBorders>
              <w:top w:val="single" w:sz="4" w:space="0" w:color="auto"/>
              <w:left w:val="single" w:sz="4" w:space="0" w:color="auto"/>
              <w:bottom w:val="single" w:sz="4" w:space="0" w:color="auto"/>
              <w:right w:val="single" w:sz="4" w:space="0" w:color="auto"/>
            </w:tcBorders>
          </w:tcPr>
          <w:p w14:paraId="30B5D765" w14:textId="77777777" w:rsidR="00B8253F" w:rsidRDefault="000B5CD4">
            <w:pPr>
              <w:pStyle w:val="TableText"/>
            </w:pPr>
            <w:r>
              <w:rPr>
                <w:rStyle w:val="VARIABLE"/>
              </w:rPr>
              <w:t>ArrowDataSetWriterMessageDataType</w:t>
            </w:r>
          </w:p>
        </w:tc>
      </w:tr>
      <w:tr w:rsidR="00B8253F" w14:paraId="3B6F0A6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15A436C" w14:textId="77777777" w:rsidR="00B8253F" w:rsidRDefault="000B5CD4">
            <w:pPr>
              <w:pStyle w:val="TableText"/>
            </w:pPr>
            <w:r>
              <w:rPr>
                <w:rStyle w:val="VARIABLE"/>
              </w:rPr>
              <w:t>DataSetReaderDataType</w:t>
            </w:r>
          </w:p>
        </w:tc>
        <w:tc>
          <w:tcPr>
            <w:tcW w:w="2231" w:type="dxa"/>
            <w:tcBorders>
              <w:top w:val="single" w:sz="4" w:space="0" w:color="auto"/>
              <w:left w:val="single" w:sz="4" w:space="0" w:color="auto"/>
              <w:bottom w:val="single" w:sz="4" w:space="0" w:color="auto"/>
              <w:right w:val="single" w:sz="4" w:space="0" w:color="auto"/>
            </w:tcBorders>
          </w:tcPr>
          <w:p w14:paraId="7ED92EB1" w14:textId="77777777" w:rsidR="00B8253F" w:rsidRDefault="000B5CD4">
            <w:pPr>
              <w:pStyle w:val="TableText"/>
            </w:pPr>
            <w:r>
              <w:rPr>
                <w:rStyle w:val="VARIABLE"/>
              </w:rPr>
              <w:t>MessageSettings</w:t>
            </w:r>
          </w:p>
        </w:tc>
        <w:tc>
          <w:tcPr>
            <w:tcW w:w="2231" w:type="dxa"/>
            <w:tcBorders>
              <w:top w:val="single" w:sz="4" w:space="0" w:color="auto"/>
              <w:left w:val="single" w:sz="4" w:space="0" w:color="auto"/>
              <w:bottom w:val="single" w:sz="4" w:space="0" w:color="auto"/>
              <w:right w:val="single" w:sz="4" w:space="0" w:color="auto"/>
            </w:tcBorders>
          </w:tcPr>
          <w:p w14:paraId="6CE13FCC" w14:textId="77777777" w:rsidR="00B8253F" w:rsidRDefault="000B5CD4">
            <w:pPr>
              <w:pStyle w:val="TableText"/>
            </w:pPr>
            <w:r>
              <w:rPr>
                <w:rStyle w:val="VARIABLE"/>
              </w:rPr>
              <w:t>DataSetReaderMessageDataType</w:t>
            </w:r>
          </w:p>
        </w:tc>
        <w:tc>
          <w:tcPr>
            <w:tcW w:w="2233" w:type="dxa"/>
            <w:tcBorders>
              <w:top w:val="single" w:sz="4" w:space="0" w:color="auto"/>
              <w:left w:val="single" w:sz="4" w:space="0" w:color="auto"/>
              <w:bottom w:val="single" w:sz="4" w:space="0" w:color="auto"/>
              <w:right w:val="single" w:sz="4" w:space="0" w:color="auto"/>
            </w:tcBorders>
          </w:tcPr>
          <w:p w14:paraId="18597876" w14:textId="77777777" w:rsidR="00B8253F" w:rsidRDefault="000B5CD4">
            <w:pPr>
              <w:pStyle w:val="TableText"/>
            </w:pPr>
            <w:r>
              <w:rPr>
                <w:rStyle w:val="VARIABLE"/>
              </w:rPr>
              <w:t>ArrowDataSetReaderMessageDataType</w:t>
            </w:r>
          </w:p>
        </w:tc>
      </w:tr>
    </w:tbl>
    <w:p w14:paraId="2DEDF7F7" w14:textId="77777777" w:rsidR="00B8253F" w:rsidRDefault="00B8253F">
      <w:pPr>
        <w:pStyle w:val="spacer"/>
      </w:pPr>
    </w:p>
    <w:p w14:paraId="1D4E9892" w14:textId="6EC85F6F" w:rsidR="00B8253F" w:rsidRDefault="000B5CD4">
      <w:pPr>
        <w:pStyle w:val="PARAGRAPH"/>
      </w:pPr>
      <w:r>
        <w:t xml:space="preserve">A WriterGroup uses the Arrow message mapping if and only if its </w:t>
      </w:r>
      <w:r>
        <w:rPr>
          <w:rStyle w:val="VARIABLE"/>
        </w:rPr>
        <w:t>MessageSettings</w:t>
      </w:r>
      <w:r>
        <w:t xml:space="preserve"> is an </w:t>
      </w:r>
      <w:r>
        <w:rPr>
          <w:rStyle w:val="VARIABLE"/>
        </w:rPr>
        <w:t>ArrowWriterGroupMessageDataType</w:t>
      </w:r>
      <w:r>
        <w:t xml:space="preserve">. </w:t>
      </w:r>
      <w:r>
        <w:rPr>
          <w:rStyle w:val="VARIABLE"/>
        </w:rPr>
        <w:t>TransportSettings</w:t>
      </w:r>
      <w:r>
        <w:t xml:space="preserve"> are unchanged; the mapping is identified on the wire by the content types of </w:t>
      </w:r>
      <w:r>
        <w:fldChar w:fldCharType="begin"/>
      </w:r>
      <w:r>
        <w:instrText xml:space="preserve"> REF _Clause_c6_5_4 \r \h </w:instrText>
      </w:r>
      <w:r>
        <w:fldChar w:fldCharType="separate"/>
      </w:r>
      <w:r w:rsidR="00845676">
        <w:t>6.5.4</w:t>
      </w:r>
      <w:r>
        <w:fldChar w:fldCharType="end"/>
      </w:r>
      <w:r>
        <w:t>.</w:t>
      </w:r>
    </w:p>
    <w:p w14:paraId="6B3FEAB5" w14:textId="22B49CD4" w:rsidR="00B8253F" w:rsidRDefault="000B5CD4">
      <w:pPr>
        <w:pStyle w:val="PARAGRAPH"/>
      </w:pPr>
      <w:r>
        <w:rPr>
          <w:rStyle w:val="VARIABLE"/>
        </w:rPr>
        <w:t>ArrowWriterGroupMessageDataType</w:t>
      </w:r>
      <w:r>
        <w:t xml:space="preserve"> — subtype of </w:t>
      </w:r>
      <w:r>
        <w:rPr>
          <w:rStyle w:val="VARIABLE"/>
        </w:rPr>
        <w:t>WriterGroupMessageDataType</w:t>
      </w:r>
      <w:r>
        <w:t xml:space="preserve">. Carries the mapping parameters of </w:t>
      </w:r>
      <w:r>
        <w:fldChar w:fldCharType="begin"/>
      </w:r>
      <w:r>
        <w:instrText xml:space="preserve"> REF _Clause_c6_5_1 \r \h </w:instrText>
      </w:r>
      <w:r>
        <w:fldChar w:fldCharType="separate"/>
      </w:r>
      <w:r w:rsidR="00845676">
        <w:t>6.5.1</w:t>
      </w:r>
      <w:r>
        <w:fldChar w:fldCharType="end"/>
      </w:r>
      <w:r>
        <w:t>.</w:t>
      </w:r>
    </w:p>
    <w:p w14:paraId="0E1C2183" w14:textId="1A6BF4D0" w:rsidR="00B8253F" w:rsidRDefault="000B5CD4">
      <w:pPr>
        <w:pStyle w:val="TABLE-title"/>
      </w:pPr>
      <w:bookmarkStart w:id="272" w:name="_Toc236307351"/>
      <w:r>
        <w:t xml:space="preserve">Table </w:t>
      </w:r>
      <w:r>
        <w:fldChar w:fldCharType="begin"/>
      </w:r>
      <w:r>
        <w:instrText xml:space="preserve"> SEQ Table \* ARABIC </w:instrText>
      </w:r>
      <w:r>
        <w:fldChar w:fldCharType="separate"/>
      </w:r>
      <w:r w:rsidR="00845676">
        <w:rPr>
          <w:noProof/>
        </w:rPr>
        <w:t>18</w:t>
      </w:r>
      <w:r>
        <w:fldChar w:fldCharType="end"/>
      </w:r>
      <w:r>
        <w:t xml:space="preserve"> – Part 14 configuration model mapping (2)</w:t>
      </w:r>
      <w:bookmarkEnd w:id="27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B8253F" w14:paraId="039CDEB6"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683E4686" w14:textId="77777777" w:rsidR="00B8253F" w:rsidRDefault="000B5CD4">
            <w:pPr>
              <w:pStyle w:val="TableText"/>
            </w:pPr>
            <w:r>
              <w:t>Field</w:t>
            </w:r>
          </w:p>
        </w:tc>
        <w:tc>
          <w:tcPr>
            <w:tcW w:w="2975" w:type="dxa"/>
            <w:tcBorders>
              <w:top w:val="single" w:sz="4" w:space="0" w:color="auto"/>
              <w:left w:val="single" w:sz="4" w:space="0" w:color="auto"/>
              <w:bottom w:val="double" w:sz="4" w:space="0" w:color="auto"/>
              <w:right w:val="single" w:sz="4" w:space="0" w:color="auto"/>
            </w:tcBorders>
          </w:tcPr>
          <w:p w14:paraId="38247BC4" w14:textId="77777777" w:rsidR="00B8253F" w:rsidRDefault="000B5CD4">
            <w:pPr>
              <w:pStyle w:val="TableText"/>
            </w:pPr>
            <w:r>
              <w:t>DataType</w:t>
            </w:r>
          </w:p>
        </w:tc>
        <w:tc>
          <w:tcPr>
            <w:tcW w:w="2976" w:type="dxa"/>
            <w:tcBorders>
              <w:top w:val="single" w:sz="4" w:space="0" w:color="auto"/>
              <w:left w:val="single" w:sz="4" w:space="0" w:color="auto"/>
              <w:bottom w:val="double" w:sz="4" w:space="0" w:color="auto"/>
              <w:right w:val="single" w:sz="4" w:space="0" w:color="auto"/>
            </w:tcBorders>
          </w:tcPr>
          <w:p w14:paraId="6AACD60F" w14:textId="77777777" w:rsidR="00B8253F" w:rsidRDefault="000B5CD4">
            <w:pPr>
              <w:pStyle w:val="TableText"/>
            </w:pPr>
            <w:r>
              <w:t>Description</w:t>
            </w:r>
          </w:p>
        </w:tc>
      </w:tr>
      <w:tr w:rsidR="00B8253F" w14:paraId="3C7221A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41896C1" w14:textId="77777777" w:rsidR="00B8253F" w:rsidRDefault="000B5CD4">
            <w:pPr>
              <w:pStyle w:val="TableText"/>
            </w:pPr>
            <w:r>
              <w:rPr>
                <w:rStyle w:val="VARIABLE"/>
              </w:rPr>
              <w:t>ArrowIpcFormat</w:t>
            </w:r>
          </w:p>
        </w:tc>
        <w:tc>
          <w:tcPr>
            <w:tcW w:w="2975" w:type="dxa"/>
            <w:tcBorders>
              <w:top w:val="single" w:sz="4" w:space="0" w:color="auto"/>
              <w:left w:val="single" w:sz="4" w:space="0" w:color="auto"/>
              <w:bottom w:val="single" w:sz="4" w:space="0" w:color="auto"/>
              <w:right w:val="single" w:sz="4" w:space="0" w:color="auto"/>
            </w:tcBorders>
          </w:tcPr>
          <w:p w14:paraId="2E5C2B27" w14:textId="77777777" w:rsidR="00B8253F" w:rsidRDefault="000B5CD4">
            <w:pPr>
              <w:pStyle w:val="TableText"/>
            </w:pPr>
            <w:r>
              <w:rPr>
                <w:rStyle w:val="VARIABLE"/>
              </w:rPr>
              <w:t>ArrowIpcFormatEnum</w:t>
            </w:r>
          </w:p>
        </w:tc>
        <w:tc>
          <w:tcPr>
            <w:tcW w:w="2976" w:type="dxa"/>
            <w:tcBorders>
              <w:top w:val="single" w:sz="4" w:space="0" w:color="auto"/>
              <w:left w:val="single" w:sz="4" w:space="0" w:color="auto"/>
              <w:bottom w:val="single" w:sz="4" w:space="0" w:color="auto"/>
              <w:right w:val="single" w:sz="4" w:space="0" w:color="auto"/>
            </w:tcBorders>
          </w:tcPr>
          <w:p w14:paraId="20F0441F" w14:textId="77777777" w:rsidR="00B8253F" w:rsidRDefault="000B5CD4">
            <w:pPr>
              <w:pStyle w:val="TableText"/>
            </w:pPr>
            <w:r>
              <w:rPr>
                <w:rStyle w:val="VARIABLE"/>
              </w:rPr>
              <w:t>batch</w:t>
            </w:r>
            <w:r>
              <w:t xml:space="preserve"> (default), </w:t>
            </w:r>
            <w:r>
              <w:rPr>
                <w:rStyle w:val="VARIABLE"/>
              </w:rPr>
              <w:t>stream</w:t>
            </w:r>
            <w:r>
              <w:t xml:space="preserve"> or </w:t>
            </w:r>
            <w:r>
              <w:rPr>
                <w:rStyle w:val="VARIABLE"/>
              </w:rPr>
              <w:t>file</w:t>
            </w:r>
            <w:r>
              <w:t xml:space="preserve"> (Table 6.2-1).</w:t>
            </w:r>
          </w:p>
        </w:tc>
      </w:tr>
      <w:tr w:rsidR="00B8253F" w14:paraId="43FB836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1817C41" w14:textId="77777777" w:rsidR="00B8253F" w:rsidRDefault="000B5CD4">
            <w:pPr>
              <w:pStyle w:val="TableText"/>
            </w:pPr>
            <w:r>
              <w:rPr>
                <w:rStyle w:val="VARIABLE"/>
              </w:rPr>
              <w:t>MaxRowsPerRecordBatch</w:t>
            </w:r>
          </w:p>
        </w:tc>
        <w:tc>
          <w:tcPr>
            <w:tcW w:w="2975" w:type="dxa"/>
            <w:tcBorders>
              <w:top w:val="single" w:sz="4" w:space="0" w:color="auto"/>
              <w:left w:val="single" w:sz="4" w:space="0" w:color="auto"/>
              <w:bottom w:val="single" w:sz="4" w:space="0" w:color="auto"/>
              <w:right w:val="single" w:sz="4" w:space="0" w:color="auto"/>
            </w:tcBorders>
          </w:tcPr>
          <w:p w14:paraId="5F887DC3" w14:textId="77777777" w:rsidR="00B8253F" w:rsidRDefault="000B5CD4">
            <w:pPr>
              <w:pStyle w:val="TableText"/>
            </w:pPr>
            <w:r>
              <w:t>UInt32</w:t>
            </w:r>
          </w:p>
        </w:tc>
        <w:tc>
          <w:tcPr>
            <w:tcW w:w="2976" w:type="dxa"/>
            <w:tcBorders>
              <w:top w:val="single" w:sz="4" w:space="0" w:color="auto"/>
              <w:left w:val="single" w:sz="4" w:space="0" w:color="auto"/>
              <w:bottom w:val="single" w:sz="4" w:space="0" w:color="auto"/>
              <w:right w:val="single" w:sz="4" w:space="0" w:color="auto"/>
            </w:tcBorders>
          </w:tcPr>
          <w:p w14:paraId="124D8BDE" w14:textId="77777777" w:rsidR="00B8253F" w:rsidRDefault="000B5CD4">
            <w:pPr>
              <w:pStyle w:val="TableText"/>
            </w:pPr>
            <w:r>
              <w:t>Batching target for rows per RecordBatch.</w:t>
            </w:r>
          </w:p>
        </w:tc>
      </w:tr>
      <w:tr w:rsidR="00B8253F" w14:paraId="0098685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2ED4317" w14:textId="77777777" w:rsidR="00B8253F" w:rsidRDefault="000B5CD4">
            <w:pPr>
              <w:pStyle w:val="TableText"/>
            </w:pPr>
            <w:r>
              <w:rPr>
                <w:rStyle w:val="VARIABLE"/>
              </w:rPr>
              <w:t>IncludeSchemaMetadata</w:t>
            </w:r>
          </w:p>
        </w:tc>
        <w:tc>
          <w:tcPr>
            <w:tcW w:w="2975" w:type="dxa"/>
            <w:tcBorders>
              <w:top w:val="single" w:sz="4" w:space="0" w:color="auto"/>
              <w:left w:val="single" w:sz="4" w:space="0" w:color="auto"/>
              <w:bottom w:val="single" w:sz="4" w:space="0" w:color="auto"/>
              <w:right w:val="single" w:sz="4" w:space="0" w:color="auto"/>
            </w:tcBorders>
          </w:tcPr>
          <w:p w14:paraId="03338B12" w14:textId="77777777" w:rsidR="00B8253F" w:rsidRDefault="000B5CD4">
            <w:pPr>
              <w:pStyle w:val="TableText"/>
            </w:pPr>
            <w:r>
              <w:t>Boolean</w:t>
            </w:r>
          </w:p>
        </w:tc>
        <w:tc>
          <w:tcPr>
            <w:tcW w:w="2976" w:type="dxa"/>
            <w:tcBorders>
              <w:top w:val="single" w:sz="4" w:space="0" w:color="auto"/>
              <w:left w:val="single" w:sz="4" w:space="0" w:color="auto"/>
              <w:bottom w:val="single" w:sz="4" w:space="0" w:color="auto"/>
              <w:right w:val="single" w:sz="4" w:space="0" w:color="auto"/>
            </w:tcBorders>
          </w:tcPr>
          <w:p w14:paraId="6B6AF07A" w14:textId="7A949ABE" w:rsidR="00B8253F" w:rsidRDefault="000B5CD4">
            <w:pPr>
              <w:pStyle w:val="TableText"/>
            </w:pPr>
            <w:r>
              <w:t>Whether NetworkMessage header fields are carried as schema metadata (</w:t>
            </w:r>
            <w:r>
              <w:fldChar w:fldCharType="begin"/>
            </w:r>
            <w:r>
              <w:instrText xml:space="preserve"> REF _Clause_c6_5_6 \r \h </w:instrText>
            </w:r>
            <w:r>
              <w:fldChar w:fldCharType="separate"/>
            </w:r>
            <w:r w:rsidR="00845676">
              <w:t>6.5.6</w:t>
            </w:r>
            <w:r>
              <w:fldChar w:fldCharType="end"/>
            </w:r>
            <w:r>
              <w:t>).</w:t>
            </w:r>
          </w:p>
        </w:tc>
      </w:tr>
      <w:tr w:rsidR="00B8253F" w14:paraId="3795C0B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1E7B149" w14:textId="77777777" w:rsidR="00B8253F" w:rsidRDefault="000B5CD4">
            <w:pPr>
              <w:pStyle w:val="TableText"/>
            </w:pPr>
            <w:r>
              <w:rPr>
                <w:rStyle w:val="VARIABLE"/>
              </w:rPr>
              <w:t>DeltaFrameMode</w:t>
            </w:r>
          </w:p>
        </w:tc>
        <w:tc>
          <w:tcPr>
            <w:tcW w:w="2975" w:type="dxa"/>
            <w:tcBorders>
              <w:top w:val="single" w:sz="4" w:space="0" w:color="auto"/>
              <w:left w:val="single" w:sz="4" w:space="0" w:color="auto"/>
              <w:bottom w:val="single" w:sz="4" w:space="0" w:color="auto"/>
              <w:right w:val="single" w:sz="4" w:space="0" w:color="auto"/>
            </w:tcBorders>
          </w:tcPr>
          <w:p w14:paraId="60893BFF" w14:textId="77777777" w:rsidR="00B8253F" w:rsidRDefault="000B5CD4">
            <w:pPr>
              <w:pStyle w:val="TableText"/>
            </w:pPr>
            <w:r>
              <w:rPr>
                <w:rStyle w:val="VARIABLE"/>
              </w:rPr>
              <w:t>ArrowDeltaFrameModeEnum</w:t>
            </w:r>
          </w:p>
        </w:tc>
        <w:tc>
          <w:tcPr>
            <w:tcW w:w="2976" w:type="dxa"/>
            <w:tcBorders>
              <w:top w:val="single" w:sz="4" w:space="0" w:color="auto"/>
              <w:left w:val="single" w:sz="4" w:space="0" w:color="auto"/>
              <w:bottom w:val="single" w:sz="4" w:space="0" w:color="auto"/>
              <w:right w:val="single" w:sz="4" w:space="0" w:color="auto"/>
            </w:tcBorders>
          </w:tcPr>
          <w:p w14:paraId="0BCFA265" w14:textId="7A6D2DF8" w:rsidR="00B8253F" w:rsidRDefault="000B5CD4">
            <w:pPr>
              <w:pStyle w:val="TableText"/>
            </w:pPr>
            <w:r>
              <w:rPr>
                <w:rStyle w:val="VARIABLE"/>
              </w:rPr>
              <w:t>nullable-columns</w:t>
            </w:r>
            <w:r>
              <w:t xml:space="preserve"> (default) or </w:t>
            </w:r>
            <w:r>
              <w:rPr>
                <w:rStyle w:val="VARIABLE"/>
              </w:rPr>
              <w:t>selected-columns</w:t>
            </w:r>
            <w:r>
              <w:t xml:space="preserve"> (</w:t>
            </w:r>
            <w:r>
              <w:fldChar w:fldCharType="begin"/>
            </w:r>
            <w:r>
              <w:instrText xml:space="preserve"> REF _Clause_c6_5_2 \r \h </w:instrText>
            </w:r>
            <w:r>
              <w:fldChar w:fldCharType="separate"/>
            </w:r>
            <w:r w:rsidR="00845676">
              <w:t>6.5.2</w:t>
            </w:r>
            <w:r>
              <w:fldChar w:fldCharType="end"/>
            </w:r>
            <w:r>
              <w:t>).</w:t>
            </w:r>
          </w:p>
        </w:tc>
      </w:tr>
      <w:tr w:rsidR="00B8253F" w14:paraId="17245B6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70F76B7" w14:textId="77777777" w:rsidR="00B8253F" w:rsidRDefault="000B5CD4">
            <w:pPr>
              <w:pStyle w:val="TableText"/>
            </w:pPr>
            <w:r>
              <w:rPr>
                <w:rStyle w:val="VARIABLE"/>
              </w:rPr>
              <w:t>Compression</w:t>
            </w:r>
          </w:p>
        </w:tc>
        <w:tc>
          <w:tcPr>
            <w:tcW w:w="2975" w:type="dxa"/>
            <w:tcBorders>
              <w:top w:val="single" w:sz="4" w:space="0" w:color="auto"/>
              <w:left w:val="single" w:sz="4" w:space="0" w:color="auto"/>
              <w:bottom w:val="single" w:sz="4" w:space="0" w:color="auto"/>
              <w:right w:val="single" w:sz="4" w:space="0" w:color="auto"/>
            </w:tcBorders>
          </w:tcPr>
          <w:p w14:paraId="774A0778" w14:textId="77777777" w:rsidR="00B8253F" w:rsidRDefault="000B5CD4">
            <w:pPr>
              <w:pStyle w:val="TableText"/>
            </w:pPr>
            <w:r>
              <w:rPr>
                <w:rStyle w:val="VARIABLE"/>
              </w:rPr>
              <w:t>ArrowCompressionEnum</w:t>
            </w:r>
          </w:p>
        </w:tc>
        <w:tc>
          <w:tcPr>
            <w:tcW w:w="2976" w:type="dxa"/>
            <w:tcBorders>
              <w:top w:val="single" w:sz="4" w:space="0" w:color="auto"/>
              <w:left w:val="single" w:sz="4" w:space="0" w:color="auto"/>
              <w:bottom w:val="single" w:sz="4" w:space="0" w:color="auto"/>
              <w:right w:val="single" w:sz="4" w:space="0" w:color="auto"/>
            </w:tcBorders>
          </w:tcPr>
          <w:p w14:paraId="6E0D8140" w14:textId="77777777" w:rsidR="00B8253F" w:rsidRDefault="000B5CD4">
            <w:pPr>
              <w:pStyle w:val="TableText"/>
            </w:pPr>
            <w:r>
              <w:rPr>
                <w:rStyle w:val="VARIABLE"/>
              </w:rPr>
              <w:t>none</w:t>
            </w:r>
            <w:r>
              <w:t xml:space="preserve"> or an Arrow IPC-supported codec.</w:t>
            </w:r>
          </w:p>
        </w:tc>
      </w:tr>
      <w:tr w:rsidR="00B8253F" w14:paraId="35E5605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8D44314" w14:textId="77777777" w:rsidR="00B8253F" w:rsidRDefault="000B5CD4">
            <w:pPr>
              <w:pStyle w:val="TableText"/>
            </w:pPr>
            <w:r>
              <w:rPr>
                <w:rStyle w:val="VARIABLE"/>
              </w:rPr>
              <w:t>ArrowSchemaUri</w:t>
            </w:r>
          </w:p>
        </w:tc>
        <w:tc>
          <w:tcPr>
            <w:tcW w:w="2975" w:type="dxa"/>
            <w:tcBorders>
              <w:top w:val="single" w:sz="4" w:space="0" w:color="auto"/>
              <w:left w:val="single" w:sz="4" w:space="0" w:color="auto"/>
              <w:bottom w:val="single" w:sz="4" w:space="0" w:color="auto"/>
              <w:right w:val="single" w:sz="4" w:space="0" w:color="auto"/>
            </w:tcBorders>
          </w:tcPr>
          <w:p w14:paraId="321E5858" w14:textId="77777777" w:rsidR="00B8253F" w:rsidRDefault="000B5CD4">
            <w:pPr>
              <w:pStyle w:val="TableText"/>
            </w:pPr>
            <w:r>
              <w:t>String</w:t>
            </w:r>
          </w:p>
        </w:tc>
        <w:tc>
          <w:tcPr>
            <w:tcW w:w="2976" w:type="dxa"/>
            <w:tcBorders>
              <w:top w:val="single" w:sz="4" w:space="0" w:color="auto"/>
              <w:left w:val="single" w:sz="4" w:space="0" w:color="auto"/>
              <w:bottom w:val="single" w:sz="4" w:space="0" w:color="auto"/>
              <w:right w:val="single" w:sz="4" w:space="0" w:color="auto"/>
            </w:tcBorders>
          </w:tcPr>
          <w:p w14:paraId="512FE808" w14:textId="77777777" w:rsidR="00B8253F" w:rsidRDefault="000B5CD4">
            <w:pPr>
              <w:pStyle w:val="TableText"/>
            </w:pPr>
            <w:r>
              <w:t>Optional URI of the schema registry or catalog serving this group's schemas.</w:t>
            </w:r>
          </w:p>
        </w:tc>
      </w:tr>
    </w:tbl>
    <w:p w14:paraId="3BAE8103" w14:textId="77777777" w:rsidR="00B8253F" w:rsidRDefault="00B8253F">
      <w:pPr>
        <w:pStyle w:val="spacer"/>
      </w:pPr>
    </w:p>
    <w:p w14:paraId="309836E5" w14:textId="77777777" w:rsidR="00B8253F" w:rsidRDefault="000B5CD4">
      <w:pPr>
        <w:pStyle w:val="PARAGRAPH"/>
      </w:pPr>
      <w:r>
        <w:rPr>
          <w:rStyle w:val="VARIABLE"/>
        </w:rPr>
        <w:t>ArrowDataSetWriterMessageDataType</w:t>
      </w:r>
      <w:r>
        <w:t xml:space="preserve"> — subtype of </w:t>
      </w:r>
      <w:r>
        <w:rPr>
          <w:rStyle w:val="VARIABLE"/>
        </w:rPr>
        <w:t>DataSetWriterMessageDataType</w:t>
      </w:r>
    </w:p>
    <w:p w14:paraId="5A7EAAC2" w14:textId="3FEB17DD" w:rsidR="00B8253F" w:rsidRDefault="000B5CD4">
      <w:pPr>
        <w:pStyle w:val="TABLE-title"/>
      </w:pPr>
      <w:bookmarkStart w:id="273" w:name="_Toc236307352"/>
      <w:r>
        <w:t xml:space="preserve">Table </w:t>
      </w:r>
      <w:r>
        <w:fldChar w:fldCharType="begin"/>
      </w:r>
      <w:r>
        <w:instrText xml:space="preserve"> SEQ Table \* ARABIC </w:instrText>
      </w:r>
      <w:r>
        <w:fldChar w:fldCharType="separate"/>
      </w:r>
      <w:r w:rsidR="00845676">
        <w:rPr>
          <w:noProof/>
        </w:rPr>
        <w:t>19</w:t>
      </w:r>
      <w:r>
        <w:fldChar w:fldCharType="end"/>
      </w:r>
      <w:r>
        <w:t xml:space="preserve"> – Part 14 configuration model mapping (3)</w:t>
      </w:r>
      <w:bookmarkEnd w:id="27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B8253F" w14:paraId="73E4C527"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4869BDD3" w14:textId="77777777" w:rsidR="00B8253F" w:rsidRDefault="000B5CD4">
            <w:pPr>
              <w:pStyle w:val="TableText"/>
            </w:pPr>
            <w:r>
              <w:t>Field</w:t>
            </w:r>
          </w:p>
        </w:tc>
        <w:tc>
          <w:tcPr>
            <w:tcW w:w="2975" w:type="dxa"/>
            <w:tcBorders>
              <w:top w:val="single" w:sz="4" w:space="0" w:color="auto"/>
              <w:left w:val="single" w:sz="4" w:space="0" w:color="auto"/>
              <w:bottom w:val="double" w:sz="4" w:space="0" w:color="auto"/>
              <w:right w:val="single" w:sz="4" w:space="0" w:color="auto"/>
            </w:tcBorders>
          </w:tcPr>
          <w:p w14:paraId="1BA43054" w14:textId="77777777" w:rsidR="00B8253F" w:rsidRDefault="000B5CD4">
            <w:pPr>
              <w:pStyle w:val="TableText"/>
            </w:pPr>
            <w:r>
              <w:t>DataType</w:t>
            </w:r>
          </w:p>
        </w:tc>
        <w:tc>
          <w:tcPr>
            <w:tcW w:w="2976" w:type="dxa"/>
            <w:tcBorders>
              <w:top w:val="single" w:sz="4" w:space="0" w:color="auto"/>
              <w:left w:val="single" w:sz="4" w:space="0" w:color="auto"/>
              <w:bottom w:val="double" w:sz="4" w:space="0" w:color="auto"/>
              <w:right w:val="single" w:sz="4" w:space="0" w:color="auto"/>
            </w:tcBorders>
          </w:tcPr>
          <w:p w14:paraId="04DED6D8" w14:textId="77777777" w:rsidR="00B8253F" w:rsidRDefault="000B5CD4">
            <w:pPr>
              <w:pStyle w:val="TableText"/>
            </w:pPr>
            <w:r>
              <w:t>Description</w:t>
            </w:r>
          </w:p>
        </w:tc>
      </w:tr>
      <w:tr w:rsidR="00B8253F" w14:paraId="17201FE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A6C5B36" w14:textId="77777777" w:rsidR="00B8253F" w:rsidRDefault="000B5CD4">
            <w:pPr>
              <w:pStyle w:val="TableText"/>
            </w:pPr>
            <w:r>
              <w:rPr>
                <w:rStyle w:val="VARIABLE"/>
              </w:rPr>
              <w:t>ArrowSchemaId</w:t>
            </w:r>
          </w:p>
        </w:tc>
        <w:tc>
          <w:tcPr>
            <w:tcW w:w="2975" w:type="dxa"/>
            <w:tcBorders>
              <w:top w:val="single" w:sz="4" w:space="0" w:color="auto"/>
              <w:left w:val="single" w:sz="4" w:space="0" w:color="auto"/>
              <w:bottom w:val="single" w:sz="4" w:space="0" w:color="auto"/>
              <w:right w:val="single" w:sz="4" w:space="0" w:color="auto"/>
            </w:tcBorders>
          </w:tcPr>
          <w:p w14:paraId="19F3EBC7" w14:textId="77777777" w:rsidR="00B8253F" w:rsidRDefault="000B5CD4">
            <w:pPr>
              <w:pStyle w:val="TableText"/>
            </w:pPr>
            <w:r>
              <w:t>String</w:t>
            </w:r>
          </w:p>
        </w:tc>
        <w:tc>
          <w:tcPr>
            <w:tcW w:w="2976" w:type="dxa"/>
            <w:tcBorders>
              <w:top w:val="single" w:sz="4" w:space="0" w:color="auto"/>
              <w:left w:val="single" w:sz="4" w:space="0" w:color="auto"/>
              <w:bottom w:val="single" w:sz="4" w:space="0" w:color="auto"/>
              <w:right w:val="single" w:sz="4" w:space="0" w:color="auto"/>
            </w:tcBorders>
          </w:tcPr>
          <w:p w14:paraId="3DA8FDDF" w14:textId="3678208C" w:rsidR="00B8253F" w:rsidRDefault="000B5CD4">
            <w:pPr>
              <w:pStyle w:val="TableText"/>
            </w:pPr>
            <w:r>
              <w:t>SchemaId of the DataSet schema currently published by this writer (</w:t>
            </w:r>
            <w:r>
              <w:fldChar w:fldCharType="begin"/>
            </w:r>
            <w:r>
              <w:instrText xml:space="preserve"> REF _Clause_c6_3 \r \h </w:instrText>
            </w:r>
            <w:r>
              <w:fldChar w:fldCharType="separate"/>
            </w:r>
            <w:r w:rsidR="00845676">
              <w:t>6.3</w:t>
            </w:r>
            <w:r>
              <w:fldChar w:fldCharType="end"/>
            </w:r>
            <w:r>
              <w:t>), in hexadecimal.</w:t>
            </w:r>
          </w:p>
        </w:tc>
      </w:tr>
      <w:tr w:rsidR="00B8253F" w14:paraId="3B6FF90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6752DEC" w14:textId="77777777" w:rsidR="00B8253F" w:rsidRDefault="000B5CD4">
            <w:pPr>
              <w:pStyle w:val="TableText"/>
            </w:pPr>
            <w:r>
              <w:rPr>
                <w:rStyle w:val="VARIABLE"/>
              </w:rPr>
              <w:t>DataSetFieldContentMask</w:t>
            </w:r>
          </w:p>
        </w:tc>
        <w:tc>
          <w:tcPr>
            <w:tcW w:w="2975" w:type="dxa"/>
            <w:tcBorders>
              <w:top w:val="single" w:sz="4" w:space="0" w:color="auto"/>
              <w:left w:val="single" w:sz="4" w:space="0" w:color="auto"/>
              <w:bottom w:val="single" w:sz="4" w:space="0" w:color="auto"/>
              <w:right w:val="single" w:sz="4" w:space="0" w:color="auto"/>
            </w:tcBorders>
          </w:tcPr>
          <w:p w14:paraId="186F8F61" w14:textId="77777777" w:rsidR="00B8253F" w:rsidRDefault="000B5CD4">
            <w:pPr>
              <w:pStyle w:val="TableText"/>
            </w:pPr>
            <w:r>
              <w:rPr>
                <w:rStyle w:val="VARIABLE"/>
              </w:rPr>
              <w:t>DataSetFieldContentMask</w:t>
            </w:r>
          </w:p>
        </w:tc>
        <w:tc>
          <w:tcPr>
            <w:tcW w:w="2976" w:type="dxa"/>
            <w:tcBorders>
              <w:top w:val="single" w:sz="4" w:space="0" w:color="auto"/>
              <w:left w:val="single" w:sz="4" w:space="0" w:color="auto"/>
              <w:bottom w:val="single" w:sz="4" w:space="0" w:color="auto"/>
              <w:right w:val="single" w:sz="4" w:space="0" w:color="auto"/>
            </w:tcBorders>
          </w:tcPr>
          <w:p w14:paraId="0ADC2B26" w14:textId="4F1FF11B" w:rsidR="00B8253F" w:rsidRDefault="000B5CD4">
            <w:pPr>
              <w:pStyle w:val="TableText"/>
            </w:pPr>
            <w:r>
              <w:t>Selects RawData, Variant or DataValue column representation (</w:t>
            </w:r>
            <w:r>
              <w:fldChar w:fldCharType="begin"/>
            </w:r>
            <w:r>
              <w:instrText xml:space="preserve"> REF _Clause_c6_5_2 \r \h </w:instrText>
            </w:r>
            <w:r>
              <w:fldChar w:fldCharType="separate"/>
            </w:r>
            <w:r w:rsidR="00845676">
              <w:t>6.5.2</w:t>
            </w:r>
            <w:r>
              <w:fldChar w:fldCharType="end"/>
            </w:r>
            <w:r>
              <w:t>).</w:t>
            </w:r>
          </w:p>
        </w:tc>
      </w:tr>
    </w:tbl>
    <w:p w14:paraId="51B1E33A" w14:textId="77777777" w:rsidR="00B8253F" w:rsidRDefault="00B8253F">
      <w:pPr>
        <w:pStyle w:val="spacer"/>
      </w:pPr>
    </w:p>
    <w:p w14:paraId="306705CF" w14:textId="77777777" w:rsidR="00B8253F" w:rsidRDefault="000B5CD4">
      <w:pPr>
        <w:pStyle w:val="PARAGRAPH"/>
      </w:pPr>
      <w:r>
        <w:rPr>
          <w:rStyle w:val="VARIABLE"/>
        </w:rPr>
        <w:t>ArrowDataSetReaderMessageDataType</w:t>
      </w:r>
      <w:r>
        <w:t xml:space="preserve"> — subtype of </w:t>
      </w:r>
      <w:r>
        <w:rPr>
          <w:rStyle w:val="VARIABLE"/>
        </w:rPr>
        <w:t>DataSetReaderMessageDataType</w:t>
      </w:r>
    </w:p>
    <w:p w14:paraId="7B569297" w14:textId="024F75F4" w:rsidR="00B8253F" w:rsidRDefault="000B5CD4">
      <w:pPr>
        <w:pStyle w:val="TABLE-title"/>
      </w:pPr>
      <w:bookmarkStart w:id="274" w:name="_Toc236307353"/>
      <w:r>
        <w:t xml:space="preserve">Table </w:t>
      </w:r>
      <w:r>
        <w:fldChar w:fldCharType="begin"/>
      </w:r>
      <w:r>
        <w:instrText xml:space="preserve"> SEQ Table \* ARABIC </w:instrText>
      </w:r>
      <w:r>
        <w:fldChar w:fldCharType="separate"/>
      </w:r>
      <w:r w:rsidR="00845676">
        <w:rPr>
          <w:noProof/>
        </w:rPr>
        <w:t>20</w:t>
      </w:r>
      <w:r>
        <w:fldChar w:fldCharType="end"/>
      </w:r>
      <w:r>
        <w:t xml:space="preserve"> – Part 14 configuration model mapping (4)</w:t>
      </w:r>
      <w:bookmarkEnd w:id="27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B8253F" w14:paraId="6A89D6BC"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43429421" w14:textId="77777777" w:rsidR="00B8253F" w:rsidRDefault="000B5CD4">
            <w:pPr>
              <w:pStyle w:val="TableText"/>
            </w:pPr>
            <w:r>
              <w:t>Field</w:t>
            </w:r>
          </w:p>
        </w:tc>
        <w:tc>
          <w:tcPr>
            <w:tcW w:w="2975" w:type="dxa"/>
            <w:tcBorders>
              <w:top w:val="single" w:sz="4" w:space="0" w:color="auto"/>
              <w:left w:val="single" w:sz="4" w:space="0" w:color="auto"/>
              <w:bottom w:val="double" w:sz="4" w:space="0" w:color="auto"/>
              <w:right w:val="single" w:sz="4" w:space="0" w:color="auto"/>
            </w:tcBorders>
          </w:tcPr>
          <w:p w14:paraId="6C3997C4" w14:textId="77777777" w:rsidR="00B8253F" w:rsidRDefault="000B5CD4">
            <w:pPr>
              <w:pStyle w:val="TableText"/>
            </w:pPr>
            <w:r>
              <w:t>DataType</w:t>
            </w:r>
          </w:p>
        </w:tc>
        <w:tc>
          <w:tcPr>
            <w:tcW w:w="2976" w:type="dxa"/>
            <w:tcBorders>
              <w:top w:val="single" w:sz="4" w:space="0" w:color="auto"/>
              <w:left w:val="single" w:sz="4" w:space="0" w:color="auto"/>
              <w:bottom w:val="double" w:sz="4" w:space="0" w:color="auto"/>
              <w:right w:val="single" w:sz="4" w:space="0" w:color="auto"/>
            </w:tcBorders>
          </w:tcPr>
          <w:p w14:paraId="78803BFA" w14:textId="77777777" w:rsidR="00B8253F" w:rsidRDefault="000B5CD4">
            <w:pPr>
              <w:pStyle w:val="TableText"/>
            </w:pPr>
            <w:r>
              <w:t>Description</w:t>
            </w:r>
          </w:p>
        </w:tc>
      </w:tr>
      <w:tr w:rsidR="00B8253F" w14:paraId="2556348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4FFE04F" w14:textId="77777777" w:rsidR="00B8253F" w:rsidRDefault="000B5CD4">
            <w:pPr>
              <w:pStyle w:val="TableText"/>
            </w:pPr>
            <w:r>
              <w:rPr>
                <w:rStyle w:val="VARIABLE"/>
              </w:rPr>
              <w:t>ArrowIpcFormat</w:t>
            </w:r>
          </w:p>
        </w:tc>
        <w:tc>
          <w:tcPr>
            <w:tcW w:w="2975" w:type="dxa"/>
            <w:tcBorders>
              <w:top w:val="single" w:sz="4" w:space="0" w:color="auto"/>
              <w:left w:val="single" w:sz="4" w:space="0" w:color="auto"/>
              <w:bottom w:val="single" w:sz="4" w:space="0" w:color="auto"/>
              <w:right w:val="single" w:sz="4" w:space="0" w:color="auto"/>
            </w:tcBorders>
          </w:tcPr>
          <w:p w14:paraId="274D13C3" w14:textId="77777777" w:rsidR="00B8253F" w:rsidRDefault="000B5CD4">
            <w:pPr>
              <w:pStyle w:val="TableText"/>
            </w:pPr>
            <w:r>
              <w:rPr>
                <w:rStyle w:val="VARIABLE"/>
              </w:rPr>
              <w:t>ArrowIpcFormatEnum</w:t>
            </w:r>
          </w:p>
        </w:tc>
        <w:tc>
          <w:tcPr>
            <w:tcW w:w="2976" w:type="dxa"/>
            <w:tcBorders>
              <w:top w:val="single" w:sz="4" w:space="0" w:color="auto"/>
              <w:left w:val="single" w:sz="4" w:space="0" w:color="auto"/>
              <w:bottom w:val="single" w:sz="4" w:space="0" w:color="auto"/>
              <w:right w:val="single" w:sz="4" w:space="0" w:color="auto"/>
            </w:tcBorders>
          </w:tcPr>
          <w:p w14:paraId="52FBEA3E" w14:textId="77777777" w:rsidR="00B8253F" w:rsidRDefault="000B5CD4">
            <w:pPr>
              <w:pStyle w:val="TableText"/>
            </w:pPr>
            <w:r>
              <w:t>Framing the reader expects.</w:t>
            </w:r>
          </w:p>
        </w:tc>
      </w:tr>
      <w:tr w:rsidR="00B8253F" w14:paraId="5BFDCC1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729D703" w14:textId="77777777" w:rsidR="00B8253F" w:rsidRDefault="000B5CD4">
            <w:pPr>
              <w:pStyle w:val="TableText"/>
            </w:pPr>
            <w:r>
              <w:rPr>
                <w:rStyle w:val="VARIABLE"/>
              </w:rPr>
              <w:t>ArrowSchemaUri</w:t>
            </w:r>
          </w:p>
        </w:tc>
        <w:tc>
          <w:tcPr>
            <w:tcW w:w="2975" w:type="dxa"/>
            <w:tcBorders>
              <w:top w:val="single" w:sz="4" w:space="0" w:color="auto"/>
              <w:left w:val="single" w:sz="4" w:space="0" w:color="auto"/>
              <w:bottom w:val="single" w:sz="4" w:space="0" w:color="auto"/>
              <w:right w:val="single" w:sz="4" w:space="0" w:color="auto"/>
            </w:tcBorders>
          </w:tcPr>
          <w:p w14:paraId="1B2A823B" w14:textId="77777777" w:rsidR="00B8253F" w:rsidRDefault="000B5CD4">
            <w:pPr>
              <w:pStyle w:val="TableText"/>
            </w:pPr>
            <w:r>
              <w:t>String</w:t>
            </w:r>
          </w:p>
        </w:tc>
        <w:tc>
          <w:tcPr>
            <w:tcW w:w="2976" w:type="dxa"/>
            <w:tcBorders>
              <w:top w:val="single" w:sz="4" w:space="0" w:color="auto"/>
              <w:left w:val="single" w:sz="4" w:space="0" w:color="auto"/>
              <w:bottom w:val="single" w:sz="4" w:space="0" w:color="auto"/>
              <w:right w:val="single" w:sz="4" w:space="0" w:color="auto"/>
            </w:tcBorders>
          </w:tcPr>
          <w:p w14:paraId="48D2D9E4" w14:textId="12F7E8E0" w:rsidR="00B8253F" w:rsidRDefault="000B5CD4">
            <w:pPr>
              <w:pStyle w:val="TableText"/>
            </w:pPr>
            <w:r>
              <w:t>Optional URI from which the reader resolves schemas by SchemaId (</w:t>
            </w:r>
            <w:r>
              <w:fldChar w:fldCharType="begin"/>
            </w:r>
            <w:r>
              <w:instrText xml:space="preserve"> REF _Clause_c6_5_9_2_6 \r \h </w:instrText>
            </w:r>
            <w:r>
              <w:fldChar w:fldCharType="separate"/>
            </w:r>
            <w:r w:rsidR="00845676">
              <w:t>6.5.9.2.6</w:t>
            </w:r>
            <w:r>
              <w:fldChar w:fldCharType="end"/>
            </w:r>
            <w:r>
              <w:t>).</w:t>
            </w:r>
          </w:p>
        </w:tc>
      </w:tr>
    </w:tbl>
    <w:p w14:paraId="328BFE34" w14:textId="77777777" w:rsidR="00B8253F" w:rsidRDefault="00B8253F">
      <w:pPr>
        <w:pStyle w:val="spacer"/>
      </w:pPr>
    </w:p>
    <w:p w14:paraId="3FA3D4ED" w14:textId="77777777" w:rsidR="00B8253F" w:rsidRDefault="000B5CD4">
      <w:pPr>
        <w:pStyle w:val="PARAGRAPH"/>
      </w:pPr>
      <w:r>
        <w:t xml:space="preserve">Three enumeration DataTypes support the above: </w:t>
      </w:r>
      <w:r>
        <w:rPr>
          <w:rStyle w:val="VARIABLE"/>
        </w:rPr>
        <w:t>ArrowIpcFormatEnum</w:t>
      </w:r>
      <w:r>
        <w:t xml:space="preserve"> (</w:t>
      </w:r>
      <w:r>
        <w:rPr>
          <w:rStyle w:val="VARIABLE"/>
        </w:rPr>
        <w:t>Batch</w:t>
      </w:r>
      <w:r>
        <w:t xml:space="preserve"> = 0, </w:t>
      </w:r>
      <w:r>
        <w:rPr>
          <w:rStyle w:val="VARIABLE"/>
        </w:rPr>
        <w:t>Stream</w:t>
      </w:r>
      <w:r>
        <w:t xml:space="preserve"> = 1, </w:t>
      </w:r>
      <w:r>
        <w:rPr>
          <w:rStyle w:val="VARIABLE"/>
        </w:rPr>
        <w:t>File</w:t>
      </w:r>
      <w:r>
        <w:t xml:space="preserve"> = 2), </w:t>
      </w:r>
      <w:r>
        <w:rPr>
          <w:rStyle w:val="VARIABLE"/>
        </w:rPr>
        <w:t>ArrowDeltaFrameModeEnum</w:t>
      </w:r>
      <w:r>
        <w:t xml:space="preserve"> (</w:t>
      </w:r>
      <w:r>
        <w:rPr>
          <w:rStyle w:val="VARIABLE"/>
        </w:rPr>
        <w:t>NullableColumns</w:t>
      </w:r>
      <w:r>
        <w:t xml:space="preserve"> = 0, </w:t>
      </w:r>
      <w:r>
        <w:rPr>
          <w:rStyle w:val="VARIABLE"/>
        </w:rPr>
        <w:t>SelectedColumns</w:t>
      </w:r>
      <w:r>
        <w:t xml:space="preserve"> = 1) and </w:t>
      </w:r>
      <w:r>
        <w:rPr>
          <w:rStyle w:val="VARIABLE"/>
        </w:rPr>
        <w:t>ArrowCompressionEnum</w:t>
      </w:r>
      <w:r>
        <w:t xml:space="preserve"> (</w:t>
      </w:r>
      <w:r>
        <w:rPr>
          <w:rStyle w:val="VARIABLE"/>
        </w:rPr>
        <w:t>None</w:t>
      </w:r>
      <w:r>
        <w:t xml:space="preserve"> = 0, </w:t>
      </w:r>
      <w:r>
        <w:rPr>
          <w:rStyle w:val="VARIABLE"/>
        </w:rPr>
        <w:t>Lz4Frame</w:t>
      </w:r>
      <w:r>
        <w:t xml:space="preserve"> = 1, </w:t>
      </w:r>
      <w:r>
        <w:rPr>
          <w:rStyle w:val="VARIABLE"/>
        </w:rPr>
        <w:t>Zstd</w:t>
      </w:r>
      <w:r>
        <w:t xml:space="preserve"> = 2).</w:t>
      </w:r>
    </w:p>
    <w:p w14:paraId="0B2C5F3E" w14:textId="77777777" w:rsidR="00B8253F" w:rsidRDefault="000B5CD4">
      <w:pPr>
        <w:pStyle w:val="PARAGRAPH"/>
      </w:pPr>
      <w:r>
        <w:t>The Information Model representation mirrors the JSON message mapping ObjectTypes, each with the Properties of the corresponding DataType above.</w:t>
      </w:r>
    </w:p>
    <w:p w14:paraId="404E8A84" w14:textId="2D049329" w:rsidR="00B8253F" w:rsidRDefault="000B5CD4">
      <w:pPr>
        <w:pStyle w:val="TABLE-title"/>
      </w:pPr>
      <w:bookmarkStart w:id="275" w:name="_Tab_part_14_configuration_model_mapping"/>
      <w:bookmarkStart w:id="276" w:name="_Toc236307354"/>
      <w:r>
        <w:lastRenderedPageBreak/>
        <w:t xml:space="preserve">Table </w:t>
      </w:r>
      <w:r>
        <w:fldChar w:fldCharType="begin"/>
      </w:r>
      <w:r>
        <w:instrText xml:space="preserve"> SEQ Table \* ARABIC </w:instrText>
      </w:r>
      <w:r>
        <w:fldChar w:fldCharType="separate"/>
      </w:r>
      <w:r w:rsidR="00845676">
        <w:rPr>
          <w:noProof/>
        </w:rPr>
        <w:t>21</w:t>
      </w:r>
      <w:r>
        <w:fldChar w:fldCharType="end"/>
      </w:r>
      <w:r>
        <w:t xml:space="preserve"> – Part 14 configuration model mapping (5)</w:t>
      </w:r>
      <w:bookmarkEnd w:id="275"/>
      <w:bookmarkEnd w:id="2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B8253F" w14:paraId="62598A5A"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2024BE40" w14:textId="77777777" w:rsidR="00B8253F" w:rsidRDefault="000B5CD4">
            <w:pPr>
              <w:pStyle w:val="TableText"/>
            </w:pPr>
            <w:r>
              <w:t>ObjectType</w:t>
            </w:r>
          </w:p>
        </w:tc>
        <w:tc>
          <w:tcPr>
            <w:tcW w:w="4463" w:type="dxa"/>
            <w:tcBorders>
              <w:top w:val="single" w:sz="4" w:space="0" w:color="auto"/>
              <w:left w:val="single" w:sz="4" w:space="0" w:color="auto"/>
              <w:bottom w:val="double" w:sz="4" w:space="0" w:color="auto"/>
              <w:right w:val="single" w:sz="4" w:space="0" w:color="auto"/>
            </w:tcBorders>
          </w:tcPr>
          <w:p w14:paraId="3CA35DFD" w14:textId="77777777" w:rsidR="00B8253F" w:rsidRDefault="000B5CD4">
            <w:pPr>
              <w:pStyle w:val="TableText"/>
            </w:pPr>
            <w:r>
              <w:t>Subtype of (OPC 10000-14)</w:t>
            </w:r>
          </w:p>
        </w:tc>
      </w:tr>
      <w:tr w:rsidR="00B8253F" w14:paraId="5098F4D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01D7790" w14:textId="77777777" w:rsidR="00B8253F" w:rsidRDefault="000B5CD4">
            <w:pPr>
              <w:pStyle w:val="TableText"/>
            </w:pPr>
            <w:r>
              <w:rPr>
                <w:rStyle w:val="VARIABLE"/>
              </w:rPr>
              <w:t>ArrowWriterGroupMessageType</w:t>
            </w:r>
          </w:p>
        </w:tc>
        <w:tc>
          <w:tcPr>
            <w:tcW w:w="4463" w:type="dxa"/>
            <w:tcBorders>
              <w:top w:val="single" w:sz="4" w:space="0" w:color="auto"/>
              <w:left w:val="single" w:sz="4" w:space="0" w:color="auto"/>
              <w:bottom w:val="single" w:sz="4" w:space="0" w:color="auto"/>
              <w:right w:val="single" w:sz="4" w:space="0" w:color="auto"/>
            </w:tcBorders>
          </w:tcPr>
          <w:p w14:paraId="25809320" w14:textId="77777777" w:rsidR="00B8253F" w:rsidRDefault="000B5CD4">
            <w:pPr>
              <w:pStyle w:val="TableText"/>
            </w:pPr>
            <w:r>
              <w:rPr>
                <w:rStyle w:val="VARIABLE"/>
              </w:rPr>
              <w:t>WriterGroupMessageType</w:t>
            </w:r>
          </w:p>
        </w:tc>
      </w:tr>
      <w:tr w:rsidR="00B8253F" w14:paraId="4615C20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6F68BA5" w14:textId="77777777" w:rsidR="00B8253F" w:rsidRDefault="000B5CD4">
            <w:pPr>
              <w:pStyle w:val="TableText"/>
            </w:pPr>
            <w:r>
              <w:rPr>
                <w:rStyle w:val="VARIABLE"/>
              </w:rPr>
              <w:t>ArrowDataSetWriterMessageType</w:t>
            </w:r>
          </w:p>
        </w:tc>
        <w:tc>
          <w:tcPr>
            <w:tcW w:w="4463" w:type="dxa"/>
            <w:tcBorders>
              <w:top w:val="single" w:sz="4" w:space="0" w:color="auto"/>
              <w:left w:val="single" w:sz="4" w:space="0" w:color="auto"/>
              <w:bottom w:val="single" w:sz="4" w:space="0" w:color="auto"/>
              <w:right w:val="single" w:sz="4" w:space="0" w:color="auto"/>
            </w:tcBorders>
          </w:tcPr>
          <w:p w14:paraId="0B57E5C1" w14:textId="77777777" w:rsidR="00B8253F" w:rsidRDefault="000B5CD4">
            <w:pPr>
              <w:pStyle w:val="TableText"/>
            </w:pPr>
            <w:r>
              <w:rPr>
                <w:rStyle w:val="VARIABLE"/>
              </w:rPr>
              <w:t>DataSetWriterMessageType</w:t>
            </w:r>
          </w:p>
        </w:tc>
      </w:tr>
      <w:tr w:rsidR="00B8253F" w14:paraId="40307F3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BC25B9E" w14:textId="77777777" w:rsidR="00B8253F" w:rsidRDefault="000B5CD4">
            <w:pPr>
              <w:pStyle w:val="TableText"/>
            </w:pPr>
            <w:r>
              <w:rPr>
                <w:rStyle w:val="VARIABLE"/>
              </w:rPr>
              <w:t>ArrowDataSetReaderMessageType</w:t>
            </w:r>
          </w:p>
        </w:tc>
        <w:tc>
          <w:tcPr>
            <w:tcW w:w="4463" w:type="dxa"/>
            <w:tcBorders>
              <w:top w:val="single" w:sz="4" w:space="0" w:color="auto"/>
              <w:left w:val="single" w:sz="4" w:space="0" w:color="auto"/>
              <w:bottom w:val="single" w:sz="4" w:space="0" w:color="auto"/>
              <w:right w:val="single" w:sz="4" w:space="0" w:color="auto"/>
            </w:tcBorders>
          </w:tcPr>
          <w:p w14:paraId="7A418FA4" w14:textId="77777777" w:rsidR="00B8253F" w:rsidRDefault="000B5CD4">
            <w:pPr>
              <w:pStyle w:val="TableText"/>
            </w:pPr>
            <w:r>
              <w:rPr>
                <w:rStyle w:val="VARIABLE"/>
              </w:rPr>
              <w:t>DataSetReaderMessageType</w:t>
            </w:r>
          </w:p>
        </w:tc>
      </w:tr>
    </w:tbl>
    <w:p w14:paraId="1F8D258B" w14:textId="77777777" w:rsidR="00B8253F" w:rsidRDefault="00B8253F">
      <w:pPr>
        <w:pStyle w:val="spacer"/>
      </w:pPr>
    </w:p>
    <w:p w14:paraId="04E600B2" w14:textId="77777777" w:rsidR="00B8253F" w:rsidRDefault="000B5CD4">
      <w:pPr>
        <w:pStyle w:val="PARAGRAPH"/>
      </w:pPr>
      <w:r>
        <w:t>These additions ship as an Information Model extension rather than as changes to the Part 14 NodeSet, so that they can be adopted independently.</w:t>
      </w:r>
    </w:p>
    <w:p w14:paraId="06B54CD0" w14:textId="77777777" w:rsidR="00B8253F" w:rsidRDefault="000B5CD4">
      <w:pPr>
        <w:pStyle w:val="ListBullet"/>
        <w:numPr>
          <w:ilvl w:val="0"/>
          <w:numId w:val="21"/>
        </w:numPr>
      </w:pPr>
      <w:r>
        <w:t xml:space="preserve">Namespace URI: </w:t>
      </w:r>
      <w:r>
        <w:rPr>
          <w:rStyle w:val="VARIABLE"/>
        </w:rPr>
        <w:t>http://opcfoundation.org/UA/Arrow/</w:t>
      </w:r>
    </w:p>
    <w:p w14:paraId="7450781D" w14:textId="77777777" w:rsidR="00B8253F" w:rsidRDefault="000B5CD4">
      <w:pPr>
        <w:pStyle w:val="ListBullet"/>
        <w:numPr>
          <w:ilvl w:val="0"/>
          <w:numId w:val="21"/>
        </w:numPr>
      </w:pPr>
      <w:r>
        <w:t xml:space="preserve">NodeSet: </w:t>
      </w:r>
      <w:r>
        <w:rPr>
          <w:rStyle w:val="VARIABLE"/>
        </w:rPr>
        <w:t>Opc.Ua.Arrow.NodeSet2.xml</w:t>
      </w:r>
      <w:r>
        <w:t xml:space="preserve">, with the matching </w:t>
      </w:r>
      <w:r>
        <w:rPr>
          <w:rStyle w:val="VARIABLE"/>
        </w:rPr>
        <w:t>Opc.Ua.Arrow.NodeIds.csv</w:t>
      </w:r>
    </w:p>
    <w:p w14:paraId="4E1CE559" w14:textId="77777777" w:rsidR="00B8253F" w:rsidRDefault="000B5CD4">
      <w:pPr>
        <w:pStyle w:val="ListBullet"/>
        <w:numPr>
          <w:ilvl w:val="0"/>
          <w:numId w:val="21"/>
        </w:numPr>
      </w:pPr>
      <w:r>
        <w:t>Contents: the three enumeration DataTypes, the three MessageSettings DataTypes and the three ObjectTypes above</w:t>
      </w:r>
    </w:p>
    <w:p w14:paraId="45976810" w14:textId="77777777" w:rsidR="00B8253F" w:rsidRDefault="000B5CD4">
      <w:pPr>
        <w:pStyle w:val="PARAGRAPH"/>
      </w:pPr>
      <w:r>
        <w:t xml:space="preserve">The NodeSet is generated from this clause by the repository tooling and is not authored by hand. NodeIds are assigned by the OPC Foundation when the namespace is registered; until then the NodeSet is a draft and its numeric identifiers are provisional. These additions concern only the </w:t>
      </w:r>
      <w:r>
        <w:rPr>
          <w:b/>
        </w:rPr>
        <w:t>configuration</w:t>
      </w:r>
      <w:r>
        <w:t xml:space="preserve"> model; no DataTypeEncoding Objects or </w:t>
      </w:r>
      <w:r>
        <w:rPr>
          <w:rStyle w:val="VARIABLE"/>
        </w:rPr>
        <w:t>HasEncoding</w:t>
      </w:r>
      <w:r>
        <w:t xml:space="preserve"> references are added for </w:t>
      </w:r>
      <w:r>
        <w:rPr>
          <w:rStyle w:val="VARIABLE"/>
        </w:rPr>
        <w:t>Default Arrow</w:t>
      </w:r>
      <w:r>
        <w:t>.</w:t>
      </w:r>
    </w:p>
    <w:p w14:paraId="5C801AC2" w14:textId="77777777" w:rsidR="00B8253F" w:rsidRDefault="000B5CD4">
      <w:pPr>
        <w:pStyle w:val="Heading3"/>
      </w:pPr>
      <w:bookmarkStart w:id="277" w:name="_Clause_c6_5_6"/>
      <w:bookmarkStart w:id="278" w:name="_Toc236307274"/>
      <w:r>
        <w:t>Header layouts</w:t>
      </w:r>
      <w:bookmarkEnd w:id="277"/>
      <w:bookmarkEnd w:id="278"/>
    </w:p>
    <w:p w14:paraId="398F625D" w14:textId="77777777" w:rsidR="00B8253F" w:rsidRDefault="000B5CD4">
      <w:pPr>
        <w:pStyle w:val="PARAGRAPH"/>
      </w:pPr>
      <w:r>
        <w:t>Arrow NetworkMessage header fields shall be represented as schema metadata key-value pairs when they apply to the whole stream or batch, and as columns when they vary per row. DataSetMessage header fields that vary per sample, such as status, timestamp, picoSeconds or sequence number, shall be represented as leading metadata columns before DataSet field columns.</w:t>
      </w:r>
    </w:p>
    <w:p w14:paraId="4CBD541D" w14:textId="77777777" w:rsidR="00B8253F" w:rsidRDefault="000B5CD4">
      <w:pPr>
        <w:pStyle w:val="Heading3"/>
      </w:pPr>
      <w:bookmarkStart w:id="279" w:name="_Clause_c6_5_7"/>
      <w:bookmarkStart w:id="280" w:name="_Toc236307275"/>
      <w:r>
        <w:t>Content-type registry entries</w:t>
      </w:r>
      <w:bookmarkEnd w:id="279"/>
      <w:bookmarkEnd w:id="280"/>
    </w:p>
    <w:p w14:paraId="1650BD92" w14:textId="77777777" w:rsidR="00B8253F" w:rsidRDefault="000B5CD4">
      <w:pPr>
        <w:pStyle w:val="PARAGRAPH"/>
      </w:pPr>
      <w:r>
        <w:t xml:space="preserve">This mapping lists </w:t>
      </w:r>
      <w:r>
        <w:rPr>
          <w:rStyle w:val="VARIABLE"/>
        </w:rPr>
        <w:t>application/vnd.apache.arrow.stream</w:t>
      </w:r>
      <w:r>
        <w:t xml:space="preserve"> for Arrow IPC streaming PubSub payloads and </w:t>
      </w:r>
      <w:r>
        <w:rPr>
          <w:rStyle w:val="VARIABLE"/>
        </w:rPr>
        <w:t>application/vnd.apache.arrow.file</w:t>
      </w:r>
      <w:r>
        <w:t xml:space="preserve"> for bounded Arrow IPC file payloads.</w:t>
      </w:r>
    </w:p>
    <w:p w14:paraId="32854622" w14:textId="77777777" w:rsidR="00B8253F" w:rsidRDefault="000B5CD4">
      <w:pPr>
        <w:pStyle w:val="Heading3"/>
      </w:pPr>
      <w:bookmarkStart w:id="281" w:name="_Clause_c6_5_8"/>
      <w:bookmarkStart w:id="282" w:name="_Toc236307276"/>
      <w:r>
        <w:t>DataSet schema mapping</w:t>
      </w:r>
      <w:bookmarkEnd w:id="281"/>
      <w:bookmarkEnd w:id="282"/>
    </w:p>
    <w:p w14:paraId="3DE053C1" w14:textId="2504DB75" w:rsidR="00B8253F" w:rsidRDefault="000B5CD4">
      <w:pPr>
        <w:pStyle w:val="PARAGRAPH"/>
      </w:pPr>
      <w:r>
        <w:t xml:space="preserve">A PublishedDataSet maps to one Arrow schema. For each </w:t>
      </w:r>
      <w:r>
        <w:rPr>
          <w:rStyle w:val="VARIABLE"/>
        </w:rPr>
        <w:t>FieldMetaData</w:t>
      </w:r>
      <w:r>
        <w:t xml:space="preserve"> entry, the field name becomes the Arrow column name and the field DataType becomes the Arrow column </w:t>
      </w:r>
      <w:r>
        <w:rPr>
          <w:rStyle w:val="VARIABLE"/>
        </w:rPr>
        <w:t>DataType</w:t>
      </w:r>
      <w:r>
        <w:t xml:space="preserve"> using OPC UA Part 6 Arrow. Every DataSet field column is </w:t>
      </w:r>
      <w:r>
        <w:rPr>
          <w:b/>
        </w:rPr>
        <w:t>nullable</w:t>
      </w:r>
      <w:r>
        <w:t xml:space="preserve">, so a </w:t>
      </w:r>
      <w:r>
        <w:rPr>
          <w:b/>
        </w:rPr>
        <w:t>sparse</w:t>
      </w:r>
      <w:r>
        <w:t xml:space="preserve"> DataSet — a row that does not carry a value for every key — uses the same schema: the absent key is a null cell interpreted as missing (</w:t>
      </w:r>
      <w:r>
        <w:fldChar w:fldCharType="begin"/>
      </w:r>
      <w:r>
        <w:instrText xml:space="preserve"> REF _Clause_c6_5_2 \r \h </w:instrText>
      </w:r>
      <w:r>
        <w:fldChar w:fldCharType="separate"/>
      </w:r>
      <w:r w:rsidR="00845676">
        <w:t>6.5.2</w:t>
      </w:r>
      <w:r>
        <w:fldChar w:fldCharType="end"/>
      </w:r>
      <w:r>
        <w:t>), and the SchemaId does not change with the subset of keys carried. Field properties from DataSetMetaData are copied into Arrow field metadata so a disconnected subscriber can retain engineering units, semantic references, model namespace, SourceBrowseName and SourceTypeDefinition.</w:t>
      </w:r>
    </w:p>
    <w:p w14:paraId="61F9DEF0" w14:textId="77777777" w:rsidR="00B8253F" w:rsidRDefault="000B5CD4">
      <w:pPr>
        <w:pStyle w:val="Heading3"/>
      </w:pPr>
      <w:bookmarkStart w:id="283" w:name="_Clause_c6_5_9"/>
      <w:bookmarkStart w:id="284" w:name="_Toc236307277"/>
      <w:r>
        <w:t>NetworkMessage and DataSetMessage envelopes</w:t>
      </w:r>
      <w:bookmarkEnd w:id="283"/>
      <w:bookmarkEnd w:id="284"/>
    </w:p>
    <w:p w14:paraId="49EA967F" w14:textId="77777777" w:rsidR="00B8253F" w:rsidRDefault="000B5CD4">
      <w:pPr>
        <w:pStyle w:val="PARAGRAPH"/>
      </w:pPr>
      <w:r>
        <w:t>The canonical envelope is an IPC stream with schema metadata for NetworkMessage-level values and RecordBatch rows for DataSetMessages. A bridge may wrap multiple DataSet schemas in a transport-level envelope, but each Arrow IPC stream schema shall describe exactly one DataSet schema to preserve column homogeneity.</w:t>
      </w:r>
    </w:p>
    <w:p w14:paraId="479C62E6" w14:textId="77777777" w:rsidR="00B8253F" w:rsidRDefault="000B5CD4">
      <w:pPr>
        <w:pStyle w:val="Heading4"/>
      </w:pPr>
      <w:bookmarkStart w:id="285" w:name="_Clause_c6_5_9_1"/>
      <w:r>
        <w:t>Schema resolution</w:t>
      </w:r>
      <w:bookmarkEnd w:id="285"/>
    </w:p>
    <w:p w14:paraId="558AE673" w14:textId="02D85286" w:rsidR="00B8253F" w:rsidRDefault="000B5CD4">
      <w:pPr>
        <w:pStyle w:val="PARAGRAPH"/>
      </w:pPr>
      <w:r>
        <w:t xml:space="preserve">Arrow is schema-based: the Arrow schema of the IPC stream is required to decode the batch. The reference schema is published to, and resolved from, a central catalog as defined by </w:t>
      </w:r>
      <w:r>
        <w:rPr>
          <w:i/>
        </w:rPr>
        <w:t>OPC UA — Schema Registry</w:t>
      </w:r>
      <w:r>
        <w:t xml:space="preserve"> (</w:t>
      </w:r>
      <w:r>
        <w:rPr>
          <w:rStyle w:val="VARIABLE"/>
        </w:rPr>
        <w:t>../schema-registry/OPC-UA-Schema-Registry.md</w:t>
      </w:r>
      <w:r>
        <w:t xml:space="preserve">). While an Arrow IPC stream embeds its own schema in the stream header (so a message is self-contained once received), a subscriber that must decode before receiving the stream — or that validates against </w:t>
      </w:r>
      <w:r>
        <w:lastRenderedPageBreak/>
        <w:t xml:space="preserve">a governed schema — resolves it from the DataSet namespace, </w:t>
      </w:r>
      <w:r>
        <w:rPr>
          <w:rStyle w:val="VARIABLE"/>
        </w:rPr>
        <w:t>&lt;DataSetName&gt;:arrow</w:t>
      </w:r>
      <w:r>
        <w:t xml:space="preserve">, and the </w:t>
      </w:r>
      <w:r>
        <w:rPr>
          <w:rStyle w:val="VARIABLE"/>
        </w:rPr>
        <w:t>ConfigurationVersion</w:t>
      </w:r>
      <w:r>
        <w:t xml:space="preserve">, per </w:t>
      </w:r>
      <w:r>
        <w:fldChar w:fldCharType="begin"/>
      </w:r>
      <w:r>
        <w:instrText xml:space="preserve"> REF _Clause_c8 \r \h </w:instrText>
      </w:r>
      <w:r>
        <w:fldChar w:fldCharType="separate"/>
      </w:r>
      <w:r w:rsidR="00845676">
        <w:t>8</w:t>
      </w:r>
      <w:r>
        <w:fldChar w:fldCharType="end"/>
      </w:r>
      <w:r>
        <w:t xml:space="preserve"> of that specification. The transport </w:t>
      </w:r>
      <w:r>
        <w:rPr>
          <w:rStyle w:val="VARIABLE"/>
        </w:rPr>
        <w:t>content-type</w:t>
      </w:r>
      <w:r>
        <w:t xml:space="preserve"> (</w:t>
      </w:r>
      <w:r>
        <w:rPr>
          <w:rStyle w:val="VARIABLE"/>
        </w:rPr>
        <w:t>application/vnd.apache.arrow.stream</w:t>
      </w:r>
      <w:r>
        <w:t xml:space="preserve"> or </w:t>
      </w:r>
      <w:r>
        <w:rPr>
          <w:rStyle w:val="VARIABLE"/>
        </w:rPr>
        <w:t>application/vnd.apache.arrow.file</w:t>
      </w:r>
      <w:r>
        <w:t>) selects the format.</w:t>
      </w:r>
    </w:p>
    <w:p w14:paraId="4CB79BE6" w14:textId="77777777" w:rsidR="00B8253F" w:rsidRDefault="000B5CD4">
      <w:pPr>
        <w:pStyle w:val="Heading4"/>
      </w:pPr>
      <w:bookmarkStart w:id="286" w:name="_Clause_c6_5_9_2"/>
      <w:r>
        <w:t>SchemaId handshake</w:t>
      </w:r>
      <w:bookmarkEnd w:id="286"/>
    </w:p>
    <w:p w14:paraId="3AE4A364" w14:textId="77777777" w:rsidR="00B8253F" w:rsidRDefault="000B5CD4">
      <w:pPr>
        <w:pStyle w:val="Heading5"/>
      </w:pPr>
      <w:bookmarkStart w:id="287" w:name="_Clause_c6_5_9_2_1"/>
      <w:r>
        <w:t>SchemaId and canonical schema bytes</w:t>
      </w:r>
      <w:bookmarkEnd w:id="287"/>
    </w:p>
    <w:p w14:paraId="705D0F30" w14:textId="77777777" w:rsidR="00B8253F" w:rsidRDefault="000B5CD4">
      <w:pPr>
        <w:pStyle w:val="PARAGRAPH"/>
      </w:pPr>
      <w:r>
        <w:t xml:space="preserve">The Arrow mapping defines a lightweight SchemaId handshake that is independent of PubSub </w:t>
      </w:r>
      <w:r>
        <w:rPr>
          <w:rStyle w:val="VARIABLE"/>
        </w:rPr>
        <w:t>ConfigurationVersion</w:t>
      </w:r>
      <w:r>
        <w:t xml:space="preserve">. A SchemaId is derived only from the serialized Arrow Schema canonical form defined by Part 6. The SchemaId shall be the first 8 bytes of the SHA-256 fingerprint of the serialized Arrow </w:t>
      </w:r>
      <w:r>
        <w:rPr>
          <w:rStyle w:val="VARIABLE"/>
        </w:rPr>
        <w:t>Schema</w:t>
      </w:r>
      <w:r>
        <w:t xml:space="preserve"> IPC message bytes, for example </w:t>
      </w:r>
      <w:r>
        <w:rPr>
          <w:rStyle w:val="VARIABLE"/>
        </w:rPr>
        <w:t>SHA-256(schema.serialize().to_pybytes())[:8]</w:t>
      </w:r>
      <w:r>
        <w:t xml:space="preserve">. The lowercase hexadecimal form used in descriptors and diagnostics is 16 characters; the on-wire field is the raw 8-byte value unless a profile specifies a longer length. Any carried </w:t>
      </w:r>
      <w:r>
        <w:rPr>
          <w:rStyle w:val="VARIABLE"/>
        </w:rPr>
        <w:t>schemaId</w:t>
      </w:r>
      <w:r>
        <w:t xml:space="preserve"> metadata is a reference to the canonical schema and shall not be inserted into the canonical schema bytes before calculating the SchemaId.</w:t>
      </w:r>
    </w:p>
    <w:p w14:paraId="3D1C98CD" w14:textId="77777777" w:rsidR="00B8253F" w:rsidRDefault="000B5CD4">
      <w:pPr>
        <w:pStyle w:val="PARAGRAPH"/>
      </w:pPr>
      <w:r>
        <w:t xml:space="preserve">The Arrow </w:t>
      </w:r>
      <w:r>
        <w:rPr>
          <w:rStyle w:val="VARIABLE"/>
        </w:rPr>
        <w:t>Schema</w:t>
      </w:r>
      <w:r>
        <w:t xml:space="preserve"> describes one DataSet — the columns of that DataSet's RecordBatch(es) — so the SchemaId identifies a </w:t>
      </w:r>
      <w:r>
        <w:rPr>
          <w:b/>
        </w:rPr>
        <w:t>single DataSet's</w:t>
      </w:r>
      <w:r>
        <w:t xml:space="preserve"> schema. An IPC stream, file or bare </w:t>
      </w:r>
      <w:r>
        <w:rPr>
          <w:rStyle w:val="VARIABLE"/>
        </w:rPr>
        <w:t>batch</w:t>
      </w:r>
      <w:r>
        <w:t xml:space="preserve"> carries one DataSet's schema. A deployment that multiplexes several DataSets uses a separate stream or SchemaId per DataSet. A producer accordingly computes and tracks the SchemaId, and advances the DataSet </w:t>
      </w:r>
      <w:r>
        <w:rPr>
          <w:rStyle w:val="VARIABLE"/>
        </w:rPr>
        <w:t>ConfigurationVersion</w:t>
      </w:r>
      <w:r>
        <w:t xml:space="preserve">, </w:t>
      </w:r>
      <w:r>
        <w:rPr>
          <w:b/>
        </w:rPr>
        <w:t>per DataSet</w:t>
      </w:r>
      <w:r>
        <w:t>, not per transport frame.</w:t>
      </w:r>
    </w:p>
    <w:p w14:paraId="0D1ECDC3" w14:textId="77777777" w:rsidR="00B8253F" w:rsidRDefault="000B5CD4">
      <w:pPr>
        <w:pStyle w:val="PARAGRAPH"/>
      </w:pPr>
      <w:r>
        <w:t xml:space="preserve">Because an Arrow NetworkMessage is </w:t>
      </w:r>
      <w:r>
        <w:rPr>
          <w:b/>
        </w:rPr>
        <w:t>one homogeneous RecordBatch whose Arrow Schema is that DataSet's schema</w:t>
      </w:r>
      <w:r>
        <w:t xml:space="preserve">, the per-DataSet SchemaId is </w:t>
      </w:r>
      <w:r>
        <w:rPr>
          <w:b/>
        </w:rPr>
        <w:t>inherent to the columnar model</w:t>
      </w:r>
      <w:r>
        <w:t xml:space="preserve">: there is no envelope that could aggregate several DataSets' fields into one schema. Arrow therefore does </w:t>
      </w:r>
      <w:r>
        <w:rPr>
          <w:b/>
        </w:rPr>
        <w:t>not</w:t>
      </w:r>
      <w:r>
        <w:t xml:space="preserve"> adopt the fixed NetworkMessage envelope with opaque per-DataSet payload entries that the Avro mapping defines (Avro Part 14 §8.1) — that construct exists to keep a </w:t>
      </w:r>
      <w:r>
        <w:rPr>
          <w:i/>
        </w:rPr>
        <w:t>row</w:t>
      </w:r>
      <w:r>
        <w:t xml:space="preserve"> envelope's schema stable while it carries several DataSets, a problem the columnar model does not have. An implementer shall not introduce such an envelope into the Arrow mapping; a frame that would carry several DataSets is expressed as several streams or batches, each with its own SchemaId.</w:t>
      </w:r>
    </w:p>
    <w:p w14:paraId="71C86AC8" w14:textId="77777777" w:rsidR="00B8253F" w:rsidRDefault="000B5CD4">
      <w:pPr>
        <w:pStyle w:val="PARAGRAPH"/>
      </w:pPr>
      <w:r>
        <w:t xml:space="preserve">A NetworkMessage, DataSetMessage or transport envelope shall reference the schema by SchemaId, carried either in Arrow IPC custom metadata or in the DataSetMessage/transport header. The SchemaId may coexist with </w:t>
      </w:r>
      <w:r>
        <w:rPr>
          <w:rStyle w:val="VARIABLE"/>
        </w:rPr>
        <w:t>ConfigurationVersion</w:t>
      </w:r>
      <w:r>
        <w:t>, but it does not depend on it. A ConfigurationVersion change that does not change the Arrow Schema keeps the same SchemaId, and an Arrow Schema change produces a new SchemaId even if a publisher's configuration versioning policy is separate.</w:t>
      </w:r>
    </w:p>
    <w:p w14:paraId="30B57CA8" w14:textId="77777777" w:rsidR="00B8253F" w:rsidRDefault="000B5CD4">
      <w:pPr>
        <w:pStyle w:val="Heading5"/>
      </w:pPr>
      <w:bookmarkStart w:id="288" w:name="_Clause_c6_5_9_2_2"/>
      <w:r>
        <w:t>Carrier placement</w:t>
      </w:r>
      <w:bookmarkEnd w:id="288"/>
    </w:p>
    <w:p w14:paraId="3D7C1891" w14:textId="77777777" w:rsidR="00B8253F" w:rsidRDefault="000B5CD4">
      <w:pPr>
        <w:pStyle w:val="PARAGRAPH"/>
      </w:pPr>
      <w:r>
        <w:t>The SchemaId shall be placed as follows.</w:t>
      </w:r>
    </w:p>
    <w:p w14:paraId="5CC73CDA" w14:textId="5665A493" w:rsidR="00B8253F" w:rsidRDefault="000B5CD4">
      <w:pPr>
        <w:pStyle w:val="TABLE-title"/>
      </w:pPr>
      <w:bookmarkStart w:id="289" w:name="_Tab_carrier_placement_tab1"/>
      <w:bookmarkStart w:id="290" w:name="_Toc236307355"/>
      <w:r>
        <w:lastRenderedPageBreak/>
        <w:t xml:space="preserve">Table </w:t>
      </w:r>
      <w:r>
        <w:fldChar w:fldCharType="begin"/>
      </w:r>
      <w:r>
        <w:instrText xml:space="preserve"> SEQ Table \* ARABIC </w:instrText>
      </w:r>
      <w:r>
        <w:fldChar w:fldCharType="separate"/>
      </w:r>
      <w:r w:rsidR="00845676">
        <w:rPr>
          <w:noProof/>
        </w:rPr>
        <w:t>22</w:t>
      </w:r>
      <w:r>
        <w:fldChar w:fldCharType="end"/>
      </w:r>
      <w:r>
        <w:t xml:space="preserve"> – Carrier placement</w:t>
      </w:r>
      <w:bookmarkEnd w:id="289"/>
      <w:bookmarkEnd w:id="29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B8253F" w14:paraId="58030E6B"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627670A7" w14:textId="77777777" w:rsidR="00B8253F" w:rsidRDefault="000B5CD4">
            <w:pPr>
              <w:pStyle w:val="TableText"/>
            </w:pPr>
            <w:r>
              <w:t>Scope</w:t>
            </w:r>
          </w:p>
        </w:tc>
        <w:tc>
          <w:tcPr>
            <w:tcW w:w="2975" w:type="dxa"/>
            <w:tcBorders>
              <w:top w:val="single" w:sz="4" w:space="0" w:color="auto"/>
              <w:left w:val="single" w:sz="4" w:space="0" w:color="auto"/>
              <w:bottom w:val="double" w:sz="4" w:space="0" w:color="auto"/>
              <w:right w:val="single" w:sz="4" w:space="0" w:color="auto"/>
            </w:tcBorders>
          </w:tcPr>
          <w:p w14:paraId="74CCA15D" w14:textId="77777777" w:rsidR="00B8253F" w:rsidRDefault="000B5CD4">
            <w:pPr>
              <w:pStyle w:val="TableText"/>
            </w:pPr>
            <w:r>
              <w:t>Carrier</w:t>
            </w:r>
          </w:p>
        </w:tc>
        <w:tc>
          <w:tcPr>
            <w:tcW w:w="2976" w:type="dxa"/>
            <w:tcBorders>
              <w:top w:val="single" w:sz="4" w:space="0" w:color="auto"/>
              <w:left w:val="single" w:sz="4" w:space="0" w:color="auto"/>
              <w:bottom w:val="double" w:sz="4" w:space="0" w:color="auto"/>
              <w:right w:val="single" w:sz="4" w:space="0" w:color="auto"/>
            </w:tcBorders>
          </w:tcPr>
          <w:p w14:paraId="69575FCC" w14:textId="77777777" w:rsidR="00B8253F" w:rsidRDefault="000B5CD4">
            <w:pPr>
              <w:pStyle w:val="TableText"/>
            </w:pPr>
            <w:r>
              <w:t>When used</w:t>
            </w:r>
          </w:p>
        </w:tc>
      </w:tr>
      <w:tr w:rsidR="00B8253F" w14:paraId="289E7F1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84CFBA3" w14:textId="77777777" w:rsidR="00B8253F" w:rsidRDefault="000B5CD4">
            <w:pPr>
              <w:pStyle w:val="TableText"/>
            </w:pPr>
            <w:r>
              <w:t>Arrow IPC stream</w:t>
            </w:r>
          </w:p>
        </w:tc>
        <w:tc>
          <w:tcPr>
            <w:tcW w:w="2975" w:type="dxa"/>
            <w:tcBorders>
              <w:top w:val="single" w:sz="4" w:space="0" w:color="auto"/>
              <w:left w:val="single" w:sz="4" w:space="0" w:color="auto"/>
              <w:bottom w:val="single" w:sz="4" w:space="0" w:color="auto"/>
              <w:right w:val="single" w:sz="4" w:space="0" w:color="auto"/>
            </w:tcBorders>
          </w:tcPr>
          <w:p w14:paraId="0C5E4AC0" w14:textId="77777777" w:rsidR="00B8253F" w:rsidRDefault="000B5CD4">
            <w:pPr>
              <w:pStyle w:val="TableText"/>
            </w:pPr>
            <w:r>
              <w:t xml:space="preserve">The embedded IPC Schema message is the self-contained announcement. The same 8-byte SchemaId shall also be present in Arrow IPC custom metadata key </w:t>
            </w:r>
            <w:r>
              <w:rPr>
                <w:rStyle w:val="VARIABLE"/>
              </w:rPr>
              <w:t>schemaId</w:t>
            </w:r>
            <w:r>
              <w:t xml:space="preserve"> and in stream schema metadata when </w:t>
            </w:r>
            <w:r>
              <w:rPr>
                <w:rStyle w:val="VARIABLE"/>
              </w:rPr>
              <w:t>IncludeSchemaMetadata</w:t>
            </w:r>
            <w:r>
              <w:t xml:space="preserve"> is enabled.</w:t>
            </w:r>
          </w:p>
        </w:tc>
        <w:tc>
          <w:tcPr>
            <w:tcW w:w="2976" w:type="dxa"/>
            <w:tcBorders>
              <w:top w:val="single" w:sz="4" w:space="0" w:color="auto"/>
              <w:left w:val="single" w:sz="4" w:space="0" w:color="auto"/>
              <w:bottom w:val="single" w:sz="4" w:space="0" w:color="auto"/>
              <w:right w:val="single" w:sz="4" w:space="0" w:color="auto"/>
            </w:tcBorders>
          </w:tcPr>
          <w:p w14:paraId="18665383" w14:textId="77777777" w:rsidR="00B8253F" w:rsidRDefault="000B5CD4">
            <w:pPr>
              <w:pStyle w:val="TableText"/>
            </w:pPr>
            <w:r>
              <w:t>Used for normal Arrow PubSub streams and files where the IPC payload embeds its schema before any RecordBatch.</w:t>
            </w:r>
          </w:p>
        </w:tc>
      </w:tr>
      <w:tr w:rsidR="00B8253F" w14:paraId="3964165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37D64AC" w14:textId="77777777" w:rsidR="00B8253F" w:rsidRDefault="000B5CD4">
            <w:pPr>
              <w:pStyle w:val="TableText"/>
            </w:pPr>
            <w:r>
              <w:t>Transport metadata</w:t>
            </w:r>
          </w:p>
        </w:tc>
        <w:tc>
          <w:tcPr>
            <w:tcW w:w="2975" w:type="dxa"/>
            <w:tcBorders>
              <w:top w:val="single" w:sz="4" w:space="0" w:color="auto"/>
              <w:left w:val="single" w:sz="4" w:space="0" w:color="auto"/>
              <w:bottom w:val="single" w:sz="4" w:space="0" w:color="auto"/>
              <w:right w:val="single" w:sz="4" w:space="0" w:color="auto"/>
            </w:tcBorders>
          </w:tcPr>
          <w:p w14:paraId="5C8C0ED9" w14:textId="77777777" w:rsidR="00B8253F" w:rsidRDefault="000B5CD4">
            <w:pPr>
              <w:pStyle w:val="TableText"/>
            </w:pPr>
            <w:r>
              <w:t xml:space="preserve">The transport content type shall be </w:t>
            </w:r>
            <w:r>
              <w:rPr>
                <w:rStyle w:val="VARIABLE"/>
              </w:rPr>
              <w:t>application/vnd.apache.arrow.stream</w:t>
            </w:r>
            <w:r>
              <w:t xml:space="preserve"> or </w:t>
            </w:r>
            <w:r>
              <w:rPr>
                <w:rStyle w:val="VARIABLE"/>
              </w:rPr>
              <w:t>application/vnd.apache.arrow.file</w:t>
            </w:r>
            <w:r>
              <w:t xml:space="preserve">. Kafka and AMQP deployments that carry schema identifiers outside the IPC payload shall use header </w:t>
            </w:r>
            <w:r>
              <w:rPr>
                <w:rStyle w:val="VARIABLE"/>
              </w:rPr>
              <w:t>opcua-arrow-schema-id</w:t>
            </w:r>
            <w:r>
              <w:t xml:space="preserve"> containing the raw 8-byte SchemaId or its lowercase hexadecimal representation when the transport header model is text-only.</w:t>
            </w:r>
          </w:p>
        </w:tc>
        <w:tc>
          <w:tcPr>
            <w:tcW w:w="2976" w:type="dxa"/>
            <w:tcBorders>
              <w:top w:val="single" w:sz="4" w:space="0" w:color="auto"/>
              <w:left w:val="single" w:sz="4" w:space="0" w:color="auto"/>
              <w:bottom w:val="single" w:sz="4" w:space="0" w:color="auto"/>
              <w:right w:val="single" w:sz="4" w:space="0" w:color="auto"/>
            </w:tcBorders>
          </w:tcPr>
          <w:p w14:paraId="0422780C" w14:textId="77777777" w:rsidR="00B8253F" w:rsidRDefault="000B5CD4">
            <w:pPr>
              <w:pStyle w:val="TableText"/>
            </w:pPr>
            <w:r>
              <w:t>Used by transports, schema registries or routers that need to route, pre-validate or select a schema before opening the IPC payload, especially when the payload is a bare RecordBatch or a registry publication.</w:t>
            </w:r>
          </w:p>
        </w:tc>
      </w:tr>
      <w:tr w:rsidR="00B8253F" w14:paraId="31D20B0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FB9C100" w14:textId="77777777" w:rsidR="00B8253F" w:rsidRDefault="000B5CD4">
            <w:pPr>
              <w:pStyle w:val="TableText"/>
            </w:pPr>
            <w:r>
              <w:t>DataSetMessage/NetworkMessage envelope</w:t>
            </w:r>
          </w:p>
        </w:tc>
        <w:tc>
          <w:tcPr>
            <w:tcW w:w="2975" w:type="dxa"/>
            <w:tcBorders>
              <w:top w:val="single" w:sz="4" w:space="0" w:color="auto"/>
              <w:left w:val="single" w:sz="4" w:space="0" w:color="auto"/>
              <w:bottom w:val="single" w:sz="4" w:space="0" w:color="auto"/>
              <w:right w:val="single" w:sz="4" w:space="0" w:color="auto"/>
            </w:tcBorders>
          </w:tcPr>
          <w:p w14:paraId="242DFC16" w14:textId="77777777" w:rsidR="00B8253F" w:rsidRDefault="000B5CD4">
            <w:pPr>
              <w:pStyle w:val="TableText"/>
            </w:pPr>
            <w:r>
              <w:t xml:space="preserve">A </w:t>
            </w:r>
            <w:r>
              <w:rPr>
                <w:rStyle w:val="VARIABLE"/>
              </w:rPr>
              <w:t>SchemaId</w:t>
            </w:r>
            <w:r>
              <w:t xml:space="preserve"> reference in the envelope that wraps the IPC payload.</w:t>
            </w:r>
          </w:p>
        </w:tc>
        <w:tc>
          <w:tcPr>
            <w:tcW w:w="2976" w:type="dxa"/>
            <w:tcBorders>
              <w:top w:val="single" w:sz="4" w:space="0" w:color="auto"/>
              <w:left w:val="single" w:sz="4" w:space="0" w:color="auto"/>
              <w:bottom w:val="single" w:sz="4" w:space="0" w:color="auto"/>
              <w:right w:val="single" w:sz="4" w:space="0" w:color="auto"/>
            </w:tcBorders>
          </w:tcPr>
          <w:p w14:paraId="132C9EBA" w14:textId="77777777" w:rsidR="00B8253F" w:rsidRDefault="000B5CD4">
            <w:pPr>
              <w:pStyle w:val="TableText"/>
            </w:pPr>
            <w:r>
              <w:t>Used when an OPC UA PubSub envelope or bridge wraps an Arrow IPC stream, file or RecordBatch and needs to identify the schema without relying on transport headers.</w:t>
            </w:r>
          </w:p>
        </w:tc>
      </w:tr>
    </w:tbl>
    <w:p w14:paraId="61FDF3FE" w14:textId="77777777" w:rsidR="00B8253F" w:rsidRDefault="00B8253F">
      <w:pPr>
        <w:pStyle w:val="spacer"/>
      </w:pPr>
    </w:p>
    <w:p w14:paraId="6686390E" w14:textId="77777777" w:rsidR="00B8253F" w:rsidRDefault="000B5CD4">
      <w:pPr>
        <w:pStyle w:val="Heading5"/>
      </w:pPr>
      <w:bookmarkStart w:id="291" w:name="_Clause_c6_5_9_2_3"/>
      <w:r>
        <w:t>Schema announcements</w:t>
      </w:r>
      <w:bookmarkEnd w:id="291"/>
    </w:p>
    <w:p w14:paraId="4647A980" w14:textId="77777777" w:rsidR="00B8253F" w:rsidRDefault="000B5CD4">
      <w:pPr>
        <w:pStyle w:val="PARAGRAPH"/>
      </w:pPr>
      <w:r>
        <w:t>Within an Arrow IPC stream, the IPC Schema message is the schema announcement. It shall be sent once at the start of each IPC stream before any RecordBatch. A receiver that obtains the IPC Schema message has the serialized Arrow Schema bytes needed to verify the SchemaId and decode subsequent RecordBatches in that stream.</w:t>
      </w:r>
    </w:p>
    <w:p w14:paraId="463E5E0E" w14:textId="77777777" w:rsidR="00B8253F" w:rsidRDefault="000B5CD4">
      <w:pPr>
        <w:pStyle w:val="PARAGRAPH"/>
      </w:pPr>
      <w:r>
        <w:t xml:space="preserve">For non-IPC transports that publish a bare RecordBatch, for registry publication flows, or for out-of-band repair, the announcement shall use the descriptor </w:t>
      </w:r>
      <w:r>
        <w:rPr>
          <w:rStyle w:val="VARIABLE"/>
        </w:rPr>
        <w:t>ArrowSchemaAnnouncement</w:t>
      </w:r>
      <w:r>
        <w:t xml:space="preserve">. The generated reference descriptors are published as </w:t>
      </w:r>
      <w:r>
        <w:rPr>
          <w:rStyle w:val="VARIABLE"/>
        </w:rPr>
        <w:t>../extras/arrow-encoding/schemas/struct-ArrowSchemaAnnouncement.json</w:t>
      </w:r>
      <w:r>
        <w:t xml:space="preserve"> and, for the request, </w:t>
      </w:r>
      <w:r>
        <w:rPr>
          <w:rStyle w:val="VARIABLE"/>
        </w:rPr>
        <w:t>../extras/arrow-encoding/schemas/struct-ArrowSchemaRequest.json</w:t>
      </w:r>
      <w:r>
        <w:t>:</w:t>
      </w:r>
    </w:p>
    <w:p w14:paraId="61AB0EA8" w14:textId="77777777" w:rsidR="00B8253F" w:rsidRDefault="000B5CD4">
      <w:pPr>
        <w:pStyle w:val="CODE"/>
      </w:pPr>
      <w:r>
        <w:t>ArrowSchemaAnnouncement {</w:t>
      </w:r>
    </w:p>
    <w:p w14:paraId="7A5E3F7C" w14:textId="77777777" w:rsidR="00B8253F" w:rsidRDefault="000B5CD4">
      <w:pPr>
        <w:pStyle w:val="CODE"/>
      </w:pPr>
      <w:r>
        <w:t xml:space="preserve">  SchemaId: bytes(8),</w:t>
      </w:r>
    </w:p>
    <w:p w14:paraId="0CB66CF0" w14:textId="77777777" w:rsidR="00B8253F" w:rsidRDefault="000B5CD4">
      <w:pPr>
        <w:pStyle w:val="CODE"/>
      </w:pPr>
      <w:r>
        <w:t xml:space="preserve">  Schema: serialized Arrow Schema IPC message bytes or an equivalent schema-JSON descriptor,</w:t>
      </w:r>
    </w:p>
    <w:p w14:paraId="4D7DF473" w14:textId="77777777" w:rsidR="00B8253F" w:rsidRDefault="000B5CD4">
      <w:pPr>
        <w:pStyle w:val="CODE"/>
      </w:pPr>
      <w:r>
        <w:t xml:space="preserve">  SchemaEpoch: optional int64</w:t>
      </w:r>
    </w:p>
    <w:p w14:paraId="7417C1A1" w14:textId="77777777" w:rsidR="00B8253F" w:rsidRDefault="000B5CD4">
      <w:pPr>
        <w:pStyle w:val="CODE"/>
      </w:pPr>
      <w:r>
        <w:t>}</w:t>
      </w:r>
    </w:p>
    <w:p w14:paraId="4E6C463B" w14:textId="77777777" w:rsidR="00B8253F" w:rsidRDefault="000B5CD4">
      <w:pPr>
        <w:pStyle w:val="PARAGRAPH"/>
      </w:pPr>
      <w:r>
        <w:rPr>
          <w:rStyle w:val="VARIABLE"/>
        </w:rPr>
        <w:t>SchemaId</w:t>
      </w:r>
      <w:r>
        <w:t xml:space="preserve"> is the raw 8-byte value containing the first 8 bytes of SHA-256 over </w:t>
      </w:r>
      <w:r>
        <w:rPr>
          <w:rStyle w:val="VARIABLE"/>
        </w:rPr>
        <w:t>Schema</w:t>
      </w:r>
      <w:r>
        <w:t xml:space="preserve"> when </w:t>
      </w:r>
      <w:r>
        <w:rPr>
          <w:rStyle w:val="VARIABLE"/>
        </w:rPr>
        <w:t>Schema</w:t>
      </w:r>
      <w:r>
        <w:t xml:space="preserve"> is the serialized Arrow Schema IPC message bytes. If a schema-JSON descriptor is used as a human-readable registry artifact, the announcement shall also identify the serialized Arrow Schema bytes or a deterministic conversion that recomputes the same SchemaId. </w:t>
      </w:r>
      <w:r>
        <w:rPr>
          <w:rStyle w:val="VARIABLE"/>
        </w:rPr>
        <w:t>SchemaEpoch</w:t>
      </w:r>
      <w:r>
        <w:t xml:space="preserve"> may be monotonically increased for operator correlation, but receivers shall not use it as the decoding key and it is not part of SchemaId calculation.</w:t>
      </w:r>
    </w:p>
    <w:p w14:paraId="2ACF324E" w14:textId="77777777" w:rsidR="00B8253F" w:rsidRDefault="000B5CD4">
      <w:pPr>
        <w:pStyle w:val="PARAGRAPH"/>
      </w:pPr>
      <w:r>
        <w:t xml:space="preserve">Reception of an IPC Schema message or an </w:t>
      </w:r>
      <w:r>
        <w:rPr>
          <w:rStyle w:val="VARIABLE"/>
        </w:rPr>
        <w:t>ArrowSchemaAnnouncement</w:t>
      </w:r>
      <w:r>
        <w:t xml:space="preserve"> shall insert </w:t>
      </w:r>
      <w:r>
        <w:rPr>
          <w:rStyle w:val="VARIABLE"/>
        </w:rPr>
        <w:t>{SchemaId, Arrow Schema}</w:t>
      </w:r>
      <w:r>
        <w:t xml:space="preserve"> into </w:t>
      </w:r>
      <w:r>
        <w:rPr>
          <w:rStyle w:val="VARIABLE"/>
        </w:rPr>
        <w:t>cache: SchemaId -&gt; schema</w:t>
      </w:r>
      <w:r>
        <w:t xml:space="preserve"> after verifying that the recomputed SchemaId equals the announced SchemaId. A publisher may also publish the same pair to xRegistry with label </w:t>
      </w:r>
      <w:r>
        <w:rPr>
          <w:rStyle w:val="VARIABLE"/>
        </w:rPr>
        <w:t>opcua.schemaid</w:t>
      </w:r>
      <w:r>
        <w:t>.</w:t>
      </w:r>
    </w:p>
    <w:p w14:paraId="69C9B140" w14:textId="77777777" w:rsidR="00B8253F" w:rsidRDefault="000B5CD4">
      <w:pPr>
        <w:pStyle w:val="PARAGRAPH"/>
      </w:pPr>
      <w:r>
        <w:t xml:space="preserve">The reference descriptor is published as </w:t>
      </w:r>
      <w:r>
        <w:rPr>
          <w:rStyle w:val="VARIABLE"/>
        </w:rPr>
        <w:t>core-specs\extras\arrow-encoding\schemas\struct-ArrowSchemaAnnouncement.json</w:t>
      </w:r>
      <w:r>
        <w:t xml:space="preserve">. The reference example stream is </w:t>
      </w:r>
      <w:r>
        <w:rPr>
          <w:rStyle w:val="VARIABLE"/>
        </w:rPr>
        <w:t>core-specs\extras\arrow-encoding\examples\arrow_schema_announcement.arrow</w:t>
      </w:r>
      <w:r>
        <w:t xml:space="preserve">, with readable metadata in </w:t>
      </w:r>
      <w:r>
        <w:rPr>
          <w:rStyle w:val="VARIABLE"/>
        </w:rPr>
        <w:t>core-specs\extras\arrow-encoding\examples\schema_exchange_index.json</w:t>
      </w:r>
      <w:r>
        <w:t>.</w:t>
      </w:r>
    </w:p>
    <w:p w14:paraId="79A1D90F" w14:textId="77777777" w:rsidR="00B8253F" w:rsidRDefault="000B5CD4">
      <w:pPr>
        <w:pStyle w:val="Heading5"/>
      </w:pPr>
      <w:bookmarkStart w:id="292" w:name="_Clause_c6_5_9_2_4"/>
      <w:r>
        <w:lastRenderedPageBreak/>
        <w:t>SchemaRequest</w:t>
      </w:r>
      <w:bookmarkEnd w:id="292"/>
    </w:p>
    <w:p w14:paraId="51111B78" w14:textId="77777777" w:rsidR="00B8253F" w:rsidRDefault="000B5CD4">
      <w:pPr>
        <w:pStyle w:val="PARAGRAPH"/>
      </w:pPr>
      <w:r>
        <w:t xml:space="preserve">A late-joining decoder or a decoder that detects a cache miss may send an </w:t>
      </w:r>
      <w:r>
        <w:rPr>
          <w:rStyle w:val="VARIABLE"/>
        </w:rPr>
        <w:t>ArrowSchemaRequest</w:t>
      </w:r>
      <w:r>
        <w:t xml:space="preserve"> when the transport supports request/response or side-channel control messages:</w:t>
      </w:r>
    </w:p>
    <w:p w14:paraId="1857B0B9" w14:textId="77777777" w:rsidR="00B8253F" w:rsidRDefault="000B5CD4">
      <w:pPr>
        <w:pStyle w:val="CODE"/>
      </w:pPr>
      <w:r>
        <w:t>ArrowSchemaRequest {</w:t>
      </w:r>
    </w:p>
    <w:p w14:paraId="772372C9" w14:textId="77777777" w:rsidR="00B8253F" w:rsidRDefault="000B5CD4">
      <w:pPr>
        <w:pStyle w:val="CODE"/>
      </w:pPr>
      <w:r>
        <w:t xml:space="preserve">  RequesterId: optional string,</w:t>
      </w:r>
    </w:p>
    <w:p w14:paraId="25F77119" w14:textId="77777777" w:rsidR="00B8253F" w:rsidRDefault="000B5CD4">
      <w:pPr>
        <w:pStyle w:val="CODE"/>
      </w:pPr>
      <w:r>
        <w:t xml:space="preserve">  SchemaIds: array&lt;bytes(8)&gt;</w:t>
      </w:r>
    </w:p>
    <w:p w14:paraId="20BA8B19" w14:textId="77777777" w:rsidR="00B8253F" w:rsidRDefault="000B5CD4">
      <w:pPr>
        <w:pStyle w:val="CODE"/>
      </w:pPr>
      <w:r>
        <w:t>}</w:t>
      </w:r>
    </w:p>
    <w:p w14:paraId="2F770EB5" w14:textId="77777777" w:rsidR="00B8253F" w:rsidRDefault="000B5CD4">
      <w:pPr>
        <w:pStyle w:val="PARAGRAPH"/>
      </w:pPr>
      <w:r>
        <w:rPr>
          <w:rStyle w:val="VARIABLE"/>
        </w:rPr>
        <w:t>RequesterId</w:t>
      </w:r>
      <w:r>
        <w:t xml:space="preserve"> is diagnostic and may identify a receiver, session or bridge. </w:t>
      </w:r>
      <w:r>
        <w:rPr>
          <w:rStyle w:val="VARIABLE"/>
        </w:rPr>
        <w:t>SchemaIds</w:t>
      </w:r>
      <w:r>
        <w:t xml:space="preserve"> shall contain one or more raw 8-byte SchemaIds requested by the decoder. A publisher that receives a request for an active SchemaId shall answer by opening or replaying an IPC stream whose Schema message announces the schema, or by sending an </w:t>
      </w:r>
      <w:r>
        <w:rPr>
          <w:rStyle w:val="VARIABLE"/>
        </w:rPr>
        <w:t>ArrowSchemaAnnouncement</w:t>
      </w:r>
      <w:r>
        <w:t xml:space="preserve"> carrying the same </w:t>
      </w:r>
      <w:r>
        <w:rPr>
          <w:rStyle w:val="VARIABLE"/>
        </w:rPr>
        <w:t>{SchemaId, Arrow Schema}</w:t>
      </w:r>
      <w:r>
        <w:t xml:space="preserve"> pair. If policy permits, publishers should periodically re-announce active schemas on lossy transports or when late joiners are expected.</w:t>
      </w:r>
    </w:p>
    <w:p w14:paraId="057BFA51" w14:textId="77777777" w:rsidR="00B8253F" w:rsidRDefault="000B5CD4">
      <w:pPr>
        <w:pStyle w:val="PARAGRAPH"/>
      </w:pPr>
      <w:r>
        <w:t xml:space="preserve">The reference descriptor is published as </w:t>
      </w:r>
      <w:r>
        <w:rPr>
          <w:rStyle w:val="VARIABLE"/>
        </w:rPr>
        <w:t>core-specs\extras\arrow-encoding\schemas\struct-ArrowSchemaRequest.json</w:t>
      </w:r>
      <w:r>
        <w:t xml:space="preserve">. The reference example stream is </w:t>
      </w:r>
      <w:r>
        <w:rPr>
          <w:rStyle w:val="VARIABLE"/>
        </w:rPr>
        <w:t>core-specs\extras\arrow-encoding\examples\arrow_schema_request.arrow</w:t>
      </w:r>
      <w:r>
        <w:t>.</w:t>
      </w:r>
    </w:p>
    <w:p w14:paraId="003EB0A0" w14:textId="77777777" w:rsidR="00B8253F" w:rsidRDefault="000B5CD4">
      <w:pPr>
        <w:pStyle w:val="Heading5"/>
      </w:pPr>
      <w:bookmarkStart w:id="293" w:name="_Clause_c6_5_9_2_5"/>
      <w:r>
        <w:t>Encoder change tracking</w:t>
      </w:r>
      <w:bookmarkEnd w:id="293"/>
    </w:p>
    <w:p w14:paraId="000A8A46" w14:textId="77777777" w:rsidR="00B8253F" w:rsidRDefault="000B5CD4">
      <w:pPr>
        <w:pStyle w:val="PARAGRAPH"/>
      </w:pPr>
      <w:r>
        <w:t xml:space="preserve">An encoder shall maintain </w:t>
      </w:r>
      <w:r>
        <w:rPr>
          <w:rStyle w:val="VARIABLE"/>
        </w:rPr>
        <w:t>announced: set[SchemaId]</w:t>
      </w:r>
      <w:r>
        <w:t xml:space="preserve"> per destination. Before sending a batch, it recomputes the Arrow Schema from the DataSet fields using the Part 6 algorithm and computes the 8-byte SchemaId. If the SchemaId has not been announced to that destination, the encoder publishes it first and then adds it to </w:t>
      </w:r>
      <w:r>
        <w:rPr>
          <w:rStyle w:val="VARIABLE"/>
        </w:rPr>
        <w:t>announced</w:t>
      </w:r>
      <w:r>
        <w:t>.</w:t>
      </w:r>
    </w:p>
    <w:p w14:paraId="2F674FFC" w14:textId="7BDFB2A8" w:rsidR="00B8253F" w:rsidRDefault="000B5CD4">
      <w:pPr>
        <w:pStyle w:val="PARAGRAPH"/>
      </w:pPr>
      <w:r>
        <w:rPr>
          <w:b/>
        </w:rPr>
        <w:t>Publishing a changed schema is one rule with two channels.</w:t>
      </w:r>
      <w:r>
        <w:t xml:space="preserve"> On a new SchemaId the publisher </w:t>
      </w:r>
      <w:r>
        <w:rPr>
          <w:b/>
        </w:rPr>
        <w:t>shall register the schema in the Schema Registry and announce it to subscribers</w:t>
      </w:r>
      <w:r>
        <w:t xml:space="preserve"> — the announcement by opening a new IPC stream or otherwise sending the IPC Schema message or </w:t>
      </w:r>
      <w:r>
        <w:rPr>
          <w:rStyle w:val="VARIABLE"/>
        </w:rPr>
        <w:t>ArrowSchemaAnnouncement</w:t>
      </w:r>
      <w:r>
        <w:t xml:space="preserve">, and the registration through the Schema Registry write lifecycle (see </w:t>
      </w:r>
      <w:r>
        <w:rPr>
          <w:i/>
        </w:rPr>
        <w:t>OPC UA — Schema Registry</w:t>
      </w:r>
      <w:r>
        <w:t xml:space="preserve"> §5.2). A deployment without a reachable registry announces only, and records that the registry publish is unavailable. The publisher </w:t>
      </w:r>
      <w:r>
        <w:rPr>
          <w:b/>
        </w:rPr>
        <w:t>shall</w:t>
      </w:r>
      <w:r>
        <w:t xml:space="preserve"> also advance the DataSet </w:t>
      </w:r>
      <w:r>
        <w:rPr>
          <w:rStyle w:val="VARIABLE"/>
        </w:rPr>
        <w:t>ConfigurationVersion</w:t>
      </w:r>
      <w:r>
        <w:t xml:space="preserve"> (</w:t>
      </w:r>
      <w:r>
        <w:fldChar w:fldCharType="begin"/>
      </w:r>
      <w:r>
        <w:instrText xml:space="preserve"> REF _Clause_c6_4_1_12 \r \h </w:instrText>
      </w:r>
      <w:r>
        <w:fldChar w:fldCharType="separate"/>
      </w:r>
      <w:r w:rsidR="00845676">
        <w:t>6.4.1.12</w:t>
      </w:r>
      <w:r>
        <w:fldChar w:fldCharType="end"/>
      </w:r>
      <w:r>
        <w:t xml:space="preserve"> step 4, </w:t>
      </w:r>
      <w:r>
        <w:fldChar w:fldCharType="begin"/>
      </w:r>
      <w:r>
        <w:instrText xml:space="preserve"> REF _Clause_c6_5_9_2_7 \r \h </w:instrText>
      </w:r>
      <w:r>
        <w:fldChar w:fldCharType="separate"/>
      </w:r>
      <w:r w:rsidR="00845676">
        <w:t>6.5.9.2.7</w:t>
      </w:r>
      <w:r>
        <w:fldChar w:fldCharType="end"/>
      </w:r>
      <w:r>
        <w:t>); decoders remain SchemaId-authoritative.</w:t>
      </w:r>
    </w:p>
    <w:p w14:paraId="2974535F" w14:textId="77777777" w:rsidR="00B8253F" w:rsidRDefault="000B5CD4">
      <w:pPr>
        <w:pStyle w:val="PARAGRAPH"/>
      </w:pPr>
      <w:r>
        <w:t>A changed DataSet schema yields a new SchemaId and therefore requires a new announcement and a new homogeneous IPC stream. One Arrow IPC stream shall not mix RecordBatches that require different Arrow Schemas. Encoders shall not introduce alternate Arrow layouts or encoding variants for the same OPC UA DataType; the canonical Part 6 mapping, including the dense-union Variant form, is the only interchange form.</w:t>
      </w:r>
    </w:p>
    <w:p w14:paraId="6EAF3901" w14:textId="77777777" w:rsidR="00B8253F" w:rsidRDefault="000B5CD4">
      <w:pPr>
        <w:pStyle w:val="Heading5"/>
      </w:pPr>
      <w:bookmarkStart w:id="294" w:name="_Clause_c6_5_9_2_6"/>
      <w:r>
        <w:t>Decoder cache-miss resolution</w:t>
      </w:r>
      <w:bookmarkEnd w:id="294"/>
    </w:p>
    <w:p w14:paraId="532ABEDE" w14:textId="77777777" w:rsidR="00B8253F" w:rsidRDefault="000B5CD4">
      <w:pPr>
        <w:pStyle w:val="PARAGRAPH"/>
      </w:pPr>
      <w:r>
        <w:t xml:space="preserve">A decoder shall maintain </w:t>
      </w:r>
      <w:r>
        <w:rPr>
          <w:rStyle w:val="VARIABLE"/>
        </w:rPr>
        <w:t>cache: SchemaId -&gt; schema</w:t>
      </w:r>
      <w:r>
        <w:t>. Once cached, each received stream's Schema message or governed schema shall match the cached SchemaId before RecordBatches are decoded. If a message references an unknown SchemaId, the decoder shall resolve it in the following order until one step succeeds:</w:t>
      </w:r>
    </w:p>
    <w:p w14:paraId="29E92CE2" w14:textId="77777777" w:rsidR="00B8253F" w:rsidRDefault="000B5CD4">
      <w:pPr>
        <w:pStyle w:val="ListNumber"/>
        <w:numPr>
          <w:ilvl w:val="0"/>
          <w:numId w:val="21"/>
        </w:numPr>
      </w:pPr>
      <w:r>
        <w:t xml:space="preserve">Await the Arrow IPC Schema message in the current stream or an </w:t>
      </w:r>
      <w:r>
        <w:rPr>
          <w:rStyle w:val="VARIABLE"/>
        </w:rPr>
        <w:t>ArrowSchemaAnnouncement</w:t>
      </w:r>
      <w:r>
        <w:t xml:space="preserve"> on the configured announcement channel, then verify the recomputed 8-byte SchemaId and insert the schema into the cache.</w:t>
      </w:r>
    </w:p>
    <w:p w14:paraId="716B9298" w14:textId="77777777" w:rsidR="00B8253F" w:rsidRDefault="000B5CD4">
      <w:pPr>
        <w:pStyle w:val="ListNumber"/>
        <w:numPr>
          <w:ilvl w:val="0"/>
          <w:numId w:val="21"/>
        </w:numPr>
      </w:pPr>
      <w:r>
        <w:t xml:space="preserve">Send </w:t>
      </w:r>
      <w:r>
        <w:rPr>
          <w:rStyle w:val="VARIABLE"/>
        </w:rPr>
        <w:t>ArrowSchemaRequest</w:t>
      </w:r>
      <w:r>
        <w:t xml:space="preserve"> listing the unknown SchemaId when the transport supports request/response or a control side channel, then process the returned IPC Schema message or </w:t>
      </w:r>
      <w:r>
        <w:rPr>
          <w:rStyle w:val="VARIABLE"/>
        </w:rPr>
        <w:t>ArrowSchemaAnnouncement</w:t>
      </w:r>
      <w:r>
        <w:t>.</w:t>
      </w:r>
    </w:p>
    <w:p w14:paraId="46E3CFC6" w14:textId="77777777" w:rsidR="00B8253F" w:rsidRDefault="000B5CD4">
      <w:pPr>
        <w:pStyle w:val="ListNumber"/>
        <w:numPr>
          <w:ilvl w:val="0"/>
          <w:numId w:val="21"/>
        </w:numPr>
      </w:pPr>
      <w:r>
        <w:t xml:space="preserve">Resolve the schema from an external (federated) xRegistry that the local registry references, as defined by </w:t>
      </w:r>
      <w:r>
        <w:rPr>
          <w:i/>
        </w:rPr>
        <w:t>OPC UA — Schema Registry</w:t>
      </w:r>
      <w:r>
        <w:t xml:space="preserve"> (</w:t>
      </w:r>
      <w:r>
        <w:rPr>
          <w:rStyle w:val="VARIABLE"/>
        </w:rPr>
        <w:t>../schema-registry/OPC-UA-Schema-Registry.md</w:t>
      </w:r>
      <w:r>
        <w:t>) §8.</w:t>
      </w:r>
    </w:p>
    <w:p w14:paraId="2CA6B0D4" w14:textId="77777777" w:rsidR="00B8253F" w:rsidRDefault="000B5CD4">
      <w:pPr>
        <w:pStyle w:val="ListNumber"/>
        <w:numPr>
          <w:ilvl w:val="0"/>
          <w:numId w:val="21"/>
        </w:numPr>
      </w:pPr>
      <w:r>
        <w:lastRenderedPageBreak/>
        <w:t xml:space="preserve">Read the in-server AddressSpace Schema Registry by a SchemaId-NodeId. The companion NodeSet authored in </w:t>
      </w:r>
      <w:r>
        <w:rPr>
          <w:rStyle w:val="VARIABLE"/>
        </w:rPr>
        <w:t>core-specs\schema-registry\</w:t>
      </w:r>
      <w:r>
        <w:t xml:space="preserve"> uses namespace </w:t>
      </w:r>
      <w:r>
        <w:rPr>
          <w:rStyle w:val="VARIABLE"/>
        </w:rPr>
        <w:t>http://opcfoundation.org/UA/SchemaRegistry/</w:t>
      </w:r>
      <w:r>
        <w:t xml:space="preserve"> and exposes each schema at an Opaque NodeId whose Identifier is the raw 8-byte SchemaId. A decoder may perform a single </w:t>
      </w:r>
      <w:r>
        <w:rPr>
          <w:rStyle w:val="VARIABLE"/>
        </w:rPr>
        <w:t>Read</w:t>
      </w:r>
      <w:r>
        <w:t xml:space="preserve"> on that NodeId without browsing or recomputing candidate NodeIds. Servers may additionally expose </w:t>
      </w:r>
      <w:r>
        <w:rPr>
          <w:rStyle w:val="VARIABLE"/>
        </w:rPr>
        <w:t>GetSchema(SchemaId)</w:t>
      </w:r>
      <w:r>
        <w:t xml:space="preserve"> for clients that prefer a Method call over direct NodeId construction.</w:t>
      </w:r>
    </w:p>
    <w:p w14:paraId="11DA7CF3" w14:textId="77777777" w:rsidR="00B8253F" w:rsidRDefault="000B5CD4">
      <w:pPr>
        <w:pStyle w:val="ListNumber"/>
        <w:numPr>
          <w:ilvl w:val="0"/>
          <w:numId w:val="21"/>
        </w:numPr>
      </w:pPr>
      <w:r>
        <w:t>Re-derive the Arrow Schema from the AddressSpace DataTypeDefinition using the Part 6 Arrow schema-generation algorithm, compute the 8-byte SchemaId over the serialized Arrow Schema, and verify that it equals the referenced SchemaId.</w:t>
      </w:r>
    </w:p>
    <w:p w14:paraId="05F83825" w14:textId="77777777" w:rsidR="00B8253F" w:rsidRDefault="000B5CD4">
      <w:pPr>
        <w:pStyle w:val="PARAGRAPH"/>
      </w:pPr>
      <w:r>
        <w:t xml:space="preserve">If all configured resolution paths fail, the decoder shall treat the payload as undecodable rather than guessing a schema. The cache key is SchemaId only and is independent of </w:t>
      </w:r>
      <w:r>
        <w:rPr>
          <w:rStyle w:val="VARIABLE"/>
        </w:rPr>
        <w:t>ConfigurationVersion</w:t>
      </w:r>
      <w:r>
        <w:t>, PublisherId, WriterGroupId and DataSetWriterId.</w:t>
      </w:r>
    </w:p>
    <w:p w14:paraId="1E8E89F5" w14:textId="77777777" w:rsidR="00B8253F" w:rsidRDefault="000B5CD4">
      <w:pPr>
        <w:pStyle w:val="Heading5"/>
      </w:pPr>
      <w:bookmarkStart w:id="295" w:name="_Clause_c6_5_9_2_7"/>
      <w:r>
        <w:t>Relationship to ConfigurationVersion</w:t>
      </w:r>
      <w:bookmarkEnd w:id="295"/>
    </w:p>
    <w:p w14:paraId="5D4F3D6A" w14:textId="77777777" w:rsidR="00B8253F" w:rsidRDefault="000B5CD4">
      <w:pPr>
        <w:pStyle w:val="PARAGRAPH"/>
      </w:pPr>
      <w:r>
        <w:t xml:space="preserve">SchemaId derives only from the Arrow Schema. It does not depend on PubSub </w:t>
      </w:r>
      <w:r>
        <w:rPr>
          <w:rStyle w:val="VARIABLE"/>
        </w:rPr>
        <w:t>ConfigurationVersion</w:t>
      </w:r>
      <w:r>
        <w:t xml:space="preserve">, writer group version numbers, sequence numbers, transport session state or </w:t>
      </w:r>
      <w:r>
        <w:rPr>
          <w:rStyle w:val="VARIABLE"/>
        </w:rPr>
        <w:t>SchemaEpoch</w:t>
      </w:r>
      <w:r>
        <w:t>. A ConfigurationVersion change that does not alter the Arrow Schema keeps the same SchemaId. A schema change produces a new SchemaId even if a deployment accidentally fails to advance ConfigurationVersion. Decoders shall use SchemaId to select the Arrow schema, and may use ConfigurationVersion for existing PubSub metadata checks.</w:t>
      </w:r>
    </w:p>
    <w:p w14:paraId="43F3FB4D" w14:textId="77777777" w:rsidR="00B8253F" w:rsidRDefault="000B5CD4">
      <w:pPr>
        <w:pStyle w:val="PARAGRAPH"/>
      </w:pPr>
      <w:r>
        <w:t xml:space="preserve">Although SchemaId is not computed from ConfigurationVersion, the </w:t>
      </w:r>
      <w:r>
        <w:rPr>
          <w:rStyle w:val="VARIABLE"/>
        </w:rPr>
        <w:t>{MajorVersion, MinorVersion}</w:t>
      </w:r>
      <w:r>
        <w:t xml:space="preserve"> lineage carries a compatibility relationship between successive schemas per </w:t>
      </w:r>
      <w:r>
        <w:rPr>
          <w:i/>
        </w:rPr>
        <w:t>OPC UA — Schema Registry</w:t>
      </w:r>
      <w:r>
        <w:t xml:space="preserve"> §5.6. A MinorVersion increment is an append-only-compatible superset of the same major. A MajorVersion increment is a reset with no such guarantee.</w:t>
      </w:r>
    </w:p>
    <w:p w14:paraId="01FC931E" w14:textId="77777777" w:rsidR="00B8253F" w:rsidRDefault="000B5CD4">
      <w:pPr>
        <w:pStyle w:val="PARAGRAPH"/>
      </w:pPr>
      <w:r>
        <w:t xml:space="preserve">An Arrow IPC </w:t>
      </w:r>
      <w:r>
        <w:rPr>
          <w:rStyle w:val="VARIABLE"/>
        </w:rPr>
        <w:t>stream</w:t>
      </w:r>
      <w:r>
        <w:t xml:space="preserve"> embeds its writer schema and remains self-describing. A bare RecordBatch carries no schema, and its node and buffer layout matches its writer-minor schema, so a subscriber shall resolve the exact writer-minor schema by SchemaId to decode it, or apply a defined upgrade that treats union children absent from the older RecordBatch as empty.</w:t>
      </w:r>
    </w:p>
    <w:p w14:paraId="51A486B7" w14:textId="58C61518" w:rsidR="00B8253F" w:rsidRDefault="000B5CD4">
      <w:pPr>
        <w:pStyle w:val="PARAGRAPH"/>
      </w:pPr>
      <w:r>
        <w:t xml:space="preserve">A publisher </w:t>
      </w:r>
      <w:r>
        <w:rPr>
          <w:b/>
        </w:rPr>
        <w:t>shall</w:t>
      </w:r>
      <w:r>
        <w:t xml:space="preserve"> advance MinorVersion when it aggregates a new Variant body form or ExtensionObject concrete type into the schema, and shall publish the resulting schema — registry registration plus announcement — per </w:t>
      </w:r>
      <w:r>
        <w:fldChar w:fldCharType="begin"/>
      </w:r>
      <w:r>
        <w:instrText xml:space="preserve"> REF _Clause_c6_5_9_2_3 \r \h </w:instrText>
      </w:r>
      <w:r>
        <w:fldChar w:fldCharType="separate"/>
      </w:r>
      <w:r w:rsidR="00845676">
        <w:t>6.5.9.2.3</w:t>
      </w:r>
      <w:r>
        <w:fldChar w:fldCharType="end"/>
      </w:r>
      <w:r>
        <w:t>–6.9.2.6. The per-encoding procedure for narrowing and append-only growing these unions is in the Arrow Part 6 DataEncoding §5.6.12.</w:t>
      </w:r>
    </w:p>
    <w:p w14:paraId="2FD109C1" w14:textId="77777777" w:rsidR="00B8253F" w:rsidRDefault="000B5CD4">
      <w:pPr>
        <w:pStyle w:val="Heading5"/>
      </w:pPr>
      <w:bookmarkStart w:id="296" w:name="_Clause_c6_5_9_2_8"/>
      <w:r>
        <w:t>Schema-exchange sequences</w:t>
      </w:r>
      <w:bookmarkEnd w:id="296"/>
    </w:p>
    <w:p w14:paraId="016FF17B" w14:textId="77777777" w:rsidR="00B8253F" w:rsidRDefault="000B5CD4">
      <w:pPr>
        <w:pStyle w:val="PARAGRAPH"/>
      </w:pPr>
      <w:r>
        <w:t>Normal stream startup announces the schema with the IPC Schema message before any RecordBatch:</w:t>
      </w:r>
    </w:p>
    <w:p w14:paraId="3E8FB049" w14:textId="6FE2CACE" w:rsidR="00B8253F" w:rsidRDefault="00845676">
      <w:pPr>
        <w:pStyle w:val="FIGURE"/>
      </w:pPr>
      <w:r>
        <w:object w:dxaOrig="3497" w:dyaOrig="2517" w14:anchorId="7A7B1494">
          <v:shape id="_x0000_i1035" type="#_x0000_t75" style="width:174.85pt;height:126pt" o:ole="">
            <v:imagedata r:id="rId71" o:title=""/>
          </v:shape>
          <o:OLEObject Type="Embed" ProgID="PowerPoint.Show.12" ShapeID="_x0000_i1035" DrawAspect="Content" ObjectID="_1846920114" r:id="rId72"/>
        </w:object>
      </w:r>
    </w:p>
    <w:p w14:paraId="23505161" w14:textId="7C12CADD" w:rsidR="00B8253F" w:rsidRDefault="000B5CD4">
      <w:pPr>
        <w:pStyle w:val="FIGURE-title"/>
      </w:pPr>
      <w:bookmarkStart w:id="297" w:name="_Fig_fig_arrow_1"/>
      <w:bookmarkStart w:id="298" w:name="_Toc236307331"/>
      <w:r>
        <w:t xml:space="preserve">Figure </w:t>
      </w:r>
      <w:r>
        <w:fldChar w:fldCharType="begin"/>
      </w:r>
      <w:r>
        <w:instrText xml:space="preserve"> SEQ Figure \* ARABIC </w:instrText>
      </w:r>
      <w:r>
        <w:fldChar w:fldCharType="separate"/>
      </w:r>
      <w:r w:rsidR="00845676">
        <w:rPr>
          <w:noProof/>
        </w:rPr>
        <w:t>6</w:t>
      </w:r>
      <w:r>
        <w:fldChar w:fldCharType="end"/>
      </w:r>
      <w:r>
        <w:t xml:space="preserve"> – Where the Arrow encoding fits</w:t>
      </w:r>
      <w:bookmarkEnd w:id="297"/>
      <w:bookmarkEnd w:id="298"/>
    </w:p>
    <w:p w14:paraId="5B4EB3AE" w14:textId="77777777" w:rsidR="00B8253F" w:rsidRDefault="000B5CD4">
      <w:pPr>
        <w:pStyle w:val="PARAGRAPH"/>
      </w:pPr>
      <w:r>
        <w:lastRenderedPageBreak/>
        <w:t>A late joiner or cache-miss receiver requests the missing schema and decodes only after the announcement is verified:</w:t>
      </w:r>
    </w:p>
    <w:p w14:paraId="754FF1F3" w14:textId="788007EC" w:rsidR="00B8253F" w:rsidRDefault="00845676">
      <w:pPr>
        <w:pStyle w:val="FIGURE"/>
      </w:pPr>
      <w:r>
        <w:object w:dxaOrig="3497" w:dyaOrig="2817" w14:anchorId="78D9C023">
          <v:shape id="_x0000_i1034" type="#_x0000_t75" style="width:174.85pt;height:141pt" o:ole="">
            <v:imagedata r:id="rId73" o:title=""/>
          </v:shape>
          <o:OLEObject Type="Embed" ProgID="PowerPoint.Show.12" ShapeID="_x0000_i1034" DrawAspect="Content" ObjectID="_1846920115" r:id="rId74"/>
        </w:object>
      </w:r>
    </w:p>
    <w:p w14:paraId="0AAE1B47" w14:textId="5EA5D9B6" w:rsidR="00B8253F" w:rsidRDefault="000B5CD4">
      <w:pPr>
        <w:pStyle w:val="FIGURE-title"/>
      </w:pPr>
      <w:bookmarkStart w:id="299" w:name="_Fig_fig_arrow_2"/>
      <w:bookmarkStart w:id="300" w:name="_Toc236307332"/>
      <w:r>
        <w:t xml:space="preserve">Figure </w:t>
      </w:r>
      <w:r>
        <w:fldChar w:fldCharType="begin"/>
      </w:r>
      <w:r>
        <w:instrText xml:space="preserve"> SEQ Figure \* ARABIC </w:instrText>
      </w:r>
      <w:r>
        <w:fldChar w:fldCharType="separate"/>
      </w:r>
      <w:r w:rsidR="00845676">
        <w:rPr>
          <w:noProof/>
        </w:rPr>
        <w:t>7</w:t>
      </w:r>
      <w:r>
        <w:fldChar w:fldCharType="end"/>
      </w:r>
      <w:r>
        <w:t xml:space="preserve"> – Batch publish and subscribe</w:t>
      </w:r>
      <w:bookmarkEnd w:id="299"/>
      <w:bookmarkEnd w:id="300"/>
    </w:p>
    <w:p w14:paraId="54593088" w14:textId="77777777" w:rsidR="00B8253F" w:rsidRDefault="000B5CD4">
      <w:pPr>
        <w:pStyle w:val="PARAGRAPH"/>
      </w:pPr>
      <w:r>
        <w:t>A schema change creates a new SchemaId and a new homogeneous IPC stream or announcement:</w:t>
      </w:r>
    </w:p>
    <w:p w14:paraId="7CA7C504" w14:textId="6F5FE582" w:rsidR="00B8253F" w:rsidRDefault="00845676">
      <w:pPr>
        <w:pStyle w:val="FIGURE"/>
      </w:pPr>
      <w:r>
        <w:object w:dxaOrig="3497" w:dyaOrig="2817" w14:anchorId="1A2C4A8D">
          <v:shape id="_x0000_i1033" type="#_x0000_t75" style="width:174.85pt;height:141pt" o:ole="">
            <v:imagedata r:id="rId75" o:title=""/>
          </v:shape>
          <o:OLEObject Type="Embed" ProgID="PowerPoint.Show.12" ShapeID="_x0000_i1033" DrawAspect="Content" ObjectID="_1846920116" r:id="rId76"/>
        </w:object>
      </w:r>
    </w:p>
    <w:p w14:paraId="75E68DEE" w14:textId="18486ACE" w:rsidR="00B8253F" w:rsidRDefault="000B5CD4">
      <w:pPr>
        <w:pStyle w:val="FIGURE-title"/>
      </w:pPr>
      <w:bookmarkStart w:id="301" w:name="_Fig_fig_arrow_3"/>
      <w:bookmarkStart w:id="302" w:name="_Toc236307333"/>
      <w:r>
        <w:t xml:space="preserve">Figure </w:t>
      </w:r>
      <w:r>
        <w:fldChar w:fldCharType="begin"/>
      </w:r>
      <w:r>
        <w:instrText xml:space="preserve"> SEQ Figure \* ARABIC </w:instrText>
      </w:r>
      <w:r>
        <w:fldChar w:fldCharType="separate"/>
      </w:r>
      <w:r w:rsidR="00845676">
        <w:rPr>
          <w:noProof/>
        </w:rPr>
        <w:t>8</w:t>
      </w:r>
      <w:r>
        <w:fldChar w:fldCharType="end"/>
      </w:r>
      <w:r>
        <w:t xml:space="preserve"> – Historian access as record batches</w:t>
      </w:r>
      <w:bookmarkEnd w:id="301"/>
      <w:bookmarkEnd w:id="302"/>
    </w:p>
    <w:p w14:paraId="28DFE9CF" w14:textId="77777777" w:rsidR="00B8253F" w:rsidRDefault="000B5CD4">
      <w:pPr>
        <w:pStyle w:val="Heading2"/>
      </w:pPr>
      <w:bookmarkStart w:id="303" w:name="_Clause_c6_6"/>
      <w:bookmarkStart w:id="304" w:name="_Toc236307278"/>
      <w:r>
        <w:t>Historian and ADBC access</w:t>
      </w:r>
      <w:bookmarkEnd w:id="303"/>
      <w:bookmarkEnd w:id="304"/>
    </w:p>
    <w:p w14:paraId="311977E7" w14:textId="77777777" w:rsidR="00B8253F" w:rsidRDefault="000B5CD4">
      <w:pPr>
        <w:pStyle w:val="PARAGRAPH"/>
      </w:pPr>
      <w:r>
        <w:t>This clause maps OPC UA Historical Access (OPC 10000-11) results to Arrow RecordBatch streams for ADBC-style clients, reusing the §5 column mapping for the result Value column.</w:t>
      </w:r>
    </w:p>
    <w:p w14:paraId="39199A42" w14:textId="77777777" w:rsidR="00B8253F" w:rsidRDefault="000B5CD4">
      <w:pPr>
        <w:pStyle w:val="Heading3"/>
      </w:pPr>
      <w:bookmarkStart w:id="305" w:name="_Clause_c6_6_1"/>
      <w:bookmarkStart w:id="306" w:name="_Toc236307279"/>
      <w:r>
        <w:t>Scope</w:t>
      </w:r>
      <w:bookmarkEnd w:id="305"/>
      <w:bookmarkEnd w:id="306"/>
    </w:p>
    <w:p w14:paraId="263F9871" w14:textId="77777777" w:rsidR="00B8253F" w:rsidRDefault="000B5CD4">
      <w:pPr>
        <w:pStyle w:val="PARAGRAPH"/>
      </w:pPr>
      <w:r>
        <w:t>This mapping exposes OPC UA Historical Access results as Arrow IPC streams for clients that use an ADBC-like access pattern:</w:t>
      </w:r>
    </w:p>
    <w:p w14:paraId="70C7DEF2" w14:textId="77777777" w:rsidR="00B8253F" w:rsidRDefault="000B5CD4">
      <w:pPr>
        <w:pStyle w:val="CODE"/>
      </w:pPr>
      <w:r>
        <w:t>Connection -&gt; Statement -&gt; ExecuteQuery -&gt; ArrowArrayStream</w:t>
      </w:r>
    </w:p>
    <w:p w14:paraId="3EC0D716" w14:textId="77777777" w:rsidR="00B8253F" w:rsidRDefault="000B5CD4">
      <w:pPr>
        <w:pStyle w:val="PARAGRAPH"/>
      </w:pPr>
      <w:r>
        <w:t>ADBC (Arrow Database Connectivity) is a client API surface. Arrow Flight SQL is the natural Arrow wire transport for remote ADBC clients. This specification defines the OPC-UA-to-Arrow result mapping returned by such a surface; it is not a new database wire protocol and does not replace OPC UA services.</w:t>
      </w:r>
    </w:p>
    <w:p w14:paraId="0708337F" w14:textId="77777777" w:rsidR="00B8253F" w:rsidRDefault="000B5CD4">
      <w:pPr>
        <w:pStyle w:val="Heading3"/>
      </w:pPr>
      <w:bookmarkStart w:id="307" w:name="_Clause_c6_6_2"/>
      <w:bookmarkStart w:id="308" w:name="_Toc236307280"/>
      <w:r>
        <w:t>Access basis</w:t>
      </w:r>
      <w:bookmarkEnd w:id="307"/>
      <w:bookmarkEnd w:id="308"/>
    </w:p>
    <w:p w14:paraId="60AC5412" w14:textId="77777777" w:rsidR="00B8253F" w:rsidRDefault="000B5CD4">
      <w:pPr>
        <w:pStyle w:val="PARAGRAPH"/>
      </w:pPr>
      <w:r>
        <w:t xml:space="preserve">The normative access basis is OPC 10000-11 Historical Access, especially </w:t>
      </w:r>
      <w:r>
        <w:rPr>
          <w:rStyle w:val="VARIABLE"/>
        </w:rPr>
        <w:t>HistoryRead</w:t>
      </w:r>
      <w:r>
        <w:t>.</w:t>
      </w:r>
    </w:p>
    <w:p w14:paraId="4E221493" w14:textId="77777777" w:rsidR="00B8253F" w:rsidRDefault="000B5CD4">
      <w:pPr>
        <w:pStyle w:val="PARAGRAPH"/>
      </w:pPr>
      <w:r>
        <w:t>The following HistoryRead details map to Arrow result sets:</w:t>
      </w:r>
    </w:p>
    <w:p w14:paraId="0C7C23AC" w14:textId="77777777" w:rsidR="00B8253F" w:rsidRDefault="000B5CD4">
      <w:pPr>
        <w:pStyle w:val="ListBullet"/>
        <w:numPr>
          <w:ilvl w:val="0"/>
          <w:numId w:val="21"/>
        </w:numPr>
      </w:pPr>
      <w:r>
        <w:rPr>
          <w:rStyle w:val="VARIABLE"/>
        </w:rPr>
        <w:lastRenderedPageBreak/>
        <w:t>ReadRawModifiedDetails</w:t>
      </w:r>
      <w:r>
        <w:t xml:space="preserve"> produces one row per raw or modified historical sample.</w:t>
      </w:r>
    </w:p>
    <w:p w14:paraId="11712FEA" w14:textId="77777777" w:rsidR="00B8253F" w:rsidRDefault="000B5CD4">
      <w:pPr>
        <w:pStyle w:val="ListBullet"/>
        <w:numPr>
          <w:ilvl w:val="0"/>
          <w:numId w:val="21"/>
        </w:numPr>
      </w:pPr>
      <w:r>
        <w:rPr>
          <w:rStyle w:val="VARIABLE"/>
        </w:rPr>
        <w:t>ReadProcessedDetails</w:t>
      </w:r>
      <w:r>
        <w:t xml:space="preserve"> produces one row per aggregate interval result.</w:t>
      </w:r>
    </w:p>
    <w:p w14:paraId="3E47E0DA" w14:textId="77777777" w:rsidR="00B8253F" w:rsidRDefault="000B5CD4">
      <w:pPr>
        <w:pStyle w:val="ListBullet"/>
        <w:numPr>
          <w:ilvl w:val="0"/>
          <w:numId w:val="21"/>
        </w:numPr>
      </w:pPr>
      <w:r>
        <w:rPr>
          <w:rStyle w:val="VARIABLE"/>
        </w:rPr>
        <w:t>ReadAtTimeDetails</w:t>
      </w:r>
      <w:r>
        <w:t xml:space="preserve"> produces one row per requested timestamp result.</w:t>
      </w:r>
    </w:p>
    <w:p w14:paraId="6689D18D" w14:textId="41C1379E" w:rsidR="00B8253F" w:rsidRDefault="000B5CD4">
      <w:pPr>
        <w:pStyle w:val="PARAGRAPH"/>
      </w:pPr>
      <w:r>
        <w:t xml:space="preserve">The same </w:t>
      </w:r>
      <w:r>
        <w:fldChar w:fldCharType="begin"/>
      </w:r>
      <w:r>
        <w:instrText xml:space="preserve"> REF _Clause_c6_4 \r \h </w:instrText>
      </w:r>
      <w:r>
        <w:fldChar w:fldCharType="separate"/>
      </w:r>
      <w:r w:rsidR="00845676">
        <w:t>6.4</w:t>
      </w:r>
      <w:r>
        <w:fldChar w:fldCharType="end"/>
      </w:r>
      <w:r>
        <w:t xml:space="preserve"> Arrow DataType mapping used for PubSub DataSet fields is used for the result </w:t>
      </w:r>
      <w:r>
        <w:rPr>
          <w:rStyle w:val="VARIABLE"/>
        </w:rPr>
        <w:t>Value</w:t>
      </w:r>
      <w:r>
        <w:t xml:space="preserve"> column. Multi-byte values in the Arrow buffers of every result RecordBatch are little-endian, as required by the Arrow columnar format and the </w:t>
      </w:r>
      <w:r>
        <w:fldChar w:fldCharType="begin"/>
      </w:r>
      <w:r>
        <w:instrText xml:space="preserve"> REF _Clause_c6_4 \r \h </w:instrText>
      </w:r>
      <w:r>
        <w:fldChar w:fldCharType="separate"/>
      </w:r>
      <w:r w:rsidR="00845676">
        <w:t>6.4</w:t>
      </w:r>
      <w:r>
        <w:fldChar w:fldCharType="end"/>
      </w:r>
      <w:r>
        <w:t xml:space="preserve"> DataType mapping (</w:t>
      </w:r>
      <w:r>
        <w:fldChar w:fldCharType="begin"/>
      </w:r>
      <w:r>
        <w:instrText xml:space="preserve"> REF _Clause_c6_2 \r \h </w:instrText>
      </w:r>
      <w:r>
        <w:fldChar w:fldCharType="separate"/>
      </w:r>
      <w:r w:rsidR="00845676">
        <w:t>6.2</w:t>
      </w:r>
      <w:r>
        <w:fldChar w:fldCharType="end"/>
      </w:r>
      <w:r>
        <w:t>).</w:t>
      </w:r>
    </w:p>
    <w:p w14:paraId="5038FD91" w14:textId="77777777" w:rsidR="00B8253F" w:rsidRDefault="000B5CD4">
      <w:pPr>
        <w:pStyle w:val="Heading3"/>
      </w:pPr>
      <w:bookmarkStart w:id="309" w:name="_Clause_c6_6_3"/>
      <w:bookmarkStart w:id="310" w:name="_Toc236307281"/>
      <w:r>
        <w:t>ADBC-style statement model</w:t>
      </w:r>
      <w:bookmarkEnd w:id="309"/>
      <w:bookmarkEnd w:id="310"/>
    </w:p>
    <w:p w14:paraId="35647A5E" w14:textId="77777777" w:rsidR="00B8253F" w:rsidRDefault="000B5CD4">
      <w:pPr>
        <w:pStyle w:val="PARAGRAPH"/>
      </w:pPr>
      <w:r>
        <w:t>An implementation exposing this mapping shall provide an ADBC-style logical surface:</w:t>
      </w:r>
    </w:p>
    <w:p w14:paraId="6AB7480E" w14:textId="77777777" w:rsidR="00B8253F" w:rsidRDefault="000B5CD4">
      <w:pPr>
        <w:pStyle w:val="ListNumber"/>
        <w:numPr>
          <w:ilvl w:val="0"/>
          <w:numId w:val="21"/>
        </w:numPr>
      </w:pPr>
      <w:r>
        <w:t xml:space="preserve">A </w:t>
      </w:r>
      <w:r>
        <w:rPr>
          <w:rStyle w:val="VARIABLE"/>
        </w:rPr>
        <w:t>Connection</w:t>
      </w:r>
      <w:r>
        <w:t xml:space="preserve"> represents the OPC UA session, historian endpoint, or gateway context.</w:t>
      </w:r>
    </w:p>
    <w:p w14:paraId="14542E1C" w14:textId="77777777" w:rsidR="00B8253F" w:rsidRDefault="000B5CD4">
      <w:pPr>
        <w:pStyle w:val="ListNumber"/>
        <w:numPr>
          <w:ilvl w:val="0"/>
          <w:numId w:val="21"/>
        </w:numPr>
      </w:pPr>
      <w:r>
        <w:t xml:space="preserve">A </w:t>
      </w:r>
      <w:r>
        <w:rPr>
          <w:rStyle w:val="VARIABLE"/>
        </w:rPr>
        <w:t>Statement</w:t>
      </w:r>
      <w:r>
        <w:t xml:space="preserve"> is parameterized with HistoryRead inputs.</w:t>
      </w:r>
    </w:p>
    <w:p w14:paraId="7C79A6A9" w14:textId="77777777" w:rsidR="00B8253F" w:rsidRDefault="000B5CD4">
      <w:pPr>
        <w:pStyle w:val="ListNumber"/>
        <w:numPr>
          <w:ilvl w:val="0"/>
          <w:numId w:val="21"/>
        </w:numPr>
      </w:pPr>
      <w:r>
        <w:rPr>
          <w:rStyle w:val="VARIABLE"/>
        </w:rPr>
        <w:t>ExecuteQuery</w:t>
      </w:r>
      <w:r>
        <w:t xml:space="preserve"> returns an </w:t>
      </w:r>
      <w:r>
        <w:rPr>
          <w:rStyle w:val="VARIABLE"/>
        </w:rPr>
        <w:t>ArrowArrayStream</w:t>
      </w:r>
      <w:r>
        <w:t>, i.e. a stream of Arrow RecordBatches with one stable schema.</w:t>
      </w:r>
    </w:p>
    <w:p w14:paraId="61FB8DF7" w14:textId="77777777" w:rsidR="00B8253F" w:rsidRDefault="000B5CD4">
      <w:pPr>
        <w:pStyle w:val="PARAGRAPH"/>
      </w:pPr>
      <w:r>
        <w:t>Statement parameters include:</w:t>
      </w:r>
    </w:p>
    <w:p w14:paraId="0A821E37" w14:textId="77777777" w:rsidR="00B8253F" w:rsidRDefault="000B5CD4">
      <w:pPr>
        <w:pStyle w:val="ListBullet"/>
        <w:numPr>
          <w:ilvl w:val="0"/>
          <w:numId w:val="21"/>
        </w:numPr>
      </w:pPr>
      <w:r>
        <w:rPr>
          <w:rStyle w:val="VARIABLE"/>
        </w:rPr>
        <w:t>nodeIds</w:t>
      </w:r>
      <w:r>
        <w:t>: one or more Variables to read.</w:t>
      </w:r>
    </w:p>
    <w:p w14:paraId="3CCDE385" w14:textId="77777777" w:rsidR="00B8253F" w:rsidRDefault="000B5CD4">
      <w:pPr>
        <w:pStyle w:val="ListBullet"/>
        <w:numPr>
          <w:ilvl w:val="0"/>
          <w:numId w:val="21"/>
        </w:numPr>
      </w:pPr>
      <w:r>
        <w:rPr>
          <w:rStyle w:val="VARIABLE"/>
        </w:rPr>
        <w:t>startTime</w:t>
      </w:r>
      <w:r>
        <w:t xml:space="preserve">, </w:t>
      </w:r>
      <w:r>
        <w:rPr>
          <w:rStyle w:val="VARIABLE"/>
        </w:rPr>
        <w:t>endTime</w:t>
      </w:r>
      <w:r>
        <w:t>: OPC UA DateTime values, represented as signed 64-bit 100 ns ticks since 1601-01-01 UTC.</w:t>
      </w:r>
    </w:p>
    <w:p w14:paraId="419E405B" w14:textId="77777777" w:rsidR="00B8253F" w:rsidRDefault="000B5CD4">
      <w:pPr>
        <w:pStyle w:val="ListBullet"/>
        <w:numPr>
          <w:ilvl w:val="0"/>
          <w:numId w:val="21"/>
        </w:numPr>
      </w:pPr>
      <w:r>
        <w:rPr>
          <w:rStyle w:val="VARIABLE"/>
        </w:rPr>
        <w:t>historyReadDetails</w:t>
      </w:r>
      <w:r>
        <w:t>: raw/modified, processed, or at-time mode.</w:t>
      </w:r>
    </w:p>
    <w:p w14:paraId="6F17B122" w14:textId="77777777" w:rsidR="00B8253F" w:rsidRDefault="000B5CD4">
      <w:pPr>
        <w:pStyle w:val="ListBullet"/>
        <w:numPr>
          <w:ilvl w:val="0"/>
          <w:numId w:val="21"/>
        </w:numPr>
      </w:pPr>
      <w:r>
        <w:rPr>
          <w:rStyle w:val="VARIABLE"/>
        </w:rPr>
        <w:t>maxValuesPerNode</w:t>
      </w:r>
      <w:r>
        <w:t xml:space="preserve"> or service-level maximum values.</w:t>
      </w:r>
    </w:p>
    <w:p w14:paraId="7AF34987" w14:textId="77777777" w:rsidR="00B8253F" w:rsidRDefault="000B5CD4">
      <w:pPr>
        <w:pStyle w:val="ListBullet"/>
        <w:numPr>
          <w:ilvl w:val="0"/>
          <w:numId w:val="21"/>
        </w:numPr>
      </w:pPr>
      <w:r>
        <w:t xml:space="preserve">For processed reads: </w:t>
      </w:r>
      <w:r>
        <w:rPr>
          <w:rStyle w:val="VARIABLE"/>
        </w:rPr>
        <w:t>aggregateType</w:t>
      </w:r>
      <w:r>
        <w:t xml:space="preserve">, </w:t>
      </w:r>
      <w:r>
        <w:rPr>
          <w:rStyle w:val="VARIABLE"/>
        </w:rPr>
        <w:t>processingInterval</w:t>
      </w:r>
      <w:r>
        <w:t>, and optional aggregate configuration.</w:t>
      </w:r>
    </w:p>
    <w:p w14:paraId="6258BAB3" w14:textId="77777777" w:rsidR="00B8253F" w:rsidRDefault="000B5CD4">
      <w:pPr>
        <w:pStyle w:val="ListBullet"/>
        <w:numPr>
          <w:ilvl w:val="0"/>
          <w:numId w:val="21"/>
        </w:numPr>
      </w:pPr>
      <w:r>
        <w:t>For at-time reads: the requested timestamps and interpolation policy.</w:t>
      </w:r>
    </w:p>
    <w:p w14:paraId="00FF4C35" w14:textId="77777777" w:rsidR="00B8253F" w:rsidRDefault="000B5CD4">
      <w:pPr>
        <w:pStyle w:val="ListBullet"/>
        <w:numPr>
          <w:ilvl w:val="0"/>
          <w:numId w:val="21"/>
        </w:numPr>
      </w:pPr>
      <w:r>
        <w:rPr>
          <w:rStyle w:val="VARIABLE"/>
        </w:rPr>
        <w:t>maxRowsPerRecordBatch</w:t>
      </w:r>
      <w:r>
        <w:t>: the client or service batching target.</w:t>
      </w:r>
    </w:p>
    <w:p w14:paraId="5D1B454C" w14:textId="77777777" w:rsidR="00B8253F" w:rsidRDefault="000B5CD4">
      <w:pPr>
        <w:pStyle w:val="PARAGRAPH"/>
      </w:pPr>
      <w:r>
        <w:t xml:space="preserve">Continuation points returned by </w:t>
      </w:r>
      <w:r>
        <w:rPr>
          <w:rStyle w:val="VARIABLE"/>
        </w:rPr>
        <w:t>HistoryRead</w:t>
      </w:r>
      <w:r>
        <w:t xml:space="preserve"> map to Arrow stream batching. Each service page or continuation page shall be emitted as one or more RecordBatches; the Arrow stream order is the HistoryRead result order. A continuation point is not encoded as a data row. If a transport needs explicit continuation metadata, it shall carry it outside the rows as stream, batch, or transport metadata.</w:t>
      </w:r>
    </w:p>
    <w:p w14:paraId="7A3E6FB7" w14:textId="77777777" w:rsidR="00B8253F" w:rsidRDefault="000B5CD4">
      <w:pPr>
        <w:pStyle w:val="Heading3"/>
      </w:pPr>
      <w:bookmarkStart w:id="311" w:name="_Clause_c6_6_4"/>
      <w:bookmarkStart w:id="312" w:name="_Toc236307282"/>
      <w:r>
        <w:t>Canonical result shape</w:t>
      </w:r>
      <w:bookmarkEnd w:id="311"/>
      <w:bookmarkEnd w:id="312"/>
    </w:p>
    <w:p w14:paraId="4850B57E" w14:textId="77777777" w:rsidR="00B8253F" w:rsidRDefault="000B5CD4">
      <w:pPr>
        <w:pStyle w:val="PARAGRAPH"/>
      </w:pPr>
      <w:r>
        <w:t xml:space="preserve">The canonical result shape is </w:t>
      </w:r>
      <w:r>
        <w:rPr>
          <w:b/>
        </w:rPr>
        <w:t>long form</w:t>
      </w:r>
      <w:r>
        <w:t>. Every row identifies the source node and one historical sample:</w:t>
      </w:r>
    </w:p>
    <w:p w14:paraId="5B4F7FE8" w14:textId="7AEBD675" w:rsidR="00B8253F" w:rsidRDefault="000B5CD4">
      <w:pPr>
        <w:pStyle w:val="TABLE-title"/>
      </w:pPr>
      <w:bookmarkStart w:id="313" w:name="_Tab_canonical_result_shape_tab1"/>
      <w:bookmarkStart w:id="314" w:name="_Toc236307356"/>
      <w:r>
        <w:t xml:space="preserve">Table </w:t>
      </w:r>
      <w:r>
        <w:fldChar w:fldCharType="begin"/>
      </w:r>
      <w:r>
        <w:instrText xml:space="preserve"> SEQ Table \* ARABIC </w:instrText>
      </w:r>
      <w:r>
        <w:fldChar w:fldCharType="separate"/>
      </w:r>
      <w:r w:rsidR="00845676">
        <w:rPr>
          <w:noProof/>
        </w:rPr>
        <w:t>23</w:t>
      </w:r>
      <w:r>
        <w:fldChar w:fldCharType="end"/>
      </w:r>
      <w:r>
        <w:t xml:space="preserve"> – Canonical result shape</w:t>
      </w:r>
      <w:bookmarkEnd w:id="313"/>
      <w:bookmarkEnd w:id="3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B8253F" w14:paraId="65213A1C"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13EADF05" w14:textId="77777777" w:rsidR="00B8253F" w:rsidRDefault="000B5CD4">
            <w:pPr>
              <w:pStyle w:val="TableText"/>
            </w:pPr>
            <w:r>
              <w:t>Column</w:t>
            </w:r>
          </w:p>
        </w:tc>
        <w:tc>
          <w:tcPr>
            <w:tcW w:w="2975" w:type="dxa"/>
            <w:tcBorders>
              <w:top w:val="single" w:sz="4" w:space="0" w:color="auto"/>
              <w:left w:val="single" w:sz="4" w:space="0" w:color="auto"/>
              <w:bottom w:val="double" w:sz="4" w:space="0" w:color="auto"/>
              <w:right w:val="single" w:sz="4" w:space="0" w:color="auto"/>
            </w:tcBorders>
          </w:tcPr>
          <w:p w14:paraId="347A8055" w14:textId="77777777" w:rsidR="00B8253F" w:rsidRDefault="000B5CD4">
            <w:pPr>
              <w:pStyle w:val="TableText"/>
            </w:pPr>
            <w:r>
              <w:t>Arrow type</w:t>
            </w:r>
          </w:p>
        </w:tc>
        <w:tc>
          <w:tcPr>
            <w:tcW w:w="2976" w:type="dxa"/>
            <w:tcBorders>
              <w:top w:val="single" w:sz="4" w:space="0" w:color="auto"/>
              <w:left w:val="single" w:sz="4" w:space="0" w:color="auto"/>
              <w:bottom w:val="double" w:sz="4" w:space="0" w:color="auto"/>
              <w:right w:val="single" w:sz="4" w:space="0" w:color="auto"/>
            </w:tcBorders>
          </w:tcPr>
          <w:p w14:paraId="5A9A1B96" w14:textId="77777777" w:rsidR="00B8253F" w:rsidRDefault="000B5CD4">
            <w:pPr>
              <w:pStyle w:val="TableText"/>
            </w:pPr>
            <w:r>
              <w:t>Requirement</w:t>
            </w:r>
          </w:p>
        </w:tc>
      </w:tr>
      <w:tr w:rsidR="00B8253F" w14:paraId="71B91A4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6BF1E3C" w14:textId="77777777" w:rsidR="00B8253F" w:rsidRDefault="000B5CD4">
            <w:pPr>
              <w:pStyle w:val="TableText"/>
            </w:pPr>
            <w:r>
              <w:rPr>
                <w:rStyle w:val="VARIABLE"/>
              </w:rPr>
              <w:t>NodeId</w:t>
            </w:r>
          </w:p>
        </w:tc>
        <w:tc>
          <w:tcPr>
            <w:tcW w:w="2975" w:type="dxa"/>
            <w:tcBorders>
              <w:top w:val="single" w:sz="4" w:space="0" w:color="auto"/>
              <w:left w:val="single" w:sz="4" w:space="0" w:color="auto"/>
              <w:bottom w:val="single" w:sz="4" w:space="0" w:color="auto"/>
              <w:right w:val="single" w:sz="4" w:space="0" w:color="auto"/>
            </w:tcBorders>
          </w:tcPr>
          <w:p w14:paraId="2CF7CA60" w14:textId="77777777" w:rsidR="00B8253F" w:rsidRDefault="000B5CD4">
            <w:pPr>
              <w:pStyle w:val="TableText"/>
            </w:pPr>
            <w:r>
              <w:t xml:space="preserve">Part 6 Arrow mapping for </w:t>
            </w:r>
            <w:r>
              <w:rPr>
                <w:rStyle w:val="VARIABLE"/>
              </w:rPr>
              <w:t>NodeId</w:t>
            </w:r>
          </w:p>
        </w:tc>
        <w:tc>
          <w:tcPr>
            <w:tcW w:w="2976" w:type="dxa"/>
            <w:tcBorders>
              <w:top w:val="single" w:sz="4" w:space="0" w:color="auto"/>
              <w:left w:val="single" w:sz="4" w:space="0" w:color="auto"/>
              <w:bottom w:val="single" w:sz="4" w:space="0" w:color="auto"/>
              <w:right w:val="single" w:sz="4" w:space="0" w:color="auto"/>
            </w:tcBorders>
          </w:tcPr>
          <w:p w14:paraId="391B91E7" w14:textId="77777777" w:rsidR="00B8253F" w:rsidRDefault="000B5CD4">
            <w:pPr>
              <w:pStyle w:val="TableText"/>
            </w:pPr>
            <w:r>
              <w:t>Non-null source Variable NodeId.</w:t>
            </w:r>
          </w:p>
        </w:tc>
      </w:tr>
      <w:tr w:rsidR="00B8253F" w14:paraId="5C1C6B3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5318A41" w14:textId="77777777" w:rsidR="00B8253F" w:rsidRDefault="000B5CD4">
            <w:pPr>
              <w:pStyle w:val="TableText"/>
            </w:pPr>
            <w:r>
              <w:rPr>
                <w:rStyle w:val="VARIABLE"/>
              </w:rPr>
              <w:t>SourceTimestamp</w:t>
            </w:r>
          </w:p>
        </w:tc>
        <w:tc>
          <w:tcPr>
            <w:tcW w:w="2975" w:type="dxa"/>
            <w:tcBorders>
              <w:top w:val="single" w:sz="4" w:space="0" w:color="auto"/>
              <w:left w:val="single" w:sz="4" w:space="0" w:color="auto"/>
              <w:bottom w:val="single" w:sz="4" w:space="0" w:color="auto"/>
              <w:right w:val="single" w:sz="4" w:space="0" w:color="auto"/>
            </w:tcBorders>
          </w:tcPr>
          <w:p w14:paraId="3891BAA7" w14:textId="77777777" w:rsidR="00B8253F" w:rsidRDefault="000B5CD4">
            <w:pPr>
              <w:pStyle w:val="TableText"/>
            </w:pPr>
            <w:r>
              <w:rPr>
                <w:rStyle w:val="VARIABLE"/>
              </w:rPr>
              <w:t>int64</w:t>
            </w:r>
          </w:p>
        </w:tc>
        <w:tc>
          <w:tcPr>
            <w:tcW w:w="2976" w:type="dxa"/>
            <w:tcBorders>
              <w:top w:val="single" w:sz="4" w:space="0" w:color="auto"/>
              <w:left w:val="single" w:sz="4" w:space="0" w:color="auto"/>
              <w:bottom w:val="single" w:sz="4" w:space="0" w:color="auto"/>
              <w:right w:val="single" w:sz="4" w:space="0" w:color="auto"/>
            </w:tcBorders>
          </w:tcPr>
          <w:p w14:paraId="49B266BE" w14:textId="77777777" w:rsidR="00B8253F" w:rsidRDefault="000B5CD4">
            <w:pPr>
              <w:pStyle w:val="TableText"/>
            </w:pPr>
            <w:r>
              <w:t>OPC UA DateTime ticks for the sample source timestamp.</w:t>
            </w:r>
          </w:p>
        </w:tc>
      </w:tr>
      <w:tr w:rsidR="00B8253F" w14:paraId="134C670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9497E1C" w14:textId="77777777" w:rsidR="00B8253F" w:rsidRDefault="000B5CD4">
            <w:pPr>
              <w:pStyle w:val="TableText"/>
            </w:pPr>
            <w:r>
              <w:rPr>
                <w:rStyle w:val="VARIABLE"/>
              </w:rPr>
              <w:t>ServerTimestamp</w:t>
            </w:r>
          </w:p>
        </w:tc>
        <w:tc>
          <w:tcPr>
            <w:tcW w:w="2975" w:type="dxa"/>
            <w:tcBorders>
              <w:top w:val="single" w:sz="4" w:space="0" w:color="auto"/>
              <w:left w:val="single" w:sz="4" w:space="0" w:color="auto"/>
              <w:bottom w:val="single" w:sz="4" w:space="0" w:color="auto"/>
              <w:right w:val="single" w:sz="4" w:space="0" w:color="auto"/>
            </w:tcBorders>
          </w:tcPr>
          <w:p w14:paraId="2377D84F" w14:textId="77777777" w:rsidR="00B8253F" w:rsidRDefault="000B5CD4">
            <w:pPr>
              <w:pStyle w:val="TableText"/>
            </w:pPr>
            <w:r>
              <w:rPr>
                <w:rStyle w:val="VARIABLE"/>
              </w:rPr>
              <w:t>int64</w:t>
            </w:r>
          </w:p>
        </w:tc>
        <w:tc>
          <w:tcPr>
            <w:tcW w:w="2976" w:type="dxa"/>
            <w:tcBorders>
              <w:top w:val="single" w:sz="4" w:space="0" w:color="auto"/>
              <w:left w:val="single" w:sz="4" w:space="0" w:color="auto"/>
              <w:bottom w:val="single" w:sz="4" w:space="0" w:color="auto"/>
              <w:right w:val="single" w:sz="4" w:space="0" w:color="auto"/>
            </w:tcBorders>
          </w:tcPr>
          <w:p w14:paraId="47B203E6" w14:textId="77777777" w:rsidR="00B8253F" w:rsidRDefault="000B5CD4">
            <w:pPr>
              <w:pStyle w:val="TableText"/>
            </w:pPr>
            <w:r>
              <w:t>Nullable OPC UA DateTime ticks for the server timestamp.</w:t>
            </w:r>
          </w:p>
        </w:tc>
      </w:tr>
      <w:tr w:rsidR="00B8253F" w14:paraId="5F89E76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519FEB0" w14:textId="77777777" w:rsidR="00B8253F" w:rsidRDefault="000B5CD4">
            <w:pPr>
              <w:pStyle w:val="TableText"/>
            </w:pPr>
            <w:r>
              <w:rPr>
                <w:rStyle w:val="VARIABLE"/>
              </w:rPr>
              <w:t>Value</w:t>
            </w:r>
          </w:p>
        </w:tc>
        <w:tc>
          <w:tcPr>
            <w:tcW w:w="2975" w:type="dxa"/>
            <w:tcBorders>
              <w:top w:val="single" w:sz="4" w:space="0" w:color="auto"/>
              <w:left w:val="single" w:sz="4" w:space="0" w:color="auto"/>
              <w:bottom w:val="single" w:sz="4" w:space="0" w:color="auto"/>
              <w:right w:val="single" w:sz="4" w:space="0" w:color="auto"/>
            </w:tcBorders>
          </w:tcPr>
          <w:p w14:paraId="014CA326" w14:textId="77777777" w:rsidR="00B8253F" w:rsidRDefault="000B5CD4">
            <w:pPr>
              <w:pStyle w:val="TableText"/>
            </w:pPr>
            <w:r>
              <w:t>Part 6 Arrow mapping for the node DataType</w:t>
            </w:r>
          </w:p>
        </w:tc>
        <w:tc>
          <w:tcPr>
            <w:tcW w:w="2976" w:type="dxa"/>
            <w:tcBorders>
              <w:top w:val="single" w:sz="4" w:space="0" w:color="auto"/>
              <w:left w:val="single" w:sz="4" w:space="0" w:color="auto"/>
              <w:bottom w:val="single" w:sz="4" w:space="0" w:color="auto"/>
              <w:right w:val="single" w:sz="4" w:space="0" w:color="auto"/>
            </w:tcBorders>
          </w:tcPr>
          <w:p w14:paraId="741B89FF" w14:textId="77777777" w:rsidR="00B8253F" w:rsidRDefault="000B5CD4">
            <w:pPr>
              <w:pStyle w:val="TableText"/>
            </w:pPr>
            <w:r>
              <w:t>Nullable according to the value DataType and sample.</w:t>
            </w:r>
          </w:p>
        </w:tc>
      </w:tr>
      <w:tr w:rsidR="00B8253F" w14:paraId="1D10FDB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87E879F" w14:textId="77777777" w:rsidR="00B8253F" w:rsidRDefault="000B5CD4">
            <w:pPr>
              <w:pStyle w:val="TableText"/>
            </w:pPr>
            <w:r>
              <w:rPr>
                <w:rStyle w:val="VARIABLE"/>
              </w:rPr>
              <w:t>StatusCode</w:t>
            </w:r>
          </w:p>
        </w:tc>
        <w:tc>
          <w:tcPr>
            <w:tcW w:w="2975" w:type="dxa"/>
            <w:tcBorders>
              <w:top w:val="single" w:sz="4" w:space="0" w:color="auto"/>
              <w:left w:val="single" w:sz="4" w:space="0" w:color="auto"/>
              <w:bottom w:val="single" w:sz="4" w:space="0" w:color="auto"/>
              <w:right w:val="single" w:sz="4" w:space="0" w:color="auto"/>
            </w:tcBorders>
          </w:tcPr>
          <w:p w14:paraId="3925C39E" w14:textId="77777777" w:rsidR="00B8253F" w:rsidRDefault="000B5CD4">
            <w:pPr>
              <w:pStyle w:val="TableText"/>
            </w:pPr>
            <w:r>
              <w:rPr>
                <w:rStyle w:val="VARIABLE"/>
              </w:rPr>
              <w:t>uint32</w:t>
            </w:r>
          </w:p>
        </w:tc>
        <w:tc>
          <w:tcPr>
            <w:tcW w:w="2976" w:type="dxa"/>
            <w:tcBorders>
              <w:top w:val="single" w:sz="4" w:space="0" w:color="auto"/>
              <w:left w:val="single" w:sz="4" w:space="0" w:color="auto"/>
              <w:bottom w:val="single" w:sz="4" w:space="0" w:color="auto"/>
              <w:right w:val="single" w:sz="4" w:space="0" w:color="auto"/>
            </w:tcBorders>
          </w:tcPr>
          <w:p w14:paraId="78CE4A9A" w14:textId="77777777" w:rsidR="00B8253F" w:rsidRDefault="000B5CD4">
            <w:pPr>
              <w:pStyle w:val="TableText"/>
            </w:pPr>
            <w:r>
              <w:t xml:space="preserve">Non-null OPC UA StatusCode. If absent in a DataValue, encode </w:t>
            </w:r>
            <w:r>
              <w:rPr>
                <w:rStyle w:val="VARIABLE"/>
              </w:rPr>
              <w:t>Good</w:t>
            </w:r>
            <w:r>
              <w:t xml:space="preserve"> (</w:t>
            </w:r>
            <w:r>
              <w:rPr>
                <w:rStyle w:val="VARIABLE"/>
              </w:rPr>
              <w:t>0</w:t>
            </w:r>
            <w:r>
              <w:t>).</w:t>
            </w:r>
          </w:p>
        </w:tc>
      </w:tr>
    </w:tbl>
    <w:p w14:paraId="2FE2346A" w14:textId="77777777" w:rsidR="00B8253F" w:rsidRDefault="00B8253F">
      <w:pPr>
        <w:pStyle w:val="spacer"/>
      </w:pPr>
    </w:p>
    <w:p w14:paraId="1401A5AB" w14:textId="77777777" w:rsidR="00B8253F" w:rsidRDefault="000B5CD4">
      <w:pPr>
        <w:pStyle w:val="PARAGRAPH"/>
      </w:pPr>
      <w:r>
        <w:t xml:space="preserve">Long form is canonical because it is stable for ADBC consumers, composes naturally with SQL predicates, and avoids schema changes when the node set changes. A column-per-node shape </w:t>
      </w:r>
      <w:r>
        <w:lastRenderedPageBreak/>
        <w:t>is useful for specialized time-series pivots, but it changes the schema with every node selection and is not canonical.</w:t>
      </w:r>
    </w:p>
    <w:p w14:paraId="1E3D5ED3" w14:textId="77777777" w:rsidR="00B8253F" w:rsidRDefault="000B5CD4">
      <w:pPr>
        <w:pStyle w:val="PARAGRAPH"/>
      </w:pPr>
      <w:r>
        <w:t xml:space="preserve">The canonical long-form stream has one </w:t>
      </w:r>
      <w:r>
        <w:rPr>
          <w:rStyle w:val="VARIABLE"/>
        </w:rPr>
        <w:t>Value</w:t>
      </w:r>
      <w:r>
        <w:t xml:space="preserve"> Arrow DataType. Therefore, a multi-node statement shall include nodes with the same OPC UA DataType. If a client requests mixed DataTypes, the access layer shall split the request into one ArrowArrayStream per Value DataType, or explicitly request a non-canonical Variant-valued result where </w:t>
      </w:r>
      <w:r>
        <w:rPr>
          <w:rStyle w:val="VARIABLE"/>
        </w:rPr>
        <w:t>Value</w:t>
      </w:r>
      <w:r>
        <w:t xml:space="preserve"> uses the Part 6 </w:t>
      </w:r>
      <w:r>
        <w:rPr>
          <w:rStyle w:val="VARIABLE"/>
        </w:rPr>
        <w:t>Variant</w:t>
      </w:r>
      <w:r>
        <w:t xml:space="preserve"> mapping.</w:t>
      </w:r>
    </w:p>
    <w:p w14:paraId="336B85FE" w14:textId="77777777" w:rsidR="00B8253F" w:rsidRDefault="000B5CD4">
      <w:pPr>
        <w:pStyle w:val="Heading3"/>
      </w:pPr>
      <w:bookmarkStart w:id="315" w:name="_Clause_c6_6_5"/>
      <w:bookmarkStart w:id="316" w:name="_Toc236307283"/>
      <w:r>
        <w:t>Raw, modified, and at-time reads</w:t>
      </w:r>
      <w:bookmarkEnd w:id="315"/>
      <w:bookmarkEnd w:id="316"/>
    </w:p>
    <w:p w14:paraId="3F0023BC" w14:textId="77777777" w:rsidR="00B8253F" w:rsidRDefault="000B5CD4">
      <w:pPr>
        <w:pStyle w:val="PARAGRAPH"/>
      </w:pPr>
      <w:r>
        <w:t xml:space="preserve">For </w:t>
      </w:r>
      <w:r>
        <w:rPr>
          <w:rStyle w:val="VARIABLE"/>
        </w:rPr>
        <w:t>ReadRawModifiedDetails</w:t>
      </w:r>
      <w:r>
        <w:t xml:space="preserve"> and </w:t>
      </w:r>
      <w:r>
        <w:rPr>
          <w:rStyle w:val="VARIABLE"/>
        </w:rPr>
        <w:t>ReadAtTimeDetails</w:t>
      </w:r>
      <w:r>
        <w:t xml:space="preserve">, each returned DataValue becomes one row in the canonical result shape. </w:t>
      </w:r>
      <w:r>
        <w:rPr>
          <w:rStyle w:val="VARIABLE"/>
        </w:rPr>
        <w:t>SourceTimestamp</w:t>
      </w:r>
      <w:r>
        <w:t xml:space="preserve">, </w:t>
      </w:r>
      <w:r>
        <w:rPr>
          <w:rStyle w:val="VARIABLE"/>
        </w:rPr>
        <w:t>ServerTimestamp</w:t>
      </w:r>
      <w:r>
        <w:t xml:space="preserve">, </w:t>
      </w:r>
      <w:r>
        <w:rPr>
          <w:rStyle w:val="VARIABLE"/>
        </w:rPr>
        <w:t>Value</w:t>
      </w:r>
      <w:r>
        <w:t xml:space="preserve">, and </w:t>
      </w:r>
      <w:r>
        <w:rPr>
          <w:rStyle w:val="VARIABLE"/>
        </w:rPr>
        <w:t>StatusCode</w:t>
      </w:r>
      <w:r>
        <w:t xml:space="preserve"> are copied from the DataValue using the Part 6 Arrow mapping for the node DataType.</w:t>
      </w:r>
    </w:p>
    <w:p w14:paraId="0367C190" w14:textId="77777777" w:rsidR="00B8253F" w:rsidRDefault="000B5CD4">
      <w:pPr>
        <w:pStyle w:val="PARAGRAPH"/>
      </w:pPr>
      <w:r>
        <w:t>For modified reads, implementations may add metadata columns such as modification time, update type, or user name when requested by the statement. Such columns are extensions and shall not alter the canonical meaning of the five base columns.</w:t>
      </w:r>
    </w:p>
    <w:p w14:paraId="3E7951C2" w14:textId="77777777" w:rsidR="00B8253F" w:rsidRDefault="000B5CD4">
      <w:pPr>
        <w:pStyle w:val="Heading3"/>
      </w:pPr>
      <w:bookmarkStart w:id="317" w:name="_Clause_c6_6_6"/>
      <w:bookmarkStart w:id="318" w:name="_Toc236307284"/>
      <w:r>
        <w:t>Processed aggregate reads</w:t>
      </w:r>
      <w:bookmarkEnd w:id="317"/>
      <w:bookmarkEnd w:id="318"/>
    </w:p>
    <w:p w14:paraId="4F424BE7" w14:textId="77777777" w:rsidR="00B8253F" w:rsidRDefault="000B5CD4">
      <w:pPr>
        <w:pStyle w:val="PARAGRAPH"/>
      </w:pPr>
      <w:r>
        <w:t xml:space="preserve">For </w:t>
      </w:r>
      <w:r>
        <w:rPr>
          <w:rStyle w:val="VARIABLE"/>
        </w:rPr>
        <w:t>ReadProcessedDetails</w:t>
      </w:r>
      <w:r>
        <w:t>, the base columns are followed by aggregate interval columns:</w:t>
      </w:r>
    </w:p>
    <w:p w14:paraId="3D66C13F" w14:textId="7C040A86" w:rsidR="00B8253F" w:rsidRDefault="000B5CD4">
      <w:pPr>
        <w:pStyle w:val="TABLE-title"/>
      </w:pPr>
      <w:bookmarkStart w:id="319" w:name="_Tab_processed_aggregate_reads_tab1"/>
      <w:bookmarkStart w:id="320" w:name="_Toc236307357"/>
      <w:r>
        <w:t xml:space="preserve">Table </w:t>
      </w:r>
      <w:r>
        <w:fldChar w:fldCharType="begin"/>
      </w:r>
      <w:r>
        <w:instrText xml:space="preserve"> SEQ Table \* ARABIC </w:instrText>
      </w:r>
      <w:r>
        <w:fldChar w:fldCharType="separate"/>
      </w:r>
      <w:r w:rsidR="00845676">
        <w:rPr>
          <w:noProof/>
        </w:rPr>
        <w:t>24</w:t>
      </w:r>
      <w:r>
        <w:fldChar w:fldCharType="end"/>
      </w:r>
      <w:r>
        <w:t xml:space="preserve"> – Processed aggregate reads</w:t>
      </w:r>
      <w:bookmarkEnd w:id="319"/>
      <w:bookmarkEnd w:id="32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B8253F" w14:paraId="1DED58BE"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A10700B" w14:textId="77777777" w:rsidR="00B8253F" w:rsidRDefault="000B5CD4">
            <w:pPr>
              <w:pStyle w:val="TableText"/>
            </w:pPr>
            <w:r>
              <w:t>Column</w:t>
            </w:r>
          </w:p>
        </w:tc>
        <w:tc>
          <w:tcPr>
            <w:tcW w:w="2975" w:type="dxa"/>
            <w:tcBorders>
              <w:top w:val="single" w:sz="4" w:space="0" w:color="auto"/>
              <w:left w:val="single" w:sz="4" w:space="0" w:color="auto"/>
              <w:bottom w:val="double" w:sz="4" w:space="0" w:color="auto"/>
              <w:right w:val="single" w:sz="4" w:space="0" w:color="auto"/>
            </w:tcBorders>
          </w:tcPr>
          <w:p w14:paraId="53A72DE3" w14:textId="77777777" w:rsidR="00B8253F" w:rsidRDefault="000B5CD4">
            <w:pPr>
              <w:pStyle w:val="TableText"/>
            </w:pPr>
            <w:r>
              <w:t>Arrow type</w:t>
            </w:r>
          </w:p>
        </w:tc>
        <w:tc>
          <w:tcPr>
            <w:tcW w:w="2976" w:type="dxa"/>
            <w:tcBorders>
              <w:top w:val="single" w:sz="4" w:space="0" w:color="auto"/>
              <w:left w:val="single" w:sz="4" w:space="0" w:color="auto"/>
              <w:bottom w:val="double" w:sz="4" w:space="0" w:color="auto"/>
              <w:right w:val="single" w:sz="4" w:space="0" w:color="auto"/>
            </w:tcBorders>
          </w:tcPr>
          <w:p w14:paraId="4F9839C7" w14:textId="77777777" w:rsidR="00B8253F" w:rsidRDefault="000B5CD4">
            <w:pPr>
              <w:pStyle w:val="TableText"/>
            </w:pPr>
            <w:r>
              <w:t>Requirement</w:t>
            </w:r>
          </w:p>
        </w:tc>
      </w:tr>
      <w:tr w:rsidR="00B8253F" w14:paraId="1017102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5723582" w14:textId="77777777" w:rsidR="00B8253F" w:rsidRDefault="000B5CD4">
            <w:pPr>
              <w:pStyle w:val="TableText"/>
            </w:pPr>
            <w:r>
              <w:rPr>
                <w:rStyle w:val="VARIABLE"/>
              </w:rPr>
              <w:t>AggregateId</w:t>
            </w:r>
          </w:p>
        </w:tc>
        <w:tc>
          <w:tcPr>
            <w:tcW w:w="2975" w:type="dxa"/>
            <w:tcBorders>
              <w:top w:val="single" w:sz="4" w:space="0" w:color="auto"/>
              <w:left w:val="single" w:sz="4" w:space="0" w:color="auto"/>
              <w:bottom w:val="single" w:sz="4" w:space="0" w:color="auto"/>
              <w:right w:val="single" w:sz="4" w:space="0" w:color="auto"/>
            </w:tcBorders>
          </w:tcPr>
          <w:p w14:paraId="797B96D0" w14:textId="77777777" w:rsidR="00B8253F" w:rsidRDefault="000B5CD4">
            <w:pPr>
              <w:pStyle w:val="TableText"/>
            </w:pPr>
            <w:r>
              <w:t xml:space="preserve">Part 6 Arrow mapping for </w:t>
            </w:r>
            <w:r>
              <w:rPr>
                <w:rStyle w:val="VARIABLE"/>
              </w:rPr>
              <w:t>NodeId</w:t>
            </w:r>
          </w:p>
        </w:tc>
        <w:tc>
          <w:tcPr>
            <w:tcW w:w="2976" w:type="dxa"/>
            <w:tcBorders>
              <w:top w:val="single" w:sz="4" w:space="0" w:color="auto"/>
              <w:left w:val="single" w:sz="4" w:space="0" w:color="auto"/>
              <w:bottom w:val="single" w:sz="4" w:space="0" w:color="auto"/>
              <w:right w:val="single" w:sz="4" w:space="0" w:color="auto"/>
            </w:tcBorders>
          </w:tcPr>
          <w:p w14:paraId="15559A8F" w14:textId="77777777" w:rsidR="00B8253F" w:rsidRDefault="000B5CD4">
            <w:pPr>
              <w:pStyle w:val="TableText"/>
            </w:pPr>
            <w:r>
              <w:t>Non-null AggregateFunction NodeId.</w:t>
            </w:r>
          </w:p>
        </w:tc>
      </w:tr>
      <w:tr w:rsidR="00B8253F" w14:paraId="4477017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FD293F5" w14:textId="77777777" w:rsidR="00B8253F" w:rsidRDefault="000B5CD4">
            <w:pPr>
              <w:pStyle w:val="TableText"/>
            </w:pPr>
            <w:r>
              <w:rPr>
                <w:rStyle w:val="VARIABLE"/>
              </w:rPr>
              <w:t>ProcessingInterval</w:t>
            </w:r>
          </w:p>
        </w:tc>
        <w:tc>
          <w:tcPr>
            <w:tcW w:w="2975" w:type="dxa"/>
            <w:tcBorders>
              <w:top w:val="single" w:sz="4" w:space="0" w:color="auto"/>
              <w:left w:val="single" w:sz="4" w:space="0" w:color="auto"/>
              <w:bottom w:val="single" w:sz="4" w:space="0" w:color="auto"/>
              <w:right w:val="single" w:sz="4" w:space="0" w:color="auto"/>
            </w:tcBorders>
          </w:tcPr>
          <w:p w14:paraId="2C831345" w14:textId="77777777" w:rsidR="00B8253F" w:rsidRDefault="000B5CD4">
            <w:pPr>
              <w:pStyle w:val="TableText"/>
            </w:pPr>
            <w:r>
              <w:rPr>
                <w:rStyle w:val="VARIABLE"/>
              </w:rPr>
              <w:t>int64</w:t>
            </w:r>
          </w:p>
        </w:tc>
        <w:tc>
          <w:tcPr>
            <w:tcW w:w="2976" w:type="dxa"/>
            <w:tcBorders>
              <w:top w:val="single" w:sz="4" w:space="0" w:color="auto"/>
              <w:left w:val="single" w:sz="4" w:space="0" w:color="auto"/>
              <w:bottom w:val="single" w:sz="4" w:space="0" w:color="auto"/>
              <w:right w:val="single" w:sz="4" w:space="0" w:color="auto"/>
            </w:tcBorders>
          </w:tcPr>
          <w:p w14:paraId="3B86FBCF" w14:textId="77777777" w:rsidR="00B8253F" w:rsidRDefault="000B5CD4">
            <w:pPr>
              <w:pStyle w:val="TableText"/>
            </w:pPr>
            <w:r>
              <w:t>Interval duration in 100 ns ticks.</w:t>
            </w:r>
          </w:p>
        </w:tc>
      </w:tr>
      <w:tr w:rsidR="00B8253F" w14:paraId="48DF74D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47F7D09" w14:textId="77777777" w:rsidR="00B8253F" w:rsidRDefault="000B5CD4">
            <w:pPr>
              <w:pStyle w:val="TableText"/>
            </w:pPr>
            <w:r>
              <w:rPr>
                <w:rStyle w:val="VARIABLE"/>
              </w:rPr>
              <w:t>IntervalStart</w:t>
            </w:r>
          </w:p>
        </w:tc>
        <w:tc>
          <w:tcPr>
            <w:tcW w:w="2975" w:type="dxa"/>
            <w:tcBorders>
              <w:top w:val="single" w:sz="4" w:space="0" w:color="auto"/>
              <w:left w:val="single" w:sz="4" w:space="0" w:color="auto"/>
              <w:bottom w:val="single" w:sz="4" w:space="0" w:color="auto"/>
              <w:right w:val="single" w:sz="4" w:space="0" w:color="auto"/>
            </w:tcBorders>
          </w:tcPr>
          <w:p w14:paraId="49EC7718" w14:textId="77777777" w:rsidR="00B8253F" w:rsidRDefault="000B5CD4">
            <w:pPr>
              <w:pStyle w:val="TableText"/>
            </w:pPr>
            <w:r>
              <w:rPr>
                <w:rStyle w:val="VARIABLE"/>
              </w:rPr>
              <w:t>int64</w:t>
            </w:r>
          </w:p>
        </w:tc>
        <w:tc>
          <w:tcPr>
            <w:tcW w:w="2976" w:type="dxa"/>
            <w:tcBorders>
              <w:top w:val="single" w:sz="4" w:space="0" w:color="auto"/>
              <w:left w:val="single" w:sz="4" w:space="0" w:color="auto"/>
              <w:bottom w:val="single" w:sz="4" w:space="0" w:color="auto"/>
              <w:right w:val="single" w:sz="4" w:space="0" w:color="auto"/>
            </w:tcBorders>
          </w:tcPr>
          <w:p w14:paraId="0FA1AFBC" w14:textId="77777777" w:rsidR="00B8253F" w:rsidRDefault="000B5CD4">
            <w:pPr>
              <w:pStyle w:val="TableText"/>
            </w:pPr>
            <w:r>
              <w:t>Inclusive interval start in OPC UA DateTime ticks.</w:t>
            </w:r>
          </w:p>
        </w:tc>
      </w:tr>
      <w:tr w:rsidR="00B8253F" w14:paraId="0B463AA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F9363FB" w14:textId="77777777" w:rsidR="00B8253F" w:rsidRDefault="000B5CD4">
            <w:pPr>
              <w:pStyle w:val="TableText"/>
            </w:pPr>
            <w:r>
              <w:rPr>
                <w:rStyle w:val="VARIABLE"/>
              </w:rPr>
              <w:t>IntervalEnd</w:t>
            </w:r>
          </w:p>
        </w:tc>
        <w:tc>
          <w:tcPr>
            <w:tcW w:w="2975" w:type="dxa"/>
            <w:tcBorders>
              <w:top w:val="single" w:sz="4" w:space="0" w:color="auto"/>
              <w:left w:val="single" w:sz="4" w:space="0" w:color="auto"/>
              <w:bottom w:val="single" w:sz="4" w:space="0" w:color="auto"/>
              <w:right w:val="single" w:sz="4" w:space="0" w:color="auto"/>
            </w:tcBorders>
          </w:tcPr>
          <w:p w14:paraId="146F6D47" w14:textId="77777777" w:rsidR="00B8253F" w:rsidRDefault="000B5CD4">
            <w:pPr>
              <w:pStyle w:val="TableText"/>
            </w:pPr>
            <w:r>
              <w:rPr>
                <w:rStyle w:val="VARIABLE"/>
              </w:rPr>
              <w:t>int64</w:t>
            </w:r>
          </w:p>
        </w:tc>
        <w:tc>
          <w:tcPr>
            <w:tcW w:w="2976" w:type="dxa"/>
            <w:tcBorders>
              <w:top w:val="single" w:sz="4" w:space="0" w:color="auto"/>
              <w:left w:val="single" w:sz="4" w:space="0" w:color="auto"/>
              <w:bottom w:val="single" w:sz="4" w:space="0" w:color="auto"/>
              <w:right w:val="single" w:sz="4" w:space="0" w:color="auto"/>
            </w:tcBorders>
          </w:tcPr>
          <w:p w14:paraId="11BFEF26" w14:textId="77777777" w:rsidR="00B8253F" w:rsidRDefault="000B5CD4">
            <w:pPr>
              <w:pStyle w:val="TableText"/>
            </w:pPr>
            <w:r>
              <w:t>Exclusive interval end in OPC UA DateTime ticks.</w:t>
            </w:r>
          </w:p>
        </w:tc>
      </w:tr>
    </w:tbl>
    <w:p w14:paraId="2045EFB1" w14:textId="77777777" w:rsidR="00B8253F" w:rsidRDefault="00B8253F">
      <w:pPr>
        <w:pStyle w:val="spacer"/>
      </w:pPr>
    </w:p>
    <w:p w14:paraId="360921E8" w14:textId="77777777" w:rsidR="00B8253F" w:rsidRDefault="000B5CD4">
      <w:pPr>
        <w:pStyle w:val="PARAGRAPH"/>
      </w:pPr>
      <w:r>
        <w:t xml:space="preserve">The aggregate result value is encoded in </w:t>
      </w:r>
      <w:r>
        <w:rPr>
          <w:rStyle w:val="VARIABLE"/>
        </w:rPr>
        <w:t>Value</w:t>
      </w:r>
      <w:r>
        <w:t xml:space="preserve"> using the aggregate result DataType. Aggregate status and quality are encoded in </w:t>
      </w:r>
      <w:r>
        <w:rPr>
          <w:rStyle w:val="VARIABLE"/>
        </w:rPr>
        <w:t>StatusCode</w:t>
      </w:r>
      <w:r>
        <w:t>; additional aggregate diagnostics such as percent good or percent bad may be added as extension columns.</w:t>
      </w:r>
    </w:p>
    <w:p w14:paraId="17669B7F" w14:textId="77777777" w:rsidR="00B8253F" w:rsidRDefault="000B5CD4">
      <w:pPr>
        <w:pStyle w:val="Heading3"/>
      </w:pPr>
      <w:bookmarkStart w:id="321" w:name="_Clause_c6_6_7"/>
      <w:bookmarkStart w:id="322" w:name="_Toc236307285"/>
      <w:r>
        <w:t>Content types and transport</w:t>
      </w:r>
      <w:bookmarkEnd w:id="321"/>
      <w:bookmarkEnd w:id="322"/>
    </w:p>
    <w:p w14:paraId="56682549" w14:textId="77777777" w:rsidR="00B8253F" w:rsidRDefault="000B5CD4">
      <w:pPr>
        <w:pStyle w:val="PARAGRAPH"/>
      </w:pPr>
      <w:r>
        <w:t>The Arrow IPC stream content type is:</w:t>
      </w:r>
    </w:p>
    <w:p w14:paraId="746B4CAA" w14:textId="77777777" w:rsidR="00B8253F" w:rsidRDefault="000B5CD4">
      <w:pPr>
        <w:pStyle w:val="CODE"/>
      </w:pPr>
      <w:r>
        <w:t>application/vnd.apache.arrow.stream</w:t>
      </w:r>
    </w:p>
    <w:p w14:paraId="53690C38" w14:textId="77777777" w:rsidR="00B8253F" w:rsidRDefault="000B5CD4">
      <w:pPr>
        <w:pStyle w:val="PARAGRAPH"/>
      </w:pPr>
      <w:r>
        <w:t>The Arrow IPC file content type for bounded exports is:</w:t>
      </w:r>
    </w:p>
    <w:p w14:paraId="0006A0EE" w14:textId="77777777" w:rsidR="00B8253F" w:rsidRDefault="000B5CD4">
      <w:pPr>
        <w:pStyle w:val="CODE"/>
      </w:pPr>
      <w:r>
        <w:t>application/vnd.apache.arrow.file</w:t>
      </w:r>
    </w:p>
    <w:p w14:paraId="1958831C" w14:textId="77777777" w:rsidR="00B8253F" w:rsidRDefault="000B5CD4">
      <w:pPr>
        <w:pStyle w:val="PARAGRAPH"/>
      </w:pPr>
      <w:r>
        <w:t xml:space="preserve">For remote ADBC clients, Arrow Flight SQL is the natural transport for </w:t>
      </w:r>
      <w:r>
        <w:rPr>
          <w:rStyle w:val="VARIABLE"/>
        </w:rPr>
        <w:t>ExecuteQuery</w:t>
      </w:r>
      <w:r>
        <w:t xml:space="preserve"> and </w:t>
      </w:r>
      <w:r>
        <w:rPr>
          <w:rStyle w:val="VARIABLE"/>
        </w:rPr>
        <w:t>ArrowArrayStream</w:t>
      </w:r>
      <w:r>
        <w:t>. Other transports may carry the same Arrow IPC stream when they preserve the schema and RecordBatch boundaries.</w:t>
      </w:r>
    </w:p>
    <w:p w14:paraId="73AA88EF" w14:textId="77777777" w:rsidR="00B8253F" w:rsidRDefault="000B5CD4">
      <w:pPr>
        <w:pStyle w:val="Heading3"/>
      </w:pPr>
      <w:bookmarkStart w:id="323" w:name="_Clause_c6_6_8"/>
      <w:bookmarkStart w:id="324" w:name="_Toc236307286"/>
      <w:r>
        <w:t>Relationship to Part 14 PubSub</w:t>
      </w:r>
      <w:bookmarkEnd w:id="323"/>
      <w:bookmarkEnd w:id="324"/>
    </w:p>
    <w:p w14:paraId="7054366C" w14:textId="77777777" w:rsidR="00B8253F" w:rsidRDefault="000B5CD4">
      <w:pPr>
        <w:pStyle w:val="PARAGRAPH"/>
      </w:pPr>
      <w:r>
        <w:t xml:space="preserve">This historian/ADBC mapping complements OPC UA Part 14 Arrow batch publish/subscribe. Part 14 batch PubSub uses the same Part 6 Arrow value mapping for DataSet fields; historian access uses it for </w:t>
      </w:r>
      <w:r>
        <w:rPr>
          <w:rStyle w:val="VARIABLE"/>
        </w:rPr>
        <w:t>HistoryRead</w:t>
      </w:r>
      <w:r>
        <w:t xml:space="preserve"> result values. PubSub is optimized for publishing batches of live or buffered DataSetMessages, while this mapping is optimized for query-style historical access.</w:t>
      </w:r>
    </w:p>
    <w:p w14:paraId="69B8AFC3" w14:textId="77777777" w:rsidR="00B8253F" w:rsidRDefault="000B5CD4">
      <w:pPr>
        <w:pStyle w:val="Heading3"/>
      </w:pPr>
      <w:bookmarkStart w:id="325" w:name="_Clause_c6_6_9"/>
      <w:bookmarkStart w:id="326" w:name="_Toc236307287"/>
      <w:r>
        <w:lastRenderedPageBreak/>
        <w:t>Exclusions</w:t>
      </w:r>
      <w:bookmarkEnd w:id="325"/>
      <w:bookmarkEnd w:id="326"/>
    </w:p>
    <w:p w14:paraId="6D3BC6A5" w14:textId="77777777" w:rsidR="00B8253F" w:rsidRDefault="000B5CD4">
      <w:pPr>
        <w:pStyle w:val="PARAGRAPH"/>
      </w:pPr>
      <w:r>
        <w:t>This Arrow mapping does not map OPC UA Actions, invoke requests, or invoke responses. Actions shall use the OPC UA Avro mapping for action invocation and response payloads.</w:t>
      </w:r>
    </w:p>
    <w:p w14:paraId="3BC1B8B8" w14:textId="12BB010D" w:rsidR="005E69BD" w:rsidRPr="00EC120D" w:rsidRDefault="006235B1" w:rsidP="002E7A22">
      <w:pPr>
        <w:pStyle w:val="Heading1"/>
        <w:pageBreakBefore/>
      </w:pPr>
      <w:bookmarkStart w:id="327" w:name="_Ref37835213"/>
      <w:bookmarkStart w:id="328" w:name="_Toc184117007"/>
      <w:bookmarkStart w:id="329" w:name="_Ref85018491"/>
      <w:bookmarkStart w:id="330" w:name="_Clause_c7"/>
      <w:bookmarkStart w:id="331" w:name="_Toc236307288"/>
      <w:r w:rsidRPr="00EC120D">
        <w:lastRenderedPageBreak/>
        <w:t>Profiles and conformance units</w:t>
      </w:r>
      <w:bookmarkEnd w:id="327"/>
      <w:bookmarkEnd w:id="328"/>
      <w:bookmarkEnd w:id="329"/>
      <w:bookmarkEnd w:id="330"/>
      <w:bookmarkEnd w:id="331"/>
    </w:p>
    <w:p w14:paraId="29409CFB" w14:textId="77777777" w:rsidR="00B8253F" w:rsidRDefault="000B5CD4">
      <w:pPr>
        <w:pStyle w:val="PARAGRAPH"/>
      </w:pPr>
      <w:r>
        <w:t>An Arrow PubSub publisher conforms when it emits RecordBatches whose columns use the Part 6 Arrow mapping, whose rows reconstruct the intended DataSetMessages, and whose key-frame and delta-frame rules preserve null-vs-absent semantics. A subscriber conforms when it reconstructs DataSet field values with the same Part 6 reversibility guarantees and uses DataSetMetaData plus Arrow schema metadata to interpret the batch.</w:t>
      </w:r>
    </w:p>
    <w:p w14:paraId="2ED31889" w14:textId="77777777" w:rsidR="00B8253F" w:rsidRDefault="000B5CD4">
      <w:pPr>
        <w:pStyle w:val="Heading1"/>
      </w:pPr>
      <w:bookmarkStart w:id="332" w:name="_Clause_c8"/>
      <w:bookmarkStart w:id="333" w:name="_Toc236307289"/>
      <w:r>
        <w:t>Namespaces</w:t>
      </w:r>
      <w:bookmarkEnd w:id="332"/>
      <w:bookmarkEnd w:id="333"/>
    </w:p>
    <w:p w14:paraId="736100F4" w14:textId="77777777" w:rsidR="00B8253F" w:rsidRDefault="000B5CD4">
      <w:pPr>
        <w:pStyle w:val="Heading2"/>
      </w:pPr>
      <w:bookmarkStart w:id="334" w:name="_Clause_c8_1"/>
      <w:bookmarkStart w:id="335" w:name="_Ref127248897"/>
      <w:bookmarkStart w:id="336" w:name="_Toc236307290"/>
      <w:r>
        <w:t>Namespace metadata</w:t>
      </w:r>
      <w:bookmarkEnd w:id="334"/>
      <w:bookmarkEnd w:id="335"/>
      <w:bookmarkEnd w:id="336"/>
    </w:p>
    <w:p w14:paraId="6B6E91E4" w14:textId="77777777" w:rsidR="00B8253F" w:rsidRDefault="000B5CD4">
      <w:pPr>
        <w:pStyle w:val="PARAGRAPH"/>
      </w:pPr>
      <w:r>
        <w:t>The namespace metadata provide standardized information about the elements of this namespace, which an aggregating Server relies on. All Nodes defined by this document are static: they are identical in every Server, including the Value Attribute.</w:t>
      </w:r>
    </w:p>
    <w:p w14:paraId="0BDFBE69" w14:textId="77777777" w:rsidR="00B8253F" w:rsidRDefault="000B5CD4">
      <w:pPr>
        <w:pStyle w:val="PARAGRAPH"/>
      </w:pPr>
      <w:r>
        <w:t>The information is provided as an Object of type NamespaceMetadataType, a component of the Namespaces Object of the Server Object. The NamespaceMetadataType ObjectType and its Properties are defined in OPC 10000-5. The same version information is carried by the ModelTableEntry of the UANodeSet XML file.</w:t>
      </w:r>
    </w:p>
    <w:p w14:paraId="219868E2" w14:textId="3C11FF40" w:rsidR="00B8253F" w:rsidRDefault="000B5CD4">
      <w:pPr>
        <w:pStyle w:val="TABLE-title"/>
      </w:pPr>
      <w:bookmarkStart w:id="337" w:name="_Tab_namespace_metadata_tab1"/>
      <w:bookmarkStart w:id="338" w:name="_Ref16863029"/>
      <w:bookmarkStart w:id="339" w:name="_Toc236307358"/>
      <w:r>
        <w:t xml:space="preserve">Table </w:t>
      </w:r>
      <w:r>
        <w:fldChar w:fldCharType="begin"/>
      </w:r>
      <w:r>
        <w:instrText xml:space="preserve"> SEQ Table \* ARABIC </w:instrText>
      </w:r>
      <w:r>
        <w:fldChar w:fldCharType="separate"/>
      </w:r>
      <w:r w:rsidR="00845676">
        <w:rPr>
          <w:noProof/>
        </w:rPr>
        <w:t>25</w:t>
      </w:r>
      <w:r>
        <w:fldChar w:fldCharType="end"/>
      </w:r>
      <w:r>
        <w:t xml:space="preserve"> – NamespaceMetadata Object for this document</w:t>
      </w:r>
      <w:bookmarkEnd w:id="337"/>
      <w:bookmarkEnd w:id="338"/>
      <w:bookmarkEnd w:id="33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800"/>
        <w:gridCol w:w="2000"/>
        <w:gridCol w:w="4126"/>
      </w:tblGrid>
      <w:tr w:rsidR="00B8253F" w14:paraId="69B329A5" w14:textId="77777777">
        <w:trPr>
          <w:tblHeader/>
          <w:jc w:val="center"/>
        </w:trPr>
        <w:tc>
          <w:tcPr>
            <w:tcW w:w="2800" w:type="dxa"/>
            <w:tcBorders>
              <w:top w:val="single" w:sz="4" w:space="0" w:color="auto"/>
              <w:left w:val="single" w:sz="4" w:space="0" w:color="auto"/>
              <w:bottom w:val="double" w:sz="4" w:space="0" w:color="auto"/>
              <w:right w:val="single" w:sz="4" w:space="0" w:color="auto"/>
            </w:tcBorders>
          </w:tcPr>
          <w:p w14:paraId="6EFC7C6B" w14:textId="77777777" w:rsidR="00B8253F" w:rsidRDefault="000B5CD4">
            <w:pPr>
              <w:pStyle w:val="TableText"/>
            </w:pPr>
            <w:r>
              <w:t>Property</w:t>
            </w:r>
          </w:p>
        </w:tc>
        <w:tc>
          <w:tcPr>
            <w:tcW w:w="2000" w:type="dxa"/>
            <w:tcBorders>
              <w:top w:val="single" w:sz="4" w:space="0" w:color="auto"/>
              <w:left w:val="single" w:sz="4" w:space="0" w:color="auto"/>
              <w:bottom w:val="double" w:sz="4" w:space="0" w:color="auto"/>
              <w:right w:val="single" w:sz="4" w:space="0" w:color="auto"/>
            </w:tcBorders>
          </w:tcPr>
          <w:p w14:paraId="673DF84D" w14:textId="77777777" w:rsidR="00B8253F" w:rsidRDefault="000B5CD4">
            <w:pPr>
              <w:pStyle w:val="TableText"/>
            </w:pPr>
            <w:r>
              <w:t>DataType</w:t>
            </w:r>
          </w:p>
        </w:tc>
        <w:tc>
          <w:tcPr>
            <w:tcW w:w="4126" w:type="dxa"/>
            <w:tcBorders>
              <w:top w:val="single" w:sz="4" w:space="0" w:color="auto"/>
              <w:left w:val="single" w:sz="4" w:space="0" w:color="auto"/>
              <w:bottom w:val="double" w:sz="4" w:space="0" w:color="auto"/>
              <w:right w:val="single" w:sz="4" w:space="0" w:color="auto"/>
            </w:tcBorders>
          </w:tcPr>
          <w:p w14:paraId="4F6B7D4F" w14:textId="77777777" w:rsidR="00B8253F" w:rsidRDefault="000B5CD4">
            <w:pPr>
              <w:pStyle w:val="TableText"/>
            </w:pPr>
            <w:r>
              <w:t>Value</w:t>
            </w:r>
          </w:p>
        </w:tc>
      </w:tr>
      <w:tr w:rsidR="00B8253F" w14:paraId="72278EB1"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19519901" w14:textId="77777777" w:rsidR="00B8253F" w:rsidRDefault="000B5CD4">
            <w:pPr>
              <w:pStyle w:val="TableText"/>
            </w:pPr>
            <w:r>
              <w:t>NamespaceUri</w:t>
            </w:r>
          </w:p>
        </w:tc>
        <w:tc>
          <w:tcPr>
            <w:tcW w:w="2000" w:type="dxa"/>
            <w:tcBorders>
              <w:top w:val="single" w:sz="4" w:space="0" w:color="auto"/>
              <w:left w:val="single" w:sz="4" w:space="0" w:color="auto"/>
              <w:bottom w:val="single" w:sz="4" w:space="0" w:color="auto"/>
              <w:right w:val="single" w:sz="4" w:space="0" w:color="auto"/>
            </w:tcBorders>
          </w:tcPr>
          <w:p w14:paraId="6A676AB7" w14:textId="77777777" w:rsidR="00B8253F" w:rsidRDefault="000B5CD4">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1C75E6E5" w14:textId="77777777" w:rsidR="00B8253F" w:rsidRDefault="000B5CD4">
            <w:pPr>
              <w:pStyle w:val="TableText"/>
            </w:pPr>
            <w:r>
              <w:t>http://opcfoundation.org/UA/</w:t>
            </w:r>
          </w:p>
        </w:tc>
      </w:tr>
      <w:tr w:rsidR="00B8253F" w14:paraId="00828C83"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29A22A5" w14:textId="77777777" w:rsidR="00B8253F" w:rsidRDefault="000B5CD4">
            <w:pPr>
              <w:pStyle w:val="TableText"/>
            </w:pPr>
            <w:r>
              <w:t>NamespaceVersion</w:t>
            </w:r>
          </w:p>
        </w:tc>
        <w:tc>
          <w:tcPr>
            <w:tcW w:w="2000" w:type="dxa"/>
            <w:tcBorders>
              <w:top w:val="single" w:sz="4" w:space="0" w:color="auto"/>
              <w:left w:val="single" w:sz="4" w:space="0" w:color="auto"/>
              <w:bottom w:val="single" w:sz="4" w:space="0" w:color="auto"/>
              <w:right w:val="single" w:sz="4" w:space="0" w:color="auto"/>
            </w:tcBorders>
          </w:tcPr>
          <w:p w14:paraId="1E300802" w14:textId="77777777" w:rsidR="00B8253F" w:rsidRDefault="000B5CD4">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33AFF624" w14:textId="77777777" w:rsidR="00B8253F" w:rsidRDefault="000B5CD4">
            <w:pPr>
              <w:pStyle w:val="TableText"/>
            </w:pPr>
            <w:r>
              <w:t>0.1.0</w:t>
            </w:r>
          </w:p>
        </w:tc>
      </w:tr>
      <w:tr w:rsidR="00B8253F" w14:paraId="0919F602"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2B55315E" w14:textId="77777777" w:rsidR="00B8253F" w:rsidRDefault="000B5CD4">
            <w:pPr>
              <w:pStyle w:val="TableText"/>
            </w:pPr>
            <w:r>
              <w:t>NamespacePublicationDate</w:t>
            </w:r>
          </w:p>
        </w:tc>
        <w:tc>
          <w:tcPr>
            <w:tcW w:w="2000" w:type="dxa"/>
            <w:tcBorders>
              <w:top w:val="single" w:sz="4" w:space="0" w:color="auto"/>
              <w:left w:val="single" w:sz="4" w:space="0" w:color="auto"/>
              <w:bottom w:val="single" w:sz="4" w:space="0" w:color="auto"/>
              <w:right w:val="single" w:sz="4" w:space="0" w:color="auto"/>
            </w:tcBorders>
          </w:tcPr>
          <w:p w14:paraId="7E53AA54" w14:textId="77777777" w:rsidR="00B8253F" w:rsidRDefault="000B5CD4">
            <w:pPr>
              <w:pStyle w:val="TableText"/>
            </w:pPr>
            <w:r>
              <w:t>DateTime</w:t>
            </w:r>
          </w:p>
        </w:tc>
        <w:tc>
          <w:tcPr>
            <w:tcW w:w="4126" w:type="dxa"/>
            <w:tcBorders>
              <w:top w:val="single" w:sz="4" w:space="0" w:color="auto"/>
              <w:left w:val="single" w:sz="4" w:space="0" w:color="auto"/>
              <w:bottom w:val="single" w:sz="4" w:space="0" w:color="auto"/>
              <w:right w:val="single" w:sz="4" w:space="0" w:color="auto"/>
            </w:tcBorders>
          </w:tcPr>
          <w:p w14:paraId="6ABA5349" w14:textId="77777777" w:rsidR="00B8253F" w:rsidRDefault="000B5CD4">
            <w:pPr>
              <w:pStyle w:val="TableText"/>
            </w:pPr>
            <w:r>
              <w:t>2026-07-30</w:t>
            </w:r>
          </w:p>
        </w:tc>
      </w:tr>
      <w:tr w:rsidR="00B8253F" w14:paraId="131287B0"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43FF6013" w14:textId="77777777" w:rsidR="00B8253F" w:rsidRDefault="000B5CD4">
            <w:pPr>
              <w:pStyle w:val="TableText"/>
            </w:pPr>
            <w:r>
              <w:t>IsNamespaceSubset</w:t>
            </w:r>
          </w:p>
        </w:tc>
        <w:tc>
          <w:tcPr>
            <w:tcW w:w="2000" w:type="dxa"/>
            <w:tcBorders>
              <w:top w:val="single" w:sz="4" w:space="0" w:color="auto"/>
              <w:left w:val="single" w:sz="4" w:space="0" w:color="auto"/>
              <w:bottom w:val="single" w:sz="4" w:space="0" w:color="auto"/>
              <w:right w:val="single" w:sz="4" w:space="0" w:color="auto"/>
            </w:tcBorders>
          </w:tcPr>
          <w:p w14:paraId="37159F55" w14:textId="77777777" w:rsidR="00B8253F" w:rsidRDefault="000B5CD4">
            <w:pPr>
              <w:pStyle w:val="TableText"/>
            </w:pPr>
            <w:r>
              <w:t>Boolean</w:t>
            </w:r>
          </w:p>
        </w:tc>
        <w:tc>
          <w:tcPr>
            <w:tcW w:w="4126" w:type="dxa"/>
            <w:tcBorders>
              <w:top w:val="single" w:sz="4" w:space="0" w:color="auto"/>
              <w:left w:val="single" w:sz="4" w:space="0" w:color="auto"/>
              <w:bottom w:val="single" w:sz="4" w:space="0" w:color="auto"/>
              <w:right w:val="single" w:sz="4" w:space="0" w:color="auto"/>
            </w:tcBorders>
          </w:tcPr>
          <w:p w14:paraId="538E3EF8" w14:textId="77777777" w:rsidR="00B8253F" w:rsidRDefault="000B5CD4">
            <w:pPr>
              <w:pStyle w:val="TableText"/>
            </w:pPr>
            <w:r>
              <w:t>False</w:t>
            </w:r>
          </w:p>
        </w:tc>
      </w:tr>
      <w:tr w:rsidR="00B8253F" w14:paraId="7E7CD6BF"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48EC2B60" w14:textId="77777777" w:rsidR="00B8253F" w:rsidRDefault="000B5CD4">
            <w:pPr>
              <w:pStyle w:val="TableText"/>
            </w:pPr>
            <w:r>
              <w:t>StaticNodeIdTypes</w:t>
            </w:r>
          </w:p>
        </w:tc>
        <w:tc>
          <w:tcPr>
            <w:tcW w:w="2000" w:type="dxa"/>
            <w:tcBorders>
              <w:top w:val="single" w:sz="4" w:space="0" w:color="auto"/>
              <w:left w:val="single" w:sz="4" w:space="0" w:color="auto"/>
              <w:bottom w:val="single" w:sz="4" w:space="0" w:color="auto"/>
              <w:right w:val="single" w:sz="4" w:space="0" w:color="auto"/>
            </w:tcBorders>
          </w:tcPr>
          <w:p w14:paraId="2748E3CF" w14:textId="77777777" w:rsidR="00B8253F" w:rsidRDefault="000B5CD4">
            <w:pPr>
              <w:pStyle w:val="TableText"/>
            </w:pPr>
            <w:r>
              <w:t>IdType[]</w:t>
            </w:r>
          </w:p>
        </w:tc>
        <w:tc>
          <w:tcPr>
            <w:tcW w:w="4126" w:type="dxa"/>
            <w:tcBorders>
              <w:top w:val="single" w:sz="4" w:space="0" w:color="auto"/>
              <w:left w:val="single" w:sz="4" w:space="0" w:color="auto"/>
              <w:bottom w:val="single" w:sz="4" w:space="0" w:color="auto"/>
              <w:right w:val="single" w:sz="4" w:space="0" w:color="auto"/>
            </w:tcBorders>
          </w:tcPr>
          <w:p w14:paraId="32583F30" w14:textId="77777777" w:rsidR="00B8253F" w:rsidRDefault="000B5CD4">
            <w:pPr>
              <w:pStyle w:val="TableText"/>
            </w:pPr>
            <w:r>
              <w:t>0 (Numeric)</w:t>
            </w:r>
          </w:p>
        </w:tc>
      </w:tr>
      <w:tr w:rsidR="00B8253F" w14:paraId="1B493DCD"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16475413" w14:textId="77777777" w:rsidR="00B8253F" w:rsidRDefault="000B5CD4">
            <w:pPr>
              <w:pStyle w:val="TableText"/>
            </w:pPr>
            <w:r>
              <w:t>StaticNumericNodeIdRange</w:t>
            </w:r>
          </w:p>
        </w:tc>
        <w:tc>
          <w:tcPr>
            <w:tcW w:w="2000" w:type="dxa"/>
            <w:tcBorders>
              <w:top w:val="single" w:sz="4" w:space="0" w:color="auto"/>
              <w:left w:val="single" w:sz="4" w:space="0" w:color="auto"/>
              <w:bottom w:val="single" w:sz="4" w:space="0" w:color="auto"/>
              <w:right w:val="single" w:sz="4" w:space="0" w:color="auto"/>
            </w:tcBorders>
          </w:tcPr>
          <w:p w14:paraId="49712BF4" w14:textId="77777777" w:rsidR="00B8253F" w:rsidRDefault="000B5CD4">
            <w:pPr>
              <w:pStyle w:val="TableText"/>
            </w:pPr>
            <w:r>
              <w:t>NumericRange[]</w:t>
            </w:r>
          </w:p>
        </w:tc>
        <w:tc>
          <w:tcPr>
            <w:tcW w:w="4126" w:type="dxa"/>
            <w:tcBorders>
              <w:top w:val="single" w:sz="4" w:space="0" w:color="auto"/>
              <w:left w:val="single" w:sz="4" w:space="0" w:color="auto"/>
              <w:bottom w:val="single" w:sz="4" w:space="0" w:color="auto"/>
              <w:right w:val="single" w:sz="4" w:space="0" w:color="auto"/>
            </w:tcBorders>
          </w:tcPr>
          <w:p w14:paraId="15AFFB52" w14:textId="77777777" w:rsidR="00B8253F" w:rsidRDefault="000B5CD4">
            <w:pPr>
              <w:pStyle w:val="TableText"/>
            </w:pPr>
            <w:r>
              <w:t>--</w:t>
            </w:r>
          </w:p>
        </w:tc>
      </w:tr>
      <w:tr w:rsidR="00B8253F" w14:paraId="7165AAB5"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63D4A01C" w14:textId="77777777" w:rsidR="00B8253F" w:rsidRDefault="000B5CD4">
            <w:pPr>
              <w:pStyle w:val="TableText"/>
            </w:pPr>
            <w:r>
              <w:t>StaticStringNodeIdPattern</w:t>
            </w:r>
          </w:p>
        </w:tc>
        <w:tc>
          <w:tcPr>
            <w:tcW w:w="2000" w:type="dxa"/>
            <w:tcBorders>
              <w:top w:val="single" w:sz="4" w:space="0" w:color="auto"/>
              <w:left w:val="single" w:sz="4" w:space="0" w:color="auto"/>
              <w:bottom w:val="single" w:sz="4" w:space="0" w:color="auto"/>
              <w:right w:val="single" w:sz="4" w:space="0" w:color="auto"/>
            </w:tcBorders>
          </w:tcPr>
          <w:p w14:paraId="6F0F4CAD" w14:textId="77777777" w:rsidR="00B8253F" w:rsidRDefault="000B5CD4">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38FD8860" w14:textId="77777777" w:rsidR="00B8253F" w:rsidRDefault="000B5CD4">
            <w:pPr>
              <w:pStyle w:val="TableText"/>
            </w:pPr>
            <w:r>
              <w:t>--</w:t>
            </w:r>
          </w:p>
        </w:tc>
      </w:tr>
    </w:tbl>
    <w:p w14:paraId="6452C7CE" w14:textId="77777777" w:rsidR="00B8253F" w:rsidRDefault="00B8253F">
      <w:pPr>
        <w:pStyle w:val="spacer"/>
      </w:pPr>
    </w:p>
    <w:p w14:paraId="56C812F6" w14:textId="77777777" w:rsidR="00B8253F" w:rsidRDefault="000B5CD4">
      <w:pPr>
        <w:pStyle w:val="PARAGRAPH"/>
      </w:pPr>
      <w:r>
        <w:t>The IsNamespaceSubset Property is False because the UANodeSet XML file contains the complete namespace. A Server exposing only a subset sets it to True.</w:t>
      </w:r>
    </w:p>
    <w:p w14:paraId="548C3B23" w14:textId="77777777" w:rsidR="00B8253F" w:rsidRDefault="000B5CD4">
      <w:pPr>
        <w:pStyle w:val="Heading2"/>
      </w:pPr>
      <w:bookmarkStart w:id="340" w:name="_Clause_c8_2"/>
      <w:bookmarkStart w:id="341" w:name="_Ref55114991"/>
      <w:bookmarkStart w:id="342" w:name="_Toc236307291"/>
      <w:r>
        <w:t>Handling of OPC UA namespaces</w:t>
      </w:r>
      <w:bookmarkEnd w:id="340"/>
      <w:bookmarkEnd w:id="341"/>
      <w:bookmarkEnd w:id="342"/>
    </w:p>
    <w:p w14:paraId="22C58A67" w14:textId="77777777" w:rsidR="00B8253F" w:rsidRDefault="000B5CD4">
      <w:pPr>
        <w:pStyle w:val="PARAGRAPH"/>
      </w:pPr>
      <w:r>
        <w:t>Namespaces are used by OPC UA to create unique identifiers across different naming authorities. The NodeId and BrowseName Attributes are identifiers. A Node in the AddressSpace is unambiguously identified by its NodeId; a BrowseName is not unique and is used to build a browse path or to name a standard Property.</w:t>
      </w:r>
    </w:p>
    <w:p w14:paraId="0F5B5F59" w14:textId="3C93A6B0" w:rsidR="00B8253F" w:rsidRDefault="000B5CD4">
      <w:pPr>
        <w:pStyle w:val="TABLE-title"/>
      </w:pPr>
      <w:bookmarkStart w:id="343" w:name="_Tab_handling_of_opc_ua_namespaces_tab1"/>
      <w:bookmarkStart w:id="344" w:name="_Toc236307359"/>
      <w:r>
        <w:t xml:space="preserve">Table </w:t>
      </w:r>
      <w:r>
        <w:fldChar w:fldCharType="begin"/>
      </w:r>
      <w:r>
        <w:instrText xml:space="preserve"> SEQ Table \* ARABIC </w:instrText>
      </w:r>
      <w:r>
        <w:fldChar w:fldCharType="separate"/>
      </w:r>
      <w:r w:rsidR="00845676">
        <w:rPr>
          <w:noProof/>
        </w:rPr>
        <w:t>26</w:t>
      </w:r>
      <w:r>
        <w:fldChar w:fldCharType="end"/>
      </w:r>
      <w:r>
        <w:t xml:space="preserve"> – Namespaces used in an OpenUSD Server</w:t>
      </w:r>
      <w:bookmarkEnd w:id="343"/>
      <w:bookmarkEnd w:id="34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400"/>
        <w:gridCol w:w="5526"/>
      </w:tblGrid>
      <w:tr w:rsidR="00B8253F" w14:paraId="01C213A7" w14:textId="77777777">
        <w:trPr>
          <w:tblHeader/>
          <w:jc w:val="center"/>
        </w:trPr>
        <w:tc>
          <w:tcPr>
            <w:tcW w:w="3400" w:type="dxa"/>
            <w:tcBorders>
              <w:top w:val="single" w:sz="4" w:space="0" w:color="auto"/>
              <w:left w:val="single" w:sz="4" w:space="0" w:color="auto"/>
              <w:bottom w:val="double" w:sz="4" w:space="0" w:color="auto"/>
              <w:right w:val="single" w:sz="4" w:space="0" w:color="auto"/>
            </w:tcBorders>
          </w:tcPr>
          <w:p w14:paraId="3F658936" w14:textId="77777777" w:rsidR="00B8253F" w:rsidRDefault="000B5CD4">
            <w:pPr>
              <w:pStyle w:val="TableText"/>
            </w:pPr>
            <w:r>
              <w:t>NamespaceURI</w:t>
            </w:r>
          </w:p>
        </w:tc>
        <w:tc>
          <w:tcPr>
            <w:tcW w:w="5526" w:type="dxa"/>
            <w:tcBorders>
              <w:top w:val="single" w:sz="4" w:space="0" w:color="auto"/>
              <w:left w:val="single" w:sz="4" w:space="0" w:color="auto"/>
              <w:bottom w:val="double" w:sz="4" w:space="0" w:color="auto"/>
              <w:right w:val="single" w:sz="4" w:space="0" w:color="auto"/>
            </w:tcBorders>
          </w:tcPr>
          <w:p w14:paraId="354DB914" w14:textId="77777777" w:rsidR="00B8253F" w:rsidRDefault="000B5CD4">
            <w:pPr>
              <w:pStyle w:val="TableText"/>
            </w:pPr>
            <w:r>
              <w:t>Description</w:t>
            </w:r>
          </w:p>
        </w:tc>
      </w:tr>
      <w:tr w:rsidR="00B8253F" w14:paraId="524CE022"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0D78A9EA" w14:textId="77777777" w:rsidR="00B8253F" w:rsidRDefault="000B5CD4">
            <w:pPr>
              <w:pStyle w:val="TableText"/>
            </w:pPr>
            <w:r>
              <w:t>http://opcfoundation.org/UA/</w:t>
            </w:r>
          </w:p>
        </w:tc>
        <w:tc>
          <w:tcPr>
            <w:tcW w:w="5526" w:type="dxa"/>
            <w:tcBorders>
              <w:top w:val="single" w:sz="4" w:space="0" w:color="auto"/>
              <w:left w:val="single" w:sz="4" w:space="0" w:color="auto"/>
              <w:bottom w:val="single" w:sz="4" w:space="0" w:color="auto"/>
              <w:right w:val="single" w:sz="4" w:space="0" w:color="auto"/>
            </w:tcBorders>
          </w:tcPr>
          <w:p w14:paraId="691B2AFB" w14:textId="77777777" w:rsidR="00B8253F" w:rsidRDefault="000B5CD4">
            <w:pPr>
              <w:pStyle w:val="TableText"/>
            </w:pPr>
            <w:r>
              <w:t>Namespace for NodeIds and BrowseNames defined in the OPC UA specification (OPC 10000-3, OPC 10000-5).</w:t>
            </w:r>
          </w:p>
        </w:tc>
      </w:tr>
      <w:tr w:rsidR="00B8253F" w14:paraId="63C7128F"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6A3F6957" w14:textId="77777777" w:rsidR="00B8253F" w:rsidRDefault="000B5CD4">
            <w:pPr>
              <w:pStyle w:val="TableText"/>
            </w:pPr>
            <w:r>
              <w:t>Local Server URI</w:t>
            </w:r>
          </w:p>
        </w:tc>
        <w:tc>
          <w:tcPr>
            <w:tcW w:w="5526" w:type="dxa"/>
            <w:tcBorders>
              <w:top w:val="single" w:sz="4" w:space="0" w:color="auto"/>
              <w:left w:val="single" w:sz="4" w:space="0" w:color="auto"/>
              <w:bottom w:val="single" w:sz="4" w:space="0" w:color="auto"/>
              <w:right w:val="single" w:sz="4" w:space="0" w:color="auto"/>
            </w:tcBorders>
          </w:tcPr>
          <w:p w14:paraId="1DB92B83" w14:textId="77777777" w:rsidR="00B8253F" w:rsidRDefault="000B5CD4">
            <w:pPr>
              <w:pStyle w:val="TableText"/>
            </w:pPr>
            <w:r>
              <w:t>Namespace for Nodes defined in the local Server. This namespace shall have index 1.</w:t>
            </w:r>
          </w:p>
        </w:tc>
      </w:tr>
      <w:tr w:rsidR="00B8253F" w14:paraId="6C13CA75"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671FED36" w14:textId="77777777" w:rsidR="00B8253F" w:rsidRDefault="000B5CD4">
            <w:pPr>
              <w:pStyle w:val="TableText"/>
            </w:pPr>
            <w:r>
              <w:t>http://opcfoundation.org/UA/xRegistry/</w:t>
            </w:r>
          </w:p>
        </w:tc>
        <w:tc>
          <w:tcPr>
            <w:tcW w:w="5526" w:type="dxa"/>
            <w:tcBorders>
              <w:top w:val="single" w:sz="4" w:space="0" w:color="auto"/>
              <w:left w:val="single" w:sz="4" w:space="0" w:color="auto"/>
              <w:bottom w:val="single" w:sz="4" w:space="0" w:color="auto"/>
              <w:right w:val="single" w:sz="4" w:space="0" w:color="auto"/>
            </w:tcBorders>
          </w:tcPr>
          <w:p w14:paraId="4EDC14B9" w14:textId="77777777" w:rsidR="00B8253F" w:rsidRDefault="000B5CD4">
            <w:pPr>
              <w:pStyle w:val="TableText"/>
            </w:pPr>
            <w:r>
              <w:t>Namespace of the RequiredModel that carries the abstract registry base types this document extends.</w:t>
            </w:r>
          </w:p>
        </w:tc>
      </w:tr>
      <w:tr w:rsidR="00B8253F" w14:paraId="1766EC84"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4E4ACEC2" w14:textId="77777777" w:rsidR="00B8253F" w:rsidRDefault="000B5CD4">
            <w:pPr>
              <w:pStyle w:val="TableText"/>
            </w:pPr>
            <w:r>
              <w:t>http://opcfoundation.org/UA/</w:t>
            </w:r>
          </w:p>
        </w:tc>
        <w:tc>
          <w:tcPr>
            <w:tcW w:w="5526" w:type="dxa"/>
            <w:tcBorders>
              <w:top w:val="single" w:sz="4" w:space="0" w:color="auto"/>
              <w:left w:val="single" w:sz="4" w:space="0" w:color="auto"/>
              <w:bottom w:val="single" w:sz="4" w:space="0" w:color="auto"/>
              <w:right w:val="single" w:sz="4" w:space="0" w:color="auto"/>
            </w:tcBorders>
          </w:tcPr>
          <w:p w14:paraId="26EAC3D1" w14:textId="77777777" w:rsidR="00B8253F" w:rsidRDefault="000B5CD4">
            <w:pPr>
              <w:pStyle w:val="TableText"/>
            </w:pPr>
            <w:r>
              <w:t>Namespace for NodeIds and BrowseNames defined in this document.</w:t>
            </w:r>
          </w:p>
        </w:tc>
      </w:tr>
      <w:tr w:rsidR="00B8253F" w14:paraId="695C5D34"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628C3148" w14:textId="77777777" w:rsidR="00B8253F" w:rsidRDefault="000B5CD4">
            <w:pPr>
              <w:pStyle w:val="TableText"/>
            </w:pPr>
            <w:r>
              <w:t>Vendor specific types</w:t>
            </w:r>
          </w:p>
        </w:tc>
        <w:tc>
          <w:tcPr>
            <w:tcW w:w="5526" w:type="dxa"/>
            <w:tcBorders>
              <w:top w:val="single" w:sz="4" w:space="0" w:color="auto"/>
              <w:left w:val="single" w:sz="4" w:space="0" w:color="auto"/>
              <w:bottom w:val="single" w:sz="4" w:space="0" w:color="auto"/>
              <w:right w:val="single" w:sz="4" w:space="0" w:color="auto"/>
            </w:tcBorders>
          </w:tcPr>
          <w:p w14:paraId="374B933D" w14:textId="77777777" w:rsidR="00B8253F" w:rsidRDefault="000B5CD4">
            <w:pPr>
              <w:pStyle w:val="TableText"/>
            </w:pPr>
            <w:r>
              <w:t>A Server may provide vendor-specific types derived from the types defined in this document, in one or more additional namespaces.</w:t>
            </w:r>
          </w:p>
        </w:tc>
      </w:tr>
    </w:tbl>
    <w:p w14:paraId="17709020" w14:textId="77777777" w:rsidR="00B8253F" w:rsidRDefault="00B8253F">
      <w:pPr>
        <w:pStyle w:val="spacer"/>
      </w:pPr>
    </w:p>
    <w:p w14:paraId="5455D53E" w14:textId="77777777" w:rsidR="00B8253F" w:rsidRDefault="000B5CD4">
      <w:pPr>
        <w:pStyle w:val="PARAGRAPH"/>
      </w:pPr>
      <w:r>
        <w:t>The following table lists the namespaces and their indexes used for BrowseNames in this document. The default namespace of this document is not listed, because every BrowseName without a prefix uses it.</w:t>
      </w:r>
    </w:p>
    <w:p w14:paraId="7BE29F82" w14:textId="0EA32A32" w:rsidR="00B8253F" w:rsidRDefault="000B5CD4">
      <w:pPr>
        <w:pStyle w:val="TABLE-title"/>
      </w:pPr>
      <w:bookmarkStart w:id="345" w:name="_Tab_handling_of_opc_ua_namespaces_tab2"/>
      <w:bookmarkStart w:id="346" w:name="_Ref16577438"/>
      <w:bookmarkStart w:id="347" w:name="_Toc236307360"/>
      <w:r>
        <w:lastRenderedPageBreak/>
        <w:t xml:space="preserve">Table </w:t>
      </w:r>
      <w:r>
        <w:fldChar w:fldCharType="begin"/>
      </w:r>
      <w:r>
        <w:instrText xml:space="preserve"> SEQ Table \* ARABIC </w:instrText>
      </w:r>
      <w:r>
        <w:fldChar w:fldCharType="separate"/>
      </w:r>
      <w:r w:rsidR="00845676">
        <w:rPr>
          <w:noProof/>
        </w:rPr>
        <w:t>27</w:t>
      </w:r>
      <w:r>
        <w:fldChar w:fldCharType="end"/>
      </w:r>
      <w:r>
        <w:t xml:space="preserve"> – Namespaces used in this document</w:t>
      </w:r>
      <w:bookmarkEnd w:id="345"/>
      <w:bookmarkEnd w:id="346"/>
      <w:bookmarkEnd w:id="34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800"/>
        <w:gridCol w:w="1600"/>
        <w:gridCol w:w="3526"/>
      </w:tblGrid>
      <w:tr w:rsidR="00B8253F" w14:paraId="7197A071" w14:textId="77777777">
        <w:trPr>
          <w:tblHeader/>
          <w:jc w:val="center"/>
        </w:trPr>
        <w:tc>
          <w:tcPr>
            <w:tcW w:w="3800" w:type="dxa"/>
            <w:tcBorders>
              <w:top w:val="single" w:sz="4" w:space="0" w:color="auto"/>
              <w:left w:val="single" w:sz="4" w:space="0" w:color="auto"/>
              <w:bottom w:val="double" w:sz="4" w:space="0" w:color="auto"/>
              <w:right w:val="single" w:sz="4" w:space="0" w:color="auto"/>
            </w:tcBorders>
          </w:tcPr>
          <w:p w14:paraId="400E4553" w14:textId="77777777" w:rsidR="00B8253F" w:rsidRDefault="000B5CD4">
            <w:pPr>
              <w:pStyle w:val="TableText"/>
            </w:pPr>
            <w:r>
              <w:t>NamespaceURI</w:t>
            </w:r>
          </w:p>
        </w:tc>
        <w:tc>
          <w:tcPr>
            <w:tcW w:w="1600" w:type="dxa"/>
            <w:tcBorders>
              <w:top w:val="single" w:sz="4" w:space="0" w:color="auto"/>
              <w:left w:val="single" w:sz="4" w:space="0" w:color="auto"/>
              <w:bottom w:val="double" w:sz="4" w:space="0" w:color="auto"/>
              <w:right w:val="single" w:sz="4" w:space="0" w:color="auto"/>
            </w:tcBorders>
          </w:tcPr>
          <w:p w14:paraId="7E8647CE" w14:textId="77777777" w:rsidR="00B8253F" w:rsidRDefault="000B5CD4">
            <w:pPr>
              <w:pStyle w:val="TableText"/>
            </w:pPr>
            <w:r>
              <w:t>Namespace Index</w:t>
            </w:r>
          </w:p>
        </w:tc>
        <w:tc>
          <w:tcPr>
            <w:tcW w:w="3526" w:type="dxa"/>
            <w:tcBorders>
              <w:top w:val="single" w:sz="4" w:space="0" w:color="auto"/>
              <w:left w:val="single" w:sz="4" w:space="0" w:color="auto"/>
              <w:bottom w:val="double" w:sz="4" w:space="0" w:color="auto"/>
              <w:right w:val="single" w:sz="4" w:space="0" w:color="auto"/>
            </w:tcBorders>
          </w:tcPr>
          <w:p w14:paraId="007DB50F" w14:textId="77777777" w:rsidR="00B8253F" w:rsidRDefault="000B5CD4">
            <w:pPr>
              <w:pStyle w:val="TableText"/>
            </w:pPr>
            <w:r>
              <w:t>Example</w:t>
            </w:r>
          </w:p>
        </w:tc>
      </w:tr>
      <w:tr w:rsidR="00B8253F" w14:paraId="2DB38569"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60F2FE65" w14:textId="77777777" w:rsidR="00B8253F" w:rsidRDefault="000B5CD4">
            <w:pPr>
              <w:pStyle w:val="TableText"/>
            </w:pPr>
            <w:r>
              <w:t>http://opcfoundation.org/UA/</w:t>
            </w:r>
          </w:p>
        </w:tc>
        <w:tc>
          <w:tcPr>
            <w:tcW w:w="1600" w:type="dxa"/>
            <w:tcBorders>
              <w:top w:val="single" w:sz="4" w:space="0" w:color="auto"/>
              <w:left w:val="single" w:sz="4" w:space="0" w:color="auto"/>
              <w:bottom w:val="single" w:sz="4" w:space="0" w:color="auto"/>
              <w:right w:val="single" w:sz="4" w:space="0" w:color="auto"/>
            </w:tcBorders>
          </w:tcPr>
          <w:p w14:paraId="65164AEC" w14:textId="77777777" w:rsidR="00B8253F" w:rsidRDefault="000B5CD4">
            <w:pPr>
              <w:pStyle w:val="TableText"/>
            </w:pPr>
            <w:r>
              <w:t>0</w:t>
            </w:r>
          </w:p>
        </w:tc>
        <w:tc>
          <w:tcPr>
            <w:tcW w:w="3526" w:type="dxa"/>
            <w:tcBorders>
              <w:top w:val="single" w:sz="4" w:space="0" w:color="auto"/>
              <w:left w:val="single" w:sz="4" w:space="0" w:color="auto"/>
              <w:bottom w:val="single" w:sz="4" w:space="0" w:color="auto"/>
              <w:right w:val="single" w:sz="4" w:space="0" w:color="auto"/>
            </w:tcBorders>
          </w:tcPr>
          <w:p w14:paraId="23451E98" w14:textId="77777777" w:rsidR="00B8253F" w:rsidRDefault="000B5CD4">
            <w:pPr>
              <w:pStyle w:val="TableText"/>
            </w:pPr>
            <w:r>
              <w:t>0:EngineeringUnits</w:t>
            </w:r>
          </w:p>
        </w:tc>
      </w:tr>
      <w:tr w:rsidR="00B8253F" w14:paraId="6ACA18D3"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5B11DEF7" w14:textId="77777777" w:rsidR="00B8253F" w:rsidRDefault="000B5CD4">
            <w:pPr>
              <w:pStyle w:val="TableText"/>
            </w:pPr>
            <w:r>
              <w:t>http://opcfoundation.org/UA/xRegistry/</w:t>
            </w:r>
          </w:p>
        </w:tc>
        <w:tc>
          <w:tcPr>
            <w:tcW w:w="1600" w:type="dxa"/>
            <w:tcBorders>
              <w:top w:val="single" w:sz="4" w:space="0" w:color="auto"/>
              <w:left w:val="single" w:sz="4" w:space="0" w:color="auto"/>
              <w:bottom w:val="single" w:sz="4" w:space="0" w:color="auto"/>
              <w:right w:val="single" w:sz="4" w:space="0" w:color="auto"/>
            </w:tcBorders>
          </w:tcPr>
          <w:p w14:paraId="57A3910E" w14:textId="77777777" w:rsidR="00B8253F" w:rsidRDefault="000B5CD4">
            <w:pPr>
              <w:pStyle w:val="TableText"/>
            </w:pPr>
            <w:r>
              <w:t>1</w:t>
            </w:r>
          </w:p>
        </w:tc>
        <w:tc>
          <w:tcPr>
            <w:tcW w:w="3526" w:type="dxa"/>
            <w:tcBorders>
              <w:top w:val="single" w:sz="4" w:space="0" w:color="auto"/>
              <w:left w:val="single" w:sz="4" w:space="0" w:color="auto"/>
              <w:bottom w:val="single" w:sz="4" w:space="0" w:color="auto"/>
              <w:right w:val="single" w:sz="4" w:space="0" w:color="auto"/>
            </w:tcBorders>
          </w:tcPr>
          <w:p w14:paraId="3900B26F" w14:textId="77777777" w:rsidR="00B8253F" w:rsidRDefault="000B5CD4">
            <w:pPr>
              <w:pStyle w:val="TableText"/>
            </w:pPr>
            <w:r>
              <w:t>1:ResourceType</w:t>
            </w:r>
          </w:p>
        </w:tc>
      </w:tr>
    </w:tbl>
    <w:p w14:paraId="662741F3" w14:textId="77777777" w:rsidR="00B8253F" w:rsidRDefault="00B8253F">
      <w:pPr>
        <w:pStyle w:val="spacer"/>
      </w:pPr>
    </w:p>
    <w:p w14:paraId="0B19E551" w14:textId="77777777" w:rsidR="00B8253F" w:rsidRDefault="000B5CD4">
      <w:pPr>
        <w:pStyle w:val="ANNEXtitle"/>
      </w:pPr>
      <w:bookmarkStart w:id="348" w:name="_Annex_cA"/>
      <w:bookmarkStart w:id="349" w:name="_Ref37835123"/>
      <w:bookmarkStart w:id="350" w:name="_Toc236307292"/>
      <w:r>
        <w:lastRenderedPageBreak/>
        <w:t>(normative)</w:t>
      </w:r>
      <w:r>
        <w:br/>
      </w:r>
      <w:r>
        <w:br/>
        <w:t>Namespace and machine-readable artifacts</w:t>
      </w:r>
      <w:bookmarkEnd w:id="348"/>
      <w:bookmarkEnd w:id="349"/>
      <w:bookmarkEnd w:id="350"/>
    </w:p>
    <w:p w14:paraId="7B7F0653" w14:textId="77777777" w:rsidR="00B8253F" w:rsidRDefault="000B5CD4">
      <w:pPr>
        <w:pStyle w:val="ANNEX-heading1"/>
      </w:pPr>
      <w:bookmarkStart w:id="351" w:name="_Clause_cA_1"/>
      <w:bookmarkStart w:id="352" w:name="_Toc236307293"/>
      <w:r>
        <w:t>Namespace and capability identifier</w:t>
      </w:r>
      <w:bookmarkEnd w:id="351"/>
      <w:bookmarkEnd w:id="352"/>
    </w:p>
    <w:p w14:paraId="53229D4E" w14:textId="77777777" w:rsidR="00B8253F" w:rsidRDefault="000B5CD4">
      <w:pPr>
        <w:pStyle w:val="PARAGRAPH"/>
      </w:pPr>
      <w:r>
        <w:t>The DataEncoding defined by this document is identified by the following URI:</w:t>
      </w:r>
    </w:p>
    <w:p w14:paraId="71F99C9D" w14:textId="77777777" w:rsidR="00B8253F" w:rsidRDefault="000B5CD4">
      <w:pPr>
        <w:pStyle w:val="CODE"/>
      </w:pPr>
      <w:r>
        <w:t>http://opcfoundation.org/UA/</w:t>
      </w:r>
    </w:p>
    <w:p w14:paraId="0FFA26BA" w14:textId="77777777" w:rsidR="00B8253F" w:rsidRDefault="000B5CD4">
      <w:pPr>
        <w:pStyle w:val="PARAGRAPH"/>
      </w:pPr>
      <w:r>
        <w:t>The capability identifier of this document, used in the conformance units of Arrow Encoding, is ARROW.</w:t>
      </w:r>
    </w:p>
    <w:p w14:paraId="0AAC726F" w14:textId="77777777" w:rsidR="00B8253F" w:rsidRDefault="000B5CD4">
      <w:pPr>
        <w:pStyle w:val="PARAGRAPH"/>
      </w:pPr>
      <w:r>
        <w:t>This document publishes no UANodeSet XML file, because it defines no OPC UA information model. The machine-readable artifacts it does define are the JSON-LD context and the JSON Schema described below; they are normative and a conforming implementation is validated against them.</w:t>
      </w:r>
    </w:p>
    <w:p w14:paraId="14AEBD08" w14:textId="77777777" w:rsidR="00B8253F" w:rsidRDefault="000B5CD4">
      <w:pPr>
        <w:pStyle w:val="ANNEX-heading1"/>
      </w:pPr>
      <w:bookmarkStart w:id="353" w:name="_Clause_cA_2"/>
      <w:bookmarkStart w:id="354" w:name="_Toc236307294"/>
      <w:r>
        <w:t>Generated per-type reference</w:t>
      </w:r>
      <w:bookmarkEnd w:id="353"/>
      <w:bookmarkEnd w:id="354"/>
    </w:p>
    <w:p w14:paraId="0E9691EF" w14:textId="77777777" w:rsidR="00B8253F" w:rsidRDefault="000B5CD4">
      <w:pPr>
        <w:pStyle w:val="PARAGRAPH"/>
      </w:pPr>
      <w:r>
        <w:t>&lt;!-- BEGIN GENERATED: type-reference --&gt;</w:t>
      </w:r>
    </w:p>
    <w:p w14:paraId="41692FE0" w14:textId="77777777" w:rsidR="00B8253F" w:rsidRDefault="000B5CD4">
      <w:pPr>
        <w:pStyle w:val="PARAGRAPH"/>
      </w:pPr>
      <w:r>
        <w:t xml:space="preserve">This annex is generated by </w:t>
      </w:r>
      <w:r>
        <w:rPr>
          <w:rStyle w:val="VARIABLE"/>
        </w:rPr>
        <w:t>../extras/arrow-encoding/tools/gen_type_reference.py</w:t>
      </w:r>
      <w:r>
        <w:t>. Do not edit between the markers.</w:t>
      </w:r>
    </w:p>
    <w:p w14:paraId="7B5E8B19" w14:textId="77777777" w:rsidR="00B8253F" w:rsidRDefault="000B5CD4">
      <w:pPr>
        <w:pStyle w:val="ANNEX-heading2"/>
      </w:pPr>
      <w:bookmarkStart w:id="355" w:name="_Clause_cA_2_1"/>
      <w:bookmarkStart w:id="356" w:name="_Toc236307295"/>
      <w:r>
        <w:t>Built-in Boolean</w:t>
      </w:r>
      <w:bookmarkEnd w:id="355"/>
      <w:bookmarkEnd w:id="356"/>
    </w:p>
    <w:p w14:paraId="750B3F68"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eb9e462ff1431ec8</w:t>
      </w:r>
      <w:r>
        <w:t>.</w:t>
      </w:r>
    </w:p>
    <w:p w14:paraId="4B8C6667" w14:textId="6B15907B" w:rsidR="00B8253F" w:rsidRDefault="000B5CD4">
      <w:pPr>
        <w:pStyle w:val="TABLE-title"/>
      </w:pPr>
      <w:bookmarkStart w:id="357" w:name="_Tab_built_in_boolean_tab1"/>
      <w:bookmarkStart w:id="358" w:name="_Toc236307361"/>
      <w:r>
        <w:t xml:space="preserve">Table </w:t>
      </w:r>
      <w:r>
        <w:fldChar w:fldCharType="begin"/>
      </w:r>
      <w:r>
        <w:instrText xml:space="preserve"> SEQ Table \* ARABIC </w:instrText>
      </w:r>
      <w:r>
        <w:fldChar w:fldCharType="separate"/>
      </w:r>
      <w:r w:rsidR="00845676">
        <w:rPr>
          <w:noProof/>
        </w:rPr>
        <w:t>28</w:t>
      </w:r>
      <w:r>
        <w:fldChar w:fldCharType="end"/>
      </w:r>
      <w:r>
        <w:t xml:space="preserve"> – Built-in Boolean</w:t>
      </w:r>
      <w:bookmarkEnd w:id="357"/>
      <w:bookmarkEnd w:id="35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12190CE0"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64414D5D"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3841E1B8"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527D3020"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27AC2520" w14:textId="77777777" w:rsidR="00B8253F" w:rsidRDefault="000B5CD4">
            <w:pPr>
              <w:pStyle w:val="TableText"/>
            </w:pPr>
            <w:r>
              <w:t>Notes</w:t>
            </w:r>
          </w:p>
        </w:tc>
      </w:tr>
      <w:tr w:rsidR="00B8253F" w14:paraId="53D5B12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60FB574"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03B1194E"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3C2489F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0CDD79E" w14:textId="77777777" w:rsidR="00B8253F" w:rsidRDefault="000B5CD4">
            <w:pPr>
              <w:pStyle w:val="TableText"/>
            </w:pPr>
            <w:r>
              <w:t>Canonical Part 6 Arrow mapping.</w:t>
            </w:r>
          </w:p>
        </w:tc>
      </w:tr>
    </w:tbl>
    <w:p w14:paraId="47F9D619" w14:textId="77777777" w:rsidR="00B8253F" w:rsidRDefault="00B8253F">
      <w:pPr>
        <w:pStyle w:val="spacer"/>
      </w:pPr>
    </w:p>
    <w:p w14:paraId="56974802" w14:textId="77777777" w:rsidR="00B8253F" w:rsidRDefault="000B5CD4">
      <w:pPr>
        <w:pStyle w:val="PARAGRAPH"/>
      </w:pPr>
      <w:r>
        <w:t>Arrow schema:</w:t>
      </w:r>
    </w:p>
    <w:p w14:paraId="04B26725" w14:textId="77777777" w:rsidR="00B8253F" w:rsidRDefault="000B5CD4">
      <w:pPr>
        <w:pStyle w:val="CODE"/>
      </w:pPr>
      <w:r>
        <w:t>value: bool</w:t>
      </w:r>
    </w:p>
    <w:p w14:paraId="4B2BB7EE" w14:textId="77777777" w:rsidR="00B8253F" w:rsidRDefault="000B5CD4">
      <w:pPr>
        <w:pStyle w:val="CODE"/>
      </w:pPr>
      <w:r>
        <w:t>-- schema metadata --</w:t>
      </w:r>
    </w:p>
    <w:p w14:paraId="673BF5DB" w14:textId="77777777" w:rsidR="00B8253F" w:rsidRDefault="000B5CD4">
      <w:pPr>
        <w:pStyle w:val="CODE"/>
      </w:pPr>
      <w:r>
        <w:t>opcua-arrow: '1'</w:t>
      </w:r>
    </w:p>
    <w:p w14:paraId="0253CEF2" w14:textId="77777777" w:rsidR="00B8253F" w:rsidRDefault="000B5CD4">
      <w:pPr>
        <w:pStyle w:val="PARAGRAPH"/>
      </w:pPr>
      <w:r>
        <w:t>Example value:</w:t>
      </w:r>
    </w:p>
    <w:p w14:paraId="6436BB1B" w14:textId="77777777" w:rsidR="00B8253F" w:rsidRDefault="000B5CD4">
      <w:pPr>
        <w:pStyle w:val="CODE"/>
      </w:pPr>
      <w:r>
        <w:t>True</w:t>
      </w:r>
    </w:p>
    <w:p w14:paraId="22B4E68F" w14:textId="77777777" w:rsidR="00B8253F" w:rsidRDefault="000B5CD4">
      <w:pPr>
        <w:pStyle w:val="ANNEX-heading2"/>
      </w:pPr>
      <w:bookmarkStart w:id="359" w:name="_Clause_cA_2_2"/>
      <w:bookmarkStart w:id="360" w:name="_Toc236307296"/>
      <w:r>
        <w:t>Built-in SByte</w:t>
      </w:r>
      <w:bookmarkEnd w:id="359"/>
      <w:bookmarkEnd w:id="360"/>
    </w:p>
    <w:p w14:paraId="10FDCE13"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574fba8aebe6986c</w:t>
      </w:r>
      <w:r>
        <w:t>.</w:t>
      </w:r>
    </w:p>
    <w:p w14:paraId="73D7655F" w14:textId="02D92100" w:rsidR="00B8253F" w:rsidRDefault="000B5CD4">
      <w:pPr>
        <w:pStyle w:val="TABLE-title"/>
      </w:pPr>
      <w:bookmarkStart w:id="361" w:name="_Tab_built_in_sbyte_tab1"/>
      <w:bookmarkStart w:id="362" w:name="_Toc236307362"/>
      <w:r>
        <w:t xml:space="preserve">Table </w:t>
      </w:r>
      <w:r>
        <w:fldChar w:fldCharType="begin"/>
      </w:r>
      <w:r>
        <w:instrText xml:space="preserve"> SEQ Table \* ARABIC </w:instrText>
      </w:r>
      <w:r>
        <w:fldChar w:fldCharType="separate"/>
      </w:r>
      <w:r w:rsidR="00845676">
        <w:rPr>
          <w:noProof/>
        </w:rPr>
        <w:t>29</w:t>
      </w:r>
      <w:r>
        <w:fldChar w:fldCharType="end"/>
      </w:r>
      <w:r>
        <w:t xml:space="preserve"> – Built-in SByte</w:t>
      </w:r>
      <w:bookmarkEnd w:id="361"/>
      <w:bookmarkEnd w:id="36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1D825979"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2958EFBD"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53F1F3CF"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0423375A"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560F216E" w14:textId="77777777" w:rsidR="00B8253F" w:rsidRDefault="000B5CD4">
            <w:pPr>
              <w:pStyle w:val="TableText"/>
            </w:pPr>
            <w:r>
              <w:t>Notes</w:t>
            </w:r>
          </w:p>
        </w:tc>
      </w:tr>
      <w:tr w:rsidR="00B8253F" w14:paraId="63B46B7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CAF28A3"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56B6B919" w14:textId="77777777" w:rsidR="00B8253F" w:rsidRDefault="000B5CD4">
            <w:pPr>
              <w:pStyle w:val="TableText"/>
            </w:pPr>
            <w:r>
              <w:rPr>
                <w:rStyle w:val="VARIABLE"/>
              </w:rPr>
              <w:t>int8</w:t>
            </w:r>
          </w:p>
        </w:tc>
        <w:tc>
          <w:tcPr>
            <w:tcW w:w="2231" w:type="dxa"/>
            <w:tcBorders>
              <w:top w:val="single" w:sz="4" w:space="0" w:color="auto"/>
              <w:left w:val="single" w:sz="4" w:space="0" w:color="auto"/>
              <w:bottom w:val="single" w:sz="4" w:space="0" w:color="auto"/>
              <w:right w:val="single" w:sz="4" w:space="0" w:color="auto"/>
            </w:tcBorders>
          </w:tcPr>
          <w:p w14:paraId="3AE7E3A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D1542E6" w14:textId="77777777" w:rsidR="00B8253F" w:rsidRDefault="000B5CD4">
            <w:pPr>
              <w:pStyle w:val="TableText"/>
            </w:pPr>
            <w:r>
              <w:t>Canonical Part 6 Arrow mapping.</w:t>
            </w:r>
          </w:p>
        </w:tc>
      </w:tr>
    </w:tbl>
    <w:p w14:paraId="1B8B7C17" w14:textId="77777777" w:rsidR="00B8253F" w:rsidRDefault="00B8253F">
      <w:pPr>
        <w:pStyle w:val="spacer"/>
      </w:pPr>
    </w:p>
    <w:p w14:paraId="51243940" w14:textId="77777777" w:rsidR="00B8253F" w:rsidRDefault="000B5CD4">
      <w:pPr>
        <w:pStyle w:val="PARAGRAPH"/>
      </w:pPr>
      <w:r>
        <w:t>Arrow schema:</w:t>
      </w:r>
    </w:p>
    <w:p w14:paraId="75B51D3F" w14:textId="77777777" w:rsidR="00B8253F" w:rsidRDefault="000B5CD4">
      <w:pPr>
        <w:pStyle w:val="CODE"/>
      </w:pPr>
      <w:r>
        <w:lastRenderedPageBreak/>
        <w:t>value: int8</w:t>
      </w:r>
    </w:p>
    <w:p w14:paraId="402FE14A" w14:textId="77777777" w:rsidR="00B8253F" w:rsidRDefault="000B5CD4">
      <w:pPr>
        <w:pStyle w:val="CODE"/>
      </w:pPr>
      <w:r>
        <w:t>-- schema metadata --</w:t>
      </w:r>
    </w:p>
    <w:p w14:paraId="07E2A0D7" w14:textId="77777777" w:rsidR="00B8253F" w:rsidRDefault="000B5CD4">
      <w:pPr>
        <w:pStyle w:val="CODE"/>
      </w:pPr>
      <w:r>
        <w:t>opcua-arrow: '1'</w:t>
      </w:r>
    </w:p>
    <w:p w14:paraId="1C40FA20" w14:textId="77777777" w:rsidR="00B8253F" w:rsidRDefault="000B5CD4">
      <w:pPr>
        <w:pStyle w:val="PARAGRAPH"/>
      </w:pPr>
      <w:r>
        <w:t>Example value:</w:t>
      </w:r>
    </w:p>
    <w:p w14:paraId="03C862F0" w14:textId="77777777" w:rsidR="00B8253F" w:rsidRDefault="000B5CD4">
      <w:pPr>
        <w:pStyle w:val="CODE"/>
      </w:pPr>
      <w:r>
        <w:t>-128</w:t>
      </w:r>
    </w:p>
    <w:p w14:paraId="39884557" w14:textId="77777777" w:rsidR="00B8253F" w:rsidRDefault="000B5CD4">
      <w:pPr>
        <w:pStyle w:val="ANNEX-heading2"/>
      </w:pPr>
      <w:bookmarkStart w:id="363" w:name="_Clause_cA_2_3"/>
      <w:bookmarkStart w:id="364" w:name="_Toc236307297"/>
      <w:r>
        <w:t>Built-in Byte</w:t>
      </w:r>
      <w:bookmarkEnd w:id="363"/>
      <w:bookmarkEnd w:id="364"/>
    </w:p>
    <w:p w14:paraId="3BD8DE44"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f3f67e3b5b8a4c33</w:t>
      </w:r>
      <w:r>
        <w:t>.</w:t>
      </w:r>
    </w:p>
    <w:p w14:paraId="09D3B15F" w14:textId="04399A63" w:rsidR="00B8253F" w:rsidRDefault="000B5CD4">
      <w:pPr>
        <w:pStyle w:val="TABLE-title"/>
      </w:pPr>
      <w:bookmarkStart w:id="365" w:name="_Tab_built_in_byte_tab1"/>
      <w:bookmarkStart w:id="366" w:name="_Toc236307363"/>
      <w:r>
        <w:t xml:space="preserve">Table </w:t>
      </w:r>
      <w:r>
        <w:fldChar w:fldCharType="begin"/>
      </w:r>
      <w:r>
        <w:instrText xml:space="preserve"> SEQ Table \* ARABIC </w:instrText>
      </w:r>
      <w:r>
        <w:fldChar w:fldCharType="separate"/>
      </w:r>
      <w:r w:rsidR="00845676">
        <w:rPr>
          <w:noProof/>
        </w:rPr>
        <w:t>30</w:t>
      </w:r>
      <w:r>
        <w:fldChar w:fldCharType="end"/>
      </w:r>
      <w:r>
        <w:t xml:space="preserve"> – Built-in Byte</w:t>
      </w:r>
      <w:bookmarkEnd w:id="365"/>
      <w:bookmarkEnd w:id="36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51DB70A9"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194834BF"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021C55D0"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1414B88C"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79F89E3D" w14:textId="77777777" w:rsidR="00B8253F" w:rsidRDefault="000B5CD4">
            <w:pPr>
              <w:pStyle w:val="TableText"/>
            </w:pPr>
            <w:r>
              <w:t>Notes</w:t>
            </w:r>
          </w:p>
        </w:tc>
      </w:tr>
      <w:tr w:rsidR="00B8253F" w14:paraId="066C942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A7DEFD0"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7C65F864" w14:textId="77777777" w:rsidR="00B8253F" w:rsidRDefault="000B5CD4">
            <w:pPr>
              <w:pStyle w:val="TableText"/>
            </w:pPr>
            <w:r>
              <w:rPr>
                <w:rStyle w:val="VARIABLE"/>
              </w:rPr>
              <w:t>uint8</w:t>
            </w:r>
          </w:p>
        </w:tc>
        <w:tc>
          <w:tcPr>
            <w:tcW w:w="2231" w:type="dxa"/>
            <w:tcBorders>
              <w:top w:val="single" w:sz="4" w:space="0" w:color="auto"/>
              <w:left w:val="single" w:sz="4" w:space="0" w:color="auto"/>
              <w:bottom w:val="single" w:sz="4" w:space="0" w:color="auto"/>
              <w:right w:val="single" w:sz="4" w:space="0" w:color="auto"/>
            </w:tcBorders>
          </w:tcPr>
          <w:p w14:paraId="6EF721D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9DB2023" w14:textId="77777777" w:rsidR="00B8253F" w:rsidRDefault="000B5CD4">
            <w:pPr>
              <w:pStyle w:val="TableText"/>
            </w:pPr>
            <w:r>
              <w:t>Canonical Part 6 Arrow mapping.</w:t>
            </w:r>
          </w:p>
        </w:tc>
      </w:tr>
    </w:tbl>
    <w:p w14:paraId="0E7BF01D" w14:textId="77777777" w:rsidR="00B8253F" w:rsidRDefault="00B8253F">
      <w:pPr>
        <w:pStyle w:val="spacer"/>
      </w:pPr>
    </w:p>
    <w:p w14:paraId="43B74381" w14:textId="77777777" w:rsidR="00B8253F" w:rsidRDefault="000B5CD4">
      <w:pPr>
        <w:pStyle w:val="PARAGRAPH"/>
      </w:pPr>
      <w:r>
        <w:t>Arrow schema:</w:t>
      </w:r>
    </w:p>
    <w:p w14:paraId="68A583D4" w14:textId="77777777" w:rsidR="00B8253F" w:rsidRDefault="000B5CD4">
      <w:pPr>
        <w:pStyle w:val="CODE"/>
      </w:pPr>
      <w:r>
        <w:t>value: uint8</w:t>
      </w:r>
    </w:p>
    <w:p w14:paraId="30BF3F4C" w14:textId="77777777" w:rsidR="00B8253F" w:rsidRDefault="000B5CD4">
      <w:pPr>
        <w:pStyle w:val="CODE"/>
      </w:pPr>
      <w:r>
        <w:t>-- schema metadata --</w:t>
      </w:r>
    </w:p>
    <w:p w14:paraId="33EC13F0" w14:textId="77777777" w:rsidR="00B8253F" w:rsidRDefault="000B5CD4">
      <w:pPr>
        <w:pStyle w:val="CODE"/>
      </w:pPr>
      <w:r>
        <w:t>opcua-arrow: '1'</w:t>
      </w:r>
    </w:p>
    <w:p w14:paraId="02C5A30D" w14:textId="77777777" w:rsidR="00B8253F" w:rsidRDefault="000B5CD4">
      <w:pPr>
        <w:pStyle w:val="PARAGRAPH"/>
      </w:pPr>
      <w:r>
        <w:t>Example value:</w:t>
      </w:r>
    </w:p>
    <w:p w14:paraId="730CDA6C" w14:textId="77777777" w:rsidR="00B8253F" w:rsidRDefault="000B5CD4">
      <w:pPr>
        <w:pStyle w:val="CODE"/>
      </w:pPr>
      <w:r>
        <w:t>255</w:t>
      </w:r>
    </w:p>
    <w:p w14:paraId="4F2463FC" w14:textId="77777777" w:rsidR="00B8253F" w:rsidRDefault="000B5CD4">
      <w:pPr>
        <w:pStyle w:val="ANNEX-heading2"/>
      </w:pPr>
      <w:bookmarkStart w:id="367" w:name="_Clause_cA_2_4"/>
      <w:bookmarkStart w:id="368" w:name="_Toc236307298"/>
      <w:r>
        <w:t>Built-in Int16</w:t>
      </w:r>
      <w:bookmarkEnd w:id="367"/>
      <w:bookmarkEnd w:id="368"/>
    </w:p>
    <w:p w14:paraId="421CA9F7"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9b9ed1fb78bb0504</w:t>
      </w:r>
      <w:r>
        <w:t>.</w:t>
      </w:r>
    </w:p>
    <w:p w14:paraId="60B14664" w14:textId="7279AC9B" w:rsidR="00B8253F" w:rsidRDefault="000B5CD4">
      <w:pPr>
        <w:pStyle w:val="TABLE-title"/>
      </w:pPr>
      <w:bookmarkStart w:id="369" w:name="_Tab_built_in_int16_tab1"/>
      <w:bookmarkStart w:id="370" w:name="_Toc236307364"/>
      <w:r>
        <w:t xml:space="preserve">Table </w:t>
      </w:r>
      <w:r>
        <w:fldChar w:fldCharType="begin"/>
      </w:r>
      <w:r>
        <w:instrText xml:space="preserve"> SEQ Table \* ARABIC </w:instrText>
      </w:r>
      <w:r>
        <w:fldChar w:fldCharType="separate"/>
      </w:r>
      <w:r w:rsidR="00845676">
        <w:rPr>
          <w:noProof/>
        </w:rPr>
        <w:t>31</w:t>
      </w:r>
      <w:r>
        <w:fldChar w:fldCharType="end"/>
      </w:r>
      <w:r>
        <w:t xml:space="preserve"> – Built-in Int16</w:t>
      </w:r>
      <w:bookmarkEnd w:id="369"/>
      <w:bookmarkEnd w:id="37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4BF52266"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BE6461E"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1C1CB3EF"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142F92CC"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001F4DB7" w14:textId="77777777" w:rsidR="00B8253F" w:rsidRDefault="000B5CD4">
            <w:pPr>
              <w:pStyle w:val="TableText"/>
            </w:pPr>
            <w:r>
              <w:t>Notes</w:t>
            </w:r>
          </w:p>
        </w:tc>
      </w:tr>
      <w:tr w:rsidR="00B8253F" w14:paraId="74AF110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6357063"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1B2532D9" w14:textId="77777777" w:rsidR="00B8253F" w:rsidRDefault="000B5CD4">
            <w:pPr>
              <w:pStyle w:val="TableText"/>
            </w:pPr>
            <w:r>
              <w:rPr>
                <w:rStyle w:val="VARIABLE"/>
              </w:rPr>
              <w:t>int16</w:t>
            </w:r>
          </w:p>
        </w:tc>
        <w:tc>
          <w:tcPr>
            <w:tcW w:w="2231" w:type="dxa"/>
            <w:tcBorders>
              <w:top w:val="single" w:sz="4" w:space="0" w:color="auto"/>
              <w:left w:val="single" w:sz="4" w:space="0" w:color="auto"/>
              <w:bottom w:val="single" w:sz="4" w:space="0" w:color="auto"/>
              <w:right w:val="single" w:sz="4" w:space="0" w:color="auto"/>
            </w:tcBorders>
          </w:tcPr>
          <w:p w14:paraId="7D1C811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991AD38" w14:textId="77777777" w:rsidR="00B8253F" w:rsidRDefault="000B5CD4">
            <w:pPr>
              <w:pStyle w:val="TableText"/>
            </w:pPr>
            <w:r>
              <w:t>Canonical Part 6 Arrow mapping.</w:t>
            </w:r>
          </w:p>
        </w:tc>
      </w:tr>
    </w:tbl>
    <w:p w14:paraId="7B2D8259" w14:textId="77777777" w:rsidR="00B8253F" w:rsidRDefault="00B8253F">
      <w:pPr>
        <w:pStyle w:val="spacer"/>
      </w:pPr>
    </w:p>
    <w:p w14:paraId="1BEE88BF" w14:textId="77777777" w:rsidR="00B8253F" w:rsidRDefault="000B5CD4">
      <w:pPr>
        <w:pStyle w:val="PARAGRAPH"/>
      </w:pPr>
      <w:r>
        <w:t>Arrow schema:</w:t>
      </w:r>
    </w:p>
    <w:p w14:paraId="2900B6F8" w14:textId="77777777" w:rsidR="00B8253F" w:rsidRDefault="000B5CD4">
      <w:pPr>
        <w:pStyle w:val="CODE"/>
      </w:pPr>
      <w:r>
        <w:t>value: int16</w:t>
      </w:r>
    </w:p>
    <w:p w14:paraId="1B7808AF" w14:textId="77777777" w:rsidR="00B8253F" w:rsidRDefault="000B5CD4">
      <w:pPr>
        <w:pStyle w:val="CODE"/>
      </w:pPr>
      <w:r>
        <w:t>-- schema metadata --</w:t>
      </w:r>
    </w:p>
    <w:p w14:paraId="66F1EB14" w14:textId="77777777" w:rsidR="00B8253F" w:rsidRDefault="000B5CD4">
      <w:pPr>
        <w:pStyle w:val="CODE"/>
      </w:pPr>
      <w:r>
        <w:t>opcua-arrow: '1'</w:t>
      </w:r>
    </w:p>
    <w:p w14:paraId="69D43F5F" w14:textId="77777777" w:rsidR="00B8253F" w:rsidRDefault="000B5CD4">
      <w:pPr>
        <w:pStyle w:val="PARAGRAPH"/>
      </w:pPr>
      <w:r>
        <w:t>Example value:</w:t>
      </w:r>
    </w:p>
    <w:p w14:paraId="0E9008F0" w14:textId="77777777" w:rsidR="00B8253F" w:rsidRDefault="000B5CD4">
      <w:pPr>
        <w:pStyle w:val="CODE"/>
      </w:pPr>
      <w:r>
        <w:t>-32768</w:t>
      </w:r>
    </w:p>
    <w:p w14:paraId="46B3A878" w14:textId="77777777" w:rsidR="00B8253F" w:rsidRDefault="000B5CD4">
      <w:pPr>
        <w:pStyle w:val="ANNEX-heading2"/>
      </w:pPr>
      <w:bookmarkStart w:id="371" w:name="_Clause_cA_2_5"/>
      <w:bookmarkStart w:id="372" w:name="_Toc236307299"/>
      <w:r>
        <w:t>Built-in UInt16</w:t>
      </w:r>
      <w:bookmarkEnd w:id="371"/>
      <w:bookmarkEnd w:id="372"/>
    </w:p>
    <w:p w14:paraId="7552CFCB"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5e48d7a9fb0e260a</w:t>
      </w:r>
      <w:r>
        <w:t>.</w:t>
      </w:r>
    </w:p>
    <w:p w14:paraId="04FA948A" w14:textId="79DB40A6" w:rsidR="00B8253F" w:rsidRDefault="000B5CD4">
      <w:pPr>
        <w:pStyle w:val="TABLE-title"/>
      </w:pPr>
      <w:bookmarkStart w:id="373" w:name="_Tab_built_in_uint16_tab1"/>
      <w:bookmarkStart w:id="374" w:name="_Toc236307365"/>
      <w:r>
        <w:t xml:space="preserve">Table </w:t>
      </w:r>
      <w:r>
        <w:fldChar w:fldCharType="begin"/>
      </w:r>
      <w:r>
        <w:instrText xml:space="preserve"> SEQ Table \* ARABIC </w:instrText>
      </w:r>
      <w:r>
        <w:fldChar w:fldCharType="separate"/>
      </w:r>
      <w:r w:rsidR="00845676">
        <w:rPr>
          <w:noProof/>
        </w:rPr>
        <w:t>32</w:t>
      </w:r>
      <w:r>
        <w:fldChar w:fldCharType="end"/>
      </w:r>
      <w:r>
        <w:t xml:space="preserve"> – Built-in UInt16</w:t>
      </w:r>
      <w:bookmarkEnd w:id="373"/>
      <w:bookmarkEnd w:id="37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72BF3BF9"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1C2113EE"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3C0641DD"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5719A229"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0D6EE7CC" w14:textId="77777777" w:rsidR="00B8253F" w:rsidRDefault="000B5CD4">
            <w:pPr>
              <w:pStyle w:val="TableText"/>
            </w:pPr>
            <w:r>
              <w:t>Notes</w:t>
            </w:r>
          </w:p>
        </w:tc>
      </w:tr>
      <w:tr w:rsidR="00B8253F" w14:paraId="1F4E722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D6CA882"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3C89502E" w14:textId="77777777" w:rsidR="00B8253F" w:rsidRDefault="000B5CD4">
            <w:pPr>
              <w:pStyle w:val="TableText"/>
            </w:pPr>
            <w:r>
              <w:rPr>
                <w:rStyle w:val="VARIABLE"/>
              </w:rPr>
              <w:t>uint16</w:t>
            </w:r>
          </w:p>
        </w:tc>
        <w:tc>
          <w:tcPr>
            <w:tcW w:w="2231" w:type="dxa"/>
            <w:tcBorders>
              <w:top w:val="single" w:sz="4" w:space="0" w:color="auto"/>
              <w:left w:val="single" w:sz="4" w:space="0" w:color="auto"/>
              <w:bottom w:val="single" w:sz="4" w:space="0" w:color="auto"/>
              <w:right w:val="single" w:sz="4" w:space="0" w:color="auto"/>
            </w:tcBorders>
          </w:tcPr>
          <w:p w14:paraId="7AD5BD1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4C40706" w14:textId="77777777" w:rsidR="00B8253F" w:rsidRDefault="000B5CD4">
            <w:pPr>
              <w:pStyle w:val="TableText"/>
            </w:pPr>
            <w:r>
              <w:t>Canonical Part 6 Arrow mapping.</w:t>
            </w:r>
          </w:p>
        </w:tc>
      </w:tr>
    </w:tbl>
    <w:p w14:paraId="1F7D4D0F" w14:textId="77777777" w:rsidR="00B8253F" w:rsidRDefault="00B8253F">
      <w:pPr>
        <w:pStyle w:val="spacer"/>
      </w:pPr>
    </w:p>
    <w:p w14:paraId="2501EF99" w14:textId="77777777" w:rsidR="00B8253F" w:rsidRDefault="000B5CD4">
      <w:pPr>
        <w:pStyle w:val="PARAGRAPH"/>
      </w:pPr>
      <w:r>
        <w:t>Arrow schema:</w:t>
      </w:r>
    </w:p>
    <w:p w14:paraId="56518E6E" w14:textId="77777777" w:rsidR="00B8253F" w:rsidRDefault="000B5CD4">
      <w:pPr>
        <w:pStyle w:val="CODE"/>
      </w:pPr>
      <w:r>
        <w:t>value: uint16</w:t>
      </w:r>
    </w:p>
    <w:p w14:paraId="11D2079A" w14:textId="77777777" w:rsidR="00B8253F" w:rsidRDefault="000B5CD4">
      <w:pPr>
        <w:pStyle w:val="CODE"/>
      </w:pPr>
      <w:r>
        <w:lastRenderedPageBreak/>
        <w:t>-- schema metadata --</w:t>
      </w:r>
    </w:p>
    <w:p w14:paraId="417A592A" w14:textId="77777777" w:rsidR="00B8253F" w:rsidRDefault="000B5CD4">
      <w:pPr>
        <w:pStyle w:val="CODE"/>
      </w:pPr>
      <w:r>
        <w:t>opcua-arrow: '1'</w:t>
      </w:r>
    </w:p>
    <w:p w14:paraId="0DBB7F45" w14:textId="77777777" w:rsidR="00B8253F" w:rsidRDefault="000B5CD4">
      <w:pPr>
        <w:pStyle w:val="PARAGRAPH"/>
      </w:pPr>
      <w:r>
        <w:t>Example value:</w:t>
      </w:r>
    </w:p>
    <w:p w14:paraId="6D0E39D4" w14:textId="77777777" w:rsidR="00B8253F" w:rsidRDefault="000B5CD4">
      <w:pPr>
        <w:pStyle w:val="CODE"/>
      </w:pPr>
      <w:r>
        <w:t>65535</w:t>
      </w:r>
    </w:p>
    <w:p w14:paraId="55CD69F5" w14:textId="77777777" w:rsidR="00B8253F" w:rsidRDefault="000B5CD4">
      <w:pPr>
        <w:pStyle w:val="ANNEX-heading2"/>
      </w:pPr>
      <w:bookmarkStart w:id="375" w:name="_Clause_cA_2_6"/>
      <w:bookmarkStart w:id="376" w:name="_Toc236307300"/>
      <w:r>
        <w:t>Built-in Int32</w:t>
      </w:r>
      <w:bookmarkEnd w:id="375"/>
      <w:bookmarkEnd w:id="376"/>
    </w:p>
    <w:p w14:paraId="4466C43B"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a94e58013dcc0ace</w:t>
      </w:r>
      <w:r>
        <w:t>.</w:t>
      </w:r>
    </w:p>
    <w:p w14:paraId="3582D850" w14:textId="62F09B88" w:rsidR="00B8253F" w:rsidRDefault="000B5CD4">
      <w:pPr>
        <w:pStyle w:val="TABLE-title"/>
      </w:pPr>
      <w:bookmarkStart w:id="377" w:name="_Tab_built_in_int32_tab1"/>
      <w:bookmarkStart w:id="378" w:name="_Toc236307366"/>
      <w:r>
        <w:t xml:space="preserve">Table </w:t>
      </w:r>
      <w:r>
        <w:fldChar w:fldCharType="begin"/>
      </w:r>
      <w:r>
        <w:instrText xml:space="preserve"> SEQ Table \* ARABIC </w:instrText>
      </w:r>
      <w:r>
        <w:fldChar w:fldCharType="separate"/>
      </w:r>
      <w:r w:rsidR="00845676">
        <w:rPr>
          <w:noProof/>
        </w:rPr>
        <w:t>33</w:t>
      </w:r>
      <w:r>
        <w:fldChar w:fldCharType="end"/>
      </w:r>
      <w:r>
        <w:t xml:space="preserve"> – Built-in Int32</w:t>
      </w:r>
      <w:bookmarkEnd w:id="377"/>
      <w:bookmarkEnd w:id="37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366267FF"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7B13679"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6483AFC0"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2AFA32E4"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5B7F1C02" w14:textId="77777777" w:rsidR="00B8253F" w:rsidRDefault="000B5CD4">
            <w:pPr>
              <w:pStyle w:val="TableText"/>
            </w:pPr>
            <w:r>
              <w:t>Notes</w:t>
            </w:r>
          </w:p>
        </w:tc>
      </w:tr>
      <w:tr w:rsidR="00B8253F" w14:paraId="2B180A6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83C715B"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41D5BA74"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3F5EBA8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025897B" w14:textId="77777777" w:rsidR="00B8253F" w:rsidRDefault="000B5CD4">
            <w:pPr>
              <w:pStyle w:val="TableText"/>
            </w:pPr>
            <w:r>
              <w:t>Canonical Part 6 Arrow mapping.</w:t>
            </w:r>
          </w:p>
        </w:tc>
      </w:tr>
    </w:tbl>
    <w:p w14:paraId="5452E4C8" w14:textId="77777777" w:rsidR="00B8253F" w:rsidRDefault="00B8253F">
      <w:pPr>
        <w:pStyle w:val="spacer"/>
      </w:pPr>
    </w:p>
    <w:p w14:paraId="0B1FB9AE" w14:textId="77777777" w:rsidR="00B8253F" w:rsidRDefault="000B5CD4">
      <w:pPr>
        <w:pStyle w:val="PARAGRAPH"/>
      </w:pPr>
      <w:r>
        <w:t>Arrow schema:</w:t>
      </w:r>
    </w:p>
    <w:p w14:paraId="5B2306B3" w14:textId="77777777" w:rsidR="00B8253F" w:rsidRDefault="000B5CD4">
      <w:pPr>
        <w:pStyle w:val="CODE"/>
      </w:pPr>
      <w:r>
        <w:t>value: int32</w:t>
      </w:r>
    </w:p>
    <w:p w14:paraId="69C4ED99" w14:textId="77777777" w:rsidR="00B8253F" w:rsidRDefault="000B5CD4">
      <w:pPr>
        <w:pStyle w:val="CODE"/>
      </w:pPr>
      <w:r>
        <w:t>-- schema metadata --</w:t>
      </w:r>
    </w:p>
    <w:p w14:paraId="42DBE7FD" w14:textId="77777777" w:rsidR="00B8253F" w:rsidRDefault="000B5CD4">
      <w:pPr>
        <w:pStyle w:val="CODE"/>
      </w:pPr>
      <w:r>
        <w:t>opcua-arrow: '1'</w:t>
      </w:r>
    </w:p>
    <w:p w14:paraId="095FB3D9" w14:textId="77777777" w:rsidR="00B8253F" w:rsidRDefault="000B5CD4">
      <w:pPr>
        <w:pStyle w:val="PARAGRAPH"/>
      </w:pPr>
      <w:r>
        <w:t>Example value:</w:t>
      </w:r>
    </w:p>
    <w:p w14:paraId="378344A1" w14:textId="77777777" w:rsidR="00B8253F" w:rsidRDefault="000B5CD4">
      <w:pPr>
        <w:pStyle w:val="CODE"/>
      </w:pPr>
      <w:r>
        <w:t>2147483647</w:t>
      </w:r>
    </w:p>
    <w:p w14:paraId="41ECA230" w14:textId="77777777" w:rsidR="00B8253F" w:rsidRDefault="000B5CD4">
      <w:pPr>
        <w:pStyle w:val="ANNEX-heading2"/>
      </w:pPr>
      <w:bookmarkStart w:id="379" w:name="_Clause_cA_2_7"/>
      <w:bookmarkStart w:id="380" w:name="_Toc236307301"/>
      <w:r>
        <w:t>Built-in UInt32</w:t>
      </w:r>
      <w:bookmarkEnd w:id="379"/>
      <w:bookmarkEnd w:id="380"/>
    </w:p>
    <w:p w14:paraId="2E16F324"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3a7d0fa718aba078</w:t>
      </w:r>
      <w:r>
        <w:t>.</w:t>
      </w:r>
    </w:p>
    <w:p w14:paraId="417A6E8A" w14:textId="0A9645D6" w:rsidR="00B8253F" w:rsidRDefault="000B5CD4">
      <w:pPr>
        <w:pStyle w:val="TABLE-title"/>
      </w:pPr>
      <w:bookmarkStart w:id="381" w:name="_Tab_built_in_uint32_tab1"/>
      <w:bookmarkStart w:id="382" w:name="_Toc236307367"/>
      <w:r>
        <w:t xml:space="preserve">Table </w:t>
      </w:r>
      <w:r>
        <w:fldChar w:fldCharType="begin"/>
      </w:r>
      <w:r>
        <w:instrText xml:space="preserve"> SEQ Table \* ARABIC </w:instrText>
      </w:r>
      <w:r>
        <w:fldChar w:fldCharType="separate"/>
      </w:r>
      <w:r w:rsidR="00845676">
        <w:rPr>
          <w:noProof/>
        </w:rPr>
        <w:t>34</w:t>
      </w:r>
      <w:r>
        <w:fldChar w:fldCharType="end"/>
      </w:r>
      <w:r>
        <w:t xml:space="preserve"> – Built-in UInt32</w:t>
      </w:r>
      <w:bookmarkEnd w:id="381"/>
      <w:bookmarkEnd w:id="38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6A3AF8C0"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10EF8265"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4F6A237F"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35E0B1EE"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0816B56E" w14:textId="77777777" w:rsidR="00B8253F" w:rsidRDefault="000B5CD4">
            <w:pPr>
              <w:pStyle w:val="TableText"/>
            </w:pPr>
            <w:r>
              <w:t>Notes</w:t>
            </w:r>
          </w:p>
        </w:tc>
      </w:tr>
      <w:tr w:rsidR="00B8253F" w14:paraId="3EF5CF4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365DC00"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25B5EEAD" w14:textId="77777777" w:rsidR="00B8253F" w:rsidRDefault="000B5CD4">
            <w:pPr>
              <w:pStyle w:val="TableText"/>
            </w:pPr>
            <w:r>
              <w:rPr>
                <w:rStyle w:val="VARIABLE"/>
              </w:rPr>
              <w:t>uint32</w:t>
            </w:r>
          </w:p>
        </w:tc>
        <w:tc>
          <w:tcPr>
            <w:tcW w:w="2231" w:type="dxa"/>
            <w:tcBorders>
              <w:top w:val="single" w:sz="4" w:space="0" w:color="auto"/>
              <w:left w:val="single" w:sz="4" w:space="0" w:color="auto"/>
              <w:bottom w:val="single" w:sz="4" w:space="0" w:color="auto"/>
              <w:right w:val="single" w:sz="4" w:space="0" w:color="auto"/>
            </w:tcBorders>
          </w:tcPr>
          <w:p w14:paraId="4F92344B"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6ED0C18" w14:textId="77777777" w:rsidR="00B8253F" w:rsidRDefault="000B5CD4">
            <w:pPr>
              <w:pStyle w:val="TableText"/>
            </w:pPr>
            <w:r>
              <w:t>Canonical Part 6 Arrow mapping.</w:t>
            </w:r>
          </w:p>
        </w:tc>
      </w:tr>
    </w:tbl>
    <w:p w14:paraId="771ED453" w14:textId="77777777" w:rsidR="00B8253F" w:rsidRDefault="00B8253F">
      <w:pPr>
        <w:pStyle w:val="spacer"/>
      </w:pPr>
    </w:p>
    <w:p w14:paraId="74C4710E" w14:textId="77777777" w:rsidR="00B8253F" w:rsidRDefault="000B5CD4">
      <w:pPr>
        <w:pStyle w:val="PARAGRAPH"/>
      </w:pPr>
      <w:r>
        <w:t>Arrow schema:</w:t>
      </w:r>
    </w:p>
    <w:p w14:paraId="2F321E7F" w14:textId="77777777" w:rsidR="00B8253F" w:rsidRDefault="000B5CD4">
      <w:pPr>
        <w:pStyle w:val="CODE"/>
      </w:pPr>
      <w:r>
        <w:t>value: uint32</w:t>
      </w:r>
    </w:p>
    <w:p w14:paraId="30C8C415" w14:textId="77777777" w:rsidR="00B8253F" w:rsidRDefault="000B5CD4">
      <w:pPr>
        <w:pStyle w:val="CODE"/>
      </w:pPr>
      <w:r>
        <w:t>-- schema metadata --</w:t>
      </w:r>
    </w:p>
    <w:p w14:paraId="21171A38" w14:textId="77777777" w:rsidR="00B8253F" w:rsidRDefault="000B5CD4">
      <w:pPr>
        <w:pStyle w:val="CODE"/>
      </w:pPr>
      <w:r>
        <w:t>opcua-arrow: '1'</w:t>
      </w:r>
    </w:p>
    <w:p w14:paraId="0E559FDA" w14:textId="77777777" w:rsidR="00B8253F" w:rsidRDefault="000B5CD4">
      <w:pPr>
        <w:pStyle w:val="PARAGRAPH"/>
      </w:pPr>
      <w:r>
        <w:t>Example value:</w:t>
      </w:r>
    </w:p>
    <w:p w14:paraId="05E228F1" w14:textId="77777777" w:rsidR="00B8253F" w:rsidRDefault="000B5CD4">
      <w:pPr>
        <w:pStyle w:val="CODE"/>
      </w:pPr>
      <w:r>
        <w:t>4294967295</w:t>
      </w:r>
    </w:p>
    <w:p w14:paraId="5049689C" w14:textId="77777777" w:rsidR="00B8253F" w:rsidRDefault="000B5CD4">
      <w:pPr>
        <w:pStyle w:val="ANNEX-heading2"/>
      </w:pPr>
      <w:bookmarkStart w:id="383" w:name="_Clause_cA_2_8"/>
      <w:bookmarkStart w:id="384" w:name="_Toc236307302"/>
      <w:r>
        <w:t>Built-in Int64</w:t>
      </w:r>
      <w:bookmarkEnd w:id="383"/>
      <w:bookmarkEnd w:id="384"/>
    </w:p>
    <w:p w14:paraId="2B3F1851"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0ca4cf7abab461b5</w:t>
      </w:r>
      <w:r>
        <w:t>.</w:t>
      </w:r>
    </w:p>
    <w:p w14:paraId="2E94A7A1" w14:textId="586A8359" w:rsidR="00B8253F" w:rsidRDefault="000B5CD4">
      <w:pPr>
        <w:pStyle w:val="TABLE-title"/>
      </w:pPr>
      <w:bookmarkStart w:id="385" w:name="_Tab_built_in_int64_tab1"/>
      <w:bookmarkStart w:id="386" w:name="_Toc236307368"/>
      <w:r>
        <w:t xml:space="preserve">Table </w:t>
      </w:r>
      <w:r>
        <w:fldChar w:fldCharType="begin"/>
      </w:r>
      <w:r>
        <w:instrText xml:space="preserve"> SEQ Table \* ARABIC </w:instrText>
      </w:r>
      <w:r>
        <w:fldChar w:fldCharType="separate"/>
      </w:r>
      <w:r w:rsidR="00845676">
        <w:rPr>
          <w:noProof/>
        </w:rPr>
        <w:t>35</w:t>
      </w:r>
      <w:r>
        <w:fldChar w:fldCharType="end"/>
      </w:r>
      <w:r>
        <w:t xml:space="preserve"> – Built-in Int64</w:t>
      </w:r>
      <w:bookmarkEnd w:id="385"/>
      <w:bookmarkEnd w:id="38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31AA23FD"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17EF9AEA"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5E16CB2A"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2B7CE107"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70D18A0E" w14:textId="77777777" w:rsidR="00B8253F" w:rsidRDefault="000B5CD4">
            <w:pPr>
              <w:pStyle w:val="TableText"/>
            </w:pPr>
            <w:r>
              <w:t>Notes</w:t>
            </w:r>
          </w:p>
        </w:tc>
      </w:tr>
      <w:tr w:rsidR="00B8253F" w14:paraId="7D8FE89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7335FC6"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38EE17FB" w14:textId="77777777" w:rsidR="00B8253F" w:rsidRDefault="000B5CD4">
            <w:pPr>
              <w:pStyle w:val="TableText"/>
            </w:pPr>
            <w:r>
              <w:rPr>
                <w:rStyle w:val="VARIABLE"/>
              </w:rPr>
              <w:t>int64</w:t>
            </w:r>
          </w:p>
        </w:tc>
        <w:tc>
          <w:tcPr>
            <w:tcW w:w="2231" w:type="dxa"/>
            <w:tcBorders>
              <w:top w:val="single" w:sz="4" w:space="0" w:color="auto"/>
              <w:left w:val="single" w:sz="4" w:space="0" w:color="auto"/>
              <w:bottom w:val="single" w:sz="4" w:space="0" w:color="auto"/>
              <w:right w:val="single" w:sz="4" w:space="0" w:color="auto"/>
            </w:tcBorders>
          </w:tcPr>
          <w:p w14:paraId="211AC4F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B03D85B" w14:textId="77777777" w:rsidR="00B8253F" w:rsidRDefault="000B5CD4">
            <w:pPr>
              <w:pStyle w:val="TableText"/>
            </w:pPr>
            <w:r>
              <w:t>Canonical Part 6 Arrow mapping.</w:t>
            </w:r>
          </w:p>
        </w:tc>
      </w:tr>
    </w:tbl>
    <w:p w14:paraId="14DB8270" w14:textId="77777777" w:rsidR="00B8253F" w:rsidRDefault="00B8253F">
      <w:pPr>
        <w:pStyle w:val="spacer"/>
      </w:pPr>
    </w:p>
    <w:p w14:paraId="4427CD8A" w14:textId="77777777" w:rsidR="00B8253F" w:rsidRDefault="000B5CD4">
      <w:pPr>
        <w:pStyle w:val="PARAGRAPH"/>
      </w:pPr>
      <w:r>
        <w:t>Arrow schema:</w:t>
      </w:r>
    </w:p>
    <w:p w14:paraId="46051294" w14:textId="77777777" w:rsidR="00B8253F" w:rsidRDefault="000B5CD4">
      <w:pPr>
        <w:pStyle w:val="CODE"/>
      </w:pPr>
      <w:r>
        <w:t>value: int64</w:t>
      </w:r>
    </w:p>
    <w:p w14:paraId="4BA6A3BD" w14:textId="77777777" w:rsidR="00B8253F" w:rsidRDefault="000B5CD4">
      <w:pPr>
        <w:pStyle w:val="CODE"/>
      </w:pPr>
      <w:r>
        <w:t>-- schema metadata --</w:t>
      </w:r>
    </w:p>
    <w:p w14:paraId="52E459AF" w14:textId="77777777" w:rsidR="00B8253F" w:rsidRDefault="000B5CD4">
      <w:pPr>
        <w:pStyle w:val="CODE"/>
      </w:pPr>
      <w:r>
        <w:lastRenderedPageBreak/>
        <w:t>opcua-arrow: '1'</w:t>
      </w:r>
    </w:p>
    <w:p w14:paraId="1D51681E" w14:textId="77777777" w:rsidR="00B8253F" w:rsidRDefault="000B5CD4">
      <w:pPr>
        <w:pStyle w:val="PARAGRAPH"/>
      </w:pPr>
      <w:r>
        <w:t>Example value:</w:t>
      </w:r>
    </w:p>
    <w:p w14:paraId="5713FCB2" w14:textId="77777777" w:rsidR="00B8253F" w:rsidRDefault="000B5CD4">
      <w:pPr>
        <w:pStyle w:val="CODE"/>
      </w:pPr>
      <w:r>
        <w:t>9223372036854775807</w:t>
      </w:r>
    </w:p>
    <w:p w14:paraId="34D2228A" w14:textId="77777777" w:rsidR="00B8253F" w:rsidRDefault="000B5CD4">
      <w:pPr>
        <w:pStyle w:val="ANNEX-heading2"/>
      </w:pPr>
      <w:bookmarkStart w:id="387" w:name="_Clause_cA_2_9"/>
      <w:bookmarkStart w:id="388" w:name="_Toc236307303"/>
      <w:r>
        <w:t>Built-in UInt64</w:t>
      </w:r>
      <w:bookmarkEnd w:id="387"/>
      <w:bookmarkEnd w:id="388"/>
    </w:p>
    <w:p w14:paraId="7C83D4DB"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adde7d8c9e746c67</w:t>
      </w:r>
      <w:r>
        <w:t>.</w:t>
      </w:r>
    </w:p>
    <w:p w14:paraId="6889D5C2" w14:textId="76E7E11C" w:rsidR="00B8253F" w:rsidRDefault="000B5CD4">
      <w:pPr>
        <w:pStyle w:val="TABLE-title"/>
      </w:pPr>
      <w:bookmarkStart w:id="389" w:name="_Tab_built_in_uint64_tab1"/>
      <w:bookmarkStart w:id="390" w:name="_Toc236307369"/>
      <w:r>
        <w:t xml:space="preserve">Table </w:t>
      </w:r>
      <w:r>
        <w:fldChar w:fldCharType="begin"/>
      </w:r>
      <w:r>
        <w:instrText xml:space="preserve"> SEQ Table \* ARABIC </w:instrText>
      </w:r>
      <w:r>
        <w:fldChar w:fldCharType="separate"/>
      </w:r>
      <w:r w:rsidR="00845676">
        <w:rPr>
          <w:noProof/>
        </w:rPr>
        <w:t>36</w:t>
      </w:r>
      <w:r>
        <w:fldChar w:fldCharType="end"/>
      </w:r>
      <w:r>
        <w:t xml:space="preserve"> – Built-in UInt64</w:t>
      </w:r>
      <w:bookmarkEnd w:id="389"/>
      <w:bookmarkEnd w:id="39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321FC5C6"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ADA6B97"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785E39D9"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51DE2A4C"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5309982D" w14:textId="77777777" w:rsidR="00B8253F" w:rsidRDefault="000B5CD4">
            <w:pPr>
              <w:pStyle w:val="TableText"/>
            </w:pPr>
            <w:r>
              <w:t>Notes</w:t>
            </w:r>
          </w:p>
        </w:tc>
      </w:tr>
      <w:tr w:rsidR="00B8253F" w14:paraId="02CC9D7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7F30517"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1116F3C3" w14:textId="77777777" w:rsidR="00B8253F" w:rsidRDefault="000B5CD4">
            <w:pPr>
              <w:pStyle w:val="TableText"/>
            </w:pPr>
            <w:r>
              <w:rPr>
                <w:rStyle w:val="VARIABLE"/>
              </w:rPr>
              <w:t>uint64</w:t>
            </w:r>
          </w:p>
        </w:tc>
        <w:tc>
          <w:tcPr>
            <w:tcW w:w="2231" w:type="dxa"/>
            <w:tcBorders>
              <w:top w:val="single" w:sz="4" w:space="0" w:color="auto"/>
              <w:left w:val="single" w:sz="4" w:space="0" w:color="auto"/>
              <w:bottom w:val="single" w:sz="4" w:space="0" w:color="auto"/>
              <w:right w:val="single" w:sz="4" w:space="0" w:color="auto"/>
            </w:tcBorders>
          </w:tcPr>
          <w:p w14:paraId="3892405B"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DBBA598" w14:textId="77777777" w:rsidR="00B8253F" w:rsidRDefault="000B5CD4">
            <w:pPr>
              <w:pStyle w:val="TableText"/>
            </w:pPr>
            <w:r>
              <w:t>Canonical Part 6 Arrow mapping.</w:t>
            </w:r>
          </w:p>
        </w:tc>
      </w:tr>
    </w:tbl>
    <w:p w14:paraId="7EC10776" w14:textId="77777777" w:rsidR="00B8253F" w:rsidRDefault="00B8253F">
      <w:pPr>
        <w:pStyle w:val="spacer"/>
      </w:pPr>
    </w:p>
    <w:p w14:paraId="4E482D09" w14:textId="77777777" w:rsidR="00B8253F" w:rsidRDefault="000B5CD4">
      <w:pPr>
        <w:pStyle w:val="PARAGRAPH"/>
      </w:pPr>
      <w:r>
        <w:t>Arrow schema:</w:t>
      </w:r>
    </w:p>
    <w:p w14:paraId="41F483B7" w14:textId="77777777" w:rsidR="00B8253F" w:rsidRDefault="000B5CD4">
      <w:pPr>
        <w:pStyle w:val="CODE"/>
      </w:pPr>
      <w:r>
        <w:t>value: uint64</w:t>
      </w:r>
    </w:p>
    <w:p w14:paraId="5C6DEE54" w14:textId="77777777" w:rsidR="00B8253F" w:rsidRDefault="000B5CD4">
      <w:pPr>
        <w:pStyle w:val="CODE"/>
      </w:pPr>
      <w:r>
        <w:t>-- schema metadata --</w:t>
      </w:r>
    </w:p>
    <w:p w14:paraId="005CE71C" w14:textId="77777777" w:rsidR="00B8253F" w:rsidRDefault="000B5CD4">
      <w:pPr>
        <w:pStyle w:val="CODE"/>
      </w:pPr>
      <w:r>
        <w:t>opcua-arrow: '1'</w:t>
      </w:r>
    </w:p>
    <w:p w14:paraId="071AC171" w14:textId="77777777" w:rsidR="00B8253F" w:rsidRDefault="000B5CD4">
      <w:pPr>
        <w:pStyle w:val="PARAGRAPH"/>
      </w:pPr>
      <w:r>
        <w:t>Example value:</w:t>
      </w:r>
    </w:p>
    <w:p w14:paraId="287BBC3C" w14:textId="77777777" w:rsidR="00B8253F" w:rsidRDefault="000B5CD4">
      <w:pPr>
        <w:pStyle w:val="CODE"/>
      </w:pPr>
      <w:r>
        <w:t>18446744073709551615</w:t>
      </w:r>
    </w:p>
    <w:p w14:paraId="2DF103C9" w14:textId="77777777" w:rsidR="00B8253F" w:rsidRDefault="000B5CD4">
      <w:pPr>
        <w:pStyle w:val="ANNEX-heading2"/>
      </w:pPr>
      <w:bookmarkStart w:id="391" w:name="_Clause_cA_2_10"/>
      <w:bookmarkStart w:id="392" w:name="_Toc236307304"/>
      <w:r>
        <w:t>Built-in Float</w:t>
      </w:r>
      <w:bookmarkEnd w:id="391"/>
      <w:bookmarkEnd w:id="392"/>
    </w:p>
    <w:p w14:paraId="122AF0E1"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4760b7d7322090d7</w:t>
      </w:r>
      <w:r>
        <w:t>.</w:t>
      </w:r>
    </w:p>
    <w:p w14:paraId="1467A213" w14:textId="570F6643" w:rsidR="00B8253F" w:rsidRDefault="000B5CD4">
      <w:pPr>
        <w:pStyle w:val="TABLE-title"/>
      </w:pPr>
      <w:bookmarkStart w:id="393" w:name="_Tab_built_in_float_tab1"/>
      <w:bookmarkStart w:id="394" w:name="_Toc236307370"/>
      <w:r>
        <w:t xml:space="preserve">Table </w:t>
      </w:r>
      <w:r>
        <w:fldChar w:fldCharType="begin"/>
      </w:r>
      <w:r>
        <w:instrText xml:space="preserve"> SEQ Table \* ARABIC </w:instrText>
      </w:r>
      <w:r>
        <w:fldChar w:fldCharType="separate"/>
      </w:r>
      <w:r w:rsidR="00845676">
        <w:rPr>
          <w:noProof/>
        </w:rPr>
        <w:t>37</w:t>
      </w:r>
      <w:r>
        <w:fldChar w:fldCharType="end"/>
      </w:r>
      <w:r>
        <w:t xml:space="preserve"> – Built-in Float</w:t>
      </w:r>
      <w:bookmarkEnd w:id="393"/>
      <w:bookmarkEnd w:id="39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655529CE"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66C162D1"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23F8DF0E"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1D91E644"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013B91CE" w14:textId="77777777" w:rsidR="00B8253F" w:rsidRDefault="000B5CD4">
            <w:pPr>
              <w:pStyle w:val="TableText"/>
            </w:pPr>
            <w:r>
              <w:t>Notes</w:t>
            </w:r>
          </w:p>
        </w:tc>
      </w:tr>
      <w:tr w:rsidR="00B8253F" w14:paraId="6E1D4A7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F31B6DB"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0140A789" w14:textId="77777777" w:rsidR="00B8253F" w:rsidRDefault="000B5CD4">
            <w:pPr>
              <w:pStyle w:val="TableText"/>
            </w:pPr>
            <w:r>
              <w:rPr>
                <w:rStyle w:val="VARIABLE"/>
              </w:rPr>
              <w:t>float</w:t>
            </w:r>
          </w:p>
        </w:tc>
        <w:tc>
          <w:tcPr>
            <w:tcW w:w="2231" w:type="dxa"/>
            <w:tcBorders>
              <w:top w:val="single" w:sz="4" w:space="0" w:color="auto"/>
              <w:left w:val="single" w:sz="4" w:space="0" w:color="auto"/>
              <w:bottom w:val="single" w:sz="4" w:space="0" w:color="auto"/>
              <w:right w:val="single" w:sz="4" w:space="0" w:color="auto"/>
            </w:tcBorders>
          </w:tcPr>
          <w:p w14:paraId="2867DA2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32A0562" w14:textId="77777777" w:rsidR="00B8253F" w:rsidRDefault="000B5CD4">
            <w:pPr>
              <w:pStyle w:val="TableText"/>
            </w:pPr>
            <w:r>
              <w:t>Canonical Part 6 Arrow mapping.</w:t>
            </w:r>
          </w:p>
        </w:tc>
      </w:tr>
    </w:tbl>
    <w:p w14:paraId="74BDBE55" w14:textId="77777777" w:rsidR="00B8253F" w:rsidRDefault="00B8253F">
      <w:pPr>
        <w:pStyle w:val="spacer"/>
      </w:pPr>
    </w:p>
    <w:p w14:paraId="2E3BAD0E" w14:textId="77777777" w:rsidR="00B8253F" w:rsidRDefault="000B5CD4">
      <w:pPr>
        <w:pStyle w:val="PARAGRAPH"/>
      </w:pPr>
      <w:r>
        <w:t>Arrow schema:</w:t>
      </w:r>
    </w:p>
    <w:p w14:paraId="426AB466" w14:textId="77777777" w:rsidR="00B8253F" w:rsidRDefault="000B5CD4">
      <w:pPr>
        <w:pStyle w:val="CODE"/>
      </w:pPr>
      <w:r>
        <w:t>value: float</w:t>
      </w:r>
    </w:p>
    <w:p w14:paraId="12977D62" w14:textId="77777777" w:rsidR="00B8253F" w:rsidRDefault="000B5CD4">
      <w:pPr>
        <w:pStyle w:val="CODE"/>
      </w:pPr>
      <w:r>
        <w:t>-- schema metadata --</w:t>
      </w:r>
    </w:p>
    <w:p w14:paraId="58B1C149" w14:textId="77777777" w:rsidR="00B8253F" w:rsidRDefault="000B5CD4">
      <w:pPr>
        <w:pStyle w:val="CODE"/>
      </w:pPr>
      <w:r>
        <w:t>opcua-arrow: '1'</w:t>
      </w:r>
    </w:p>
    <w:p w14:paraId="3650FF90" w14:textId="77777777" w:rsidR="00B8253F" w:rsidRDefault="000B5CD4">
      <w:pPr>
        <w:pStyle w:val="PARAGRAPH"/>
      </w:pPr>
      <w:r>
        <w:t>Example value:</w:t>
      </w:r>
    </w:p>
    <w:p w14:paraId="5C68FC52" w14:textId="77777777" w:rsidR="00B8253F" w:rsidRDefault="000B5CD4">
      <w:pPr>
        <w:pStyle w:val="CODE"/>
      </w:pPr>
      <w:r>
        <w:t>1.5</w:t>
      </w:r>
    </w:p>
    <w:p w14:paraId="42A4BACB" w14:textId="77777777" w:rsidR="00B8253F" w:rsidRDefault="000B5CD4">
      <w:pPr>
        <w:pStyle w:val="ANNEX-heading2"/>
      </w:pPr>
      <w:bookmarkStart w:id="395" w:name="_Clause_cA_2_11"/>
      <w:bookmarkStart w:id="396" w:name="_Toc236307305"/>
      <w:r>
        <w:t>Built-in Double</w:t>
      </w:r>
      <w:bookmarkEnd w:id="395"/>
      <w:bookmarkEnd w:id="396"/>
    </w:p>
    <w:p w14:paraId="449ED1E4"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2ea3b1f1a51b7231</w:t>
      </w:r>
      <w:r>
        <w:t>.</w:t>
      </w:r>
    </w:p>
    <w:p w14:paraId="1BE6F0FF" w14:textId="6F85F878" w:rsidR="00B8253F" w:rsidRDefault="000B5CD4">
      <w:pPr>
        <w:pStyle w:val="TABLE-title"/>
      </w:pPr>
      <w:bookmarkStart w:id="397" w:name="_Tab_built_in_double_tab1"/>
      <w:bookmarkStart w:id="398" w:name="_Toc236307371"/>
      <w:r>
        <w:t xml:space="preserve">Table </w:t>
      </w:r>
      <w:r>
        <w:fldChar w:fldCharType="begin"/>
      </w:r>
      <w:r>
        <w:instrText xml:space="preserve"> SEQ Table \* ARABIC </w:instrText>
      </w:r>
      <w:r>
        <w:fldChar w:fldCharType="separate"/>
      </w:r>
      <w:r w:rsidR="00845676">
        <w:rPr>
          <w:noProof/>
        </w:rPr>
        <w:t>38</w:t>
      </w:r>
      <w:r>
        <w:fldChar w:fldCharType="end"/>
      </w:r>
      <w:r>
        <w:t xml:space="preserve"> – Built-in Double</w:t>
      </w:r>
      <w:bookmarkEnd w:id="397"/>
      <w:bookmarkEnd w:id="39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6D44EA27"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5B81FF6"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03AED220"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64BFBA1D"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2A53D5FC" w14:textId="77777777" w:rsidR="00B8253F" w:rsidRDefault="000B5CD4">
            <w:pPr>
              <w:pStyle w:val="TableText"/>
            </w:pPr>
            <w:r>
              <w:t>Notes</w:t>
            </w:r>
          </w:p>
        </w:tc>
      </w:tr>
      <w:tr w:rsidR="00B8253F" w14:paraId="5F8159A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7D7D08F"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7D68B11F"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345FF4C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03EAD0B" w14:textId="77777777" w:rsidR="00B8253F" w:rsidRDefault="000B5CD4">
            <w:pPr>
              <w:pStyle w:val="TableText"/>
            </w:pPr>
            <w:r>
              <w:t>Canonical Part 6 Arrow mapping.</w:t>
            </w:r>
          </w:p>
        </w:tc>
      </w:tr>
    </w:tbl>
    <w:p w14:paraId="005979FF" w14:textId="77777777" w:rsidR="00B8253F" w:rsidRDefault="00B8253F">
      <w:pPr>
        <w:pStyle w:val="spacer"/>
      </w:pPr>
    </w:p>
    <w:p w14:paraId="03A9D7B3" w14:textId="77777777" w:rsidR="00B8253F" w:rsidRDefault="000B5CD4">
      <w:pPr>
        <w:pStyle w:val="PARAGRAPH"/>
      </w:pPr>
      <w:r>
        <w:t>Arrow schema:</w:t>
      </w:r>
    </w:p>
    <w:p w14:paraId="25C49A03" w14:textId="77777777" w:rsidR="00B8253F" w:rsidRDefault="000B5CD4">
      <w:pPr>
        <w:pStyle w:val="CODE"/>
      </w:pPr>
      <w:r>
        <w:t>value: double</w:t>
      </w:r>
    </w:p>
    <w:p w14:paraId="02553ED8" w14:textId="77777777" w:rsidR="00B8253F" w:rsidRDefault="000B5CD4">
      <w:pPr>
        <w:pStyle w:val="CODE"/>
      </w:pPr>
      <w:r>
        <w:t>-- schema metadata --</w:t>
      </w:r>
    </w:p>
    <w:p w14:paraId="1B589849" w14:textId="77777777" w:rsidR="00B8253F" w:rsidRDefault="000B5CD4">
      <w:pPr>
        <w:pStyle w:val="CODE"/>
      </w:pPr>
      <w:r>
        <w:t>opcua-arrow: '1'</w:t>
      </w:r>
    </w:p>
    <w:p w14:paraId="30D6E002" w14:textId="77777777" w:rsidR="00B8253F" w:rsidRDefault="000B5CD4">
      <w:pPr>
        <w:pStyle w:val="PARAGRAPH"/>
      </w:pPr>
      <w:r>
        <w:lastRenderedPageBreak/>
        <w:t>Example value:</w:t>
      </w:r>
    </w:p>
    <w:p w14:paraId="3E5C7765" w14:textId="77777777" w:rsidR="00B8253F" w:rsidRDefault="000B5CD4">
      <w:pPr>
        <w:pStyle w:val="CODE"/>
      </w:pPr>
      <w:r>
        <w:t>-0.0</w:t>
      </w:r>
    </w:p>
    <w:p w14:paraId="7C5D2488" w14:textId="77777777" w:rsidR="00B8253F" w:rsidRDefault="000B5CD4">
      <w:pPr>
        <w:pStyle w:val="ANNEX-heading2"/>
      </w:pPr>
      <w:bookmarkStart w:id="399" w:name="_Clause_cA_2_12"/>
      <w:bookmarkStart w:id="400" w:name="_Toc236307306"/>
      <w:r>
        <w:t>Built-in String</w:t>
      </w:r>
      <w:bookmarkEnd w:id="399"/>
      <w:bookmarkEnd w:id="400"/>
    </w:p>
    <w:p w14:paraId="1C4F7ED4"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dd43171d093a54aa</w:t>
      </w:r>
      <w:r>
        <w:t>.</w:t>
      </w:r>
    </w:p>
    <w:p w14:paraId="30C14396" w14:textId="335A8254" w:rsidR="00B8253F" w:rsidRDefault="000B5CD4">
      <w:pPr>
        <w:pStyle w:val="TABLE-title"/>
      </w:pPr>
      <w:bookmarkStart w:id="401" w:name="_Tab_built_in_string_tab1"/>
      <w:bookmarkStart w:id="402" w:name="_Toc236307372"/>
      <w:r>
        <w:t xml:space="preserve">Table </w:t>
      </w:r>
      <w:r>
        <w:fldChar w:fldCharType="begin"/>
      </w:r>
      <w:r>
        <w:instrText xml:space="preserve"> SEQ Table \* ARABIC </w:instrText>
      </w:r>
      <w:r>
        <w:fldChar w:fldCharType="separate"/>
      </w:r>
      <w:r w:rsidR="00845676">
        <w:rPr>
          <w:noProof/>
        </w:rPr>
        <w:t>39</w:t>
      </w:r>
      <w:r>
        <w:fldChar w:fldCharType="end"/>
      </w:r>
      <w:r>
        <w:t xml:space="preserve"> – Built-in String</w:t>
      </w:r>
      <w:bookmarkEnd w:id="401"/>
      <w:bookmarkEnd w:id="40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1EAE5971"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14AB0A8"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2967C45F"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0CE531DB"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4FB64628" w14:textId="77777777" w:rsidR="00B8253F" w:rsidRDefault="000B5CD4">
            <w:pPr>
              <w:pStyle w:val="TableText"/>
            </w:pPr>
            <w:r>
              <w:t>Notes</w:t>
            </w:r>
          </w:p>
        </w:tc>
      </w:tr>
      <w:tr w:rsidR="00B8253F" w14:paraId="2A4BF6F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1AA0B3C"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137DC5B5"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5B165A1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38BEE92" w14:textId="77777777" w:rsidR="00B8253F" w:rsidRDefault="000B5CD4">
            <w:pPr>
              <w:pStyle w:val="TableText"/>
            </w:pPr>
            <w:r>
              <w:t>Canonical Part 6 Arrow mapping.</w:t>
            </w:r>
          </w:p>
        </w:tc>
      </w:tr>
    </w:tbl>
    <w:p w14:paraId="3F4DFD61" w14:textId="77777777" w:rsidR="00B8253F" w:rsidRDefault="00B8253F">
      <w:pPr>
        <w:pStyle w:val="spacer"/>
      </w:pPr>
    </w:p>
    <w:p w14:paraId="2DFE4D0E" w14:textId="77777777" w:rsidR="00B8253F" w:rsidRDefault="000B5CD4">
      <w:pPr>
        <w:pStyle w:val="PARAGRAPH"/>
      </w:pPr>
      <w:r>
        <w:t>Arrow schema:</w:t>
      </w:r>
    </w:p>
    <w:p w14:paraId="0FDECB42" w14:textId="77777777" w:rsidR="00B8253F" w:rsidRDefault="000B5CD4">
      <w:pPr>
        <w:pStyle w:val="CODE"/>
      </w:pPr>
      <w:r>
        <w:t>value: string</w:t>
      </w:r>
    </w:p>
    <w:p w14:paraId="71286D27" w14:textId="77777777" w:rsidR="00B8253F" w:rsidRDefault="000B5CD4">
      <w:pPr>
        <w:pStyle w:val="CODE"/>
      </w:pPr>
      <w:r>
        <w:t>-- schema metadata --</w:t>
      </w:r>
    </w:p>
    <w:p w14:paraId="36F06AA1" w14:textId="77777777" w:rsidR="00B8253F" w:rsidRDefault="000B5CD4">
      <w:pPr>
        <w:pStyle w:val="CODE"/>
      </w:pPr>
      <w:r>
        <w:t>opcua-arrow: '1'</w:t>
      </w:r>
    </w:p>
    <w:p w14:paraId="403766E6" w14:textId="77777777" w:rsidR="00B8253F" w:rsidRDefault="000B5CD4">
      <w:pPr>
        <w:pStyle w:val="PARAGRAPH"/>
      </w:pPr>
      <w:r>
        <w:t>Example value:</w:t>
      </w:r>
    </w:p>
    <w:p w14:paraId="2873592D" w14:textId="77777777" w:rsidR="00B8253F" w:rsidRDefault="000B5CD4">
      <w:pPr>
        <w:pStyle w:val="CODE"/>
      </w:pPr>
      <w:r>
        <w:t>'grüße-</w:t>
      </w:r>
      <w:r>
        <w:t>中文</w:t>
      </w:r>
      <w:r>
        <w:t>-</w:t>
      </w:r>
      <w:r>
        <w:t>😀</w:t>
      </w:r>
      <w:r>
        <w:t>'</w:t>
      </w:r>
    </w:p>
    <w:p w14:paraId="6C30E218" w14:textId="77777777" w:rsidR="00B8253F" w:rsidRDefault="000B5CD4">
      <w:pPr>
        <w:pStyle w:val="ANNEX-heading2"/>
      </w:pPr>
      <w:bookmarkStart w:id="403" w:name="_Clause_cA_2_13"/>
      <w:bookmarkStart w:id="404" w:name="_Toc236307307"/>
      <w:r>
        <w:t>Built-in DateTime</w:t>
      </w:r>
      <w:bookmarkEnd w:id="403"/>
      <w:bookmarkEnd w:id="404"/>
    </w:p>
    <w:p w14:paraId="2A5EAF40"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0ca4cf7abab461b5</w:t>
      </w:r>
      <w:r>
        <w:t>.</w:t>
      </w:r>
    </w:p>
    <w:p w14:paraId="0D75FFE5" w14:textId="120DB471" w:rsidR="00B8253F" w:rsidRDefault="000B5CD4">
      <w:pPr>
        <w:pStyle w:val="TABLE-title"/>
      </w:pPr>
      <w:bookmarkStart w:id="405" w:name="_Tab_built_in_datetime_tab1"/>
      <w:bookmarkStart w:id="406" w:name="_Toc236307373"/>
      <w:r>
        <w:t xml:space="preserve">Table </w:t>
      </w:r>
      <w:r>
        <w:fldChar w:fldCharType="begin"/>
      </w:r>
      <w:r>
        <w:instrText xml:space="preserve"> SEQ Table \* ARABIC </w:instrText>
      </w:r>
      <w:r>
        <w:fldChar w:fldCharType="separate"/>
      </w:r>
      <w:r w:rsidR="00845676">
        <w:rPr>
          <w:noProof/>
        </w:rPr>
        <w:t>40</w:t>
      </w:r>
      <w:r>
        <w:fldChar w:fldCharType="end"/>
      </w:r>
      <w:r>
        <w:t xml:space="preserve"> – Built-in DateTime</w:t>
      </w:r>
      <w:bookmarkEnd w:id="405"/>
      <w:bookmarkEnd w:id="40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4A5477D5"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02E6BF46"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6944940E"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06F0BCB3"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5C83E0D0" w14:textId="77777777" w:rsidR="00B8253F" w:rsidRDefault="000B5CD4">
            <w:pPr>
              <w:pStyle w:val="TableText"/>
            </w:pPr>
            <w:r>
              <w:t>Notes</w:t>
            </w:r>
          </w:p>
        </w:tc>
      </w:tr>
      <w:tr w:rsidR="00B8253F" w14:paraId="4D3BC45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5861247"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2377F6DA" w14:textId="77777777" w:rsidR="00B8253F" w:rsidRDefault="000B5CD4">
            <w:pPr>
              <w:pStyle w:val="TableText"/>
            </w:pPr>
            <w:r>
              <w:rPr>
                <w:rStyle w:val="VARIABLE"/>
              </w:rPr>
              <w:t>int64</w:t>
            </w:r>
          </w:p>
        </w:tc>
        <w:tc>
          <w:tcPr>
            <w:tcW w:w="2231" w:type="dxa"/>
            <w:tcBorders>
              <w:top w:val="single" w:sz="4" w:space="0" w:color="auto"/>
              <w:left w:val="single" w:sz="4" w:space="0" w:color="auto"/>
              <w:bottom w:val="single" w:sz="4" w:space="0" w:color="auto"/>
              <w:right w:val="single" w:sz="4" w:space="0" w:color="auto"/>
            </w:tcBorders>
          </w:tcPr>
          <w:p w14:paraId="4C45C07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AF67D90" w14:textId="77777777" w:rsidR="00B8253F" w:rsidRDefault="000B5CD4">
            <w:pPr>
              <w:pStyle w:val="TableText"/>
            </w:pPr>
            <w:r>
              <w:t>Canonical Part 6 Arrow mapping.</w:t>
            </w:r>
          </w:p>
        </w:tc>
      </w:tr>
    </w:tbl>
    <w:p w14:paraId="08E8454E" w14:textId="77777777" w:rsidR="00B8253F" w:rsidRDefault="00B8253F">
      <w:pPr>
        <w:pStyle w:val="spacer"/>
      </w:pPr>
    </w:p>
    <w:p w14:paraId="51B772F0" w14:textId="77777777" w:rsidR="00B8253F" w:rsidRDefault="000B5CD4">
      <w:pPr>
        <w:pStyle w:val="PARAGRAPH"/>
      </w:pPr>
      <w:r>
        <w:t>Arrow schema:</w:t>
      </w:r>
    </w:p>
    <w:p w14:paraId="05C14479" w14:textId="77777777" w:rsidR="00B8253F" w:rsidRDefault="000B5CD4">
      <w:pPr>
        <w:pStyle w:val="CODE"/>
      </w:pPr>
      <w:r>
        <w:t>value: int64</w:t>
      </w:r>
    </w:p>
    <w:p w14:paraId="626C7CEB" w14:textId="77777777" w:rsidR="00B8253F" w:rsidRDefault="000B5CD4">
      <w:pPr>
        <w:pStyle w:val="CODE"/>
      </w:pPr>
      <w:r>
        <w:t>-- schema metadata --</w:t>
      </w:r>
    </w:p>
    <w:p w14:paraId="77012E97" w14:textId="77777777" w:rsidR="00B8253F" w:rsidRDefault="000B5CD4">
      <w:pPr>
        <w:pStyle w:val="CODE"/>
      </w:pPr>
      <w:r>
        <w:t>opcua-arrow: '1'</w:t>
      </w:r>
    </w:p>
    <w:p w14:paraId="0365544A" w14:textId="77777777" w:rsidR="00B8253F" w:rsidRDefault="000B5CD4">
      <w:pPr>
        <w:pStyle w:val="PARAGRAPH"/>
      </w:pPr>
      <w:r>
        <w:t>Example value:</w:t>
      </w:r>
    </w:p>
    <w:p w14:paraId="615F510E" w14:textId="77777777" w:rsidR="00B8253F" w:rsidRDefault="000B5CD4">
      <w:pPr>
        <w:pStyle w:val="CODE"/>
      </w:pPr>
      <w:r>
        <w:t>DateTime(ticks=133000000000000000)</w:t>
      </w:r>
    </w:p>
    <w:p w14:paraId="20B56C71" w14:textId="77777777" w:rsidR="00B8253F" w:rsidRDefault="000B5CD4">
      <w:pPr>
        <w:pStyle w:val="ANNEX-heading2"/>
      </w:pPr>
      <w:bookmarkStart w:id="407" w:name="_Clause_cA_2_14"/>
      <w:bookmarkStart w:id="408" w:name="_Toc236307308"/>
      <w:r>
        <w:t>Built-in Guid</w:t>
      </w:r>
      <w:bookmarkEnd w:id="407"/>
      <w:bookmarkEnd w:id="408"/>
    </w:p>
    <w:p w14:paraId="6B0DE32B"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81e222e0fec2ba07</w:t>
      </w:r>
      <w:r>
        <w:t>.</w:t>
      </w:r>
    </w:p>
    <w:p w14:paraId="0ED0EAB3" w14:textId="3D5306DA" w:rsidR="00B8253F" w:rsidRDefault="000B5CD4">
      <w:pPr>
        <w:pStyle w:val="TABLE-title"/>
      </w:pPr>
      <w:bookmarkStart w:id="409" w:name="_Tab_built_in_guid_tab1"/>
      <w:bookmarkStart w:id="410" w:name="_Toc236307374"/>
      <w:r>
        <w:t xml:space="preserve">Table </w:t>
      </w:r>
      <w:r>
        <w:fldChar w:fldCharType="begin"/>
      </w:r>
      <w:r>
        <w:instrText xml:space="preserve"> SEQ Table \* ARABIC </w:instrText>
      </w:r>
      <w:r>
        <w:fldChar w:fldCharType="separate"/>
      </w:r>
      <w:r w:rsidR="00845676">
        <w:rPr>
          <w:noProof/>
        </w:rPr>
        <w:t>41</w:t>
      </w:r>
      <w:r>
        <w:fldChar w:fldCharType="end"/>
      </w:r>
      <w:r>
        <w:t xml:space="preserve"> – Built-in Guid</w:t>
      </w:r>
      <w:bookmarkEnd w:id="409"/>
      <w:bookmarkEnd w:id="41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40B1D0F0"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FC89516"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4D0C78CF"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728374F0"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382A0FED" w14:textId="77777777" w:rsidR="00B8253F" w:rsidRDefault="000B5CD4">
            <w:pPr>
              <w:pStyle w:val="TableText"/>
            </w:pPr>
            <w:r>
              <w:t>Notes</w:t>
            </w:r>
          </w:p>
        </w:tc>
      </w:tr>
      <w:tr w:rsidR="00B8253F" w14:paraId="4C454F5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0A958DD"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7BC2C94F" w14:textId="77777777" w:rsidR="00B8253F" w:rsidRDefault="000B5CD4">
            <w:pPr>
              <w:pStyle w:val="TableText"/>
            </w:pPr>
            <w:r>
              <w:rPr>
                <w:rStyle w:val="VARIABLE"/>
              </w:rPr>
              <w:t>fixed_size_binary[16]</w:t>
            </w:r>
          </w:p>
        </w:tc>
        <w:tc>
          <w:tcPr>
            <w:tcW w:w="2231" w:type="dxa"/>
            <w:tcBorders>
              <w:top w:val="single" w:sz="4" w:space="0" w:color="auto"/>
              <w:left w:val="single" w:sz="4" w:space="0" w:color="auto"/>
              <w:bottom w:val="single" w:sz="4" w:space="0" w:color="auto"/>
              <w:right w:val="single" w:sz="4" w:space="0" w:color="auto"/>
            </w:tcBorders>
          </w:tcPr>
          <w:p w14:paraId="7AB1D04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2907E2D" w14:textId="77777777" w:rsidR="00B8253F" w:rsidRDefault="000B5CD4">
            <w:pPr>
              <w:pStyle w:val="TableText"/>
            </w:pPr>
            <w:r>
              <w:t>Fixed-width bytes.</w:t>
            </w:r>
          </w:p>
        </w:tc>
      </w:tr>
    </w:tbl>
    <w:p w14:paraId="1A0202B8" w14:textId="77777777" w:rsidR="00B8253F" w:rsidRDefault="00B8253F">
      <w:pPr>
        <w:pStyle w:val="spacer"/>
      </w:pPr>
    </w:p>
    <w:p w14:paraId="5A2F0A35" w14:textId="77777777" w:rsidR="00B8253F" w:rsidRDefault="000B5CD4">
      <w:pPr>
        <w:pStyle w:val="PARAGRAPH"/>
      </w:pPr>
      <w:r>
        <w:t>Arrow schema:</w:t>
      </w:r>
    </w:p>
    <w:p w14:paraId="59A78A63" w14:textId="77777777" w:rsidR="00B8253F" w:rsidRDefault="000B5CD4">
      <w:pPr>
        <w:pStyle w:val="CODE"/>
      </w:pPr>
      <w:r>
        <w:t>value: fixed_size_binary[16]</w:t>
      </w:r>
    </w:p>
    <w:p w14:paraId="0B74F0D4" w14:textId="77777777" w:rsidR="00B8253F" w:rsidRDefault="000B5CD4">
      <w:pPr>
        <w:pStyle w:val="CODE"/>
      </w:pPr>
      <w:r>
        <w:t>-- schema metadata --</w:t>
      </w:r>
    </w:p>
    <w:p w14:paraId="2047A7F8" w14:textId="77777777" w:rsidR="00B8253F" w:rsidRDefault="000B5CD4">
      <w:pPr>
        <w:pStyle w:val="CODE"/>
      </w:pPr>
      <w:r>
        <w:t>opcua-arrow: '1'</w:t>
      </w:r>
    </w:p>
    <w:p w14:paraId="78039C59" w14:textId="77777777" w:rsidR="00B8253F" w:rsidRDefault="000B5CD4">
      <w:pPr>
        <w:pStyle w:val="PARAGRAPH"/>
      </w:pPr>
      <w:r>
        <w:lastRenderedPageBreak/>
        <w:t>Example value:</w:t>
      </w:r>
    </w:p>
    <w:p w14:paraId="3D91F892" w14:textId="77777777" w:rsidR="00B8253F" w:rsidRDefault="000B5CD4">
      <w:pPr>
        <w:pStyle w:val="CODE"/>
      </w:pPr>
      <w:r>
        <w:t>Guid(bytes=b'\x01\x02\x03\x04\x05\x06\x07\x08\t\n\x0b\x0c\r\x0e\x0f\x10')</w:t>
      </w:r>
    </w:p>
    <w:p w14:paraId="23F9C4CB" w14:textId="77777777" w:rsidR="00B8253F" w:rsidRDefault="000B5CD4">
      <w:pPr>
        <w:pStyle w:val="ANNEX-heading2"/>
      </w:pPr>
      <w:bookmarkStart w:id="411" w:name="_Clause_cA_2_15"/>
      <w:bookmarkStart w:id="412" w:name="_Toc236307309"/>
      <w:r>
        <w:t>Built-in ByteString</w:t>
      </w:r>
      <w:bookmarkEnd w:id="411"/>
      <w:bookmarkEnd w:id="412"/>
    </w:p>
    <w:p w14:paraId="3FFF6BB9"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0b3084b7b66d58c5</w:t>
      </w:r>
      <w:r>
        <w:t>.</w:t>
      </w:r>
    </w:p>
    <w:p w14:paraId="44D47917" w14:textId="187D55F6" w:rsidR="00B8253F" w:rsidRDefault="000B5CD4">
      <w:pPr>
        <w:pStyle w:val="TABLE-title"/>
      </w:pPr>
      <w:bookmarkStart w:id="413" w:name="_Tab_built_in_bytestring_tab1"/>
      <w:bookmarkStart w:id="414" w:name="_Toc236307375"/>
      <w:r>
        <w:t xml:space="preserve">Table </w:t>
      </w:r>
      <w:r>
        <w:fldChar w:fldCharType="begin"/>
      </w:r>
      <w:r>
        <w:instrText xml:space="preserve"> SEQ Table \* ARABIC </w:instrText>
      </w:r>
      <w:r>
        <w:fldChar w:fldCharType="separate"/>
      </w:r>
      <w:r w:rsidR="00845676">
        <w:rPr>
          <w:noProof/>
        </w:rPr>
        <w:t>42</w:t>
      </w:r>
      <w:r>
        <w:fldChar w:fldCharType="end"/>
      </w:r>
      <w:r>
        <w:t xml:space="preserve"> – Built-in ByteString</w:t>
      </w:r>
      <w:bookmarkEnd w:id="413"/>
      <w:bookmarkEnd w:id="4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3F7EEB65"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26363BE0"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09A3D606"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6D5648E4"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2237532F" w14:textId="77777777" w:rsidR="00B8253F" w:rsidRDefault="000B5CD4">
            <w:pPr>
              <w:pStyle w:val="TableText"/>
            </w:pPr>
            <w:r>
              <w:t>Notes</w:t>
            </w:r>
          </w:p>
        </w:tc>
      </w:tr>
      <w:tr w:rsidR="00B8253F" w14:paraId="3BDDBF6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31959D0"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7E97250D" w14:textId="77777777" w:rsidR="00B8253F" w:rsidRDefault="000B5CD4">
            <w:pPr>
              <w:pStyle w:val="TableText"/>
            </w:pPr>
            <w:r>
              <w:rPr>
                <w:rStyle w:val="VARIABLE"/>
              </w:rPr>
              <w:t>binary</w:t>
            </w:r>
          </w:p>
        </w:tc>
        <w:tc>
          <w:tcPr>
            <w:tcW w:w="2231" w:type="dxa"/>
            <w:tcBorders>
              <w:top w:val="single" w:sz="4" w:space="0" w:color="auto"/>
              <w:left w:val="single" w:sz="4" w:space="0" w:color="auto"/>
              <w:bottom w:val="single" w:sz="4" w:space="0" w:color="auto"/>
              <w:right w:val="single" w:sz="4" w:space="0" w:color="auto"/>
            </w:tcBorders>
          </w:tcPr>
          <w:p w14:paraId="07754F2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A6B27AC" w14:textId="77777777" w:rsidR="00B8253F" w:rsidRDefault="000B5CD4">
            <w:pPr>
              <w:pStyle w:val="TableText"/>
            </w:pPr>
            <w:r>
              <w:t>Canonical Part 6 Arrow mapping.</w:t>
            </w:r>
          </w:p>
        </w:tc>
      </w:tr>
    </w:tbl>
    <w:p w14:paraId="4504F563" w14:textId="77777777" w:rsidR="00B8253F" w:rsidRDefault="00B8253F">
      <w:pPr>
        <w:pStyle w:val="spacer"/>
      </w:pPr>
    </w:p>
    <w:p w14:paraId="6A46B36D" w14:textId="77777777" w:rsidR="00B8253F" w:rsidRDefault="000B5CD4">
      <w:pPr>
        <w:pStyle w:val="PARAGRAPH"/>
      </w:pPr>
      <w:r>
        <w:t>Arrow schema:</w:t>
      </w:r>
    </w:p>
    <w:p w14:paraId="355E3BFB" w14:textId="77777777" w:rsidR="00B8253F" w:rsidRDefault="000B5CD4">
      <w:pPr>
        <w:pStyle w:val="CODE"/>
      </w:pPr>
      <w:r>
        <w:t>value: binary</w:t>
      </w:r>
    </w:p>
    <w:p w14:paraId="7B2FEEC9" w14:textId="77777777" w:rsidR="00B8253F" w:rsidRDefault="000B5CD4">
      <w:pPr>
        <w:pStyle w:val="CODE"/>
      </w:pPr>
      <w:r>
        <w:t>-- schema metadata --</w:t>
      </w:r>
    </w:p>
    <w:p w14:paraId="78E896B8" w14:textId="77777777" w:rsidR="00B8253F" w:rsidRDefault="000B5CD4">
      <w:pPr>
        <w:pStyle w:val="CODE"/>
      </w:pPr>
      <w:r>
        <w:t>opcua-arrow: '1'</w:t>
      </w:r>
    </w:p>
    <w:p w14:paraId="0DEAFADF" w14:textId="77777777" w:rsidR="00B8253F" w:rsidRDefault="000B5CD4">
      <w:pPr>
        <w:pStyle w:val="PARAGRAPH"/>
      </w:pPr>
      <w:r>
        <w:t>Example value:</w:t>
      </w:r>
    </w:p>
    <w:p w14:paraId="0AA6F164" w14:textId="77777777" w:rsidR="00B8253F" w:rsidRDefault="000B5CD4">
      <w:pPr>
        <w:pStyle w:val="CODE"/>
      </w:pPr>
      <w:r>
        <w:t>b'\x00\x01\x02\x03\x04\x05\x06\x07'</w:t>
      </w:r>
    </w:p>
    <w:p w14:paraId="41873B88" w14:textId="77777777" w:rsidR="00B8253F" w:rsidRDefault="000B5CD4">
      <w:pPr>
        <w:pStyle w:val="ANNEX-heading2"/>
      </w:pPr>
      <w:bookmarkStart w:id="415" w:name="_Clause_cA_2_16"/>
      <w:bookmarkStart w:id="416" w:name="_Toc236307310"/>
      <w:r>
        <w:t>Built-in XmlElement</w:t>
      </w:r>
      <w:bookmarkEnd w:id="415"/>
      <w:bookmarkEnd w:id="416"/>
    </w:p>
    <w:p w14:paraId="7C039EB4"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dd43171d093a54aa</w:t>
      </w:r>
      <w:r>
        <w:t>.</w:t>
      </w:r>
    </w:p>
    <w:p w14:paraId="31EC587A" w14:textId="71C04D95" w:rsidR="00B8253F" w:rsidRDefault="000B5CD4">
      <w:pPr>
        <w:pStyle w:val="TABLE-title"/>
      </w:pPr>
      <w:bookmarkStart w:id="417" w:name="_Tab_built_in_xmlelement_tab1"/>
      <w:bookmarkStart w:id="418" w:name="_Toc236307376"/>
      <w:r>
        <w:t xml:space="preserve">Table </w:t>
      </w:r>
      <w:r>
        <w:fldChar w:fldCharType="begin"/>
      </w:r>
      <w:r>
        <w:instrText xml:space="preserve"> SEQ Table \* ARABIC </w:instrText>
      </w:r>
      <w:r>
        <w:fldChar w:fldCharType="separate"/>
      </w:r>
      <w:r w:rsidR="00845676">
        <w:rPr>
          <w:noProof/>
        </w:rPr>
        <w:t>43</w:t>
      </w:r>
      <w:r>
        <w:fldChar w:fldCharType="end"/>
      </w:r>
      <w:r>
        <w:t xml:space="preserve"> – Built-in XmlElement</w:t>
      </w:r>
      <w:bookmarkEnd w:id="417"/>
      <w:bookmarkEnd w:id="4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5EC1409C"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530B082D"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6945879A"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2B70164F"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061495BE" w14:textId="77777777" w:rsidR="00B8253F" w:rsidRDefault="000B5CD4">
            <w:pPr>
              <w:pStyle w:val="TableText"/>
            </w:pPr>
            <w:r>
              <w:t>Notes</w:t>
            </w:r>
          </w:p>
        </w:tc>
      </w:tr>
      <w:tr w:rsidR="00B8253F" w14:paraId="1385C09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6D88F6B"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2D02C12E"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5DB9DC3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E4260BB" w14:textId="77777777" w:rsidR="00B8253F" w:rsidRDefault="000B5CD4">
            <w:pPr>
              <w:pStyle w:val="TableText"/>
            </w:pPr>
            <w:r>
              <w:t>Canonical Part 6 Arrow mapping.</w:t>
            </w:r>
          </w:p>
        </w:tc>
      </w:tr>
    </w:tbl>
    <w:p w14:paraId="0D3A7F2F" w14:textId="77777777" w:rsidR="00B8253F" w:rsidRDefault="00B8253F">
      <w:pPr>
        <w:pStyle w:val="spacer"/>
      </w:pPr>
    </w:p>
    <w:p w14:paraId="182DDA23" w14:textId="77777777" w:rsidR="00B8253F" w:rsidRDefault="000B5CD4">
      <w:pPr>
        <w:pStyle w:val="PARAGRAPH"/>
      </w:pPr>
      <w:r>
        <w:t>Arrow schema:</w:t>
      </w:r>
    </w:p>
    <w:p w14:paraId="32161CB3" w14:textId="77777777" w:rsidR="00B8253F" w:rsidRDefault="000B5CD4">
      <w:pPr>
        <w:pStyle w:val="CODE"/>
      </w:pPr>
      <w:r>
        <w:t>value: string</w:t>
      </w:r>
    </w:p>
    <w:p w14:paraId="1557CA68" w14:textId="77777777" w:rsidR="00B8253F" w:rsidRDefault="000B5CD4">
      <w:pPr>
        <w:pStyle w:val="CODE"/>
      </w:pPr>
      <w:r>
        <w:t>-- schema metadata --</w:t>
      </w:r>
    </w:p>
    <w:p w14:paraId="63FCC747" w14:textId="77777777" w:rsidR="00B8253F" w:rsidRDefault="000B5CD4">
      <w:pPr>
        <w:pStyle w:val="CODE"/>
      </w:pPr>
      <w:r>
        <w:t>opcua-arrow: '1'</w:t>
      </w:r>
    </w:p>
    <w:p w14:paraId="7375E447" w14:textId="77777777" w:rsidR="00B8253F" w:rsidRDefault="000B5CD4">
      <w:pPr>
        <w:pStyle w:val="PARAGRAPH"/>
      </w:pPr>
      <w:r>
        <w:t>Example value:</w:t>
      </w:r>
    </w:p>
    <w:p w14:paraId="0CC370CE" w14:textId="77777777" w:rsidR="00B8253F" w:rsidRDefault="000B5CD4">
      <w:pPr>
        <w:pStyle w:val="CODE"/>
      </w:pPr>
      <w:r>
        <w:t>XmlElement(value="&lt;a x='1'&gt;t&lt;/a&gt;")</w:t>
      </w:r>
    </w:p>
    <w:p w14:paraId="40CB4FCD" w14:textId="77777777" w:rsidR="00B8253F" w:rsidRDefault="000B5CD4">
      <w:pPr>
        <w:pStyle w:val="ANNEX-heading2"/>
      </w:pPr>
      <w:bookmarkStart w:id="419" w:name="_Clause_cA_2_17"/>
      <w:bookmarkStart w:id="420" w:name="_Toc236307311"/>
      <w:r>
        <w:t>Built-in NodeId</w:t>
      </w:r>
      <w:bookmarkEnd w:id="419"/>
      <w:bookmarkEnd w:id="420"/>
    </w:p>
    <w:p w14:paraId="52C13174"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dd43171d093a54aa</w:t>
      </w:r>
      <w:r>
        <w:t>.</w:t>
      </w:r>
    </w:p>
    <w:p w14:paraId="58932201" w14:textId="144D277A" w:rsidR="00B8253F" w:rsidRDefault="000B5CD4">
      <w:pPr>
        <w:pStyle w:val="TABLE-title"/>
      </w:pPr>
      <w:bookmarkStart w:id="421" w:name="_Tab_built_in_nodeid_tab1"/>
      <w:bookmarkStart w:id="422" w:name="_Toc236307377"/>
      <w:r>
        <w:t xml:space="preserve">Table </w:t>
      </w:r>
      <w:r>
        <w:fldChar w:fldCharType="begin"/>
      </w:r>
      <w:r>
        <w:instrText xml:space="preserve"> SEQ Table \* ARABIC </w:instrText>
      </w:r>
      <w:r>
        <w:fldChar w:fldCharType="separate"/>
      </w:r>
      <w:r w:rsidR="00845676">
        <w:rPr>
          <w:noProof/>
        </w:rPr>
        <w:t>44</w:t>
      </w:r>
      <w:r>
        <w:fldChar w:fldCharType="end"/>
      </w:r>
      <w:r>
        <w:t xml:space="preserve"> – Built-in NodeId</w:t>
      </w:r>
      <w:bookmarkEnd w:id="421"/>
      <w:bookmarkEnd w:id="42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2318E421"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1F8C6BAA"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690B106D"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68822439"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63B49DDC" w14:textId="77777777" w:rsidR="00B8253F" w:rsidRDefault="000B5CD4">
            <w:pPr>
              <w:pStyle w:val="TableText"/>
            </w:pPr>
            <w:r>
              <w:t>Notes</w:t>
            </w:r>
          </w:p>
        </w:tc>
      </w:tr>
      <w:tr w:rsidR="00B8253F" w14:paraId="297E5AD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CF48C59"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1CB8FB51"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7F8E02C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60C8606" w14:textId="77777777" w:rsidR="00B8253F" w:rsidRDefault="000B5CD4">
            <w:pPr>
              <w:pStyle w:val="TableText"/>
            </w:pPr>
            <w:r>
              <w:t>Canonical Part 6 Arrow mapping.</w:t>
            </w:r>
          </w:p>
        </w:tc>
      </w:tr>
    </w:tbl>
    <w:p w14:paraId="6F6FA898" w14:textId="77777777" w:rsidR="00B8253F" w:rsidRDefault="00B8253F">
      <w:pPr>
        <w:pStyle w:val="spacer"/>
      </w:pPr>
    </w:p>
    <w:p w14:paraId="29A3BBCB" w14:textId="77777777" w:rsidR="00B8253F" w:rsidRDefault="000B5CD4">
      <w:pPr>
        <w:pStyle w:val="PARAGRAPH"/>
      </w:pPr>
      <w:r>
        <w:t>Arrow schema:</w:t>
      </w:r>
    </w:p>
    <w:p w14:paraId="096815DE" w14:textId="77777777" w:rsidR="00B8253F" w:rsidRDefault="000B5CD4">
      <w:pPr>
        <w:pStyle w:val="CODE"/>
      </w:pPr>
      <w:r>
        <w:t>value: string</w:t>
      </w:r>
    </w:p>
    <w:p w14:paraId="791BA52F" w14:textId="77777777" w:rsidR="00B8253F" w:rsidRDefault="000B5CD4">
      <w:pPr>
        <w:pStyle w:val="CODE"/>
      </w:pPr>
      <w:r>
        <w:t>-- schema metadata --</w:t>
      </w:r>
    </w:p>
    <w:p w14:paraId="349CFD7A" w14:textId="77777777" w:rsidR="00B8253F" w:rsidRDefault="000B5CD4">
      <w:pPr>
        <w:pStyle w:val="CODE"/>
      </w:pPr>
      <w:r>
        <w:t>opcua-arrow: '1'</w:t>
      </w:r>
    </w:p>
    <w:p w14:paraId="05B4FF79" w14:textId="77777777" w:rsidR="00B8253F" w:rsidRDefault="000B5CD4">
      <w:pPr>
        <w:pStyle w:val="PARAGRAPH"/>
      </w:pPr>
      <w:r>
        <w:lastRenderedPageBreak/>
        <w:t>Example value:</w:t>
      </w:r>
    </w:p>
    <w:p w14:paraId="0BB989BF" w14:textId="77777777" w:rsidR="00B8253F" w:rsidRDefault="000B5CD4">
      <w:pPr>
        <w:pStyle w:val="CODE"/>
      </w:pPr>
      <w:r>
        <w:t>NodeId(namespace=3,</w:t>
      </w:r>
    </w:p>
    <w:p w14:paraId="67E60E1F" w14:textId="77777777" w:rsidR="00B8253F" w:rsidRDefault="000B5CD4">
      <w:pPr>
        <w:pStyle w:val="CODE"/>
      </w:pPr>
      <w:r>
        <w:t xml:space="preserve">       id_type=&lt;IdType.GUID: 2&gt;,</w:t>
      </w:r>
    </w:p>
    <w:p w14:paraId="7FB89BC4" w14:textId="77777777" w:rsidR="00B8253F" w:rsidRDefault="000B5CD4">
      <w:pPr>
        <w:pStyle w:val="CODE"/>
      </w:pPr>
      <w:r>
        <w:t xml:space="preserve">       identifier=Guid(bytes=b'\x07\x08\t\n\x0b\x0c\r\x0e\x0f\x10\x11\x12'</w:t>
      </w:r>
    </w:p>
    <w:p w14:paraId="683CAC9B" w14:textId="77777777" w:rsidR="00B8253F" w:rsidRDefault="000B5CD4">
      <w:pPr>
        <w:pStyle w:val="CODE"/>
      </w:pPr>
      <w:r>
        <w:t xml:space="preserve">                             b'\x13\x14\x15\x16'))</w:t>
      </w:r>
    </w:p>
    <w:p w14:paraId="7AB6A0A1" w14:textId="77777777" w:rsidR="00B8253F" w:rsidRDefault="000B5CD4">
      <w:pPr>
        <w:pStyle w:val="ANNEX-heading2"/>
      </w:pPr>
      <w:bookmarkStart w:id="423" w:name="_Clause_cA_2_18"/>
      <w:bookmarkStart w:id="424" w:name="_Toc236307312"/>
      <w:r>
        <w:t>Built-in ExpandedNodeId</w:t>
      </w:r>
      <w:bookmarkEnd w:id="423"/>
      <w:bookmarkEnd w:id="424"/>
    </w:p>
    <w:p w14:paraId="4B3D3706"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dd43171d093a54aa</w:t>
      </w:r>
      <w:r>
        <w:t>.</w:t>
      </w:r>
    </w:p>
    <w:p w14:paraId="0674C8CF" w14:textId="65017580" w:rsidR="00B8253F" w:rsidRDefault="000B5CD4">
      <w:pPr>
        <w:pStyle w:val="TABLE-title"/>
      </w:pPr>
      <w:bookmarkStart w:id="425" w:name="_Tab_built_in_expandednodeid_tab1"/>
      <w:bookmarkStart w:id="426" w:name="_Toc236307378"/>
      <w:r>
        <w:t xml:space="preserve">Table </w:t>
      </w:r>
      <w:r>
        <w:fldChar w:fldCharType="begin"/>
      </w:r>
      <w:r>
        <w:instrText xml:space="preserve"> SEQ Table \* ARABIC </w:instrText>
      </w:r>
      <w:r>
        <w:fldChar w:fldCharType="separate"/>
      </w:r>
      <w:r w:rsidR="00845676">
        <w:rPr>
          <w:noProof/>
        </w:rPr>
        <w:t>45</w:t>
      </w:r>
      <w:r>
        <w:fldChar w:fldCharType="end"/>
      </w:r>
      <w:r>
        <w:t xml:space="preserve"> – Built-in ExpandedNodeId</w:t>
      </w:r>
      <w:bookmarkEnd w:id="425"/>
      <w:bookmarkEnd w:id="42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7CAADB6A"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494868B1"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79E530AE"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68897001"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7B9ACCAC" w14:textId="77777777" w:rsidR="00B8253F" w:rsidRDefault="000B5CD4">
            <w:pPr>
              <w:pStyle w:val="TableText"/>
            </w:pPr>
            <w:r>
              <w:t>Notes</w:t>
            </w:r>
          </w:p>
        </w:tc>
      </w:tr>
      <w:tr w:rsidR="00B8253F" w14:paraId="2B77B70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1B0784E"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2A04197C"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7A52790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8F99FE4" w14:textId="77777777" w:rsidR="00B8253F" w:rsidRDefault="000B5CD4">
            <w:pPr>
              <w:pStyle w:val="TableText"/>
            </w:pPr>
            <w:r>
              <w:t>Canonical Part 6 Arrow mapping.</w:t>
            </w:r>
          </w:p>
        </w:tc>
      </w:tr>
    </w:tbl>
    <w:p w14:paraId="2AB59981" w14:textId="77777777" w:rsidR="00B8253F" w:rsidRDefault="00B8253F">
      <w:pPr>
        <w:pStyle w:val="spacer"/>
      </w:pPr>
    </w:p>
    <w:p w14:paraId="13CEBD69" w14:textId="77777777" w:rsidR="00B8253F" w:rsidRDefault="000B5CD4">
      <w:pPr>
        <w:pStyle w:val="PARAGRAPH"/>
      </w:pPr>
      <w:r>
        <w:t>Arrow schema:</w:t>
      </w:r>
    </w:p>
    <w:p w14:paraId="7D452CEC" w14:textId="77777777" w:rsidR="00B8253F" w:rsidRDefault="000B5CD4">
      <w:pPr>
        <w:pStyle w:val="CODE"/>
      </w:pPr>
      <w:r>
        <w:t>value: string</w:t>
      </w:r>
    </w:p>
    <w:p w14:paraId="61D95A62" w14:textId="77777777" w:rsidR="00B8253F" w:rsidRDefault="000B5CD4">
      <w:pPr>
        <w:pStyle w:val="CODE"/>
      </w:pPr>
      <w:r>
        <w:t>-- schema metadata --</w:t>
      </w:r>
    </w:p>
    <w:p w14:paraId="6A6D5D28" w14:textId="77777777" w:rsidR="00B8253F" w:rsidRDefault="000B5CD4">
      <w:pPr>
        <w:pStyle w:val="CODE"/>
      </w:pPr>
      <w:r>
        <w:t>opcua-arrow: '1'</w:t>
      </w:r>
    </w:p>
    <w:p w14:paraId="009BB588" w14:textId="77777777" w:rsidR="00B8253F" w:rsidRDefault="000B5CD4">
      <w:pPr>
        <w:pStyle w:val="PARAGRAPH"/>
      </w:pPr>
      <w:r>
        <w:t>Example value:</w:t>
      </w:r>
    </w:p>
    <w:p w14:paraId="708FC864" w14:textId="77777777" w:rsidR="00B8253F" w:rsidRDefault="000B5CD4">
      <w:pPr>
        <w:pStyle w:val="CODE"/>
      </w:pPr>
      <w:r>
        <w:t>ExpandedNodeId(node_id=NodeId(namespace=1,</w:t>
      </w:r>
    </w:p>
    <w:p w14:paraId="5707A80D" w14:textId="77777777" w:rsidR="00B8253F" w:rsidRDefault="000B5CD4">
      <w:pPr>
        <w:pStyle w:val="CODE"/>
      </w:pPr>
      <w:r>
        <w:t xml:space="preserve">                              id_type=&lt;IdType.STRING: 1&gt;,</w:t>
      </w:r>
    </w:p>
    <w:p w14:paraId="5BC6EC8A" w14:textId="77777777" w:rsidR="00B8253F" w:rsidRDefault="000B5CD4">
      <w:pPr>
        <w:pStyle w:val="CODE"/>
      </w:pPr>
      <w:r>
        <w:t xml:space="preserve">                              identifier='X'),</w:t>
      </w:r>
    </w:p>
    <w:p w14:paraId="796D4099" w14:textId="77777777" w:rsidR="00B8253F" w:rsidRDefault="000B5CD4">
      <w:pPr>
        <w:pStyle w:val="CODE"/>
      </w:pPr>
      <w:r>
        <w:t xml:space="preserve">               namespace_uri='http://example.org/UA/',</w:t>
      </w:r>
    </w:p>
    <w:p w14:paraId="6F541EF2" w14:textId="77777777" w:rsidR="00B8253F" w:rsidRDefault="000B5CD4">
      <w:pPr>
        <w:pStyle w:val="CODE"/>
      </w:pPr>
      <w:r>
        <w:t xml:space="preserve">               server_index=5)</w:t>
      </w:r>
    </w:p>
    <w:p w14:paraId="09342360" w14:textId="77777777" w:rsidR="00B8253F" w:rsidRDefault="000B5CD4">
      <w:pPr>
        <w:pStyle w:val="ANNEX-heading2"/>
      </w:pPr>
      <w:bookmarkStart w:id="427" w:name="_Clause_cA_2_19"/>
      <w:bookmarkStart w:id="428" w:name="_Toc236307313"/>
      <w:r>
        <w:t>Built-in StatusCode</w:t>
      </w:r>
      <w:bookmarkEnd w:id="427"/>
      <w:bookmarkEnd w:id="428"/>
    </w:p>
    <w:p w14:paraId="303DDE49"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3a7d0fa718aba078</w:t>
      </w:r>
      <w:r>
        <w:t>.</w:t>
      </w:r>
    </w:p>
    <w:p w14:paraId="50856A24" w14:textId="01C0E2D7" w:rsidR="00B8253F" w:rsidRDefault="000B5CD4">
      <w:pPr>
        <w:pStyle w:val="TABLE-title"/>
      </w:pPr>
      <w:bookmarkStart w:id="429" w:name="_Tab_built_in_statuscode_tab1"/>
      <w:bookmarkStart w:id="430" w:name="_Toc236307379"/>
      <w:r>
        <w:t xml:space="preserve">Table </w:t>
      </w:r>
      <w:r>
        <w:fldChar w:fldCharType="begin"/>
      </w:r>
      <w:r>
        <w:instrText xml:space="preserve"> SEQ Table \* ARABIC </w:instrText>
      </w:r>
      <w:r>
        <w:fldChar w:fldCharType="separate"/>
      </w:r>
      <w:r w:rsidR="00845676">
        <w:rPr>
          <w:noProof/>
        </w:rPr>
        <w:t>46</w:t>
      </w:r>
      <w:r>
        <w:fldChar w:fldCharType="end"/>
      </w:r>
      <w:r>
        <w:t xml:space="preserve"> – Built-in StatusCode</w:t>
      </w:r>
      <w:bookmarkEnd w:id="429"/>
      <w:bookmarkEnd w:id="43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28CBB8D1"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2945B5D4"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725D5C2E"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02A64C92"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40D43A41" w14:textId="77777777" w:rsidR="00B8253F" w:rsidRDefault="000B5CD4">
            <w:pPr>
              <w:pStyle w:val="TableText"/>
            </w:pPr>
            <w:r>
              <w:t>Notes</w:t>
            </w:r>
          </w:p>
        </w:tc>
      </w:tr>
      <w:tr w:rsidR="00B8253F" w14:paraId="3FF6DF7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A7DF54E"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3D3880D6" w14:textId="77777777" w:rsidR="00B8253F" w:rsidRDefault="000B5CD4">
            <w:pPr>
              <w:pStyle w:val="TableText"/>
            </w:pPr>
            <w:r>
              <w:rPr>
                <w:rStyle w:val="VARIABLE"/>
              </w:rPr>
              <w:t>uint32</w:t>
            </w:r>
          </w:p>
        </w:tc>
        <w:tc>
          <w:tcPr>
            <w:tcW w:w="2231" w:type="dxa"/>
            <w:tcBorders>
              <w:top w:val="single" w:sz="4" w:space="0" w:color="auto"/>
              <w:left w:val="single" w:sz="4" w:space="0" w:color="auto"/>
              <w:bottom w:val="single" w:sz="4" w:space="0" w:color="auto"/>
              <w:right w:val="single" w:sz="4" w:space="0" w:color="auto"/>
            </w:tcBorders>
          </w:tcPr>
          <w:p w14:paraId="3BB360D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B97F74B" w14:textId="77777777" w:rsidR="00B8253F" w:rsidRDefault="000B5CD4">
            <w:pPr>
              <w:pStyle w:val="TableText"/>
            </w:pPr>
            <w:r>
              <w:t>Canonical Part 6 Arrow mapping.</w:t>
            </w:r>
          </w:p>
        </w:tc>
      </w:tr>
    </w:tbl>
    <w:p w14:paraId="7CE8F0A9" w14:textId="77777777" w:rsidR="00B8253F" w:rsidRDefault="00B8253F">
      <w:pPr>
        <w:pStyle w:val="spacer"/>
      </w:pPr>
    </w:p>
    <w:p w14:paraId="0F658852" w14:textId="77777777" w:rsidR="00B8253F" w:rsidRDefault="000B5CD4">
      <w:pPr>
        <w:pStyle w:val="PARAGRAPH"/>
      </w:pPr>
      <w:r>
        <w:t>Arrow schema:</w:t>
      </w:r>
    </w:p>
    <w:p w14:paraId="452B6E42" w14:textId="77777777" w:rsidR="00B8253F" w:rsidRDefault="000B5CD4">
      <w:pPr>
        <w:pStyle w:val="CODE"/>
      </w:pPr>
      <w:r>
        <w:t>value: uint32</w:t>
      </w:r>
    </w:p>
    <w:p w14:paraId="2E31A3DB" w14:textId="77777777" w:rsidR="00B8253F" w:rsidRDefault="000B5CD4">
      <w:pPr>
        <w:pStyle w:val="CODE"/>
      </w:pPr>
      <w:r>
        <w:t>-- schema metadata --</w:t>
      </w:r>
    </w:p>
    <w:p w14:paraId="4167E625" w14:textId="77777777" w:rsidR="00B8253F" w:rsidRDefault="000B5CD4">
      <w:pPr>
        <w:pStyle w:val="CODE"/>
      </w:pPr>
      <w:r>
        <w:t>opcua-arrow: '1'</w:t>
      </w:r>
    </w:p>
    <w:p w14:paraId="49F4EE43" w14:textId="77777777" w:rsidR="00B8253F" w:rsidRDefault="000B5CD4">
      <w:pPr>
        <w:pStyle w:val="PARAGRAPH"/>
      </w:pPr>
      <w:r>
        <w:t>Example value:</w:t>
      </w:r>
    </w:p>
    <w:p w14:paraId="54654B7E" w14:textId="77777777" w:rsidR="00B8253F" w:rsidRDefault="000B5CD4">
      <w:pPr>
        <w:pStyle w:val="CODE"/>
      </w:pPr>
      <w:r>
        <w:t>StatusCode(value=2158755840)</w:t>
      </w:r>
    </w:p>
    <w:p w14:paraId="4D0E01BB" w14:textId="77777777" w:rsidR="00B8253F" w:rsidRDefault="000B5CD4">
      <w:pPr>
        <w:pStyle w:val="ANNEX-heading2"/>
      </w:pPr>
      <w:bookmarkStart w:id="431" w:name="_Clause_cA_2_20"/>
      <w:bookmarkStart w:id="432" w:name="_Toc236307314"/>
      <w:r>
        <w:t>Built-in QualifiedName</w:t>
      </w:r>
      <w:bookmarkEnd w:id="431"/>
      <w:bookmarkEnd w:id="432"/>
    </w:p>
    <w:p w14:paraId="2D653E6C"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4aefacb2875f7e9c</w:t>
      </w:r>
      <w:r>
        <w:t>.</w:t>
      </w:r>
    </w:p>
    <w:p w14:paraId="201886C2" w14:textId="4354F8B0" w:rsidR="00B8253F" w:rsidRDefault="000B5CD4">
      <w:pPr>
        <w:pStyle w:val="TABLE-title"/>
      </w:pPr>
      <w:bookmarkStart w:id="433" w:name="_Tab_built_in_qualifiedname_tab1"/>
      <w:bookmarkStart w:id="434" w:name="_Toc236307380"/>
      <w:r>
        <w:lastRenderedPageBreak/>
        <w:t xml:space="preserve">Table </w:t>
      </w:r>
      <w:r>
        <w:fldChar w:fldCharType="begin"/>
      </w:r>
      <w:r>
        <w:instrText xml:space="preserve"> SEQ Table \* ARABIC </w:instrText>
      </w:r>
      <w:r>
        <w:fldChar w:fldCharType="separate"/>
      </w:r>
      <w:r w:rsidR="00845676">
        <w:rPr>
          <w:noProof/>
        </w:rPr>
        <w:t>47</w:t>
      </w:r>
      <w:r>
        <w:fldChar w:fldCharType="end"/>
      </w:r>
      <w:r>
        <w:t xml:space="preserve"> – Built-in QualifiedName</w:t>
      </w:r>
      <w:bookmarkEnd w:id="433"/>
      <w:bookmarkEnd w:id="43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4AC03ADA"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67F68BED"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7862FFED"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09011878"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0A146054" w14:textId="77777777" w:rsidR="00B8253F" w:rsidRDefault="000B5CD4">
            <w:pPr>
              <w:pStyle w:val="TableText"/>
            </w:pPr>
            <w:r>
              <w:t>Notes</w:t>
            </w:r>
          </w:p>
        </w:tc>
      </w:tr>
      <w:tr w:rsidR="00B8253F" w14:paraId="5A9E2B1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B9E89D9"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1C1B1CB5" w14:textId="77777777" w:rsidR="00B8253F" w:rsidRDefault="000B5CD4">
            <w:pPr>
              <w:pStyle w:val="TableText"/>
            </w:pPr>
            <w:r>
              <w:rPr>
                <w:rStyle w:val="VARIABLE"/>
              </w:rPr>
              <w:t>struct&lt;namespace: uint16 not null, name: string&gt;</w:t>
            </w:r>
          </w:p>
        </w:tc>
        <w:tc>
          <w:tcPr>
            <w:tcW w:w="2231" w:type="dxa"/>
            <w:tcBorders>
              <w:top w:val="single" w:sz="4" w:space="0" w:color="auto"/>
              <w:left w:val="single" w:sz="4" w:space="0" w:color="auto"/>
              <w:bottom w:val="single" w:sz="4" w:space="0" w:color="auto"/>
              <w:right w:val="single" w:sz="4" w:space="0" w:color="auto"/>
            </w:tcBorders>
          </w:tcPr>
          <w:p w14:paraId="5728FB2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A391316" w14:textId="77777777" w:rsidR="00B8253F" w:rsidRDefault="000B5CD4">
            <w:pPr>
              <w:pStyle w:val="TableText"/>
            </w:pPr>
            <w:r>
              <w:t>Canonical Part 6 Arrow mapping.</w:t>
            </w:r>
          </w:p>
        </w:tc>
      </w:tr>
      <w:tr w:rsidR="00B8253F" w14:paraId="63FC847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0E864CF" w14:textId="77777777" w:rsidR="00B8253F" w:rsidRDefault="000B5CD4">
            <w:pPr>
              <w:pStyle w:val="TableText"/>
            </w:pPr>
            <w:r>
              <w:rPr>
                <w:rStyle w:val="VARIABLE"/>
              </w:rPr>
              <w:t>value.namespace</w:t>
            </w:r>
          </w:p>
        </w:tc>
        <w:tc>
          <w:tcPr>
            <w:tcW w:w="2231" w:type="dxa"/>
            <w:tcBorders>
              <w:top w:val="single" w:sz="4" w:space="0" w:color="auto"/>
              <w:left w:val="single" w:sz="4" w:space="0" w:color="auto"/>
              <w:bottom w:val="single" w:sz="4" w:space="0" w:color="auto"/>
              <w:right w:val="single" w:sz="4" w:space="0" w:color="auto"/>
            </w:tcBorders>
          </w:tcPr>
          <w:p w14:paraId="6E6FFCF0" w14:textId="77777777" w:rsidR="00B8253F" w:rsidRDefault="000B5CD4">
            <w:pPr>
              <w:pStyle w:val="TableText"/>
            </w:pPr>
            <w:r>
              <w:rPr>
                <w:rStyle w:val="VARIABLE"/>
              </w:rPr>
              <w:t>uint16</w:t>
            </w:r>
          </w:p>
        </w:tc>
        <w:tc>
          <w:tcPr>
            <w:tcW w:w="2231" w:type="dxa"/>
            <w:tcBorders>
              <w:top w:val="single" w:sz="4" w:space="0" w:color="auto"/>
              <w:left w:val="single" w:sz="4" w:space="0" w:color="auto"/>
              <w:bottom w:val="single" w:sz="4" w:space="0" w:color="auto"/>
              <w:right w:val="single" w:sz="4" w:space="0" w:color="auto"/>
            </w:tcBorders>
          </w:tcPr>
          <w:p w14:paraId="594775A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57A6835" w14:textId="77777777" w:rsidR="00B8253F" w:rsidRDefault="000B5CD4">
            <w:pPr>
              <w:pStyle w:val="TableText"/>
            </w:pPr>
            <w:r>
              <w:t>Canonical Part 6 Arrow mapping.</w:t>
            </w:r>
          </w:p>
        </w:tc>
      </w:tr>
      <w:tr w:rsidR="00B8253F" w14:paraId="56A0CB7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9734A9B" w14:textId="77777777" w:rsidR="00B8253F" w:rsidRDefault="000B5CD4">
            <w:pPr>
              <w:pStyle w:val="TableText"/>
            </w:pPr>
            <w:r>
              <w:rPr>
                <w:rStyle w:val="VARIABLE"/>
              </w:rPr>
              <w:t>value.name</w:t>
            </w:r>
          </w:p>
        </w:tc>
        <w:tc>
          <w:tcPr>
            <w:tcW w:w="2231" w:type="dxa"/>
            <w:tcBorders>
              <w:top w:val="single" w:sz="4" w:space="0" w:color="auto"/>
              <w:left w:val="single" w:sz="4" w:space="0" w:color="auto"/>
              <w:bottom w:val="single" w:sz="4" w:space="0" w:color="auto"/>
              <w:right w:val="single" w:sz="4" w:space="0" w:color="auto"/>
            </w:tcBorders>
          </w:tcPr>
          <w:p w14:paraId="07021A0B"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76ADC38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3330057" w14:textId="77777777" w:rsidR="00B8253F" w:rsidRDefault="000B5CD4">
            <w:pPr>
              <w:pStyle w:val="TableText"/>
            </w:pPr>
            <w:r>
              <w:t>Canonical Part 6 Arrow mapping.</w:t>
            </w:r>
          </w:p>
        </w:tc>
      </w:tr>
    </w:tbl>
    <w:p w14:paraId="71AA8778" w14:textId="77777777" w:rsidR="00B8253F" w:rsidRDefault="00B8253F">
      <w:pPr>
        <w:pStyle w:val="spacer"/>
      </w:pPr>
    </w:p>
    <w:p w14:paraId="361C0560" w14:textId="77777777" w:rsidR="00B8253F" w:rsidRDefault="000B5CD4">
      <w:pPr>
        <w:pStyle w:val="PARAGRAPH"/>
      </w:pPr>
      <w:r>
        <w:t>Arrow schema:</w:t>
      </w:r>
    </w:p>
    <w:p w14:paraId="6C06F43C" w14:textId="77777777" w:rsidR="00B8253F" w:rsidRDefault="000B5CD4">
      <w:pPr>
        <w:pStyle w:val="CODE"/>
      </w:pPr>
      <w:r>
        <w:t>value: struct&lt;namespace: uint16 not null, name: string&gt;</w:t>
      </w:r>
    </w:p>
    <w:p w14:paraId="61D4A31F" w14:textId="77777777" w:rsidR="00B8253F" w:rsidRDefault="000B5CD4">
      <w:pPr>
        <w:pStyle w:val="CODE"/>
      </w:pPr>
      <w:r>
        <w:t xml:space="preserve">  child 0, namespace: uint16 not null</w:t>
      </w:r>
    </w:p>
    <w:p w14:paraId="3582C9E2" w14:textId="77777777" w:rsidR="00B8253F" w:rsidRDefault="000B5CD4">
      <w:pPr>
        <w:pStyle w:val="CODE"/>
      </w:pPr>
      <w:r>
        <w:t xml:space="preserve">  child 1, name: string</w:t>
      </w:r>
    </w:p>
    <w:p w14:paraId="7587B2F9" w14:textId="77777777" w:rsidR="00B8253F" w:rsidRDefault="000B5CD4">
      <w:pPr>
        <w:pStyle w:val="CODE"/>
      </w:pPr>
      <w:r>
        <w:t>-- schema metadata --</w:t>
      </w:r>
    </w:p>
    <w:p w14:paraId="71E9EC6C" w14:textId="77777777" w:rsidR="00B8253F" w:rsidRDefault="000B5CD4">
      <w:pPr>
        <w:pStyle w:val="CODE"/>
      </w:pPr>
      <w:r>
        <w:t>opcua-arrow: '1'</w:t>
      </w:r>
    </w:p>
    <w:p w14:paraId="361FCFB7" w14:textId="77777777" w:rsidR="00B8253F" w:rsidRDefault="000B5CD4">
      <w:pPr>
        <w:pStyle w:val="PARAGRAPH"/>
      </w:pPr>
      <w:r>
        <w:t>Example value:</w:t>
      </w:r>
    </w:p>
    <w:p w14:paraId="7D706948" w14:textId="77777777" w:rsidR="00B8253F" w:rsidRDefault="000B5CD4">
      <w:pPr>
        <w:pStyle w:val="CODE"/>
      </w:pPr>
      <w:r>
        <w:t>QualifiedName(namespace=1, name='Temp')</w:t>
      </w:r>
    </w:p>
    <w:p w14:paraId="5C83EC23" w14:textId="77777777" w:rsidR="00B8253F" w:rsidRDefault="000B5CD4">
      <w:pPr>
        <w:pStyle w:val="ANNEX-heading2"/>
      </w:pPr>
      <w:bookmarkStart w:id="435" w:name="_Clause_cA_2_21"/>
      <w:bookmarkStart w:id="436" w:name="_Toc236307315"/>
      <w:r>
        <w:t>Built-in LocalizedText</w:t>
      </w:r>
      <w:bookmarkEnd w:id="435"/>
      <w:bookmarkEnd w:id="436"/>
    </w:p>
    <w:p w14:paraId="4C06D3A8"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def6b87ad887cc5b</w:t>
      </w:r>
      <w:r>
        <w:t>.</w:t>
      </w:r>
    </w:p>
    <w:p w14:paraId="3CF29ECF" w14:textId="2022A120" w:rsidR="00B8253F" w:rsidRDefault="000B5CD4">
      <w:pPr>
        <w:pStyle w:val="TABLE-title"/>
      </w:pPr>
      <w:bookmarkStart w:id="437" w:name="_Tab_built_in_localizedtext_tab1"/>
      <w:bookmarkStart w:id="438" w:name="_Toc236307381"/>
      <w:r>
        <w:t xml:space="preserve">Table </w:t>
      </w:r>
      <w:r>
        <w:fldChar w:fldCharType="begin"/>
      </w:r>
      <w:r>
        <w:instrText xml:space="preserve"> SEQ Table \* ARABIC </w:instrText>
      </w:r>
      <w:r>
        <w:fldChar w:fldCharType="separate"/>
      </w:r>
      <w:r w:rsidR="00845676">
        <w:rPr>
          <w:noProof/>
        </w:rPr>
        <w:t>48</w:t>
      </w:r>
      <w:r>
        <w:fldChar w:fldCharType="end"/>
      </w:r>
      <w:r>
        <w:t xml:space="preserve"> – Built-in LocalizedText</w:t>
      </w:r>
      <w:bookmarkEnd w:id="437"/>
      <w:bookmarkEnd w:id="4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75FE2842"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42C34FAE"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59D48FF0"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4AA2E033"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657FE196" w14:textId="77777777" w:rsidR="00B8253F" w:rsidRDefault="000B5CD4">
            <w:pPr>
              <w:pStyle w:val="TableText"/>
            </w:pPr>
            <w:r>
              <w:t>Notes</w:t>
            </w:r>
          </w:p>
        </w:tc>
      </w:tr>
      <w:tr w:rsidR="00B8253F" w14:paraId="155425D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25B53FA"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74B17C27" w14:textId="77777777" w:rsidR="00B8253F" w:rsidRDefault="000B5CD4">
            <w:pPr>
              <w:pStyle w:val="TableText"/>
            </w:pPr>
            <w:r>
              <w:rPr>
                <w:rStyle w:val="VARIABLE"/>
              </w:rPr>
              <w:t>struct&lt;locale: string, text: string&gt;</w:t>
            </w:r>
          </w:p>
        </w:tc>
        <w:tc>
          <w:tcPr>
            <w:tcW w:w="2231" w:type="dxa"/>
            <w:tcBorders>
              <w:top w:val="single" w:sz="4" w:space="0" w:color="auto"/>
              <w:left w:val="single" w:sz="4" w:space="0" w:color="auto"/>
              <w:bottom w:val="single" w:sz="4" w:space="0" w:color="auto"/>
              <w:right w:val="single" w:sz="4" w:space="0" w:color="auto"/>
            </w:tcBorders>
          </w:tcPr>
          <w:p w14:paraId="57F4D84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71B1727" w14:textId="77777777" w:rsidR="00B8253F" w:rsidRDefault="000B5CD4">
            <w:pPr>
              <w:pStyle w:val="TableText"/>
            </w:pPr>
            <w:r>
              <w:t>Canonical Part 6 Arrow mapping.</w:t>
            </w:r>
          </w:p>
        </w:tc>
      </w:tr>
      <w:tr w:rsidR="00B8253F" w14:paraId="4B50D9D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83B4C97" w14:textId="77777777" w:rsidR="00B8253F" w:rsidRDefault="000B5CD4">
            <w:pPr>
              <w:pStyle w:val="TableText"/>
            </w:pPr>
            <w:r>
              <w:rPr>
                <w:rStyle w:val="VARIABLE"/>
              </w:rPr>
              <w:t>value.locale</w:t>
            </w:r>
          </w:p>
        </w:tc>
        <w:tc>
          <w:tcPr>
            <w:tcW w:w="2231" w:type="dxa"/>
            <w:tcBorders>
              <w:top w:val="single" w:sz="4" w:space="0" w:color="auto"/>
              <w:left w:val="single" w:sz="4" w:space="0" w:color="auto"/>
              <w:bottom w:val="single" w:sz="4" w:space="0" w:color="auto"/>
              <w:right w:val="single" w:sz="4" w:space="0" w:color="auto"/>
            </w:tcBorders>
          </w:tcPr>
          <w:p w14:paraId="75F62740"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7F4CBFC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E65328B" w14:textId="77777777" w:rsidR="00B8253F" w:rsidRDefault="000B5CD4">
            <w:pPr>
              <w:pStyle w:val="TableText"/>
            </w:pPr>
            <w:r>
              <w:t>Canonical Part 6 Arrow mapping.</w:t>
            </w:r>
          </w:p>
        </w:tc>
      </w:tr>
      <w:tr w:rsidR="00B8253F" w14:paraId="6CCB08A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7C1AA53" w14:textId="77777777" w:rsidR="00B8253F" w:rsidRDefault="000B5CD4">
            <w:pPr>
              <w:pStyle w:val="TableText"/>
            </w:pPr>
            <w:r>
              <w:rPr>
                <w:rStyle w:val="VARIABLE"/>
              </w:rPr>
              <w:t>value.text</w:t>
            </w:r>
          </w:p>
        </w:tc>
        <w:tc>
          <w:tcPr>
            <w:tcW w:w="2231" w:type="dxa"/>
            <w:tcBorders>
              <w:top w:val="single" w:sz="4" w:space="0" w:color="auto"/>
              <w:left w:val="single" w:sz="4" w:space="0" w:color="auto"/>
              <w:bottom w:val="single" w:sz="4" w:space="0" w:color="auto"/>
              <w:right w:val="single" w:sz="4" w:space="0" w:color="auto"/>
            </w:tcBorders>
          </w:tcPr>
          <w:p w14:paraId="5BB02C36"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109CE96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EB33A28" w14:textId="77777777" w:rsidR="00B8253F" w:rsidRDefault="000B5CD4">
            <w:pPr>
              <w:pStyle w:val="TableText"/>
            </w:pPr>
            <w:r>
              <w:t>Canonical Part 6 Arrow mapping.</w:t>
            </w:r>
          </w:p>
        </w:tc>
      </w:tr>
    </w:tbl>
    <w:p w14:paraId="44175C03" w14:textId="77777777" w:rsidR="00B8253F" w:rsidRDefault="00B8253F">
      <w:pPr>
        <w:pStyle w:val="spacer"/>
      </w:pPr>
    </w:p>
    <w:p w14:paraId="4F31B03D" w14:textId="77777777" w:rsidR="00B8253F" w:rsidRDefault="000B5CD4">
      <w:pPr>
        <w:pStyle w:val="PARAGRAPH"/>
      </w:pPr>
      <w:r>
        <w:t>Arrow schema:</w:t>
      </w:r>
    </w:p>
    <w:p w14:paraId="4042E323" w14:textId="77777777" w:rsidR="00B8253F" w:rsidRDefault="000B5CD4">
      <w:pPr>
        <w:pStyle w:val="CODE"/>
      </w:pPr>
      <w:r>
        <w:t>value: struct&lt;locale: string, text: string&gt;</w:t>
      </w:r>
    </w:p>
    <w:p w14:paraId="61107A6C" w14:textId="77777777" w:rsidR="00B8253F" w:rsidRDefault="000B5CD4">
      <w:pPr>
        <w:pStyle w:val="CODE"/>
      </w:pPr>
      <w:r>
        <w:t xml:space="preserve">  child 0, locale: string</w:t>
      </w:r>
    </w:p>
    <w:p w14:paraId="503570BA" w14:textId="77777777" w:rsidR="00B8253F" w:rsidRDefault="000B5CD4">
      <w:pPr>
        <w:pStyle w:val="CODE"/>
      </w:pPr>
      <w:r>
        <w:t xml:space="preserve">  child 1, text: string</w:t>
      </w:r>
    </w:p>
    <w:p w14:paraId="2D327433" w14:textId="77777777" w:rsidR="00B8253F" w:rsidRDefault="000B5CD4">
      <w:pPr>
        <w:pStyle w:val="CODE"/>
      </w:pPr>
      <w:r>
        <w:t>-- schema metadata --</w:t>
      </w:r>
    </w:p>
    <w:p w14:paraId="03A0A033" w14:textId="77777777" w:rsidR="00B8253F" w:rsidRDefault="000B5CD4">
      <w:pPr>
        <w:pStyle w:val="CODE"/>
      </w:pPr>
      <w:r>
        <w:t>opcua-arrow: '1'</w:t>
      </w:r>
    </w:p>
    <w:p w14:paraId="442E6592" w14:textId="77777777" w:rsidR="00B8253F" w:rsidRDefault="000B5CD4">
      <w:pPr>
        <w:pStyle w:val="PARAGRAPH"/>
      </w:pPr>
      <w:r>
        <w:t>Example value:</w:t>
      </w:r>
    </w:p>
    <w:p w14:paraId="42FB6FD9" w14:textId="77777777" w:rsidR="00B8253F" w:rsidRDefault="000B5CD4">
      <w:pPr>
        <w:pStyle w:val="CODE"/>
      </w:pPr>
      <w:r>
        <w:t>LocalizedText(locale='en', text='Hello')</w:t>
      </w:r>
    </w:p>
    <w:p w14:paraId="42FEC18E" w14:textId="77777777" w:rsidR="00B8253F" w:rsidRDefault="000B5CD4">
      <w:pPr>
        <w:pStyle w:val="ANNEX-heading2"/>
      </w:pPr>
      <w:bookmarkStart w:id="439" w:name="_Clause_cA_2_22"/>
      <w:bookmarkStart w:id="440" w:name="_Toc236307316"/>
      <w:r>
        <w:t>Built-in ExtensionObject</w:t>
      </w:r>
      <w:bookmarkEnd w:id="439"/>
      <w:bookmarkEnd w:id="440"/>
    </w:p>
    <w:p w14:paraId="425449BD"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b34aa4ddac0c1f2e</w:t>
      </w:r>
      <w:r>
        <w:t>.</w:t>
      </w:r>
    </w:p>
    <w:p w14:paraId="369DB9BE" w14:textId="57684BA4" w:rsidR="00B8253F" w:rsidRDefault="000B5CD4">
      <w:pPr>
        <w:pStyle w:val="TABLE-title"/>
      </w:pPr>
      <w:bookmarkStart w:id="441" w:name="_Tab_built_in_extensionobject_tab1"/>
      <w:bookmarkStart w:id="442" w:name="_Toc236307382"/>
      <w:r>
        <w:lastRenderedPageBreak/>
        <w:t xml:space="preserve">Table </w:t>
      </w:r>
      <w:r>
        <w:fldChar w:fldCharType="begin"/>
      </w:r>
      <w:r>
        <w:instrText xml:space="preserve"> SEQ Table \* ARABIC </w:instrText>
      </w:r>
      <w:r>
        <w:fldChar w:fldCharType="separate"/>
      </w:r>
      <w:r w:rsidR="00845676">
        <w:rPr>
          <w:noProof/>
        </w:rPr>
        <w:t>49</w:t>
      </w:r>
      <w:r>
        <w:fldChar w:fldCharType="end"/>
      </w:r>
      <w:r>
        <w:t xml:space="preserve"> – Built-in ExtensionObject</w:t>
      </w:r>
      <w:bookmarkEnd w:id="441"/>
      <w:bookmarkEnd w:id="44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7CA9C7F3"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5BEB7EF2" w14:textId="77777777" w:rsidR="00B8253F" w:rsidRDefault="000B5CD4">
            <w:pPr>
              <w:pStyle w:val="TableText"/>
            </w:pPr>
            <w:r>
              <w:lastRenderedPageBreak/>
              <w:t>Field</w:t>
            </w:r>
          </w:p>
        </w:tc>
        <w:tc>
          <w:tcPr>
            <w:tcW w:w="2231" w:type="dxa"/>
            <w:tcBorders>
              <w:top w:val="single" w:sz="4" w:space="0" w:color="auto"/>
              <w:left w:val="single" w:sz="4" w:space="0" w:color="auto"/>
              <w:bottom w:val="double" w:sz="4" w:space="0" w:color="auto"/>
              <w:right w:val="single" w:sz="4" w:space="0" w:color="auto"/>
            </w:tcBorders>
          </w:tcPr>
          <w:p w14:paraId="7471EA58"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51382967"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729942EF" w14:textId="77777777" w:rsidR="00B8253F" w:rsidRDefault="000B5CD4">
            <w:pPr>
              <w:pStyle w:val="TableText"/>
            </w:pPr>
            <w:r>
              <w:t>Notes</w:t>
            </w:r>
          </w:p>
        </w:tc>
      </w:tr>
      <w:tr w:rsidR="00B8253F" w14:paraId="3595565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868C2AB"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0600EAAC" w14:textId="77777777" w:rsidR="00B8253F" w:rsidRDefault="000B5CD4">
            <w:pPr>
              <w:pStyle w:val="TableText"/>
            </w:pPr>
            <w:r>
              <w:rPr>
                <w:rStyle w:val="VARIABLE"/>
              </w:rPr>
              <w:t>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struct&lt;Id: string,</w:t>
            </w:r>
            <w:r>
              <w:rPr>
                <w:rStyle w:val="VARIABLE"/>
              </w:rPr>
              <w:t xml:space="preserve"> Location: struct&lt;X: double not null,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w:t>
            </w:r>
            <w:r>
              <w:rPr>
                <w:rStyle w:val="VARIABLE"/>
              </w:rPr>
              <w:t>ruct&lt;value: struct&lt;X: double not 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null&gt;&gt;=4, OptionalScalars: struct&lt;Id: int32 not null, Flag: struct&lt;pre</w:t>
            </w:r>
            <w:r>
              <w:rPr>
                <w:rStyle w:val="VARIABLE"/>
              </w:rPr>
              <w:t>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w:t>
            </w:r>
          </w:p>
        </w:tc>
        <w:tc>
          <w:tcPr>
            <w:tcW w:w="2231" w:type="dxa"/>
            <w:tcBorders>
              <w:top w:val="single" w:sz="4" w:space="0" w:color="auto"/>
              <w:left w:val="single" w:sz="4" w:space="0" w:color="auto"/>
              <w:bottom w:val="single" w:sz="4" w:space="0" w:color="auto"/>
              <w:right w:val="single" w:sz="4" w:space="0" w:color="auto"/>
            </w:tcBorders>
          </w:tcPr>
          <w:p w14:paraId="6C37861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91F6C95" w14:textId="77777777" w:rsidR="00B8253F" w:rsidRDefault="000B5CD4">
            <w:pPr>
              <w:pStyle w:val="TableText"/>
            </w:pPr>
            <w:r>
              <w:t>Canonical Part 6 Arrow mapping.</w:t>
            </w:r>
          </w:p>
        </w:tc>
      </w:tr>
      <w:tr w:rsidR="00B8253F" w14:paraId="1868B61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D1E02A6" w14:textId="77777777" w:rsidR="00B8253F" w:rsidRDefault="000B5CD4">
            <w:pPr>
              <w:pStyle w:val="TableText"/>
            </w:pPr>
            <w:r>
              <w:rPr>
                <w:rStyle w:val="VARIABLE"/>
              </w:rPr>
              <w:lastRenderedPageBreak/>
              <w:t>value.type_id</w:t>
            </w:r>
          </w:p>
        </w:tc>
        <w:tc>
          <w:tcPr>
            <w:tcW w:w="2231" w:type="dxa"/>
            <w:tcBorders>
              <w:top w:val="single" w:sz="4" w:space="0" w:color="auto"/>
              <w:left w:val="single" w:sz="4" w:space="0" w:color="auto"/>
              <w:bottom w:val="single" w:sz="4" w:space="0" w:color="auto"/>
              <w:right w:val="single" w:sz="4" w:space="0" w:color="auto"/>
            </w:tcBorders>
          </w:tcPr>
          <w:p w14:paraId="4358793D"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342FF852"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F562F7E" w14:textId="77777777" w:rsidR="00B8253F" w:rsidRDefault="000B5CD4">
            <w:pPr>
              <w:pStyle w:val="TableText"/>
            </w:pPr>
            <w:r>
              <w:t>Canonical Part 6 Arrow mapping.</w:t>
            </w:r>
          </w:p>
        </w:tc>
      </w:tr>
      <w:tr w:rsidR="00B8253F" w14:paraId="3F3511F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41F3900" w14:textId="77777777" w:rsidR="00B8253F" w:rsidRDefault="000B5CD4">
            <w:pPr>
              <w:pStyle w:val="TableText"/>
            </w:pPr>
            <w:r>
              <w:rPr>
                <w:rStyle w:val="VARIABLE"/>
              </w:rPr>
              <w:t>value.body</w:t>
            </w:r>
          </w:p>
        </w:tc>
        <w:tc>
          <w:tcPr>
            <w:tcW w:w="2231" w:type="dxa"/>
            <w:tcBorders>
              <w:top w:val="single" w:sz="4" w:space="0" w:color="auto"/>
              <w:left w:val="single" w:sz="4" w:space="0" w:color="auto"/>
              <w:bottom w:val="single" w:sz="4" w:space="0" w:color="auto"/>
              <w:right w:val="single" w:sz="4" w:space="0" w:color="auto"/>
            </w:tcBorders>
          </w:tcPr>
          <w:p w14:paraId="3CDA6CE6" w14:textId="77777777" w:rsidR="00B8253F" w:rsidRDefault="000B5CD4">
            <w:pPr>
              <w:pStyle w:val="TableText"/>
            </w:pPr>
            <w:r>
              <w:rPr>
                <w:rStyle w:val="VARIABLE"/>
              </w:rPr>
              <w:t>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struct&lt;Id: string, Location: struct&lt;X: double not null, Y</w:t>
            </w:r>
            <w:r>
              <w:rPr>
                <w:rStyle w:val="VARIABLE"/>
              </w:rPr>
              <w:t xml:space="preserve">: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w:t>
            </w:r>
            <w:r>
              <w:rPr>
                <w:rStyle w:val="VARIABLE"/>
              </w:rPr>
              <w:t>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null&gt;&gt;=4, OptionalScalars: struct&lt;Id: int32 not null, Flag: struct&lt;present: bool not null, value: bool&gt; not n</w:t>
            </w:r>
            <w:r>
              <w:rPr>
                <w:rStyle w:val="VARIABLE"/>
              </w:rPr>
              <w:t>ull, Count: struct&lt;present: bool not null, value: int32&gt; not null, Ratio: struct&lt;present: bool not null, value: double&gt; not null&gt;=5, FloatHolder: struct&lt;A: float not null, B: struct&lt;present: bool not null, value: float&gt; not null&gt;=6, binary: binary=7&gt;</w:t>
            </w:r>
          </w:p>
        </w:tc>
        <w:tc>
          <w:tcPr>
            <w:tcW w:w="2231" w:type="dxa"/>
            <w:tcBorders>
              <w:top w:val="single" w:sz="4" w:space="0" w:color="auto"/>
              <w:left w:val="single" w:sz="4" w:space="0" w:color="auto"/>
              <w:bottom w:val="single" w:sz="4" w:space="0" w:color="auto"/>
              <w:right w:val="single" w:sz="4" w:space="0" w:color="auto"/>
            </w:tcBorders>
          </w:tcPr>
          <w:p w14:paraId="22907A5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BB30E37" w14:textId="77777777" w:rsidR="00B8253F" w:rsidRDefault="000B5CD4">
            <w:pPr>
              <w:pStyle w:val="TableText"/>
            </w:pPr>
            <w:r>
              <w:t>Dense-union type id plus value offset selects the active branch.</w:t>
            </w:r>
          </w:p>
        </w:tc>
      </w:tr>
      <w:tr w:rsidR="00B8253F" w14:paraId="1FA6C91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1FE5311" w14:textId="77777777" w:rsidR="00B8253F" w:rsidRDefault="000B5CD4">
            <w:pPr>
              <w:pStyle w:val="TableText"/>
            </w:pPr>
            <w:r>
              <w:rPr>
                <w:rStyle w:val="VARIABLE"/>
              </w:rPr>
              <w:t>value.body.null</w:t>
            </w:r>
          </w:p>
        </w:tc>
        <w:tc>
          <w:tcPr>
            <w:tcW w:w="2231" w:type="dxa"/>
            <w:tcBorders>
              <w:top w:val="single" w:sz="4" w:space="0" w:color="auto"/>
              <w:left w:val="single" w:sz="4" w:space="0" w:color="auto"/>
              <w:bottom w:val="single" w:sz="4" w:space="0" w:color="auto"/>
              <w:right w:val="single" w:sz="4" w:space="0" w:color="auto"/>
            </w:tcBorders>
          </w:tcPr>
          <w:p w14:paraId="44C5B16E"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6F34A55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1B81FBF" w14:textId="77777777" w:rsidR="00B8253F" w:rsidRDefault="000B5CD4">
            <w:pPr>
              <w:pStyle w:val="TableText"/>
            </w:pPr>
            <w:r>
              <w:t>Canonical Part 6 Arrow mapping.</w:t>
            </w:r>
          </w:p>
        </w:tc>
      </w:tr>
      <w:tr w:rsidR="00B8253F" w14:paraId="6B13C29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C7E387F" w14:textId="77777777" w:rsidR="00B8253F" w:rsidRDefault="000B5CD4">
            <w:pPr>
              <w:pStyle w:val="TableText"/>
            </w:pPr>
            <w:r>
              <w:rPr>
                <w:rStyle w:val="VARIABLE"/>
              </w:rPr>
              <w:lastRenderedPageBreak/>
              <w:t>value.body.Point</w:t>
            </w:r>
          </w:p>
        </w:tc>
        <w:tc>
          <w:tcPr>
            <w:tcW w:w="2231" w:type="dxa"/>
            <w:tcBorders>
              <w:top w:val="single" w:sz="4" w:space="0" w:color="auto"/>
              <w:left w:val="single" w:sz="4" w:space="0" w:color="auto"/>
              <w:bottom w:val="single" w:sz="4" w:space="0" w:color="auto"/>
              <w:right w:val="single" w:sz="4" w:space="0" w:color="auto"/>
            </w:tcBorders>
          </w:tcPr>
          <w:p w14:paraId="714A4D9B"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4A901B9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5800385" w14:textId="77777777" w:rsidR="00B8253F" w:rsidRDefault="000B5CD4">
            <w:pPr>
              <w:pStyle w:val="TableText"/>
            </w:pPr>
            <w:r>
              <w:t>Canonical Part 6 Arrow mapping.</w:t>
            </w:r>
          </w:p>
        </w:tc>
      </w:tr>
      <w:tr w:rsidR="00B8253F" w14:paraId="1D3413C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01DA479" w14:textId="77777777" w:rsidR="00B8253F" w:rsidRDefault="000B5CD4">
            <w:pPr>
              <w:pStyle w:val="TableText"/>
            </w:pPr>
            <w:r>
              <w:rPr>
                <w:rStyle w:val="VARIABLE"/>
              </w:rPr>
              <w:t>value.body.Point.X</w:t>
            </w:r>
          </w:p>
        </w:tc>
        <w:tc>
          <w:tcPr>
            <w:tcW w:w="2231" w:type="dxa"/>
            <w:tcBorders>
              <w:top w:val="single" w:sz="4" w:space="0" w:color="auto"/>
              <w:left w:val="single" w:sz="4" w:space="0" w:color="auto"/>
              <w:bottom w:val="single" w:sz="4" w:space="0" w:color="auto"/>
              <w:right w:val="single" w:sz="4" w:space="0" w:color="auto"/>
            </w:tcBorders>
          </w:tcPr>
          <w:p w14:paraId="3C3BB303"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594F5A12"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43F5887" w14:textId="77777777" w:rsidR="00B8253F" w:rsidRDefault="000B5CD4">
            <w:pPr>
              <w:pStyle w:val="TableText"/>
            </w:pPr>
            <w:r>
              <w:t>Canonical Part 6 Arrow mapping.</w:t>
            </w:r>
          </w:p>
        </w:tc>
      </w:tr>
      <w:tr w:rsidR="00B8253F" w14:paraId="36A44F8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1E77FDF" w14:textId="77777777" w:rsidR="00B8253F" w:rsidRDefault="000B5CD4">
            <w:pPr>
              <w:pStyle w:val="TableText"/>
            </w:pPr>
            <w:r>
              <w:rPr>
                <w:rStyle w:val="VARIABLE"/>
              </w:rPr>
              <w:t>value.body.Point.Y</w:t>
            </w:r>
          </w:p>
        </w:tc>
        <w:tc>
          <w:tcPr>
            <w:tcW w:w="2231" w:type="dxa"/>
            <w:tcBorders>
              <w:top w:val="single" w:sz="4" w:space="0" w:color="auto"/>
              <w:left w:val="single" w:sz="4" w:space="0" w:color="auto"/>
              <w:bottom w:val="single" w:sz="4" w:space="0" w:color="auto"/>
              <w:right w:val="single" w:sz="4" w:space="0" w:color="auto"/>
            </w:tcBorders>
          </w:tcPr>
          <w:p w14:paraId="59219242"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77F4DEB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8120707" w14:textId="77777777" w:rsidR="00B8253F" w:rsidRDefault="000B5CD4">
            <w:pPr>
              <w:pStyle w:val="TableText"/>
            </w:pPr>
            <w:r>
              <w:t>Canonical Part 6 Arrow mapping.</w:t>
            </w:r>
          </w:p>
        </w:tc>
      </w:tr>
      <w:tr w:rsidR="00B8253F" w14:paraId="54EAC30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88B48BA" w14:textId="77777777" w:rsidR="00B8253F" w:rsidRDefault="000B5CD4">
            <w:pPr>
              <w:pStyle w:val="TableText"/>
            </w:pPr>
            <w:r>
              <w:rPr>
                <w:rStyle w:val="VARIABLE"/>
              </w:rPr>
              <w:t>value.body.Person</w:t>
            </w:r>
          </w:p>
        </w:tc>
        <w:tc>
          <w:tcPr>
            <w:tcW w:w="2231" w:type="dxa"/>
            <w:tcBorders>
              <w:top w:val="single" w:sz="4" w:space="0" w:color="auto"/>
              <w:left w:val="single" w:sz="4" w:space="0" w:color="auto"/>
              <w:bottom w:val="single" w:sz="4" w:space="0" w:color="auto"/>
              <w:right w:val="single" w:sz="4" w:space="0" w:color="auto"/>
            </w:tcBorders>
          </w:tcPr>
          <w:p w14:paraId="7271F63D" w14:textId="77777777" w:rsidR="00B8253F" w:rsidRDefault="000B5CD4">
            <w:pPr>
              <w:pStyle w:val="TableText"/>
            </w:pPr>
            <w:r>
              <w:rPr>
                <w:rStyle w:val="VARIABLE"/>
              </w:rPr>
              <w:t>struct&lt;Name: string, Age: int32 not null, Email: struct&lt;present: bool not null, value: string&gt; not null, Nickname: struct&lt;present: bool not null, value: string&gt; not null&gt;</w:t>
            </w:r>
          </w:p>
        </w:tc>
        <w:tc>
          <w:tcPr>
            <w:tcW w:w="2231" w:type="dxa"/>
            <w:tcBorders>
              <w:top w:val="single" w:sz="4" w:space="0" w:color="auto"/>
              <w:left w:val="single" w:sz="4" w:space="0" w:color="auto"/>
              <w:bottom w:val="single" w:sz="4" w:space="0" w:color="auto"/>
              <w:right w:val="single" w:sz="4" w:space="0" w:color="auto"/>
            </w:tcBorders>
          </w:tcPr>
          <w:p w14:paraId="190066D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F770AEC" w14:textId="77777777" w:rsidR="00B8253F" w:rsidRDefault="000B5CD4">
            <w:pPr>
              <w:pStyle w:val="TableText"/>
            </w:pPr>
            <w:r>
              <w:t>Canonical Part 6 Arrow mapping.</w:t>
            </w:r>
          </w:p>
        </w:tc>
      </w:tr>
      <w:tr w:rsidR="00B8253F" w14:paraId="073F8B2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D487500" w14:textId="77777777" w:rsidR="00B8253F" w:rsidRDefault="000B5CD4">
            <w:pPr>
              <w:pStyle w:val="TableText"/>
            </w:pPr>
            <w:r>
              <w:rPr>
                <w:rStyle w:val="VARIABLE"/>
              </w:rPr>
              <w:t>value.body.Person.Name</w:t>
            </w:r>
          </w:p>
        </w:tc>
        <w:tc>
          <w:tcPr>
            <w:tcW w:w="2231" w:type="dxa"/>
            <w:tcBorders>
              <w:top w:val="single" w:sz="4" w:space="0" w:color="auto"/>
              <w:left w:val="single" w:sz="4" w:space="0" w:color="auto"/>
              <w:bottom w:val="single" w:sz="4" w:space="0" w:color="auto"/>
              <w:right w:val="single" w:sz="4" w:space="0" w:color="auto"/>
            </w:tcBorders>
          </w:tcPr>
          <w:p w14:paraId="6FBD6733"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502D067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A5CDAB7" w14:textId="77777777" w:rsidR="00B8253F" w:rsidRDefault="000B5CD4">
            <w:pPr>
              <w:pStyle w:val="TableText"/>
            </w:pPr>
            <w:r>
              <w:t>Canonical Part 6 Arrow mapping.</w:t>
            </w:r>
          </w:p>
        </w:tc>
      </w:tr>
      <w:tr w:rsidR="00B8253F" w14:paraId="457A2A6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BC93300" w14:textId="77777777" w:rsidR="00B8253F" w:rsidRDefault="000B5CD4">
            <w:pPr>
              <w:pStyle w:val="TableText"/>
            </w:pPr>
            <w:r>
              <w:rPr>
                <w:rStyle w:val="VARIABLE"/>
              </w:rPr>
              <w:t>value.body.Person.Age</w:t>
            </w:r>
          </w:p>
        </w:tc>
        <w:tc>
          <w:tcPr>
            <w:tcW w:w="2231" w:type="dxa"/>
            <w:tcBorders>
              <w:top w:val="single" w:sz="4" w:space="0" w:color="auto"/>
              <w:left w:val="single" w:sz="4" w:space="0" w:color="auto"/>
              <w:bottom w:val="single" w:sz="4" w:space="0" w:color="auto"/>
              <w:right w:val="single" w:sz="4" w:space="0" w:color="auto"/>
            </w:tcBorders>
          </w:tcPr>
          <w:p w14:paraId="60B661D0"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4FD34818"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781B142" w14:textId="77777777" w:rsidR="00B8253F" w:rsidRDefault="000B5CD4">
            <w:pPr>
              <w:pStyle w:val="TableText"/>
            </w:pPr>
            <w:r>
              <w:t>Canonical Part 6 Arrow mapping.</w:t>
            </w:r>
          </w:p>
        </w:tc>
      </w:tr>
      <w:tr w:rsidR="00B8253F" w14:paraId="198D764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ABACF18" w14:textId="77777777" w:rsidR="00B8253F" w:rsidRDefault="000B5CD4">
            <w:pPr>
              <w:pStyle w:val="TableText"/>
            </w:pPr>
            <w:r>
              <w:rPr>
                <w:rStyle w:val="VARIABLE"/>
              </w:rPr>
              <w:t>value.body.Person.Email</w:t>
            </w:r>
          </w:p>
        </w:tc>
        <w:tc>
          <w:tcPr>
            <w:tcW w:w="2231" w:type="dxa"/>
            <w:tcBorders>
              <w:top w:val="single" w:sz="4" w:space="0" w:color="auto"/>
              <w:left w:val="single" w:sz="4" w:space="0" w:color="auto"/>
              <w:bottom w:val="single" w:sz="4" w:space="0" w:color="auto"/>
              <w:right w:val="single" w:sz="4" w:space="0" w:color="auto"/>
            </w:tcBorders>
          </w:tcPr>
          <w:p w14:paraId="6BA7C5B3"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1E58592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E609052" w14:textId="77777777" w:rsidR="00B8253F" w:rsidRDefault="000B5CD4">
            <w:pPr>
              <w:pStyle w:val="TableText"/>
            </w:pPr>
            <w:r>
              <w:rPr>
                <w:rStyle w:val="VARIABLE"/>
              </w:rPr>
              <w:t>present</w:t>
            </w:r>
            <w:r>
              <w:t xml:space="preserve"> distinguishes absent optional fields from present null values.</w:t>
            </w:r>
          </w:p>
        </w:tc>
      </w:tr>
      <w:tr w:rsidR="00B8253F" w14:paraId="44A362C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2FE54A2" w14:textId="77777777" w:rsidR="00B8253F" w:rsidRDefault="000B5CD4">
            <w:pPr>
              <w:pStyle w:val="TableText"/>
            </w:pPr>
            <w:r>
              <w:rPr>
                <w:rStyle w:val="VARIABLE"/>
              </w:rPr>
              <w:t>value.body.Person.Email.present</w:t>
            </w:r>
          </w:p>
        </w:tc>
        <w:tc>
          <w:tcPr>
            <w:tcW w:w="2231" w:type="dxa"/>
            <w:tcBorders>
              <w:top w:val="single" w:sz="4" w:space="0" w:color="auto"/>
              <w:left w:val="single" w:sz="4" w:space="0" w:color="auto"/>
              <w:bottom w:val="single" w:sz="4" w:space="0" w:color="auto"/>
              <w:right w:val="single" w:sz="4" w:space="0" w:color="auto"/>
            </w:tcBorders>
          </w:tcPr>
          <w:p w14:paraId="5201AD75"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25683CD8"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AF2EE0E" w14:textId="77777777" w:rsidR="00B8253F" w:rsidRDefault="000B5CD4">
            <w:pPr>
              <w:pStyle w:val="TableText"/>
            </w:pPr>
            <w:r>
              <w:t>Canonical Part 6 Arrow mapping.</w:t>
            </w:r>
          </w:p>
        </w:tc>
      </w:tr>
      <w:tr w:rsidR="00B8253F" w14:paraId="370C75D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B116860" w14:textId="77777777" w:rsidR="00B8253F" w:rsidRDefault="000B5CD4">
            <w:pPr>
              <w:pStyle w:val="TableText"/>
            </w:pPr>
            <w:r>
              <w:rPr>
                <w:rStyle w:val="VARIABLE"/>
              </w:rPr>
              <w:t>value.body.Person.Email.value</w:t>
            </w:r>
          </w:p>
        </w:tc>
        <w:tc>
          <w:tcPr>
            <w:tcW w:w="2231" w:type="dxa"/>
            <w:tcBorders>
              <w:top w:val="single" w:sz="4" w:space="0" w:color="auto"/>
              <w:left w:val="single" w:sz="4" w:space="0" w:color="auto"/>
              <w:bottom w:val="single" w:sz="4" w:space="0" w:color="auto"/>
              <w:right w:val="single" w:sz="4" w:space="0" w:color="auto"/>
            </w:tcBorders>
          </w:tcPr>
          <w:p w14:paraId="75DDFCEB"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603CBF9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58F5715" w14:textId="77777777" w:rsidR="00B8253F" w:rsidRDefault="000B5CD4">
            <w:pPr>
              <w:pStyle w:val="TableText"/>
            </w:pPr>
            <w:r>
              <w:t>Canonical Part 6 Arrow mapping.</w:t>
            </w:r>
          </w:p>
        </w:tc>
      </w:tr>
      <w:tr w:rsidR="00B8253F" w14:paraId="3FB148D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4111E81" w14:textId="77777777" w:rsidR="00B8253F" w:rsidRDefault="000B5CD4">
            <w:pPr>
              <w:pStyle w:val="TableText"/>
            </w:pPr>
            <w:r>
              <w:rPr>
                <w:rStyle w:val="VARIABLE"/>
              </w:rPr>
              <w:t>value.body.Person.Nickname</w:t>
            </w:r>
          </w:p>
        </w:tc>
        <w:tc>
          <w:tcPr>
            <w:tcW w:w="2231" w:type="dxa"/>
            <w:tcBorders>
              <w:top w:val="single" w:sz="4" w:space="0" w:color="auto"/>
              <w:left w:val="single" w:sz="4" w:space="0" w:color="auto"/>
              <w:bottom w:val="single" w:sz="4" w:space="0" w:color="auto"/>
              <w:right w:val="single" w:sz="4" w:space="0" w:color="auto"/>
            </w:tcBorders>
          </w:tcPr>
          <w:p w14:paraId="4FCC288F"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663CCCCA"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5894F3A" w14:textId="77777777" w:rsidR="00B8253F" w:rsidRDefault="000B5CD4">
            <w:pPr>
              <w:pStyle w:val="TableText"/>
            </w:pPr>
            <w:r>
              <w:rPr>
                <w:rStyle w:val="VARIABLE"/>
              </w:rPr>
              <w:t>present</w:t>
            </w:r>
            <w:r>
              <w:t xml:space="preserve"> distinguishes absent optional fields from present null values.</w:t>
            </w:r>
          </w:p>
        </w:tc>
      </w:tr>
      <w:tr w:rsidR="00B8253F" w14:paraId="05998A0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F449270" w14:textId="77777777" w:rsidR="00B8253F" w:rsidRDefault="000B5CD4">
            <w:pPr>
              <w:pStyle w:val="TableText"/>
            </w:pPr>
            <w:r>
              <w:rPr>
                <w:rStyle w:val="VARIABLE"/>
              </w:rPr>
              <w:t>value.body.Person.Nickname.present</w:t>
            </w:r>
          </w:p>
        </w:tc>
        <w:tc>
          <w:tcPr>
            <w:tcW w:w="2231" w:type="dxa"/>
            <w:tcBorders>
              <w:top w:val="single" w:sz="4" w:space="0" w:color="auto"/>
              <w:left w:val="single" w:sz="4" w:space="0" w:color="auto"/>
              <w:bottom w:val="single" w:sz="4" w:space="0" w:color="auto"/>
              <w:right w:val="single" w:sz="4" w:space="0" w:color="auto"/>
            </w:tcBorders>
          </w:tcPr>
          <w:p w14:paraId="54B291DA"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619236C1"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14B6CCB" w14:textId="77777777" w:rsidR="00B8253F" w:rsidRDefault="000B5CD4">
            <w:pPr>
              <w:pStyle w:val="TableText"/>
            </w:pPr>
            <w:r>
              <w:t>Canonical Part 6 Arrow mapping.</w:t>
            </w:r>
          </w:p>
        </w:tc>
      </w:tr>
      <w:tr w:rsidR="00B8253F" w14:paraId="4347711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E51FA8C" w14:textId="77777777" w:rsidR="00B8253F" w:rsidRDefault="000B5CD4">
            <w:pPr>
              <w:pStyle w:val="TableText"/>
            </w:pPr>
            <w:r>
              <w:rPr>
                <w:rStyle w:val="VARIABLE"/>
              </w:rPr>
              <w:t>value.body.Person.Nickname.value</w:t>
            </w:r>
          </w:p>
        </w:tc>
        <w:tc>
          <w:tcPr>
            <w:tcW w:w="2231" w:type="dxa"/>
            <w:tcBorders>
              <w:top w:val="single" w:sz="4" w:space="0" w:color="auto"/>
              <w:left w:val="single" w:sz="4" w:space="0" w:color="auto"/>
              <w:bottom w:val="single" w:sz="4" w:space="0" w:color="auto"/>
              <w:right w:val="single" w:sz="4" w:space="0" w:color="auto"/>
            </w:tcBorders>
          </w:tcPr>
          <w:p w14:paraId="5A05C74A"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2ABB5A9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08F4498" w14:textId="77777777" w:rsidR="00B8253F" w:rsidRDefault="000B5CD4">
            <w:pPr>
              <w:pStyle w:val="TableText"/>
            </w:pPr>
            <w:r>
              <w:t>Canonical Part 6 Arrow mapping.</w:t>
            </w:r>
          </w:p>
        </w:tc>
      </w:tr>
      <w:tr w:rsidR="00B8253F" w14:paraId="74154E6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6CA01D4" w14:textId="77777777" w:rsidR="00B8253F" w:rsidRDefault="000B5CD4">
            <w:pPr>
              <w:pStyle w:val="TableText"/>
            </w:pPr>
            <w:r>
              <w:rPr>
                <w:rStyle w:val="VARIABLE"/>
              </w:rPr>
              <w:t>value.body.Measurement</w:t>
            </w:r>
          </w:p>
        </w:tc>
        <w:tc>
          <w:tcPr>
            <w:tcW w:w="2231" w:type="dxa"/>
            <w:tcBorders>
              <w:top w:val="single" w:sz="4" w:space="0" w:color="auto"/>
              <w:left w:val="single" w:sz="4" w:space="0" w:color="auto"/>
              <w:bottom w:val="single" w:sz="4" w:space="0" w:color="auto"/>
              <w:right w:val="single" w:sz="4" w:space="0" w:color="auto"/>
            </w:tcBorders>
          </w:tcPr>
          <w:p w14:paraId="2EB4FBA2" w14:textId="77777777" w:rsidR="00B8253F" w:rsidRDefault="000B5CD4">
            <w:pPr>
              <w:pStyle w:val="TableText"/>
            </w:pPr>
            <w:r>
              <w:rPr>
                <w:rStyle w:val="VARIABLE"/>
              </w:rPr>
              <w:t>dense_union&lt;null: null=0, AsInt: struct&lt;value: int32&gt;=1, AsText: struct&lt;value: string&gt;=2, AsPoint: struct&lt;value: struct&lt;X: double not null, Y: double not null&gt;&gt;=3&gt;</w:t>
            </w:r>
          </w:p>
        </w:tc>
        <w:tc>
          <w:tcPr>
            <w:tcW w:w="2231" w:type="dxa"/>
            <w:tcBorders>
              <w:top w:val="single" w:sz="4" w:space="0" w:color="auto"/>
              <w:left w:val="single" w:sz="4" w:space="0" w:color="auto"/>
              <w:bottom w:val="single" w:sz="4" w:space="0" w:color="auto"/>
              <w:right w:val="single" w:sz="4" w:space="0" w:color="auto"/>
            </w:tcBorders>
          </w:tcPr>
          <w:p w14:paraId="7026329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470BD28" w14:textId="77777777" w:rsidR="00B8253F" w:rsidRDefault="000B5CD4">
            <w:pPr>
              <w:pStyle w:val="TableText"/>
            </w:pPr>
            <w:r>
              <w:t>Dense-union type id plus value offset selects the active branch.</w:t>
            </w:r>
          </w:p>
        </w:tc>
      </w:tr>
      <w:tr w:rsidR="00B8253F" w14:paraId="5315CFD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06E431F" w14:textId="77777777" w:rsidR="00B8253F" w:rsidRDefault="000B5CD4">
            <w:pPr>
              <w:pStyle w:val="TableText"/>
            </w:pPr>
            <w:r>
              <w:rPr>
                <w:rStyle w:val="VARIABLE"/>
              </w:rPr>
              <w:t>value.body.Measurement.null</w:t>
            </w:r>
          </w:p>
        </w:tc>
        <w:tc>
          <w:tcPr>
            <w:tcW w:w="2231" w:type="dxa"/>
            <w:tcBorders>
              <w:top w:val="single" w:sz="4" w:space="0" w:color="auto"/>
              <w:left w:val="single" w:sz="4" w:space="0" w:color="auto"/>
              <w:bottom w:val="single" w:sz="4" w:space="0" w:color="auto"/>
              <w:right w:val="single" w:sz="4" w:space="0" w:color="auto"/>
            </w:tcBorders>
          </w:tcPr>
          <w:p w14:paraId="5111FDF6"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3A48B06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1A3C6FF" w14:textId="77777777" w:rsidR="00B8253F" w:rsidRDefault="000B5CD4">
            <w:pPr>
              <w:pStyle w:val="TableText"/>
            </w:pPr>
            <w:r>
              <w:t>Canonical Part 6 Arrow mapping.</w:t>
            </w:r>
          </w:p>
        </w:tc>
      </w:tr>
      <w:tr w:rsidR="00B8253F" w14:paraId="780F942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6D47070" w14:textId="77777777" w:rsidR="00B8253F" w:rsidRDefault="000B5CD4">
            <w:pPr>
              <w:pStyle w:val="TableText"/>
            </w:pPr>
            <w:r>
              <w:rPr>
                <w:rStyle w:val="VARIABLE"/>
              </w:rPr>
              <w:t>value.body.Measurement.AsInt</w:t>
            </w:r>
          </w:p>
        </w:tc>
        <w:tc>
          <w:tcPr>
            <w:tcW w:w="2231" w:type="dxa"/>
            <w:tcBorders>
              <w:top w:val="single" w:sz="4" w:space="0" w:color="auto"/>
              <w:left w:val="single" w:sz="4" w:space="0" w:color="auto"/>
              <w:bottom w:val="single" w:sz="4" w:space="0" w:color="auto"/>
              <w:right w:val="single" w:sz="4" w:space="0" w:color="auto"/>
            </w:tcBorders>
          </w:tcPr>
          <w:p w14:paraId="1EEA24AC" w14:textId="77777777" w:rsidR="00B8253F" w:rsidRDefault="000B5CD4">
            <w:pPr>
              <w:pStyle w:val="TableText"/>
            </w:pPr>
            <w:r>
              <w:rPr>
                <w:rStyle w:val="VARIABLE"/>
              </w:rPr>
              <w:t>struct&lt;value: int32&gt;</w:t>
            </w:r>
          </w:p>
        </w:tc>
        <w:tc>
          <w:tcPr>
            <w:tcW w:w="2231" w:type="dxa"/>
            <w:tcBorders>
              <w:top w:val="single" w:sz="4" w:space="0" w:color="auto"/>
              <w:left w:val="single" w:sz="4" w:space="0" w:color="auto"/>
              <w:bottom w:val="single" w:sz="4" w:space="0" w:color="auto"/>
              <w:right w:val="single" w:sz="4" w:space="0" w:color="auto"/>
            </w:tcBorders>
          </w:tcPr>
          <w:p w14:paraId="178DA5D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020DEC9" w14:textId="77777777" w:rsidR="00B8253F" w:rsidRDefault="000B5CD4">
            <w:pPr>
              <w:pStyle w:val="TableText"/>
            </w:pPr>
            <w:r>
              <w:t>Canonical Part 6 Arrow mapping.</w:t>
            </w:r>
          </w:p>
        </w:tc>
      </w:tr>
      <w:tr w:rsidR="00B8253F" w14:paraId="6430874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B32217" w14:textId="77777777" w:rsidR="00B8253F" w:rsidRDefault="000B5CD4">
            <w:pPr>
              <w:pStyle w:val="TableText"/>
            </w:pPr>
            <w:r>
              <w:rPr>
                <w:rStyle w:val="VARIABLE"/>
              </w:rPr>
              <w:t>value.body.Measurement.AsInt.value</w:t>
            </w:r>
          </w:p>
        </w:tc>
        <w:tc>
          <w:tcPr>
            <w:tcW w:w="2231" w:type="dxa"/>
            <w:tcBorders>
              <w:top w:val="single" w:sz="4" w:space="0" w:color="auto"/>
              <w:left w:val="single" w:sz="4" w:space="0" w:color="auto"/>
              <w:bottom w:val="single" w:sz="4" w:space="0" w:color="auto"/>
              <w:right w:val="single" w:sz="4" w:space="0" w:color="auto"/>
            </w:tcBorders>
          </w:tcPr>
          <w:p w14:paraId="5B2F8D51"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4A4D48C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1EDA06F" w14:textId="77777777" w:rsidR="00B8253F" w:rsidRDefault="000B5CD4">
            <w:pPr>
              <w:pStyle w:val="TableText"/>
            </w:pPr>
            <w:r>
              <w:t>Canonical Part 6 Arrow mapping.</w:t>
            </w:r>
          </w:p>
        </w:tc>
      </w:tr>
      <w:tr w:rsidR="00B8253F" w14:paraId="382474F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4C1CD03" w14:textId="77777777" w:rsidR="00B8253F" w:rsidRDefault="000B5CD4">
            <w:pPr>
              <w:pStyle w:val="TableText"/>
            </w:pPr>
            <w:r>
              <w:rPr>
                <w:rStyle w:val="VARIABLE"/>
              </w:rPr>
              <w:t>value.body.Measurement.AsText</w:t>
            </w:r>
          </w:p>
        </w:tc>
        <w:tc>
          <w:tcPr>
            <w:tcW w:w="2231" w:type="dxa"/>
            <w:tcBorders>
              <w:top w:val="single" w:sz="4" w:space="0" w:color="auto"/>
              <w:left w:val="single" w:sz="4" w:space="0" w:color="auto"/>
              <w:bottom w:val="single" w:sz="4" w:space="0" w:color="auto"/>
              <w:right w:val="single" w:sz="4" w:space="0" w:color="auto"/>
            </w:tcBorders>
          </w:tcPr>
          <w:p w14:paraId="09E2C45C" w14:textId="77777777" w:rsidR="00B8253F" w:rsidRDefault="000B5CD4">
            <w:pPr>
              <w:pStyle w:val="TableText"/>
            </w:pPr>
            <w:r>
              <w:rPr>
                <w:rStyle w:val="VARIABLE"/>
              </w:rPr>
              <w:t>struct&lt;value: string&gt;</w:t>
            </w:r>
          </w:p>
        </w:tc>
        <w:tc>
          <w:tcPr>
            <w:tcW w:w="2231" w:type="dxa"/>
            <w:tcBorders>
              <w:top w:val="single" w:sz="4" w:space="0" w:color="auto"/>
              <w:left w:val="single" w:sz="4" w:space="0" w:color="auto"/>
              <w:bottom w:val="single" w:sz="4" w:space="0" w:color="auto"/>
              <w:right w:val="single" w:sz="4" w:space="0" w:color="auto"/>
            </w:tcBorders>
          </w:tcPr>
          <w:p w14:paraId="5B93AFD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BCDFB09" w14:textId="77777777" w:rsidR="00B8253F" w:rsidRDefault="000B5CD4">
            <w:pPr>
              <w:pStyle w:val="TableText"/>
            </w:pPr>
            <w:r>
              <w:t>Canonical Part 6 Arrow mapping.</w:t>
            </w:r>
          </w:p>
        </w:tc>
      </w:tr>
      <w:tr w:rsidR="00B8253F" w14:paraId="1EC9355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9A8FD40" w14:textId="77777777" w:rsidR="00B8253F" w:rsidRDefault="000B5CD4">
            <w:pPr>
              <w:pStyle w:val="TableText"/>
            </w:pPr>
            <w:r>
              <w:rPr>
                <w:rStyle w:val="VARIABLE"/>
              </w:rPr>
              <w:t>value.body.Measurement.AsText.value</w:t>
            </w:r>
          </w:p>
        </w:tc>
        <w:tc>
          <w:tcPr>
            <w:tcW w:w="2231" w:type="dxa"/>
            <w:tcBorders>
              <w:top w:val="single" w:sz="4" w:space="0" w:color="auto"/>
              <w:left w:val="single" w:sz="4" w:space="0" w:color="auto"/>
              <w:bottom w:val="single" w:sz="4" w:space="0" w:color="auto"/>
              <w:right w:val="single" w:sz="4" w:space="0" w:color="auto"/>
            </w:tcBorders>
          </w:tcPr>
          <w:p w14:paraId="13087D4F"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47BBF93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155AC8C" w14:textId="77777777" w:rsidR="00B8253F" w:rsidRDefault="000B5CD4">
            <w:pPr>
              <w:pStyle w:val="TableText"/>
            </w:pPr>
            <w:r>
              <w:t>Canonical Part 6 Arrow mapping.</w:t>
            </w:r>
          </w:p>
        </w:tc>
      </w:tr>
      <w:tr w:rsidR="00B8253F" w14:paraId="47DBBA0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81083E8" w14:textId="77777777" w:rsidR="00B8253F" w:rsidRDefault="000B5CD4">
            <w:pPr>
              <w:pStyle w:val="TableText"/>
            </w:pPr>
            <w:r>
              <w:rPr>
                <w:rStyle w:val="VARIABLE"/>
              </w:rPr>
              <w:t>value.body.Measurement.AsPoint</w:t>
            </w:r>
          </w:p>
        </w:tc>
        <w:tc>
          <w:tcPr>
            <w:tcW w:w="2231" w:type="dxa"/>
            <w:tcBorders>
              <w:top w:val="single" w:sz="4" w:space="0" w:color="auto"/>
              <w:left w:val="single" w:sz="4" w:space="0" w:color="auto"/>
              <w:bottom w:val="single" w:sz="4" w:space="0" w:color="auto"/>
              <w:right w:val="single" w:sz="4" w:space="0" w:color="auto"/>
            </w:tcBorders>
          </w:tcPr>
          <w:p w14:paraId="1CA11654" w14:textId="77777777" w:rsidR="00B8253F" w:rsidRDefault="000B5CD4">
            <w:pPr>
              <w:pStyle w:val="TableText"/>
            </w:pPr>
            <w:r>
              <w:rPr>
                <w:rStyle w:val="VARIABLE"/>
              </w:rPr>
              <w:t>struct&lt;value: struct&lt;X: double not null, Y: double not null&gt;&gt;</w:t>
            </w:r>
          </w:p>
        </w:tc>
        <w:tc>
          <w:tcPr>
            <w:tcW w:w="2231" w:type="dxa"/>
            <w:tcBorders>
              <w:top w:val="single" w:sz="4" w:space="0" w:color="auto"/>
              <w:left w:val="single" w:sz="4" w:space="0" w:color="auto"/>
              <w:bottom w:val="single" w:sz="4" w:space="0" w:color="auto"/>
              <w:right w:val="single" w:sz="4" w:space="0" w:color="auto"/>
            </w:tcBorders>
          </w:tcPr>
          <w:p w14:paraId="6AE24D1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6B42428" w14:textId="77777777" w:rsidR="00B8253F" w:rsidRDefault="000B5CD4">
            <w:pPr>
              <w:pStyle w:val="TableText"/>
            </w:pPr>
            <w:r>
              <w:t>Canonical Part 6 Arrow mapping.</w:t>
            </w:r>
          </w:p>
        </w:tc>
      </w:tr>
      <w:tr w:rsidR="00B8253F" w14:paraId="20ADEBD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37C2117" w14:textId="77777777" w:rsidR="00B8253F" w:rsidRDefault="000B5CD4">
            <w:pPr>
              <w:pStyle w:val="TableText"/>
            </w:pPr>
            <w:r>
              <w:rPr>
                <w:rStyle w:val="VARIABLE"/>
              </w:rPr>
              <w:t>value.body.Measurement.AsPoint.value</w:t>
            </w:r>
          </w:p>
        </w:tc>
        <w:tc>
          <w:tcPr>
            <w:tcW w:w="2231" w:type="dxa"/>
            <w:tcBorders>
              <w:top w:val="single" w:sz="4" w:space="0" w:color="auto"/>
              <w:left w:val="single" w:sz="4" w:space="0" w:color="auto"/>
              <w:bottom w:val="single" w:sz="4" w:space="0" w:color="auto"/>
              <w:right w:val="single" w:sz="4" w:space="0" w:color="auto"/>
            </w:tcBorders>
          </w:tcPr>
          <w:p w14:paraId="5C0E4FF0"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2C1D893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425294C" w14:textId="77777777" w:rsidR="00B8253F" w:rsidRDefault="000B5CD4">
            <w:pPr>
              <w:pStyle w:val="TableText"/>
            </w:pPr>
            <w:r>
              <w:t>Canonical Part 6 Arrow mapping.</w:t>
            </w:r>
          </w:p>
        </w:tc>
      </w:tr>
      <w:tr w:rsidR="00B8253F" w14:paraId="71D6A68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B3CE5BA" w14:textId="77777777" w:rsidR="00B8253F" w:rsidRDefault="000B5CD4">
            <w:pPr>
              <w:pStyle w:val="TableText"/>
            </w:pPr>
            <w:r>
              <w:rPr>
                <w:rStyle w:val="VARIABLE"/>
              </w:rPr>
              <w:t>value.body.Measurement.AsPoint.value.X</w:t>
            </w:r>
          </w:p>
        </w:tc>
        <w:tc>
          <w:tcPr>
            <w:tcW w:w="2231" w:type="dxa"/>
            <w:tcBorders>
              <w:top w:val="single" w:sz="4" w:space="0" w:color="auto"/>
              <w:left w:val="single" w:sz="4" w:space="0" w:color="auto"/>
              <w:bottom w:val="single" w:sz="4" w:space="0" w:color="auto"/>
              <w:right w:val="single" w:sz="4" w:space="0" w:color="auto"/>
            </w:tcBorders>
          </w:tcPr>
          <w:p w14:paraId="7A45F5DF"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68F65C07"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E3567A9" w14:textId="77777777" w:rsidR="00B8253F" w:rsidRDefault="000B5CD4">
            <w:pPr>
              <w:pStyle w:val="TableText"/>
            </w:pPr>
            <w:r>
              <w:t>Canonical Part 6 Arrow mapping.</w:t>
            </w:r>
          </w:p>
        </w:tc>
      </w:tr>
      <w:tr w:rsidR="00B8253F" w14:paraId="15332FF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2C00EC4" w14:textId="77777777" w:rsidR="00B8253F" w:rsidRDefault="000B5CD4">
            <w:pPr>
              <w:pStyle w:val="TableText"/>
            </w:pPr>
            <w:r>
              <w:rPr>
                <w:rStyle w:val="VARIABLE"/>
              </w:rPr>
              <w:t>value.body.Measurement.AsPoint.value.Y</w:t>
            </w:r>
          </w:p>
        </w:tc>
        <w:tc>
          <w:tcPr>
            <w:tcW w:w="2231" w:type="dxa"/>
            <w:tcBorders>
              <w:top w:val="single" w:sz="4" w:space="0" w:color="auto"/>
              <w:left w:val="single" w:sz="4" w:space="0" w:color="auto"/>
              <w:bottom w:val="single" w:sz="4" w:space="0" w:color="auto"/>
              <w:right w:val="single" w:sz="4" w:space="0" w:color="auto"/>
            </w:tcBorders>
          </w:tcPr>
          <w:p w14:paraId="2D03612D"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75B3CB5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D8DD50E" w14:textId="77777777" w:rsidR="00B8253F" w:rsidRDefault="000B5CD4">
            <w:pPr>
              <w:pStyle w:val="TableText"/>
            </w:pPr>
            <w:r>
              <w:t>Canonical Part 6 Arrow mapping.</w:t>
            </w:r>
          </w:p>
        </w:tc>
      </w:tr>
      <w:tr w:rsidR="00B8253F" w14:paraId="27DB406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7C3BAD8" w14:textId="77777777" w:rsidR="00B8253F" w:rsidRDefault="000B5CD4">
            <w:pPr>
              <w:pStyle w:val="TableText"/>
            </w:pPr>
            <w:r>
              <w:rPr>
                <w:rStyle w:val="VARIABLE"/>
              </w:rPr>
              <w:lastRenderedPageBreak/>
              <w:t>value.body.Envelope</w:t>
            </w:r>
          </w:p>
        </w:tc>
        <w:tc>
          <w:tcPr>
            <w:tcW w:w="2231" w:type="dxa"/>
            <w:tcBorders>
              <w:top w:val="single" w:sz="4" w:space="0" w:color="auto"/>
              <w:left w:val="single" w:sz="4" w:space="0" w:color="auto"/>
              <w:bottom w:val="single" w:sz="4" w:space="0" w:color="auto"/>
              <w:right w:val="single" w:sz="4" w:space="0" w:color="auto"/>
            </w:tcBorders>
          </w:tcPr>
          <w:p w14:paraId="5AE3DF70" w14:textId="77777777" w:rsidR="00B8253F" w:rsidRDefault="000B5CD4">
            <w:pPr>
              <w:pStyle w:val="TableText"/>
            </w:pPr>
            <w:r>
              <w:rPr>
                <w:rStyle w:val="VARIABLE"/>
              </w:rPr>
              <w:t>struct&lt;Id: string, Location: struct&lt;X: double not null,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w:t>
            </w:r>
            <w:r>
              <w:rPr>
                <w:rStyle w:val="VARIABLE"/>
              </w:rPr>
              <w:t>ng&gt;=2, AsPoint: struct&lt;value: struct&lt;X: double not 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w:t>
            </w:r>
          </w:p>
        </w:tc>
        <w:tc>
          <w:tcPr>
            <w:tcW w:w="2231" w:type="dxa"/>
            <w:tcBorders>
              <w:top w:val="single" w:sz="4" w:space="0" w:color="auto"/>
              <w:left w:val="single" w:sz="4" w:space="0" w:color="auto"/>
              <w:bottom w:val="single" w:sz="4" w:space="0" w:color="auto"/>
              <w:right w:val="single" w:sz="4" w:space="0" w:color="auto"/>
            </w:tcBorders>
          </w:tcPr>
          <w:p w14:paraId="72FFA5E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48C5D11" w14:textId="77777777" w:rsidR="00B8253F" w:rsidRDefault="000B5CD4">
            <w:pPr>
              <w:pStyle w:val="TableText"/>
            </w:pPr>
            <w:r>
              <w:t>Canonical Part 6 Arrow mapping.</w:t>
            </w:r>
          </w:p>
        </w:tc>
      </w:tr>
      <w:tr w:rsidR="00B8253F" w14:paraId="4F320E0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1426020" w14:textId="77777777" w:rsidR="00B8253F" w:rsidRDefault="000B5CD4">
            <w:pPr>
              <w:pStyle w:val="TableText"/>
            </w:pPr>
            <w:r>
              <w:rPr>
                <w:rStyle w:val="VARIABLE"/>
              </w:rPr>
              <w:t>value.body.Envelope.Id</w:t>
            </w:r>
          </w:p>
        </w:tc>
        <w:tc>
          <w:tcPr>
            <w:tcW w:w="2231" w:type="dxa"/>
            <w:tcBorders>
              <w:top w:val="single" w:sz="4" w:space="0" w:color="auto"/>
              <w:left w:val="single" w:sz="4" w:space="0" w:color="auto"/>
              <w:bottom w:val="single" w:sz="4" w:space="0" w:color="auto"/>
              <w:right w:val="single" w:sz="4" w:space="0" w:color="auto"/>
            </w:tcBorders>
          </w:tcPr>
          <w:p w14:paraId="0A6E61A7"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47A4F5B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E737A93" w14:textId="77777777" w:rsidR="00B8253F" w:rsidRDefault="000B5CD4">
            <w:pPr>
              <w:pStyle w:val="TableText"/>
            </w:pPr>
            <w:r>
              <w:t>Canonical Part 6 Arrow mapping.</w:t>
            </w:r>
          </w:p>
        </w:tc>
      </w:tr>
      <w:tr w:rsidR="00B8253F" w14:paraId="1015E8C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E500378" w14:textId="77777777" w:rsidR="00B8253F" w:rsidRDefault="000B5CD4">
            <w:pPr>
              <w:pStyle w:val="TableText"/>
            </w:pPr>
            <w:r>
              <w:rPr>
                <w:rStyle w:val="VARIABLE"/>
              </w:rPr>
              <w:t>value.body.Envelope.Location</w:t>
            </w:r>
          </w:p>
        </w:tc>
        <w:tc>
          <w:tcPr>
            <w:tcW w:w="2231" w:type="dxa"/>
            <w:tcBorders>
              <w:top w:val="single" w:sz="4" w:space="0" w:color="auto"/>
              <w:left w:val="single" w:sz="4" w:space="0" w:color="auto"/>
              <w:bottom w:val="single" w:sz="4" w:space="0" w:color="auto"/>
              <w:right w:val="single" w:sz="4" w:space="0" w:color="auto"/>
            </w:tcBorders>
          </w:tcPr>
          <w:p w14:paraId="6EA1FAE4"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5722F70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36BF7FF" w14:textId="77777777" w:rsidR="00B8253F" w:rsidRDefault="000B5CD4">
            <w:pPr>
              <w:pStyle w:val="TableText"/>
            </w:pPr>
            <w:r>
              <w:t>Canonical Part 6 Arrow mapping.</w:t>
            </w:r>
          </w:p>
        </w:tc>
      </w:tr>
      <w:tr w:rsidR="00B8253F" w14:paraId="2B54CC1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38FC694" w14:textId="77777777" w:rsidR="00B8253F" w:rsidRDefault="000B5CD4">
            <w:pPr>
              <w:pStyle w:val="TableText"/>
            </w:pPr>
            <w:r>
              <w:rPr>
                <w:rStyle w:val="VARIABLE"/>
              </w:rPr>
              <w:t>value.body.Envelope.Location.X</w:t>
            </w:r>
          </w:p>
        </w:tc>
        <w:tc>
          <w:tcPr>
            <w:tcW w:w="2231" w:type="dxa"/>
            <w:tcBorders>
              <w:top w:val="single" w:sz="4" w:space="0" w:color="auto"/>
              <w:left w:val="single" w:sz="4" w:space="0" w:color="auto"/>
              <w:bottom w:val="single" w:sz="4" w:space="0" w:color="auto"/>
              <w:right w:val="single" w:sz="4" w:space="0" w:color="auto"/>
            </w:tcBorders>
          </w:tcPr>
          <w:p w14:paraId="2DC1DCA8"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013AD80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97F14FB" w14:textId="77777777" w:rsidR="00B8253F" w:rsidRDefault="000B5CD4">
            <w:pPr>
              <w:pStyle w:val="TableText"/>
            </w:pPr>
            <w:r>
              <w:t>Canonical Part 6 Arrow mapping.</w:t>
            </w:r>
          </w:p>
        </w:tc>
      </w:tr>
      <w:tr w:rsidR="00B8253F" w14:paraId="25FAA37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F2714D4" w14:textId="77777777" w:rsidR="00B8253F" w:rsidRDefault="000B5CD4">
            <w:pPr>
              <w:pStyle w:val="TableText"/>
            </w:pPr>
            <w:r>
              <w:rPr>
                <w:rStyle w:val="VARIABLE"/>
              </w:rPr>
              <w:t>value.body.Envelope.Location.Y</w:t>
            </w:r>
          </w:p>
        </w:tc>
        <w:tc>
          <w:tcPr>
            <w:tcW w:w="2231" w:type="dxa"/>
            <w:tcBorders>
              <w:top w:val="single" w:sz="4" w:space="0" w:color="auto"/>
              <w:left w:val="single" w:sz="4" w:space="0" w:color="auto"/>
              <w:bottom w:val="single" w:sz="4" w:space="0" w:color="auto"/>
              <w:right w:val="single" w:sz="4" w:space="0" w:color="auto"/>
            </w:tcBorders>
          </w:tcPr>
          <w:p w14:paraId="4956EDDE"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26F04A5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B61E77D" w14:textId="77777777" w:rsidR="00B8253F" w:rsidRDefault="000B5CD4">
            <w:pPr>
              <w:pStyle w:val="TableText"/>
            </w:pPr>
            <w:r>
              <w:t>Canonical Part 6 Arrow mapping.</w:t>
            </w:r>
          </w:p>
        </w:tc>
      </w:tr>
      <w:tr w:rsidR="00B8253F" w14:paraId="5A563D9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B5DEC37" w14:textId="77777777" w:rsidR="00B8253F" w:rsidRDefault="000B5CD4">
            <w:pPr>
              <w:pStyle w:val="TableText"/>
            </w:pPr>
            <w:r>
              <w:rPr>
                <w:rStyle w:val="VARIABLE"/>
              </w:rPr>
              <w:t>value.body.Envelope.Tags</w:t>
            </w:r>
          </w:p>
        </w:tc>
        <w:tc>
          <w:tcPr>
            <w:tcW w:w="2231" w:type="dxa"/>
            <w:tcBorders>
              <w:top w:val="single" w:sz="4" w:space="0" w:color="auto"/>
              <w:left w:val="single" w:sz="4" w:space="0" w:color="auto"/>
              <w:bottom w:val="single" w:sz="4" w:space="0" w:color="auto"/>
              <w:right w:val="single" w:sz="4" w:space="0" w:color="auto"/>
            </w:tcBorders>
          </w:tcPr>
          <w:p w14:paraId="7D3BC79A" w14:textId="77777777" w:rsidR="00B8253F" w:rsidRDefault="000B5CD4">
            <w:pPr>
              <w:pStyle w:val="TableText"/>
            </w:pPr>
            <w:r>
              <w:rPr>
                <w:rStyle w:val="VARIABLE"/>
              </w:rPr>
              <w:t>list&lt;item: string&gt;</w:t>
            </w:r>
          </w:p>
        </w:tc>
        <w:tc>
          <w:tcPr>
            <w:tcW w:w="2231" w:type="dxa"/>
            <w:tcBorders>
              <w:top w:val="single" w:sz="4" w:space="0" w:color="auto"/>
              <w:left w:val="single" w:sz="4" w:space="0" w:color="auto"/>
              <w:bottom w:val="single" w:sz="4" w:space="0" w:color="auto"/>
              <w:right w:val="single" w:sz="4" w:space="0" w:color="auto"/>
            </w:tcBorders>
          </w:tcPr>
          <w:p w14:paraId="7965660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2087AA7" w14:textId="77777777" w:rsidR="00B8253F" w:rsidRDefault="000B5CD4">
            <w:pPr>
              <w:pStyle w:val="TableText"/>
            </w:pPr>
            <w:r>
              <w:t>List offsets identify the element range; null list differs from empty list.</w:t>
            </w:r>
          </w:p>
        </w:tc>
      </w:tr>
      <w:tr w:rsidR="00B8253F" w14:paraId="7DBADD8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985E3C2" w14:textId="77777777" w:rsidR="00B8253F" w:rsidRDefault="000B5CD4">
            <w:pPr>
              <w:pStyle w:val="TableText"/>
            </w:pPr>
            <w:r>
              <w:rPr>
                <w:rStyle w:val="VARIABLE"/>
              </w:rPr>
              <w:t>value.body.Envelope.Tags[]</w:t>
            </w:r>
          </w:p>
        </w:tc>
        <w:tc>
          <w:tcPr>
            <w:tcW w:w="2231" w:type="dxa"/>
            <w:tcBorders>
              <w:top w:val="single" w:sz="4" w:space="0" w:color="auto"/>
              <w:left w:val="single" w:sz="4" w:space="0" w:color="auto"/>
              <w:bottom w:val="single" w:sz="4" w:space="0" w:color="auto"/>
              <w:right w:val="single" w:sz="4" w:space="0" w:color="auto"/>
            </w:tcBorders>
          </w:tcPr>
          <w:p w14:paraId="607F66C3"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1296262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5425B72" w14:textId="77777777" w:rsidR="00B8253F" w:rsidRDefault="000B5CD4">
            <w:pPr>
              <w:pStyle w:val="TableText"/>
            </w:pPr>
            <w:r>
              <w:t>Canonical Part 6 Arrow mapping.</w:t>
            </w:r>
          </w:p>
        </w:tc>
      </w:tr>
      <w:tr w:rsidR="00B8253F" w14:paraId="541B2D4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4D0ADCE" w14:textId="77777777" w:rsidR="00B8253F" w:rsidRDefault="000B5CD4">
            <w:pPr>
              <w:pStyle w:val="TableText"/>
            </w:pPr>
            <w:r>
              <w:rPr>
                <w:rStyle w:val="VARIABLE"/>
              </w:rPr>
              <w:lastRenderedPageBreak/>
              <w:t>value.body.Envelope.Payload</w:t>
            </w:r>
          </w:p>
        </w:tc>
        <w:tc>
          <w:tcPr>
            <w:tcW w:w="2231" w:type="dxa"/>
            <w:tcBorders>
              <w:top w:val="single" w:sz="4" w:space="0" w:color="auto"/>
              <w:left w:val="single" w:sz="4" w:space="0" w:color="auto"/>
              <w:bottom w:val="single" w:sz="4" w:space="0" w:color="auto"/>
              <w:right w:val="single" w:sz="4" w:space="0" w:color="auto"/>
            </w:tcBorders>
          </w:tcPr>
          <w:p w14:paraId="54A868C3" w14:textId="77777777" w:rsidR="00B8253F" w:rsidRDefault="000B5CD4">
            <w:pPr>
              <w:pStyle w:val="TableText"/>
            </w:pPr>
            <w:r>
              <w:rPr>
                <w:rStyle w:val="VARIABLE"/>
              </w:rPr>
              <w:t>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struct&lt;&gt;=4, Option</w:t>
            </w:r>
            <w:r>
              <w:rPr>
                <w:rStyle w:val="VARIABLE"/>
              </w:rPr>
              <w:t>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w:t>
            </w:r>
          </w:p>
        </w:tc>
        <w:tc>
          <w:tcPr>
            <w:tcW w:w="2231" w:type="dxa"/>
            <w:tcBorders>
              <w:top w:val="single" w:sz="4" w:space="0" w:color="auto"/>
              <w:left w:val="single" w:sz="4" w:space="0" w:color="auto"/>
              <w:bottom w:val="single" w:sz="4" w:space="0" w:color="auto"/>
              <w:right w:val="single" w:sz="4" w:space="0" w:color="auto"/>
            </w:tcBorders>
          </w:tcPr>
          <w:p w14:paraId="5BC7F22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0A0CE68" w14:textId="77777777" w:rsidR="00B8253F" w:rsidRDefault="000B5CD4">
            <w:pPr>
              <w:pStyle w:val="TableText"/>
            </w:pPr>
            <w:r>
              <w:t>Canonical Part 6 Arrow mapping.</w:t>
            </w:r>
          </w:p>
        </w:tc>
      </w:tr>
      <w:tr w:rsidR="00B8253F" w14:paraId="08FB3CC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1A48077" w14:textId="77777777" w:rsidR="00B8253F" w:rsidRDefault="000B5CD4">
            <w:pPr>
              <w:pStyle w:val="TableText"/>
            </w:pPr>
            <w:r>
              <w:rPr>
                <w:rStyle w:val="VARIABLE"/>
              </w:rPr>
              <w:t>value.body.Envelope.Payload.type_id</w:t>
            </w:r>
          </w:p>
        </w:tc>
        <w:tc>
          <w:tcPr>
            <w:tcW w:w="2231" w:type="dxa"/>
            <w:tcBorders>
              <w:top w:val="single" w:sz="4" w:space="0" w:color="auto"/>
              <w:left w:val="single" w:sz="4" w:space="0" w:color="auto"/>
              <w:bottom w:val="single" w:sz="4" w:space="0" w:color="auto"/>
              <w:right w:val="single" w:sz="4" w:space="0" w:color="auto"/>
            </w:tcBorders>
          </w:tcPr>
          <w:p w14:paraId="0EE12B40"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6F44FDC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4C9B395" w14:textId="77777777" w:rsidR="00B8253F" w:rsidRDefault="000B5CD4">
            <w:pPr>
              <w:pStyle w:val="TableText"/>
            </w:pPr>
            <w:r>
              <w:t>Canonical Part 6 Arrow mapping.</w:t>
            </w:r>
          </w:p>
        </w:tc>
      </w:tr>
      <w:tr w:rsidR="00B8253F" w14:paraId="0AED63E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956D251" w14:textId="77777777" w:rsidR="00B8253F" w:rsidRDefault="000B5CD4">
            <w:pPr>
              <w:pStyle w:val="TableText"/>
            </w:pPr>
            <w:r>
              <w:rPr>
                <w:rStyle w:val="VARIABLE"/>
              </w:rPr>
              <w:t>value.body.Envelope.Payload.body</w:t>
            </w:r>
          </w:p>
        </w:tc>
        <w:tc>
          <w:tcPr>
            <w:tcW w:w="2231" w:type="dxa"/>
            <w:tcBorders>
              <w:top w:val="single" w:sz="4" w:space="0" w:color="auto"/>
              <w:left w:val="single" w:sz="4" w:space="0" w:color="auto"/>
              <w:bottom w:val="single" w:sz="4" w:space="0" w:color="auto"/>
              <w:right w:val="single" w:sz="4" w:space="0" w:color="auto"/>
            </w:tcBorders>
          </w:tcPr>
          <w:p w14:paraId="02CF403A" w14:textId="77777777" w:rsidR="00B8253F" w:rsidRDefault="000B5CD4">
            <w:pPr>
              <w:pStyle w:val="TableText"/>
            </w:pPr>
            <w:r>
              <w:rPr>
                <w:rStyle w:val="VARIABLE"/>
              </w:rPr>
              <w:t>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struct&lt;&gt;=4, OptionalScalars: struct&lt;Id: int32 not null, F</w:t>
            </w:r>
            <w:r>
              <w:rPr>
                <w:rStyle w:val="VARIABLE"/>
              </w:rPr>
              <w:t>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w:t>
            </w:r>
          </w:p>
        </w:tc>
        <w:tc>
          <w:tcPr>
            <w:tcW w:w="2231" w:type="dxa"/>
            <w:tcBorders>
              <w:top w:val="single" w:sz="4" w:space="0" w:color="auto"/>
              <w:left w:val="single" w:sz="4" w:space="0" w:color="auto"/>
              <w:bottom w:val="single" w:sz="4" w:space="0" w:color="auto"/>
              <w:right w:val="single" w:sz="4" w:space="0" w:color="auto"/>
            </w:tcBorders>
          </w:tcPr>
          <w:p w14:paraId="63DF9988"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411D38C" w14:textId="77777777" w:rsidR="00B8253F" w:rsidRDefault="000B5CD4">
            <w:pPr>
              <w:pStyle w:val="TableText"/>
            </w:pPr>
            <w:r>
              <w:t>Dense-union type id plus value offset selects the active branch.</w:t>
            </w:r>
          </w:p>
        </w:tc>
      </w:tr>
      <w:tr w:rsidR="00B8253F" w14:paraId="79B1D17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01D3CD3" w14:textId="77777777" w:rsidR="00B8253F" w:rsidRDefault="000B5CD4">
            <w:pPr>
              <w:pStyle w:val="TableText"/>
            </w:pPr>
            <w:r>
              <w:rPr>
                <w:rStyle w:val="VARIABLE"/>
              </w:rPr>
              <w:t>value.body.Envelope.Payload.body.null</w:t>
            </w:r>
          </w:p>
        </w:tc>
        <w:tc>
          <w:tcPr>
            <w:tcW w:w="2231" w:type="dxa"/>
            <w:tcBorders>
              <w:top w:val="single" w:sz="4" w:space="0" w:color="auto"/>
              <w:left w:val="single" w:sz="4" w:space="0" w:color="auto"/>
              <w:bottom w:val="single" w:sz="4" w:space="0" w:color="auto"/>
              <w:right w:val="single" w:sz="4" w:space="0" w:color="auto"/>
            </w:tcBorders>
          </w:tcPr>
          <w:p w14:paraId="0CB34A30"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5531DD9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50FC97E" w14:textId="77777777" w:rsidR="00B8253F" w:rsidRDefault="000B5CD4">
            <w:pPr>
              <w:pStyle w:val="TableText"/>
            </w:pPr>
            <w:r>
              <w:t>Canonical Part 6 Arrow mapping.</w:t>
            </w:r>
          </w:p>
        </w:tc>
      </w:tr>
      <w:tr w:rsidR="00B8253F" w14:paraId="7D41B08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5BDDB9C" w14:textId="77777777" w:rsidR="00B8253F" w:rsidRDefault="000B5CD4">
            <w:pPr>
              <w:pStyle w:val="TableText"/>
            </w:pPr>
            <w:r>
              <w:rPr>
                <w:rStyle w:val="VARIABLE"/>
              </w:rPr>
              <w:t>value.body.Envelope.Payload.body.Point</w:t>
            </w:r>
          </w:p>
        </w:tc>
        <w:tc>
          <w:tcPr>
            <w:tcW w:w="2231" w:type="dxa"/>
            <w:tcBorders>
              <w:top w:val="single" w:sz="4" w:space="0" w:color="auto"/>
              <w:left w:val="single" w:sz="4" w:space="0" w:color="auto"/>
              <w:bottom w:val="single" w:sz="4" w:space="0" w:color="auto"/>
              <w:right w:val="single" w:sz="4" w:space="0" w:color="auto"/>
            </w:tcBorders>
          </w:tcPr>
          <w:p w14:paraId="4F9EC29E"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189D042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AB56DC9" w14:textId="77777777" w:rsidR="00B8253F" w:rsidRDefault="000B5CD4">
            <w:pPr>
              <w:pStyle w:val="TableText"/>
            </w:pPr>
            <w:r>
              <w:t>Canonical Part 6 Arrow mapping.</w:t>
            </w:r>
          </w:p>
        </w:tc>
      </w:tr>
      <w:tr w:rsidR="00B8253F" w14:paraId="2862C29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C1D21B3" w14:textId="77777777" w:rsidR="00B8253F" w:rsidRDefault="000B5CD4">
            <w:pPr>
              <w:pStyle w:val="TableText"/>
            </w:pPr>
            <w:r>
              <w:rPr>
                <w:rStyle w:val="VARIABLE"/>
              </w:rPr>
              <w:lastRenderedPageBreak/>
              <w:t>value.body.Envelope.Payload.body.Point.X</w:t>
            </w:r>
          </w:p>
        </w:tc>
        <w:tc>
          <w:tcPr>
            <w:tcW w:w="2231" w:type="dxa"/>
            <w:tcBorders>
              <w:top w:val="single" w:sz="4" w:space="0" w:color="auto"/>
              <w:left w:val="single" w:sz="4" w:space="0" w:color="auto"/>
              <w:bottom w:val="single" w:sz="4" w:space="0" w:color="auto"/>
              <w:right w:val="single" w:sz="4" w:space="0" w:color="auto"/>
            </w:tcBorders>
          </w:tcPr>
          <w:p w14:paraId="64A2ABF6"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4FABF7B3"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34A671F" w14:textId="77777777" w:rsidR="00B8253F" w:rsidRDefault="000B5CD4">
            <w:pPr>
              <w:pStyle w:val="TableText"/>
            </w:pPr>
            <w:r>
              <w:t>Canonical Part 6 Arrow mapping.</w:t>
            </w:r>
          </w:p>
        </w:tc>
      </w:tr>
      <w:tr w:rsidR="00B8253F" w14:paraId="6E8EDF2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FD0DD45" w14:textId="77777777" w:rsidR="00B8253F" w:rsidRDefault="000B5CD4">
            <w:pPr>
              <w:pStyle w:val="TableText"/>
            </w:pPr>
            <w:r>
              <w:rPr>
                <w:rStyle w:val="VARIABLE"/>
              </w:rPr>
              <w:t>value.body.Envelope.Payload.body.Point.Y</w:t>
            </w:r>
          </w:p>
        </w:tc>
        <w:tc>
          <w:tcPr>
            <w:tcW w:w="2231" w:type="dxa"/>
            <w:tcBorders>
              <w:top w:val="single" w:sz="4" w:space="0" w:color="auto"/>
              <w:left w:val="single" w:sz="4" w:space="0" w:color="auto"/>
              <w:bottom w:val="single" w:sz="4" w:space="0" w:color="auto"/>
              <w:right w:val="single" w:sz="4" w:space="0" w:color="auto"/>
            </w:tcBorders>
          </w:tcPr>
          <w:p w14:paraId="3AC590E9"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4855036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0704836" w14:textId="77777777" w:rsidR="00B8253F" w:rsidRDefault="000B5CD4">
            <w:pPr>
              <w:pStyle w:val="TableText"/>
            </w:pPr>
            <w:r>
              <w:t>Canonical Part 6 Arrow mapping.</w:t>
            </w:r>
          </w:p>
        </w:tc>
      </w:tr>
      <w:tr w:rsidR="00B8253F" w14:paraId="3478A61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A1413CA" w14:textId="77777777" w:rsidR="00B8253F" w:rsidRDefault="000B5CD4">
            <w:pPr>
              <w:pStyle w:val="TableText"/>
            </w:pPr>
            <w:r>
              <w:rPr>
                <w:rStyle w:val="VARIABLE"/>
              </w:rPr>
              <w:t>value.body.Envelope.Payload.body.Person</w:t>
            </w:r>
          </w:p>
        </w:tc>
        <w:tc>
          <w:tcPr>
            <w:tcW w:w="2231" w:type="dxa"/>
            <w:tcBorders>
              <w:top w:val="single" w:sz="4" w:space="0" w:color="auto"/>
              <w:left w:val="single" w:sz="4" w:space="0" w:color="auto"/>
              <w:bottom w:val="single" w:sz="4" w:space="0" w:color="auto"/>
              <w:right w:val="single" w:sz="4" w:space="0" w:color="auto"/>
            </w:tcBorders>
          </w:tcPr>
          <w:p w14:paraId="6F482756" w14:textId="77777777" w:rsidR="00B8253F" w:rsidRDefault="000B5CD4">
            <w:pPr>
              <w:pStyle w:val="TableText"/>
            </w:pPr>
            <w:r>
              <w:rPr>
                <w:rStyle w:val="VARIABLE"/>
              </w:rPr>
              <w:t>struct&lt;Name: string, Age: int32 not null, Email: struct&lt;present: bool not null, value: string&gt; not null, Nickname: struct&lt;present: bool not null, value: string&gt; not null&gt;</w:t>
            </w:r>
          </w:p>
        </w:tc>
        <w:tc>
          <w:tcPr>
            <w:tcW w:w="2231" w:type="dxa"/>
            <w:tcBorders>
              <w:top w:val="single" w:sz="4" w:space="0" w:color="auto"/>
              <w:left w:val="single" w:sz="4" w:space="0" w:color="auto"/>
              <w:bottom w:val="single" w:sz="4" w:space="0" w:color="auto"/>
              <w:right w:val="single" w:sz="4" w:space="0" w:color="auto"/>
            </w:tcBorders>
          </w:tcPr>
          <w:p w14:paraId="3E1A114B"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9163840" w14:textId="77777777" w:rsidR="00B8253F" w:rsidRDefault="000B5CD4">
            <w:pPr>
              <w:pStyle w:val="TableText"/>
            </w:pPr>
            <w:r>
              <w:t>Canonical Part 6 Arrow mapping.</w:t>
            </w:r>
          </w:p>
        </w:tc>
      </w:tr>
      <w:tr w:rsidR="00B8253F" w14:paraId="16F0F5F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388E56D" w14:textId="77777777" w:rsidR="00B8253F" w:rsidRDefault="000B5CD4">
            <w:pPr>
              <w:pStyle w:val="TableText"/>
            </w:pPr>
            <w:r>
              <w:rPr>
                <w:rStyle w:val="VARIABLE"/>
              </w:rPr>
              <w:t>value.body.Envelope.Payload.body.Person.Name</w:t>
            </w:r>
          </w:p>
        </w:tc>
        <w:tc>
          <w:tcPr>
            <w:tcW w:w="2231" w:type="dxa"/>
            <w:tcBorders>
              <w:top w:val="single" w:sz="4" w:space="0" w:color="auto"/>
              <w:left w:val="single" w:sz="4" w:space="0" w:color="auto"/>
              <w:bottom w:val="single" w:sz="4" w:space="0" w:color="auto"/>
              <w:right w:val="single" w:sz="4" w:space="0" w:color="auto"/>
            </w:tcBorders>
          </w:tcPr>
          <w:p w14:paraId="05D63FFF"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0761D25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ECFDA27" w14:textId="77777777" w:rsidR="00B8253F" w:rsidRDefault="000B5CD4">
            <w:pPr>
              <w:pStyle w:val="TableText"/>
            </w:pPr>
            <w:r>
              <w:t>Canonical Part 6 Arrow mapping.</w:t>
            </w:r>
          </w:p>
        </w:tc>
      </w:tr>
      <w:tr w:rsidR="00B8253F" w14:paraId="5D0B3C6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519D35C" w14:textId="77777777" w:rsidR="00B8253F" w:rsidRDefault="000B5CD4">
            <w:pPr>
              <w:pStyle w:val="TableText"/>
            </w:pPr>
            <w:r>
              <w:rPr>
                <w:rStyle w:val="VARIABLE"/>
              </w:rPr>
              <w:t>value.body.Envelope.Payload.body.Person.Age</w:t>
            </w:r>
          </w:p>
        </w:tc>
        <w:tc>
          <w:tcPr>
            <w:tcW w:w="2231" w:type="dxa"/>
            <w:tcBorders>
              <w:top w:val="single" w:sz="4" w:space="0" w:color="auto"/>
              <w:left w:val="single" w:sz="4" w:space="0" w:color="auto"/>
              <w:bottom w:val="single" w:sz="4" w:space="0" w:color="auto"/>
              <w:right w:val="single" w:sz="4" w:space="0" w:color="auto"/>
            </w:tcBorders>
          </w:tcPr>
          <w:p w14:paraId="3ACE5234"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1834704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EC52AE4" w14:textId="77777777" w:rsidR="00B8253F" w:rsidRDefault="000B5CD4">
            <w:pPr>
              <w:pStyle w:val="TableText"/>
            </w:pPr>
            <w:r>
              <w:t>Canonical Part 6 Arrow mapping.</w:t>
            </w:r>
          </w:p>
        </w:tc>
      </w:tr>
      <w:tr w:rsidR="00B8253F" w14:paraId="7D32274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3191183" w14:textId="77777777" w:rsidR="00B8253F" w:rsidRDefault="000B5CD4">
            <w:pPr>
              <w:pStyle w:val="TableText"/>
            </w:pPr>
            <w:r>
              <w:rPr>
                <w:rStyle w:val="VARIABLE"/>
              </w:rPr>
              <w:t>value.body.Envelope.Payload.body.Person.Email</w:t>
            </w:r>
          </w:p>
        </w:tc>
        <w:tc>
          <w:tcPr>
            <w:tcW w:w="2231" w:type="dxa"/>
            <w:tcBorders>
              <w:top w:val="single" w:sz="4" w:space="0" w:color="auto"/>
              <w:left w:val="single" w:sz="4" w:space="0" w:color="auto"/>
              <w:bottom w:val="single" w:sz="4" w:space="0" w:color="auto"/>
              <w:right w:val="single" w:sz="4" w:space="0" w:color="auto"/>
            </w:tcBorders>
          </w:tcPr>
          <w:p w14:paraId="43C19D1D"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75B54928"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6C48BC0" w14:textId="77777777" w:rsidR="00B8253F" w:rsidRDefault="000B5CD4">
            <w:pPr>
              <w:pStyle w:val="TableText"/>
            </w:pPr>
            <w:r>
              <w:rPr>
                <w:rStyle w:val="VARIABLE"/>
              </w:rPr>
              <w:t>present</w:t>
            </w:r>
            <w:r>
              <w:t xml:space="preserve"> distinguishes absent optional fields from present null values.</w:t>
            </w:r>
          </w:p>
        </w:tc>
      </w:tr>
      <w:tr w:rsidR="00B8253F" w14:paraId="09CA1C5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19C987" w14:textId="77777777" w:rsidR="00B8253F" w:rsidRDefault="000B5CD4">
            <w:pPr>
              <w:pStyle w:val="TableText"/>
            </w:pPr>
            <w:r>
              <w:rPr>
                <w:rStyle w:val="VARIABLE"/>
              </w:rPr>
              <w:t>value.body.Envelope.Payload.body.Person.Email.present</w:t>
            </w:r>
          </w:p>
        </w:tc>
        <w:tc>
          <w:tcPr>
            <w:tcW w:w="2231" w:type="dxa"/>
            <w:tcBorders>
              <w:top w:val="single" w:sz="4" w:space="0" w:color="auto"/>
              <w:left w:val="single" w:sz="4" w:space="0" w:color="auto"/>
              <w:bottom w:val="single" w:sz="4" w:space="0" w:color="auto"/>
              <w:right w:val="single" w:sz="4" w:space="0" w:color="auto"/>
            </w:tcBorders>
          </w:tcPr>
          <w:p w14:paraId="605507E6"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391CE3D0"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45C7390" w14:textId="77777777" w:rsidR="00B8253F" w:rsidRDefault="000B5CD4">
            <w:pPr>
              <w:pStyle w:val="TableText"/>
            </w:pPr>
            <w:r>
              <w:t>Canonical Part 6 Arrow mapping.</w:t>
            </w:r>
          </w:p>
        </w:tc>
      </w:tr>
      <w:tr w:rsidR="00B8253F" w14:paraId="57E14C1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9AE75A6" w14:textId="77777777" w:rsidR="00B8253F" w:rsidRDefault="000B5CD4">
            <w:pPr>
              <w:pStyle w:val="TableText"/>
            </w:pPr>
            <w:r>
              <w:rPr>
                <w:rStyle w:val="VARIABLE"/>
              </w:rPr>
              <w:t>value.body.Envelope.Payload.body.Person.Email.value</w:t>
            </w:r>
          </w:p>
        </w:tc>
        <w:tc>
          <w:tcPr>
            <w:tcW w:w="2231" w:type="dxa"/>
            <w:tcBorders>
              <w:top w:val="single" w:sz="4" w:space="0" w:color="auto"/>
              <w:left w:val="single" w:sz="4" w:space="0" w:color="auto"/>
              <w:bottom w:val="single" w:sz="4" w:space="0" w:color="auto"/>
              <w:right w:val="single" w:sz="4" w:space="0" w:color="auto"/>
            </w:tcBorders>
          </w:tcPr>
          <w:p w14:paraId="24E429B0"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60200A3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835ED66" w14:textId="77777777" w:rsidR="00B8253F" w:rsidRDefault="000B5CD4">
            <w:pPr>
              <w:pStyle w:val="TableText"/>
            </w:pPr>
            <w:r>
              <w:t>Canonical Part 6 Arrow mapping.</w:t>
            </w:r>
          </w:p>
        </w:tc>
      </w:tr>
      <w:tr w:rsidR="00B8253F" w14:paraId="001171B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93075ED" w14:textId="77777777" w:rsidR="00B8253F" w:rsidRDefault="000B5CD4">
            <w:pPr>
              <w:pStyle w:val="TableText"/>
            </w:pPr>
            <w:r>
              <w:rPr>
                <w:rStyle w:val="VARIABLE"/>
              </w:rPr>
              <w:t>value.body.Envelope.Payload.body.Person.Nickname</w:t>
            </w:r>
          </w:p>
        </w:tc>
        <w:tc>
          <w:tcPr>
            <w:tcW w:w="2231" w:type="dxa"/>
            <w:tcBorders>
              <w:top w:val="single" w:sz="4" w:space="0" w:color="auto"/>
              <w:left w:val="single" w:sz="4" w:space="0" w:color="auto"/>
              <w:bottom w:val="single" w:sz="4" w:space="0" w:color="auto"/>
              <w:right w:val="single" w:sz="4" w:space="0" w:color="auto"/>
            </w:tcBorders>
          </w:tcPr>
          <w:p w14:paraId="5328FD0F"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6680FAF1"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D27EF3A" w14:textId="77777777" w:rsidR="00B8253F" w:rsidRDefault="000B5CD4">
            <w:pPr>
              <w:pStyle w:val="TableText"/>
            </w:pPr>
            <w:r>
              <w:rPr>
                <w:rStyle w:val="VARIABLE"/>
              </w:rPr>
              <w:t>present</w:t>
            </w:r>
            <w:r>
              <w:t xml:space="preserve"> distinguishes absent optional fields from present null values.</w:t>
            </w:r>
          </w:p>
        </w:tc>
      </w:tr>
      <w:tr w:rsidR="00B8253F" w14:paraId="41EA207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8436340" w14:textId="77777777" w:rsidR="00B8253F" w:rsidRDefault="000B5CD4">
            <w:pPr>
              <w:pStyle w:val="TableText"/>
            </w:pPr>
            <w:r>
              <w:rPr>
                <w:rStyle w:val="VARIABLE"/>
              </w:rPr>
              <w:t>value.body.Envelope.Payload.body.Person.Nickname.present</w:t>
            </w:r>
          </w:p>
        </w:tc>
        <w:tc>
          <w:tcPr>
            <w:tcW w:w="2231" w:type="dxa"/>
            <w:tcBorders>
              <w:top w:val="single" w:sz="4" w:space="0" w:color="auto"/>
              <w:left w:val="single" w:sz="4" w:space="0" w:color="auto"/>
              <w:bottom w:val="single" w:sz="4" w:space="0" w:color="auto"/>
              <w:right w:val="single" w:sz="4" w:space="0" w:color="auto"/>
            </w:tcBorders>
          </w:tcPr>
          <w:p w14:paraId="0C4360D3"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0FE6463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0204B01" w14:textId="77777777" w:rsidR="00B8253F" w:rsidRDefault="000B5CD4">
            <w:pPr>
              <w:pStyle w:val="TableText"/>
            </w:pPr>
            <w:r>
              <w:t>Canonical Part 6 Arrow mapping.</w:t>
            </w:r>
          </w:p>
        </w:tc>
      </w:tr>
      <w:tr w:rsidR="00B8253F" w14:paraId="1F33808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DECF496" w14:textId="77777777" w:rsidR="00B8253F" w:rsidRDefault="000B5CD4">
            <w:pPr>
              <w:pStyle w:val="TableText"/>
            </w:pPr>
            <w:r>
              <w:rPr>
                <w:rStyle w:val="VARIABLE"/>
              </w:rPr>
              <w:t>value.body.Envelope.Payload.body.Person.Nickname.value</w:t>
            </w:r>
          </w:p>
        </w:tc>
        <w:tc>
          <w:tcPr>
            <w:tcW w:w="2231" w:type="dxa"/>
            <w:tcBorders>
              <w:top w:val="single" w:sz="4" w:space="0" w:color="auto"/>
              <w:left w:val="single" w:sz="4" w:space="0" w:color="auto"/>
              <w:bottom w:val="single" w:sz="4" w:space="0" w:color="auto"/>
              <w:right w:val="single" w:sz="4" w:space="0" w:color="auto"/>
            </w:tcBorders>
          </w:tcPr>
          <w:p w14:paraId="166FF988"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60C4A47B"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2E6E6DC" w14:textId="77777777" w:rsidR="00B8253F" w:rsidRDefault="000B5CD4">
            <w:pPr>
              <w:pStyle w:val="TableText"/>
            </w:pPr>
            <w:r>
              <w:t>Canonical Part 6 Arrow mapping.</w:t>
            </w:r>
          </w:p>
        </w:tc>
      </w:tr>
      <w:tr w:rsidR="00B8253F" w14:paraId="2A5906A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5D5B500" w14:textId="77777777" w:rsidR="00B8253F" w:rsidRDefault="000B5CD4">
            <w:pPr>
              <w:pStyle w:val="TableText"/>
            </w:pPr>
            <w:r>
              <w:rPr>
                <w:rStyle w:val="VARIABLE"/>
              </w:rPr>
              <w:t>value.body.Envelope.Payload.body.Measurement</w:t>
            </w:r>
          </w:p>
        </w:tc>
        <w:tc>
          <w:tcPr>
            <w:tcW w:w="2231" w:type="dxa"/>
            <w:tcBorders>
              <w:top w:val="single" w:sz="4" w:space="0" w:color="auto"/>
              <w:left w:val="single" w:sz="4" w:space="0" w:color="auto"/>
              <w:bottom w:val="single" w:sz="4" w:space="0" w:color="auto"/>
              <w:right w:val="single" w:sz="4" w:space="0" w:color="auto"/>
            </w:tcBorders>
          </w:tcPr>
          <w:p w14:paraId="428D7633" w14:textId="77777777" w:rsidR="00B8253F" w:rsidRDefault="000B5CD4">
            <w:pPr>
              <w:pStyle w:val="TableText"/>
            </w:pPr>
            <w:r>
              <w:rPr>
                <w:rStyle w:val="VARIABLE"/>
              </w:rPr>
              <w:t>dense_union&lt;null: null=0, AsInt: struct&lt;value: int32&gt;=1, AsText: struct&lt;value: string&gt;=2, AsPoint: struct&lt;value: struct&lt;X: double not null, Y: double not null&gt;&gt;=3&gt;</w:t>
            </w:r>
          </w:p>
        </w:tc>
        <w:tc>
          <w:tcPr>
            <w:tcW w:w="2231" w:type="dxa"/>
            <w:tcBorders>
              <w:top w:val="single" w:sz="4" w:space="0" w:color="auto"/>
              <w:left w:val="single" w:sz="4" w:space="0" w:color="auto"/>
              <w:bottom w:val="single" w:sz="4" w:space="0" w:color="auto"/>
              <w:right w:val="single" w:sz="4" w:space="0" w:color="auto"/>
            </w:tcBorders>
          </w:tcPr>
          <w:p w14:paraId="47FC5B0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73C9626" w14:textId="77777777" w:rsidR="00B8253F" w:rsidRDefault="000B5CD4">
            <w:pPr>
              <w:pStyle w:val="TableText"/>
            </w:pPr>
            <w:r>
              <w:t>Dense-union type id plus value offset selects the active branch.</w:t>
            </w:r>
          </w:p>
        </w:tc>
      </w:tr>
      <w:tr w:rsidR="00B8253F" w14:paraId="180AB18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460D5CA" w14:textId="77777777" w:rsidR="00B8253F" w:rsidRDefault="000B5CD4">
            <w:pPr>
              <w:pStyle w:val="TableText"/>
            </w:pPr>
            <w:r>
              <w:rPr>
                <w:rStyle w:val="VARIABLE"/>
              </w:rPr>
              <w:t>value.body.Envelope.Payload.body.Measurement.null</w:t>
            </w:r>
          </w:p>
        </w:tc>
        <w:tc>
          <w:tcPr>
            <w:tcW w:w="2231" w:type="dxa"/>
            <w:tcBorders>
              <w:top w:val="single" w:sz="4" w:space="0" w:color="auto"/>
              <w:left w:val="single" w:sz="4" w:space="0" w:color="auto"/>
              <w:bottom w:val="single" w:sz="4" w:space="0" w:color="auto"/>
              <w:right w:val="single" w:sz="4" w:space="0" w:color="auto"/>
            </w:tcBorders>
          </w:tcPr>
          <w:p w14:paraId="01F664CD"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6485CBB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BE4EAA5" w14:textId="77777777" w:rsidR="00B8253F" w:rsidRDefault="000B5CD4">
            <w:pPr>
              <w:pStyle w:val="TableText"/>
            </w:pPr>
            <w:r>
              <w:t>Canonical Part 6 Arrow mapping.</w:t>
            </w:r>
          </w:p>
        </w:tc>
      </w:tr>
      <w:tr w:rsidR="00B8253F" w14:paraId="258509E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D487B8D" w14:textId="77777777" w:rsidR="00B8253F" w:rsidRDefault="000B5CD4">
            <w:pPr>
              <w:pStyle w:val="TableText"/>
            </w:pPr>
            <w:r>
              <w:rPr>
                <w:rStyle w:val="VARIABLE"/>
              </w:rPr>
              <w:t>value.body.Envelope.Payload.body.Measurement.AsInt</w:t>
            </w:r>
          </w:p>
        </w:tc>
        <w:tc>
          <w:tcPr>
            <w:tcW w:w="2231" w:type="dxa"/>
            <w:tcBorders>
              <w:top w:val="single" w:sz="4" w:space="0" w:color="auto"/>
              <w:left w:val="single" w:sz="4" w:space="0" w:color="auto"/>
              <w:bottom w:val="single" w:sz="4" w:space="0" w:color="auto"/>
              <w:right w:val="single" w:sz="4" w:space="0" w:color="auto"/>
            </w:tcBorders>
          </w:tcPr>
          <w:p w14:paraId="10B8BA53" w14:textId="77777777" w:rsidR="00B8253F" w:rsidRDefault="000B5CD4">
            <w:pPr>
              <w:pStyle w:val="TableText"/>
            </w:pPr>
            <w:r>
              <w:rPr>
                <w:rStyle w:val="VARIABLE"/>
              </w:rPr>
              <w:t>struct&lt;value: int32&gt;</w:t>
            </w:r>
          </w:p>
        </w:tc>
        <w:tc>
          <w:tcPr>
            <w:tcW w:w="2231" w:type="dxa"/>
            <w:tcBorders>
              <w:top w:val="single" w:sz="4" w:space="0" w:color="auto"/>
              <w:left w:val="single" w:sz="4" w:space="0" w:color="auto"/>
              <w:bottom w:val="single" w:sz="4" w:space="0" w:color="auto"/>
              <w:right w:val="single" w:sz="4" w:space="0" w:color="auto"/>
            </w:tcBorders>
          </w:tcPr>
          <w:p w14:paraId="19D0BD6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7FFA5B5" w14:textId="77777777" w:rsidR="00B8253F" w:rsidRDefault="000B5CD4">
            <w:pPr>
              <w:pStyle w:val="TableText"/>
            </w:pPr>
            <w:r>
              <w:t>Canonical Part 6 Arrow mapping.</w:t>
            </w:r>
          </w:p>
        </w:tc>
      </w:tr>
      <w:tr w:rsidR="00B8253F" w14:paraId="7E9DB9D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BDA24E7" w14:textId="77777777" w:rsidR="00B8253F" w:rsidRDefault="000B5CD4">
            <w:pPr>
              <w:pStyle w:val="TableText"/>
            </w:pPr>
            <w:r>
              <w:rPr>
                <w:rStyle w:val="VARIABLE"/>
              </w:rPr>
              <w:t>value.body.Envelope.Payload.body.Measurement.AsInt.value</w:t>
            </w:r>
          </w:p>
        </w:tc>
        <w:tc>
          <w:tcPr>
            <w:tcW w:w="2231" w:type="dxa"/>
            <w:tcBorders>
              <w:top w:val="single" w:sz="4" w:space="0" w:color="auto"/>
              <w:left w:val="single" w:sz="4" w:space="0" w:color="auto"/>
              <w:bottom w:val="single" w:sz="4" w:space="0" w:color="auto"/>
              <w:right w:val="single" w:sz="4" w:space="0" w:color="auto"/>
            </w:tcBorders>
          </w:tcPr>
          <w:p w14:paraId="7AC6BC62"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3535EF3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126F54F" w14:textId="77777777" w:rsidR="00B8253F" w:rsidRDefault="000B5CD4">
            <w:pPr>
              <w:pStyle w:val="TableText"/>
            </w:pPr>
            <w:r>
              <w:t>Canonical Part 6 Arrow mapping.</w:t>
            </w:r>
          </w:p>
        </w:tc>
      </w:tr>
      <w:tr w:rsidR="00B8253F" w14:paraId="0E6BAB5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3EFDE9A" w14:textId="77777777" w:rsidR="00B8253F" w:rsidRDefault="000B5CD4">
            <w:pPr>
              <w:pStyle w:val="TableText"/>
            </w:pPr>
            <w:r>
              <w:rPr>
                <w:rStyle w:val="VARIABLE"/>
              </w:rPr>
              <w:t>value.body.Envelope.Payload.body.Measurement.AsText</w:t>
            </w:r>
          </w:p>
        </w:tc>
        <w:tc>
          <w:tcPr>
            <w:tcW w:w="2231" w:type="dxa"/>
            <w:tcBorders>
              <w:top w:val="single" w:sz="4" w:space="0" w:color="auto"/>
              <w:left w:val="single" w:sz="4" w:space="0" w:color="auto"/>
              <w:bottom w:val="single" w:sz="4" w:space="0" w:color="auto"/>
              <w:right w:val="single" w:sz="4" w:space="0" w:color="auto"/>
            </w:tcBorders>
          </w:tcPr>
          <w:p w14:paraId="243B7DE8" w14:textId="77777777" w:rsidR="00B8253F" w:rsidRDefault="000B5CD4">
            <w:pPr>
              <w:pStyle w:val="TableText"/>
            </w:pPr>
            <w:r>
              <w:rPr>
                <w:rStyle w:val="VARIABLE"/>
              </w:rPr>
              <w:t>struct&lt;value: string&gt;</w:t>
            </w:r>
          </w:p>
        </w:tc>
        <w:tc>
          <w:tcPr>
            <w:tcW w:w="2231" w:type="dxa"/>
            <w:tcBorders>
              <w:top w:val="single" w:sz="4" w:space="0" w:color="auto"/>
              <w:left w:val="single" w:sz="4" w:space="0" w:color="auto"/>
              <w:bottom w:val="single" w:sz="4" w:space="0" w:color="auto"/>
              <w:right w:val="single" w:sz="4" w:space="0" w:color="auto"/>
            </w:tcBorders>
          </w:tcPr>
          <w:p w14:paraId="1959FD7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C5D329E" w14:textId="77777777" w:rsidR="00B8253F" w:rsidRDefault="000B5CD4">
            <w:pPr>
              <w:pStyle w:val="TableText"/>
            </w:pPr>
            <w:r>
              <w:t>Canonical Part 6 Arrow mapping.</w:t>
            </w:r>
          </w:p>
        </w:tc>
      </w:tr>
      <w:tr w:rsidR="00B8253F" w14:paraId="6A1F30D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3982D0C" w14:textId="77777777" w:rsidR="00B8253F" w:rsidRDefault="000B5CD4">
            <w:pPr>
              <w:pStyle w:val="TableText"/>
            </w:pPr>
            <w:r>
              <w:rPr>
                <w:rStyle w:val="VARIABLE"/>
              </w:rPr>
              <w:t>value.body.Envelope.Payload.body.Measurement.AsText.value</w:t>
            </w:r>
          </w:p>
        </w:tc>
        <w:tc>
          <w:tcPr>
            <w:tcW w:w="2231" w:type="dxa"/>
            <w:tcBorders>
              <w:top w:val="single" w:sz="4" w:space="0" w:color="auto"/>
              <w:left w:val="single" w:sz="4" w:space="0" w:color="auto"/>
              <w:bottom w:val="single" w:sz="4" w:space="0" w:color="auto"/>
              <w:right w:val="single" w:sz="4" w:space="0" w:color="auto"/>
            </w:tcBorders>
          </w:tcPr>
          <w:p w14:paraId="10051169"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2D7999C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D0D1659" w14:textId="77777777" w:rsidR="00B8253F" w:rsidRDefault="000B5CD4">
            <w:pPr>
              <w:pStyle w:val="TableText"/>
            </w:pPr>
            <w:r>
              <w:t>Canonical Part 6 Arrow mapping.</w:t>
            </w:r>
          </w:p>
        </w:tc>
      </w:tr>
      <w:tr w:rsidR="00B8253F" w14:paraId="3E6B6C5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9A29B00" w14:textId="77777777" w:rsidR="00B8253F" w:rsidRDefault="000B5CD4">
            <w:pPr>
              <w:pStyle w:val="TableText"/>
            </w:pPr>
            <w:r>
              <w:rPr>
                <w:rStyle w:val="VARIABLE"/>
              </w:rPr>
              <w:t>value.body.Envelope.Payload.body.Measurement.AsPoint</w:t>
            </w:r>
          </w:p>
        </w:tc>
        <w:tc>
          <w:tcPr>
            <w:tcW w:w="2231" w:type="dxa"/>
            <w:tcBorders>
              <w:top w:val="single" w:sz="4" w:space="0" w:color="auto"/>
              <w:left w:val="single" w:sz="4" w:space="0" w:color="auto"/>
              <w:bottom w:val="single" w:sz="4" w:space="0" w:color="auto"/>
              <w:right w:val="single" w:sz="4" w:space="0" w:color="auto"/>
            </w:tcBorders>
          </w:tcPr>
          <w:p w14:paraId="7E212D7B" w14:textId="77777777" w:rsidR="00B8253F" w:rsidRDefault="000B5CD4">
            <w:pPr>
              <w:pStyle w:val="TableText"/>
            </w:pPr>
            <w:r>
              <w:rPr>
                <w:rStyle w:val="VARIABLE"/>
              </w:rPr>
              <w:t>struct&lt;value: struct&lt;X: double not null, Y: double not null&gt;&gt;</w:t>
            </w:r>
          </w:p>
        </w:tc>
        <w:tc>
          <w:tcPr>
            <w:tcW w:w="2231" w:type="dxa"/>
            <w:tcBorders>
              <w:top w:val="single" w:sz="4" w:space="0" w:color="auto"/>
              <w:left w:val="single" w:sz="4" w:space="0" w:color="auto"/>
              <w:bottom w:val="single" w:sz="4" w:space="0" w:color="auto"/>
              <w:right w:val="single" w:sz="4" w:space="0" w:color="auto"/>
            </w:tcBorders>
          </w:tcPr>
          <w:p w14:paraId="59DAC9C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97AFDE7" w14:textId="77777777" w:rsidR="00B8253F" w:rsidRDefault="000B5CD4">
            <w:pPr>
              <w:pStyle w:val="TableText"/>
            </w:pPr>
            <w:r>
              <w:t>Canonical Part 6 Arrow mapping.</w:t>
            </w:r>
          </w:p>
        </w:tc>
      </w:tr>
      <w:tr w:rsidR="00B8253F" w14:paraId="5D99831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A29501B" w14:textId="77777777" w:rsidR="00B8253F" w:rsidRDefault="000B5CD4">
            <w:pPr>
              <w:pStyle w:val="TableText"/>
            </w:pPr>
            <w:r>
              <w:rPr>
                <w:rStyle w:val="VARIABLE"/>
              </w:rPr>
              <w:t>value.body.Envelope.Payload.body.Measurement.AsPoint.value</w:t>
            </w:r>
          </w:p>
        </w:tc>
        <w:tc>
          <w:tcPr>
            <w:tcW w:w="2231" w:type="dxa"/>
            <w:tcBorders>
              <w:top w:val="single" w:sz="4" w:space="0" w:color="auto"/>
              <w:left w:val="single" w:sz="4" w:space="0" w:color="auto"/>
              <w:bottom w:val="single" w:sz="4" w:space="0" w:color="auto"/>
              <w:right w:val="single" w:sz="4" w:space="0" w:color="auto"/>
            </w:tcBorders>
          </w:tcPr>
          <w:p w14:paraId="5DF2DC3F"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48F83ED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68EC146" w14:textId="77777777" w:rsidR="00B8253F" w:rsidRDefault="000B5CD4">
            <w:pPr>
              <w:pStyle w:val="TableText"/>
            </w:pPr>
            <w:r>
              <w:t>Canonical Part 6 Arrow mapping.</w:t>
            </w:r>
          </w:p>
        </w:tc>
      </w:tr>
      <w:tr w:rsidR="00B8253F" w14:paraId="476DE73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5477334" w14:textId="77777777" w:rsidR="00B8253F" w:rsidRDefault="000B5CD4">
            <w:pPr>
              <w:pStyle w:val="TableText"/>
            </w:pPr>
            <w:r>
              <w:rPr>
                <w:rStyle w:val="VARIABLE"/>
              </w:rPr>
              <w:t>value.body.Envelope.Payload.body.Measurement.AsPoint.value.X</w:t>
            </w:r>
          </w:p>
        </w:tc>
        <w:tc>
          <w:tcPr>
            <w:tcW w:w="2231" w:type="dxa"/>
            <w:tcBorders>
              <w:top w:val="single" w:sz="4" w:space="0" w:color="auto"/>
              <w:left w:val="single" w:sz="4" w:space="0" w:color="auto"/>
              <w:bottom w:val="single" w:sz="4" w:space="0" w:color="auto"/>
              <w:right w:val="single" w:sz="4" w:space="0" w:color="auto"/>
            </w:tcBorders>
          </w:tcPr>
          <w:p w14:paraId="011B8E47"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192DDAF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F36E14C" w14:textId="77777777" w:rsidR="00B8253F" w:rsidRDefault="000B5CD4">
            <w:pPr>
              <w:pStyle w:val="TableText"/>
            </w:pPr>
            <w:r>
              <w:t>Canonical Part 6 Arrow mapping.</w:t>
            </w:r>
          </w:p>
        </w:tc>
      </w:tr>
      <w:tr w:rsidR="00B8253F" w14:paraId="632713D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E4C909F" w14:textId="77777777" w:rsidR="00B8253F" w:rsidRDefault="000B5CD4">
            <w:pPr>
              <w:pStyle w:val="TableText"/>
            </w:pPr>
            <w:r>
              <w:rPr>
                <w:rStyle w:val="VARIABLE"/>
              </w:rPr>
              <w:t>value.body.Envelope.Payload.body.Measurement.AsPoint.value.Y</w:t>
            </w:r>
          </w:p>
        </w:tc>
        <w:tc>
          <w:tcPr>
            <w:tcW w:w="2231" w:type="dxa"/>
            <w:tcBorders>
              <w:top w:val="single" w:sz="4" w:space="0" w:color="auto"/>
              <w:left w:val="single" w:sz="4" w:space="0" w:color="auto"/>
              <w:bottom w:val="single" w:sz="4" w:space="0" w:color="auto"/>
              <w:right w:val="single" w:sz="4" w:space="0" w:color="auto"/>
            </w:tcBorders>
          </w:tcPr>
          <w:p w14:paraId="3A54FF2D"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69CE2BE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5770C7E" w14:textId="77777777" w:rsidR="00B8253F" w:rsidRDefault="000B5CD4">
            <w:pPr>
              <w:pStyle w:val="TableText"/>
            </w:pPr>
            <w:r>
              <w:t>Canonical Part 6 Arrow mapping.</w:t>
            </w:r>
          </w:p>
        </w:tc>
      </w:tr>
      <w:tr w:rsidR="00B8253F" w14:paraId="11E7761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D31FA2C" w14:textId="77777777" w:rsidR="00B8253F" w:rsidRDefault="000B5CD4">
            <w:pPr>
              <w:pStyle w:val="TableText"/>
            </w:pPr>
            <w:r>
              <w:rPr>
                <w:rStyle w:val="VARIABLE"/>
              </w:rPr>
              <w:t>value.body.Envelope.Payload.body.Envelope</w:t>
            </w:r>
          </w:p>
        </w:tc>
        <w:tc>
          <w:tcPr>
            <w:tcW w:w="2231" w:type="dxa"/>
            <w:tcBorders>
              <w:top w:val="single" w:sz="4" w:space="0" w:color="auto"/>
              <w:left w:val="single" w:sz="4" w:space="0" w:color="auto"/>
              <w:bottom w:val="single" w:sz="4" w:space="0" w:color="auto"/>
              <w:right w:val="single" w:sz="4" w:space="0" w:color="auto"/>
            </w:tcBorders>
          </w:tcPr>
          <w:p w14:paraId="3157519D" w14:textId="77777777" w:rsidR="00B8253F" w:rsidRDefault="000B5CD4">
            <w:pPr>
              <w:pStyle w:val="TableText"/>
            </w:pPr>
            <w:r>
              <w:rPr>
                <w:rStyle w:val="VARIABLE"/>
              </w:rPr>
              <w:t>struct&lt;&gt;</w:t>
            </w:r>
          </w:p>
        </w:tc>
        <w:tc>
          <w:tcPr>
            <w:tcW w:w="2231" w:type="dxa"/>
            <w:tcBorders>
              <w:top w:val="single" w:sz="4" w:space="0" w:color="auto"/>
              <w:left w:val="single" w:sz="4" w:space="0" w:color="auto"/>
              <w:bottom w:val="single" w:sz="4" w:space="0" w:color="auto"/>
              <w:right w:val="single" w:sz="4" w:space="0" w:color="auto"/>
            </w:tcBorders>
          </w:tcPr>
          <w:p w14:paraId="7DE2AF9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C77904B" w14:textId="77777777" w:rsidR="00B8253F" w:rsidRDefault="000B5CD4">
            <w:pPr>
              <w:pStyle w:val="TableText"/>
            </w:pPr>
            <w:r>
              <w:t>Canonical Part 6 Arrow mapping.</w:t>
            </w:r>
          </w:p>
        </w:tc>
      </w:tr>
      <w:tr w:rsidR="00B8253F" w14:paraId="7A507CF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7A96EDF" w14:textId="77777777" w:rsidR="00B8253F" w:rsidRDefault="000B5CD4">
            <w:pPr>
              <w:pStyle w:val="TableText"/>
            </w:pPr>
            <w:r>
              <w:rPr>
                <w:rStyle w:val="VARIABLE"/>
              </w:rPr>
              <w:lastRenderedPageBreak/>
              <w:t>value.body.Envelope.Payload.body.OptionalScalars</w:t>
            </w:r>
          </w:p>
        </w:tc>
        <w:tc>
          <w:tcPr>
            <w:tcW w:w="2231" w:type="dxa"/>
            <w:tcBorders>
              <w:top w:val="single" w:sz="4" w:space="0" w:color="auto"/>
              <w:left w:val="single" w:sz="4" w:space="0" w:color="auto"/>
              <w:bottom w:val="single" w:sz="4" w:space="0" w:color="auto"/>
              <w:right w:val="single" w:sz="4" w:space="0" w:color="auto"/>
            </w:tcBorders>
          </w:tcPr>
          <w:p w14:paraId="3A0F5527" w14:textId="77777777" w:rsidR="00B8253F" w:rsidRDefault="000B5CD4">
            <w:pPr>
              <w:pStyle w:val="TableText"/>
            </w:pPr>
            <w:r>
              <w:rPr>
                <w:rStyle w:val="VARIABLE"/>
              </w:rPr>
              <w:t>struct&lt;Id: int32 not null, Flag: struct&lt;present: bool not null, value: bool&gt; not null, Count: struct&lt;present: bool not null, value: int32&gt; not null, Ratio: struct&lt;present: bool not null, value: double&gt; not null&gt;</w:t>
            </w:r>
          </w:p>
        </w:tc>
        <w:tc>
          <w:tcPr>
            <w:tcW w:w="2231" w:type="dxa"/>
            <w:tcBorders>
              <w:top w:val="single" w:sz="4" w:space="0" w:color="auto"/>
              <w:left w:val="single" w:sz="4" w:space="0" w:color="auto"/>
              <w:bottom w:val="single" w:sz="4" w:space="0" w:color="auto"/>
              <w:right w:val="single" w:sz="4" w:space="0" w:color="auto"/>
            </w:tcBorders>
          </w:tcPr>
          <w:p w14:paraId="7942819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773A368" w14:textId="77777777" w:rsidR="00B8253F" w:rsidRDefault="000B5CD4">
            <w:pPr>
              <w:pStyle w:val="TableText"/>
            </w:pPr>
            <w:r>
              <w:t>Canonical Part 6 Arrow mapping.</w:t>
            </w:r>
          </w:p>
        </w:tc>
      </w:tr>
      <w:tr w:rsidR="00B8253F" w14:paraId="2A3AB48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CD6BB56" w14:textId="77777777" w:rsidR="00B8253F" w:rsidRDefault="000B5CD4">
            <w:pPr>
              <w:pStyle w:val="TableText"/>
            </w:pPr>
            <w:r>
              <w:rPr>
                <w:rStyle w:val="VARIABLE"/>
              </w:rPr>
              <w:t>value.body.Envelope.Payload.body.OptionalScalars.Id</w:t>
            </w:r>
          </w:p>
        </w:tc>
        <w:tc>
          <w:tcPr>
            <w:tcW w:w="2231" w:type="dxa"/>
            <w:tcBorders>
              <w:top w:val="single" w:sz="4" w:space="0" w:color="auto"/>
              <w:left w:val="single" w:sz="4" w:space="0" w:color="auto"/>
              <w:bottom w:val="single" w:sz="4" w:space="0" w:color="auto"/>
              <w:right w:val="single" w:sz="4" w:space="0" w:color="auto"/>
            </w:tcBorders>
          </w:tcPr>
          <w:p w14:paraId="54DDC7A7"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5B4143C8"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1D241FE" w14:textId="77777777" w:rsidR="00B8253F" w:rsidRDefault="000B5CD4">
            <w:pPr>
              <w:pStyle w:val="TableText"/>
            </w:pPr>
            <w:r>
              <w:t>Canonical Part 6 Arrow mapping.</w:t>
            </w:r>
          </w:p>
        </w:tc>
      </w:tr>
      <w:tr w:rsidR="00B8253F" w14:paraId="0C2D8F8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92C26EA" w14:textId="77777777" w:rsidR="00B8253F" w:rsidRDefault="000B5CD4">
            <w:pPr>
              <w:pStyle w:val="TableText"/>
            </w:pPr>
            <w:r>
              <w:rPr>
                <w:rStyle w:val="VARIABLE"/>
              </w:rPr>
              <w:t>value.body.Envelope.Payload.body.OptionalScalars.Flag</w:t>
            </w:r>
          </w:p>
        </w:tc>
        <w:tc>
          <w:tcPr>
            <w:tcW w:w="2231" w:type="dxa"/>
            <w:tcBorders>
              <w:top w:val="single" w:sz="4" w:space="0" w:color="auto"/>
              <w:left w:val="single" w:sz="4" w:space="0" w:color="auto"/>
              <w:bottom w:val="single" w:sz="4" w:space="0" w:color="auto"/>
              <w:right w:val="single" w:sz="4" w:space="0" w:color="auto"/>
            </w:tcBorders>
          </w:tcPr>
          <w:p w14:paraId="1DDD9542" w14:textId="77777777" w:rsidR="00B8253F" w:rsidRDefault="000B5CD4">
            <w:pPr>
              <w:pStyle w:val="TableText"/>
            </w:pPr>
            <w:r>
              <w:rPr>
                <w:rStyle w:val="VARIABLE"/>
              </w:rPr>
              <w:t>struct&lt;present: bool not null, value: bool&gt;</w:t>
            </w:r>
          </w:p>
        </w:tc>
        <w:tc>
          <w:tcPr>
            <w:tcW w:w="2231" w:type="dxa"/>
            <w:tcBorders>
              <w:top w:val="single" w:sz="4" w:space="0" w:color="auto"/>
              <w:left w:val="single" w:sz="4" w:space="0" w:color="auto"/>
              <w:bottom w:val="single" w:sz="4" w:space="0" w:color="auto"/>
              <w:right w:val="single" w:sz="4" w:space="0" w:color="auto"/>
            </w:tcBorders>
          </w:tcPr>
          <w:p w14:paraId="58B3CBE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4A36A31" w14:textId="77777777" w:rsidR="00B8253F" w:rsidRDefault="000B5CD4">
            <w:pPr>
              <w:pStyle w:val="TableText"/>
            </w:pPr>
            <w:r>
              <w:t>Canonical Part 6 Arrow mapping.</w:t>
            </w:r>
          </w:p>
        </w:tc>
      </w:tr>
      <w:tr w:rsidR="00B8253F" w14:paraId="2085BAE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AE7EA96" w14:textId="77777777" w:rsidR="00B8253F" w:rsidRDefault="000B5CD4">
            <w:pPr>
              <w:pStyle w:val="TableText"/>
            </w:pPr>
            <w:r>
              <w:rPr>
                <w:rStyle w:val="VARIABLE"/>
              </w:rPr>
              <w:t>value.body.Envelope.Payload.body.OptionalScalars.Flag.present</w:t>
            </w:r>
          </w:p>
        </w:tc>
        <w:tc>
          <w:tcPr>
            <w:tcW w:w="2231" w:type="dxa"/>
            <w:tcBorders>
              <w:top w:val="single" w:sz="4" w:space="0" w:color="auto"/>
              <w:left w:val="single" w:sz="4" w:space="0" w:color="auto"/>
              <w:bottom w:val="single" w:sz="4" w:space="0" w:color="auto"/>
              <w:right w:val="single" w:sz="4" w:space="0" w:color="auto"/>
            </w:tcBorders>
          </w:tcPr>
          <w:p w14:paraId="3E1F4D57"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51E6DC12"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09573BC" w14:textId="77777777" w:rsidR="00B8253F" w:rsidRDefault="000B5CD4">
            <w:pPr>
              <w:pStyle w:val="TableText"/>
            </w:pPr>
            <w:r>
              <w:t>Canonical Part 6 Arrow mapping.</w:t>
            </w:r>
          </w:p>
        </w:tc>
      </w:tr>
      <w:tr w:rsidR="00B8253F" w14:paraId="5399102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56108D0" w14:textId="77777777" w:rsidR="00B8253F" w:rsidRDefault="000B5CD4">
            <w:pPr>
              <w:pStyle w:val="TableText"/>
            </w:pPr>
            <w:r>
              <w:rPr>
                <w:rStyle w:val="VARIABLE"/>
              </w:rPr>
              <w:t>value.body.Envelope.Payload.body.OptionalScalars.Flag.value</w:t>
            </w:r>
          </w:p>
        </w:tc>
        <w:tc>
          <w:tcPr>
            <w:tcW w:w="2231" w:type="dxa"/>
            <w:tcBorders>
              <w:top w:val="single" w:sz="4" w:space="0" w:color="auto"/>
              <w:left w:val="single" w:sz="4" w:space="0" w:color="auto"/>
              <w:bottom w:val="single" w:sz="4" w:space="0" w:color="auto"/>
              <w:right w:val="single" w:sz="4" w:space="0" w:color="auto"/>
            </w:tcBorders>
          </w:tcPr>
          <w:p w14:paraId="369BF0ED"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1776740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64D6E9B" w14:textId="77777777" w:rsidR="00B8253F" w:rsidRDefault="000B5CD4">
            <w:pPr>
              <w:pStyle w:val="TableText"/>
            </w:pPr>
            <w:r>
              <w:t>Canonical Part 6 Arrow mapping.</w:t>
            </w:r>
          </w:p>
        </w:tc>
      </w:tr>
      <w:tr w:rsidR="00B8253F" w14:paraId="51472AB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20D1B22" w14:textId="77777777" w:rsidR="00B8253F" w:rsidRDefault="000B5CD4">
            <w:pPr>
              <w:pStyle w:val="TableText"/>
            </w:pPr>
            <w:r>
              <w:rPr>
                <w:rStyle w:val="VARIABLE"/>
              </w:rPr>
              <w:t>value.body.Envelope.Payload.body.OptionalScalars.Count</w:t>
            </w:r>
          </w:p>
        </w:tc>
        <w:tc>
          <w:tcPr>
            <w:tcW w:w="2231" w:type="dxa"/>
            <w:tcBorders>
              <w:top w:val="single" w:sz="4" w:space="0" w:color="auto"/>
              <w:left w:val="single" w:sz="4" w:space="0" w:color="auto"/>
              <w:bottom w:val="single" w:sz="4" w:space="0" w:color="auto"/>
              <w:right w:val="single" w:sz="4" w:space="0" w:color="auto"/>
            </w:tcBorders>
          </w:tcPr>
          <w:p w14:paraId="3BD6A9F7" w14:textId="77777777" w:rsidR="00B8253F" w:rsidRDefault="000B5CD4">
            <w:pPr>
              <w:pStyle w:val="TableText"/>
            </w:pPr>
            <w:r>
              <w:rPr>
                <w:rStyle w:val="VARIABLE"/>
              </w:rPr>
              <w:t>struct&lt;present: bool not null, value: int32&gt;</w:t>
            </w:r>
          </w:p>
        </w:tc>
        <w:tc>
          <w:tcPr>
            <w:tcW w:w="2231" w:type="dxa"/>
            <w:tcBorders>
              <w:top w:val="single" w:sz="4" w:space="0" w:color="auto"/>
              <w:left w:val="single" w:sz="4" w:space="0" w:color="auto"/>
              <w:bottom w:val="single" w:sz="4" w:space="0" w:color="auto"/>
              <w:right w:val="single" w:sz="4" w:space="0" w:color="auto"/>
            </w:tcBorders>
          </w:tcPr>
          <w:p w14:paraId="35432E91"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D5E2F3D" w14:textId="77777777" w:rsidR="00B8253F" w:rsidRDefault="000B5CD4">
            <w:pPr>
              <w:pStyle w:val="TableText"/>
            </w:pPr>
            <w:r>
              <w:t>Canonical Part 6 Arrow mapping.</w:t>
            </w:r>
          </w:p>
        </w:tc>
      </w:tr>
      <w:tr w:rsidR="00B8253F" w14:paraId="68E805A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23DF277" w14:textId="77777777" w:rsidR="00B8253F" w:rsidRDefault="000B5CD4">
            <w:pPr>
              <w:pStyle w:val="TableText"/>
            </w:pPr>
            <w:r>
              <w:rPr>
                <w:rStyle w:val="VARIABLE"/>
              </w:rPr>
              <w:t>value.body.Envelope.Payload.body.OptionalScalars.Count.present</w:t>
            </w:r>
          </w:p>
        </w:tc>
        <w:tc>
          <w:tcPr>
            <w:tcW w:w="2231" w:type="dxa"/>
            <w:tcBorders>
              <w:top w:val="single" w:sz="4" w:space="0" w:color="auto"/>
              <w:left w:val="single" w:sz="4" w:space="0" w:color="auto"/>
              <w:bottom w:val="single" w:sz="4" w:space="0" w:color="auto"/>
              <w:right w:val="single" w:sz="4" w:space="0" w:color="auto"/>
            </w:tcBorders>
          </w:tcPr>
          <w:p w14:paraId="0D8B861E"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3CA4D9E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B495FAC" w14:textId="77777777" w:rsidR="00B8253F" w:rsidRDefault="000B5CD4">
            <w:pPr>
              <w:pStyle w:val="TableText"/>
            </w:pPr>
            <w:r>
              <w:t>Canonical Part 6 Arrow mapping.</w:t>
            </w:r>
          </w:p>
        </w:tc>
      </w:tr>
      <w:tr w:rsidR="00B8253F" w14:paraId="0D701DE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82DAC0A" w14:textId="77777777" w:rsidR="00B8253F" w:rsidRDefault="000B5CD4">
            <w:pPr>
              <w:pStyle w:val="TableText"/>
            </w:pPr>
            <w:r>
              <w:rPr>
                <w:rStyle w:val="VARIABLE"/>
              </w:rPr>
              <w:t>value.body.Envelope.Payload.body.OptionalScalars.Count.value</w:t>
            </w:r>
          </w:p>
        </w:tc>
        <w:tc>
          <w:tcPr>
            <w:tcW w:w="2231" w:type="dxa"/>
            <w:tcBorders>
              <w:top w:val="single" w:sz="4" w:space="0" w:color="auto"/>
              <w:left w:val="single" w:sz="4" w:space="0" w:color="auto"/>
              <w:bottom w:val="single" w:sz="4" w:space="0" w:color="auto"/>
              <w:right w:val="single" w:sz="4" w:space="0" w:color="auto"/>
            </w:tcBorders>
          </w:tcPr>
          <w:p w14:paraId="7B2DC356"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25ABB3E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7226456" w14:textId="77777777" w:rsidR="00B8253F" w:rsidRDefault="000B5CD4">
            <w:pPr>
              <w:pStyle w:val="TableText"/>
            </w:pPr>
            <w:r>
              <w:t>Canonical Part 6 Arrow mapping.</w:t>
            </w:r>
          </w:p>
        </w:tc>
      </w:tr>
      <w:tr w:rsidR="00B8253F" w14:paraId="683EC26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137AE30" w14:textId="77777777" w:rsidR="00B8253F" w:rsidRDefault="000B5CD4">
            <w:pPr>
              <w:pStyle w:val="TableText"/>
            </w:pPr>
            <w:r>
              <w:rPr>
                <w:rStyle w:val="VARIABLE"/>
              </w:rPr>
              <w:t>value.body.Envelope.Payload.body.OptionalScalars.Ratio</w:t>
            </w:r>
          </w:p>
        </w:tc>
        <w:tc>
          <w:tcPr>
            <w:tcW w:w="2231" w:type="dxa"/>
            <w:tcBorders>
              <w:top w:val="single" w:sz="4" w:space="0" w:color="auto"/>
              <w:left w:val="single" w:sz="4" w:space="0" w:color="auto"/>
              <w:bottom w:val="single" w:sz="4" w:space="0" w:color="auto"/>
              <w:right w:val="single" w:sz="4" w:space="0" w:color="auto"/>
            </w:tcBorders>
          </w:tcPr>
          <w:p w14:paraId="702232AA" w14:textId="77777777" w:rsidR="00B8253F" w:rsidRDefault="000B5CD4">
            <w:pPr>
              <w:pStyle w:val="TableText"/>
            </w:pPr>
            <w:r>
              <w:rPr>
                <w:rStyle w:val="VARIABLE"/>
              </w:rPr>
              <w:t>struct&lt;present: bool not null, value: double&gt;</w:t>
            </w:r>
          </w:p>
        </w:tc>
        <w:tc>
          <w:tcPr>
            <w:tcW w:w="2231" w:type="dxa"/>
            <w:tcBorders>
              <w:top w:val="single" w:sz="4" w:space="0" w:color="auto"/>
              <w:left w:val="single" w:sz="4" w:space="0" w:color="auto"/>
              <w:bottom w:val="single" w:sz="4" w:space="0" w:color="auto"/>
              <w:right w:val="single" w:sz="4" w:space="0" w:color="auto"/>
            </w:tcBorders>
          </w:tcPr>
          <w:p w14:paraId="6AFE8BA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2419004" w14:textId="77777777" w:rsidR="00B8253F" w:rsidRDefault="000B5CD4">
            <w:pPr>
              <w:pStyle w:val="TableText"/>
            </w:pPr>
            <w:r>
              <w:t>Canonical Part 6 Arrow mapping.</w:t>
            </w:r>
          </w:p>
        </w:tc>
      </w:tr>
      <w:tr w:rsidR="00B8253F" w14:paraId="5A10B28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AB46778" w14:textId="77777777" w:rsidR="00B8253F" w:rsidRDefault="000B5CD4">
            <w:pPr>
              <w:pStyle w:val="TableText"/>
            </w:pPr>
            <w:r>
              <w:rPr>
                <w:rStyle w:val="VARIABLE"/>
              </w:rPr>
              <w:t>value.body.Envelope.Payload.body.OptionalScalars.Ratio.present</w:t>
            </w:r>
          </w:p>
        </w:tc>
        <w:tc>
          <w:tcPr>
            <w:tcW w:w="2231" w:type="dxa"/>
            <w:tcBorders>
              <w:top w:val="single" w:sz="4" w:space="0" w:color="auto"/>
              <w:left w:val="single" w:sz="4" w:space="0" w:color="auto"/>
              <w:bottom w:val="single" w:sz="4" w:space="0" w:color="auto"/>
              <w:right w:val="single" w:sz="4" w:space="0" w:color="auto"/>
            </w:tcBorders>
          </w:tcPr>
          <w:p w14:paraId="05F24B14"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3B36E1A2"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37AD380" w14:textId="77777777" w:rsidR="00B8253F" w:rsidRDefault="000B5CD4">
            <w:pPr>
              <w:pStyle w:val="TableText"/>
            </w:pPr>
            <w:r>
              <w:t>Canonical Part 6 Arrow mapping.</w:t>
            </w:r>
          </w:p>
        </w:tc>
      </w:tr>
      <w:tr w:rsidR="00B8253F" w14:paraId="6CE1698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D9F08B7" w14:textId="77777777" w:rsidR="00B8253F" w:rsidRDefault="000B5CD4">
            <w:pPr>
              <w:pStyle w:val="TableText"/>
            </w:pPr>
            <w:r>
              <w:rPr>
                <w:rStyle w:val="VARIABLE"/>
              </w:rPr>
              <w:t>value.body.Envelope.Payload.body.OptionalScalars.Ratio.value</w:t>
            </w:r>
          </w:p>
        </w:tc>
        <w:tc>
          <w:tcPr>
            <w:tcW w:w="2231" w:type="dxa"/>
            <w:tcBorders>
              <w:top w:val="single" w:sz="4" w:space="0" w:color="auto"/>
              <w:left w:val="single" w:sz="4" w:space="0" w:color="auto"/>
              <w:bottom w:val="single" w:sz="4" w:space="0" w:color="auto"/>
              <w:right w:val="single" w:sz="4" w:space="0" w:color="auto"/>
            </w:tcBorders>
          </w:tcPr>
          <w:p w14:paraId="691E3C7B"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4803190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9E3A298" w14:textId="77777777" w:rsidR="00B8253F" w:rsidRDefault="000B5CD4">
            <w:pPr>
              <w:pStyle w:val="TableText"/>
            </w:pPr>
            <w:r>
              <w:t>Canonical Part 6 Arrow mapping.</w:t>
            </w:r>
          </w:p>
        </w:tc>
      </w:tr>
      <w:tr w:rsidR="00B8253F" w14:paraId="0632BDC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E9A1E63" w14:textId="77777777" w:rsidR="00B8253F" w:rsidRDefault="000B5CD4">
            <w:pPr>
              <w:pStyle w:val="TableText"/>
            </w:pPr>
            <w:r>
              <w:rPr>
                <w:rStyle w:val="VARIABLE"/>
              </w:rPr>
              <w:t>value.body.Envelope.Payload.body.FloatHolder</w:t>
            </w:r>
          </w:p>
        </w:tc>
        <w:tc>
          <w:tcPr>
            <w:tcW w:w="2231" w:type="dxa"/>
            <w:tcBorders>
              <w:top w:val="single" w:sz="4" w:space="0" w:color="auto"/>
              <w:left w:val="single" w:sz="4" w:space="0" w:color="auto"/>
              <w:bottom w:val="single" w:sz="4" w:space="0" w:color="auto"/>
              <w:right w:val="single" w:sz="4" w:space="0" w:color="auto"/>
            </w:tcBorders>
          </w:tcPr>
          <w:p w14:paraId="198C743D" w14:textId="77777777" w:rsidR="00B8253F" w:rsidRDefault="000B5CD4">
            <w:pPr>
              <w:pStyle w:val="TableText"/>
            </w:pPr>
            <w:r>
              <w:rPr>
                <w:rStyle w:val="VARIABLE"/>
              </w:rPr>
              <w:t>struct&lt;A: float not null, B: struct&lt;present: bool not null, value: float&gt; not null&gt;</w:t>
            </w:r>
          </w:p>
        </w:tc>
        <w:tc>
          <w:tcPr>
            <w:tcW w:w="2231" w:type="dxa"/>
            <w:tcBorders>
              <w:top w:val="single" w:sz="4" w:space="0" w:color="auto"/>
              <w:left w:val="single" w:sz="4" w:space="0" w:color="auto"/>
              <w:bottom w:val="single" w:sz="4" w:space="0" w:color="auto"/>
              <w:right w:val="single" w:sz="4" w:space="0" w:color="auto"/>
            </w:tcBorders>
          </w:tcPr>
          <w:p w14:paraId="3C540B7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F47F298" w14:textId="77777777" w:rsidR="00B8253F" w:rsidRDefault="000B5CD4">
            <w:pPr>
              <w:pStyle w:val="TableText"/>
            </w:pPr>
            <w:r>
              <w:t>Canonical Part 6 Arrow mapping.</w:t>
            </w:r>
          </w:p>
        </w:tc>
      </w:tr>
      <w:tr w:rsidR="00B8253F" w14:paraId="01E6A58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3A79891" w14:textId="77777777" w:rsidR="00B8253F" w:rsidRDefault="000B5CD4">
            <w:pPr>
              <w:pStyle w:val="TableText"/>
            </w:pPr>
            <w:r>
              <w:rPr>
                <w:rStyle w:val="VARIABLE"/>
              </w:rPr>
              <w:t>value.body.Envelope.Payload.body.FloatHolder.A</w:t>
            </w:r>
          </w:p>
        </w:tc>
        <w:tc>
          <w:tcPr>
            <w:tcW w:w="2231" w:type="dxa"/>
            <w:tcBorders>
              <w:top w:val="single" w:sz="4" w:space="0" w:color="auto"/>
              <w:left w:val="single" w:sz="4" w:space="0" w:color="auto"/>
              <w:bottom w:val="single" w:sz="4" w:space="0" w:color="auto"/>
              <w:right w:val="single" w:sz="4" w:space="0" w:color="auto"/>
            </w:tcBorders>
          </w:tcPr>
          <w:p w14:paraId="2F94D6A2" w14:textId="77777777" w:rsidR="00B8253F" w:rsidRDefault="000B5CD4">
            <w:pPr>
              <w:pStyle w:val="TableText"/>
            </w:pPr>
            <w:r>
              <w:rPr>
                <w:rStyle w:val="VARIABLE"/>
              </w:rPr>
              <w:t>float</w:t>
            </w:r>
          </w:p>
        </w:tc>
        <w:tc>
          <w:tcPr>
            <w:tcW w:w="2231" w:type="dxa"/>
            <w:tcBorders>
              <w:top w:val="single" w:sz="4" w:space="0" w:color="auto"/>
              <w:left w:val="single" w:sz="4" w:space="0" w:color="auto"/>
              <w:bottom w:val="single" w:sz="4" w:space="0" w:color="auto"/>
              <w:right w:val="single" w:sz="4" w:space="0" w:color="auto"/>
            </w:tcBorders>
          </w:tcPr>
          <w:p w14:paraId="7BFAC42A"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E446BC1" w14:textId="77777777" w:rsidR="00B8253F" w:rsidRDefault="000B5CD4">
            <w:pPr>
              <w:pStyle w:val="TableText"/>
            </w:pPr>
            <w:r>
              <w:t>Canonical Part 6 Arrow mapping.</w:t>
            </w:r>
          </w:p>
        </w:tc>
      </w:tr>
      <w:tr w:rsidR="00B8253F" w14:paraId="06B70D6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69F548" w14:textId="77777777" w:rsidR="00B8253F" w:rsidRDefault="000B5CD4">
            <w:pPr>
              <w:pStyle w:val="TableText"/>
            </w:pPr>
            <w:r>
              <w:rPr>
                <w:rStyle w:val="VARIABLE"/>
              </w:rPr>
              <w:t>value.body.Envelope.Payload.body.FloatHolder.B</w:t>
            </w:r>
          </w:p>
        </w:tc>
        <w:tc>
          <w:tcPr>
            <w:tcW w:w="2231" w:type="dxa"/>
            <w:tcBorders>
              <w:top w:val="single" w:sz="4" w:space="0" w:color="auto"/>
              <w:left w:val="single" w:sz="4" w:space="0" w:color="auto"/>
              <w:bottom w:val="single" w:sz="4" w:space="0" w:color="auto"/>
              <w:right w:val="single" w:sz="4" w:space="0" w:color="auto"/>
            </w:tcBorders>
          </w:tcPr>
          <w:p w14:paraId="63F38394" w14:textId="77777777" w:rsidR="00B8253F" w:rsidRDefault="000B5CD4">
            <w:pPr>
              <w:pStyle w:val="TableText"/>
            </w:pPr>
            <w:r>
              <w:rPr>
                <w:rStyle w:val="VARIABLE"/>
              </w:rPr>
              <w:t>struct&lt;present: bool not null, value: float&gt;</w:t>
            </w:r>
          </w:p>
        </w:tc>
        <w:tc>
          <w:tcPr>
            <w:tcW w:w="2231" w:type="dxa"/>
            <w:tcBorders>
              <w:top w:val="single" w:sz="4" w:space="0" w:color="auto"/>
              <w:left w:val="single" w:sz="4" w:space="0" w:color="auto"/>
              <w:bottom w:val="single" w:sz="4" w:space="0" w:color="auto"/>
              <w:right w:val="single" w:sz="4" w:space="0" w:color="auto"/>
            </w:tcBorders>
          </w:tcPr>
          <w:p w14:paraId="100BACFC"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AF7FD24" w14:textId="77777777" w:rsidR="00B8253F" w:rsidRDefault="000B5CD4">
            <w:pPr>
              <w:pStyle w:val="TableText"/>
            </w:pPr>
            <w:r>
              <w:t>Canonical Part 6 Arrow mapping.</w:t>
            </w:r>
          </w:p>
        </w:tc>
      </w:tr>
      <w:tr w:rsidR="00B8253F" w14:paraId="458DF8A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789A1D3" w14:textId="77777777" w:rsidR="00B8253F" w:rsidRDefault="000B5CD4">
            <w:pPr>
              <w:pStyle w:val="TableText"/>
            </w:pPr>
            <w:r>
              <w:rPr>
                <w:rStyle w:val="VARIABLE"/>
              </w:rPr>
              <w:t>value.body.Envelope.Payload.body.FloatHolder.B.present</w:t>
            </w:r>
          </w:p>
        </w:tc>
        <w:tc>
          <w:tcPr>
            <w:tcW w:w="2231" w:type="dxa"/>
            <w:tcBorders>
              <w:top w:val="single" w:sz="4" w:space="0" w:color="auto"/>
              <w:left w:val="single" w:sz="4" w:space="0" w:color="auto"/>
              <w:bottom w:val="single" w:sz="4" w:space="0" w:color="auto"/>
              <w:right w:val="single" w:sz="4" w:space="0" w:color="auto"/>
            </w:tcBorders>
          </w:tcPr>
          <w:p w14:paraId="3611F617"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6A1AB369"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D61A1EE" w14:textId="77777777" w:rsidR="00B8253F" w:rsidRDefault="000B5CD4">
            <w:pPr>
              <w:pStyle w:val="TableText"/>
            </w:pPr>
            <w:r>
              <w:t>Canonical Part 6 Arrow mapping.</w:t>
            </w:r>
          </w:p>
        </w:tc>
      </w:tr>
      <w:tr w:rsidR="00B8253F" w14:paraId="50BA7AD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28A2784" w14:textId="77777777" w:rsidR="00B8253F" w:rsidRDefault="000B5CD4">
            <w:pPr>
              <w:pStyle w:val="TableText"/>
            </w:pPr>
            <w:r>
              <w:rPr>
                <w:rStyle w:val="VARIABLE"/>
              </w:rPr>
              <w:t>value.body.Envelope.Payload.body.FloatHolder.B.value</w:t>
            </w:r>
          </w:p>
        </w:tc>
        <w:tc>
          <w:tcPr>
            <w:tcW w:w="2231" w:type="dxa"/>
            <w:tcBorders>
              <w:top w:val="single" w:sz="4" w:space="0" w:color="auto"/>
              <w:left w:val="single" w:sz="4" w:space="0" w:color="auto"/>
              <w:bottom w:val="single" w:sz="4" w:space="0" w:color="auto"/>
              <w:right w:val="single" w:sz="4" w:space="0" w:color="auto"/>
            </w:tcBorders>
          </w:tcPr>
          <w:p w14:paraId="391AD9E8" w14:textId="77777777" w:rsidR="00B8253F" w:rsidRDefault="000B5CD4">
            <w:pPr>
              <w:pStyle w:val="TableText"/>
            </w:pPr>
            <w:r>
              <w:rPr>
                <w:rStyle w:val="VARIABLE"/>
              </w:rPr>
              <w:t>float</w:t>
            </w:r>
          </w:p>
        </w:tc>
        <w:tc>
          <w:tcPr>
            <w:tcW w:w="2231" w:type="dxa"/>
            <w:tcBorders>
              <w:top w:val="single" w:sz="4" w:space="0" w:color="auto"/>
              <w:left w:val="single" w:sz="4" w:space="0" w:color="auto"/>
              <w:bottom w:val="single" w:sz="4" w:space="0" w:color="auto"/>
              <w:right w:val="single" w:sz="4" w:space="0" w:color="auto"/>
            </w:tcBorders>
          </w:tcPr>
          <w:p w14:paraId="562662E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9AE59DF" w14:textId="77777777" w:rsidR="00B8253F" w:rsidRDefault="000B5CD4">
            <w:pPr>
              <w:pStyle w:val="TableText"/>
            </w:pPr>
            <w:r>
              <w:t>Canonical Part 6 Arrow mapping.</w:t>
            </w:r>
          </w:p>
        </w:tc>
      </w:tr>
      <w:tr w:rsidR="00B8253F" w14:paraId="79E4488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D070769" w14:textId="77777777" w:rsidR="00B8253F" w:rsidRDefault="000B5CD4">
            <w:pPr>
              <w:pStyle w:val="TableText"/>
            </w:pPr>
            <w:r>
              <w:rPr>
                <w:rStyle w:val="VARIABLE"/>
              </w:rPr>
              <w:t>value.body.Envelope.Payload.body.binary</w:t>
            </w:r>
          </w:p>
        </w:tc>
        <w:tc>
          <w:tcPr>
            <w:tcW w:w="2231" w:type="dxa"/>
            <w:tcBorders>
              <w:top w:val="single" w:sz="4" w:space="0" w:color="auto"/>
              <w:left w:val="single" w:sz="4" w:space="0" w:color="auto"/>
              <w:bottom w:val="single" w:sz="4" w:space="0" w:color="auto"/>
              <w:right w:val="single" w:sz="4" w:space="0" w:color="auto"/>
            </w:tcBorders>
          </w:tcPr>
          <w:p w14:paraId="31B40C4E" w14:textId="77777777" w:rsidR="00B8253F" w:rsidRDefault="000B5CD4">
            <w:pPr>
              <w:pStyle w:val="TableText"/>
            </w:pPr>
            <w:r>
              <w:rPr>
                <w:rStyle w:val="VARIABLE"/>
              </w:rPr>
              <w:t>binary</w:t>
            </w:r>
          </w:p>
        </w:tc>
        <w:tc>
          <w:tcPr>
            <w:tcW w:w="2231" w:type="dxa"/>
            <w:tcBorders>
              <w:top w:val="single" w:sz="4" w:space="0" w:color="auto"/>
              <w:left w:val="single" w:sz="4" w:space="0" w:color="auto"/>
              <w:bottom w:val="single" w:sz="4" w:space="0" w:color="auto"/>
              <w:right w:val="single" w:sz="4" w:space="0" w:color="auto"/>
            </w:tcBorders>
          </w:tcPr>
          <w:p w14:paraId="6348D8E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CB654E8" w14:textId="77777777" w:rsidR="00B8253F" w:rsidRDefault="000B5CD4">
            <w:pPr>
              <w:pStyle w:val="TableText"/>
            </w:pPr>
            <w:r>
              <w:t>Canonical Part 6 Arrow mapping.</w:t>
            </w:r>
          </w:p>
        </w:tc>
      </w:tr>
      <w:tr w:rsidR="00B8253F" w14:paraId="66E8C9E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5C06E97" w14:textId="77777777" w:rsidR="00B8253F" w:rsidRDefault="000B5CD4">
            <w:pPr>
              <w:pStyle w:val="TableText"/>
            </w:pPr>
            <w:r>
              <w:rPr>
                <w:rStyle w:val="VARIABLE"/>
              </w:rPr>
              <w:t>value.body.OptionalScalars</w:t>
            </w:r>
          </w:p>
        </w:tc>
        <w:tc>
          <w:tcPr>
            <w:tcW w:w="2231" w:type="dxa"/>
            <w:tcBorders>
              <w:top w:val="single" w:sz="4" w:space="0" w:color="auto"/>
              <w:left w:val="single" w:sz="4" w:space="0" w:color="auto"/>
              <w:bottom w:val="single" w:sz="4" w:space="0" w:color="auto"/>
              <w:right w:val="single" w:sz="4" w:space="0" w:color="auto"/>
            </w:tcBorders>
          </w:tcPr>
          <w:p w14:paraId="025F6C34" w14:textId="77777777" w:rsidR="00B8253F" w:rsidRDefault="000B5CD4">
            <w:pPr>
              <w:pStyle w:val="TableText"/>
            </w:pPr>
            <w:r>
              <w:rPr>
                <w:rStyle w:val="VARIABLE"/>
              </w:rPr>
              <w:t>struct&lt;Id: int32 not null, Flag: struct&lt;present: bool not null, value: bool&gt; not null, Count: struct&lt;present: bool not null, value: int32&gt; not null, Ratio: struct&lt;present: bool not null, value: double&gt; not null&gt;</w:t>
            </w:r>
          </w:p>
        </w:tc>
        <w:tc>
          <w:tcPr>
            <w:tcW w:w="2231" w:type="dxa"/>
            <w:tcBorders>
              <w:top w:val="single" w:sz="4" w:space="0" w:color="auto"/>
              <w:left w:val="single" w:sz="4" w:space="0" w:color="auto"/>
              <w:bottom w:val="single" w:sz="4" w:space="0" w:color="auto"/>
              <w:right w:val="single" w:sz="4" w:space="0" w:color="auto"/>
            </w:tcBorders>
          </w:tcPr>
          <w:p w14:paraId="21C6B61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F44A131" w14:textId="77777777" w:rsidR="00B8253F" w:rsidRDefault="000B5CD4">
            <w:pPr>
              <w:pStyle w:val="TableText"/>
            </w:pPr>
            <w:r>
              <w:t>Canonical Part 6 Arrow mapping.</w:t>
            </w:r>
          </w:p>
        </w:tc>
      </w:tr>
      <w:tr w:rsidR="00B8253F" w14:paraId="4BE534D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B96EC2E" w14:textId="77777777" w:rsidR="00B8253F" w:rsidRDefault="000B5CD4">
            <w:pPr>
              <w:pStyle w:val="TableText"/>
            </w:pPr>
            <w:r>
              <w:rPr>
                <w:rStyle w:val="VARIABLE"/>
              </w:rPr>
              <w:t>value.body.OptionalScalars.Id</w:t>
            </w:r>
          </w:p>
        </w:tc>
        <w:tc>
          <w:tcPr>
            <w:tcW w:w="2231" w:type="dxa"/>
            <w:tcBorders>
              <w:top w:val="single" w:sz="4" w:space="0" w:color="auto"/>
              <w:left w:val="single" w:sz="4" w:space="0" w:color="auto"/>
              <w:bottom w:val="single" w:sz="4" w:space="0" w:color="auto"/>
              <w:right w:val="single" w:sz="4" w:space="0" w:color="auto"/>
            </w:tcBorders>
          </w:tcPr>
          <w:p w14:paraId="37EF4FD7"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72D6CE9C"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5C118E7" w14:textId="77777777" w:rsidR="00B8253F" w:rsidRDefault="000B5CD4">
            <w:pPr>
              <w:pStyle w:val="TableText"/>
            </w:pPr>
            <w:r>
              <w:t>Canonical Part 6 Arrow mapping.</w:t>
            </w:r>
          </w:p>
        </w:tc>
      </w:tr>
      <w:tr w:rsidR="00B8253F" w14:paraId="62A1693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3296E5B" w14:textId="77777777" w:rsidR="00B8253F" w:rsidRDefault="000B5CD4">
            <w:pPr>
              <w:pStyle w:val="TableText"/>
            </w:pPr>
            <w:r>
              <w:rPr>
                <w:rStyle w:val="VARIABLE"/>
              </w:rPr>
              <w:t>value.body.OptionalScalars.Flag</w:t>
            </w:r>
          </w:p>
        </w:tc>
        <w:tc>
          <w:tcPr>
            <w:tcW w:w="2231" w:type="dxa"/>
            <w:tcBorders>
              <w:top w:val="single" w:sz="4" w:space="0" w:color="auto"/>
              <w:left w:val="single" w:sz="4" w:space="0" w:color="auto"/>
              <w:bottom w:val="single" w:sz="4" w:space="0" w:color="auto"/>
              <w:right w:val="single" w:sz="4" w:space="0" w:color="auto"/>
            </w:tcBorders>
          </w:tcPr>
          <w:p w14:paraId="577B66C2" w14:textId="77777777" w:rsidR="00B8253F" w:rsidRDefault="000B5CD4">
            <w:pPr>
              <w:pStyle w:val="TableText"/>
            </w:pPr>
            <w:r>
              <w:rPr>
                <w:rStyle w:val="VARIABLE"/>
              </w:rPr>
              <w:t>struct&lt;present: bool not null, value: bool&gt;</w:t>
            </w:r>
          </w:p>
        </w:tc>
        <w:tc>
          <w:tcPr>
            <w:tcW w:w="2231" w:type="dxa"/>
            <w:tcBorders>
              <w:top w:val="single" w:sz="4" w:space="0" w:color="auto"/>
              <w:left w:val="single" w:sz="4" w:space="0" w:color="auto"/>
              <w:bottom w:val="single" w:sz="4" w:space="0" w:color="auto"/>
              <w:right w:val="single" w:sz="4" w:space="0" w:color="auto"/>
            </w:tcBorders>
          </w:tcPr>
          <w:p w14:paraId="3422082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8A08F2D" w14:textId="77777777" w:rsidR="00B8253F" w:rsidRDefault="000B5CD4">
            <w:pPr>
              <w:pStyle w:val="TableText"/>
            </w:pPr>
            <w:r>
              <w:t>Canonical Part 6 Arrow mapping.</w:t>
            </w:r>
          </w:p>
        </w:tc>
      </w:tr>
      <w:tr w:rsidR="00B8253F" w14:paraId="7CCCABD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54F5CB1" w14:textId="77777777" w:rsidR="00B8253F" w:rsidRDefault="000B5CD4">
            <w:pPr>
              <w:pStyle w:val="TableText"/>
            </w:pPr>
            <w:r>
              <w:rPr>
                <w:rStyle w:val="VARIABLE"/>
              </w:rPr>
              <w:t>value.body.OptionalScalars.Flag.present</w:t>
            </w:r>
          </w:p>
        </w:tc>
        <w:tc>
          <w:tcPr>
            <w:tcW w:w="2231" w:type="dxa"/>
            <w:tcBorders>
              <w:top w:val="single" w:sz="4" w:space="0" w:color="auto"/>
              <w:left w:val="single" w:sz="4" w:space="0" w:color="auto"/>
              <w:bottom w:val="single" w:sz="4" w:space="0" w:color="auto"/>
              <w:right w:val="single" w:sz="4" w:space="0" w:color="auto"/>
            </w:tcBorders>
          </w:tcPr>
          <w:p w14:paraId="30A3E518"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1A9887B0"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89A26BA" w14:textId="77777777" w:rsidR="00B8253F" w:rsidRDefault="000B5CD4">
            <w:pPr>
              <w:pStyle w:val="TableText"/>
            </w:pPr>
            <w:r>
              <w:t>Canonical Part 6 Arrow mapping.</w:t>
            </w:r>
          </w:p>
        </w:tc>
      </w:tr>
      <w:tr w:rsidR="00B8253F" w14:paraId="3EA771B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2E899F7" w14:textId="77777777" w:rsidR="00B8253F" w:rsidRDefault="000B5CD4">
            <w:pPr>
              <w:pStyle w:val="TableText"/>
            </w:pPr>
            <w:r>
              <w:rPr>
                <w:rStyle w:val="VARIABLE"/>
              </w:rPr>
              <w:t>value.body.OptionalScalars.Flag.value</w:t>
            </w:r>
          </w:p>
        </w:tc>
        <w:tc>
          <w:tcPr>
            <w:tcW w:w="2231" w:type="dxa"/>
            <w:tcBorders>
              <w:top w:val="single" w:sz="4" w:space="0" w:color="auto"/>
              <w:left w:val="single" w:sz="4" w:space="0" w:color="auto"/>
              <w:bottom w:val="single" w:sz="4" w:space="0" w:color="auto"/>
              <w:right w:val="single" w:sz="4" w:space="0" w:color="auto"/>
            </w:tcBorders>
          </w:tcPr>
          <w:p w14:paraId="40676A2E"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5A612B3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CC2F7C0" w14:textId="77777777" w:rsidR="00B8253F" w:rsidRDefault="000B5CD4">
            <w:pPr>
              <w:pStyle w:val="TableText"/>
            </w:pPr>
            <w:r>
              <w:t>Canonical Part 6 Arrow mapping.</w:t>
            </w:r>
          </w:p>
        </w:tc>
      </w:tr>
      <w:tr w:rsidR="00B8253F" w14:paraId="11E278E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8C35C91" w14:textId="77777777" w:rsidR="00B8253F" w:rsidRDefault="000B5CD4">
            <w:pPr>
              <w:pStyle w:val="TableText"/>
            </w:pPr>
            <w:r>
              <w:rPr>
                <w:rStyle w:val="VARIABLE"/>
              </w:rPr>
              <w:t>value.body.…</w:t>
            </w:r>
          </w:p>
        </w:tc>
        <w:tc>
          <w:tcPr>
            <w:tcW w:w="2231" w:type="dxa"/>
            <w:tcBorders>
              <w:top w:val="single" w:sz="4" w:space="0" w:color="auto"/>
              <w:left w:val="single" w:sz="4" w:space="0" w:color="auto"/>
              <w:bottom w:val="single" w:sz="4" w:space="0" w:color="auto"/>
              <w:right w:val="single" w:sz="4" w:space="0" w:color="auto"/>
            </w:tcBorders>
          </w:tcPr>
          <w:p w14:paraId="39C2F8A6"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07C9C73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2EBF9FE" w14:textId="77777777" w:rsidR="00B8253F" w:rsidRDefault="000B5CD4">
            <w:pPr>
              <w:pStyle w:val="TableText"/>
            </w:pPr>
            <w:r>
              <w:t>Nested field list abbreviated for compactness.</w:t>
            </w:r>
          </w:p>
        </w:tc>
      </w:tr>
    </w:tbl>
    <w:p w14:paraId="384480B8" w14:textId="77777777" w:rsidR="00B8253F" w:rsidRDefault="00B8253F">
      <w:pPr>
        <w:pStyle w:val="spacer"/>
      </w:pPr>
    </w:p>
    <w:p w14:paraId="370AEE08" w14:textId="77777777" w:rsidR="00B8253F" w:rsidRDefault="000B5CD4">
      <w:pPr>
        <w:pStyle w:val="PARAGRAPH"/>
      </w:pPr>
      <w:r>
        <w:lastRenderedPageBreak/>
        <w:t>Arrow schema:</w:t>
      </w:r>
    </w:p>
    <w:p w14:paraId="395A84EB" w14:textId="77777777" w:rsidR="00B8253F" w:rsidRDefault="000B5CD4">
      <w:pPr>
        <w:pStyle w:val="CODE"/>
      </w:pPr>
      <w:r>
        <w:t>value: struct&lt;type_id: string not null, body: dense_union&lt;null: null=0, Point: struct&lt;X: double not null, Y (... 1735 chars omitted)</w:t>
      </w:r>
    </w:p>
    <w:p w14:paraId="60AA074E" w14:textId="77777777" w:rsidR="00B8253F" w:rsidRDefault="000B5CD4">
      <w:pPr>
        <w:pStyle w:val="CODE"/>
      </w:pPr>
      <w:r>
        <w:t xml:space="preserve">  child 0, type_id: string not null</w:t>
      </w:r>
    </w:p>
    <w:p w14:paraId="75E736AA" w14:textId="77777777" w:rsidR="00B8253F" w:rsidRDefault="000B5CD4">
      <w:pPr>
        <w:pStyle w:val="CODE"/>
      </w:pPr>
      <w:r>
        <w:t xml:space="preserve">  child 1, body: dense_union&lt;null: null=0, Point: struct&lt;X: double not null, Y: double not null&gt;=1, Person: struct&lt;Na (... 1686 chars omitted) not null</w:t>
      </w:r>
    </w:p>
    <w:p w14:paraId="42291736" w14:textId="77777777" w:rsidR="00B8253F" w:rsidRDefault="000B5CD4">
      <w:pPr>
        <w:pStyle w:val="CODE"/>
      </w:pPr>
      <w:r>
        <w:t xml:space="preserve">      child 0, null: null</w:t>
      </w:r>
    </w:p>
    <w:p w14:paraId="3D6C4B68" w14:textId="77777777" w:rsidR="00B8253F" w:rsidRDefault="000B5CD4">
      <w:pPr>
        <w:pStyle w:val="CODE"/>
      </w:pPr>
      <w:r>
        <w:t xml:space="preserve">      child 1, Point: struct&lt;X: double not null, Y: double not null&gt;</w:t>
      </w:r>
    </w:p>
    <w:p w14:paraId="7E95B7FC" w14:textId="77777777" w:rsidR="00B8253F" w:rsidRDefault="000B5CD4">
      <w:pPr>
        <w:pStyle w:val="CODE"/>
      </w:pPr>
      <w:r>
        <w:t xml:space="preserve">          child 0, X: double not null</w:t>
      </w:r>
    </w:p>
    <w:p w14:paraId="50C02B44" w14:textId="77777777" w:rsidR="00B8253F" w:rsidRDefault="000B5CD4">
      <w:pPr>
        <w:pStyle w:val="CODE"/>
      </w:pPr>
      <w:r>
        <w:t xml:space="preserve">          child 1, Y: double not null</w:t>
      </w:r>
    </w:p>
    <w:p w14:paraId="7748BF1E" w14:textId="77777777" w:rsidR="00B8253F" w:rsidRDefault="000B5CD4">
      <w:pPr>
        <w:pStyle w:val="CODE"/>
      </w:pPr>
      <w:r>
        <w:t xml:space="preserve">      child 2, Person: struct&lt;Name: string, Age: int32 not null, Email: struct&lt;present: bool not null, value: string&gt; not n (... 70 chars omitted)</w:t>
      </w:r>
    </w:p>
    <w:p w14:paraId="3CD8E5EC" w14:textId="77777777" w:rsidR="00B8253F" w:rsidRDefault="000B5CD4">
      <w:pPr>
        <w:pStyle w:val="CODE"/>
      </w:pPr>
      <w:r>
        <w:t xml:space="preserve">          child 0, Name: string</w:t>
      </w:r>
    </w:p>
    <w:p w14:paraId="67F96AAB" w14:textId="77777777" w:rsidR="00B8253F" w:rsidRDefault="000B5CD4">
      <w:pPr>
        <w:pStyle w:val="CODE"/>
      </w:pPr>
      <w:r>
        <w:t xml:space="preserve">          child 1, Age: int32 not null</w:t>
      </w:r>
    </w:p>
    <w:p w14:paraId="667E1D73" w14:textId="77777777" w:rsidR="00B8253F" w:rsidRDefault="000B5CD4">
      <w:pPr>
        <w:pStyle w:val="CODE"/>
      </w:pPr>
      <w:r>
        <w:t xml:space="preserve">          child 2, Email: struct&lt;present: bool not null, value: string&gt; not null</w:t>
      </w:r>
    </w:p>
    <w:p w14:paraId="0F3CC43C" w14:textId="77777777" w:rsidR="00B8253F" w:rsidRDefault="000B5CD4">
      <w:pPr>
        <w:pStyle w:val="CODE"/>
      </w:pPr>
      <w:r>
        <w:t xml:space="preserve">              child 0, present: bool not null</w:t>
      </w:r>
    </w:p>
    <w:p w14:paraId="2940E427" w14:textId="77777777" w:rsidR="00B8253F" w:rsidRDefault="000B5CD4">
      <w:pPr>
        <w:pStyle w:val="CODE"/>
      </w:pPr>
      <w:r>
        <w:t xml:space="preserve">              child 1, value: string</w:t>
      </w:r>
    </w:p>
    <w:p w14:paraId="397D620B" w14:textId="77777777" w:rsidR="00B8253F" w:rsidRDefault="000B5CD4">
      <w:pPr>
        <w:pStyle w:val="CODE"/>
      </w:pPr>
      <w:r>
        <w:t xml:space="preserve">          child 3, Nickname: struct&lt;present: bool not null, value: string&gt; not null</w:t>
      </w:r>
    </w:p>
    <w:p w14:paraId="1A270A7A" w14:textId="77777777" w:rsidR="00B8253F" w:rsidRDefault="000B5CD4">
      <w:pPr>
        <w:pStyle w:val="CODE"/>
      </w:pPr>
      <w:r>
        <w:t xml:space="preserve">              child 0, present: bool not null</w:t>
      </w:r>
    </w:p>
    <w:p w14:paraId="66C9B2EC" w14:textId="77777777" w:rsidR="00B8253F" w:rsidRDefault="000B5CD4">
      <w:pPr>
        <w:pStyle w:val="CODE"/>
      </w:pPr>
      <w:r>
        <w:t xml:space="preserve">              child 1, value: string</w:t>
      </w:r>
    </w:p>
    <w:p w14:paraId="62E2084F" w14:textId="77777777" w:rsidR="00B8253F" w:rsidRDefault="000B5CD4">
      <w:pPr>
        <w:pStyle w:val="CODE"/>
      </w:pPr>
      <w:r>
        <w:t xml:space="preserve">      child 3, Measurement: dense_union&lt;null: null=0, AsInt: struct&lt;value: int32&gt;=1, AsText: struct&lt;value: string&gt;=2, AsPoint: s (... 63 chars omitted)</w:t>
      </w:r>
    </w:p>
    <w:p w14:paraId="1465B337" w14:textId="77777777" w:rsidR="00B8253F" w:rsidRDefault="000B5CD4">
      <w:pPr>
        <w:pStyle w:val="CODE"/>
      </w:pPr>
      <w:r>
        <w:t xml:space="preserve">          child 0, null: null</w:t>
      </w:r>
    </w:p>
    <w:p w14:paraId="1C9909C4" w14:textId="77777777" w:rsidR="00B8253F" w:rsidRDefault="000B5CD4">
      <w:pPr>
        <w:pStyle w:val="CODE"/>
      </w:pPr>
      <w:r>
        <w:t xml:space="preserve">          child 1, AsInt: struct&lt;value: int32&gt;</w:t>
      </w:r>
    </w:p>
    <w:p w14:paraId="3618744D" w14:textId="77777777" w:rsidR="00B8253F" w:rsidRDefault="000B5CD4">
      <w:pPr>
        <w:pStyle w:val="CODE"/>
      </w:pPr>
      <w:r>
        <w:t xml:space="preserve">              child 0, value: int32</w:t>
      </w:r>
    </w:p>
    <w:p w14:paraId="63328E7A" w14:textId="77777777" w:rsidR="00B8253F" w:rsidRDefault="000B5CD4">
      <w:pPr>
        <w:pStyle w:val="CODE"/>
      </w:pPr>
      <w:r>
        <w:t xml:space="preserve">          child 2, AsText: struct&lt;value: string&gt;</w:t>
      </w:r>
    </w:p>
    <w:p w14:paraId="2590DCBA" w14:textId="77777777" w:rsidR="00B8253F" w:rsidRDefault="000B5CD4">
      <w:pPr>
        <w:pStyle w:val="CODE"/>
      </w:pPr>
      <w:r>
        <w:t xml:space="preserve">              child 0, value: string</w:t>
      </w:r>
    </w:p>
    <w:p w14:paraId="41708F75" w14:textId="77777777" w:rsidR="00B8253F" w:rsidRDefault="000B5CD4">
      <w:pPr>
        <w:pStyle w:val="CODE"/>
      </w:pPr>
      <w:r>
        <w:t xml:space="preserve">          child 3, AsPoint: struct&lt;value: struct&lt;X: double not null, Y: double not null&gt;&gt;</w:t>
      </w:r>
    </w:p>
    <w:p w14:paraId="163C44B6" w14:textId="77777777" w:rsidR="00B8253F" w:rsidRDefault="000B5CD4">
      <w:pPr>
        <w:pStyle w:val="CODE"/>
      </w:pPr>
      <w:r>
        <w:t xml:space="preserve">              child 0, value: struct&lt;X: double not null, Y: double not null&gt;</w:t>
      </w:r>
    </w:p>
    <w:p w14:paraId="2124BF5A" w14:textId="77777777" w:rsidR="00B8253F" w:rsidRDefault="000B5CD4">
      <w:pPr>
        <w:pStyle w:val="CODE"/>
      </w:pPr>
      <w:r>
        <w:t xml:space="preserve">                  child 0, X: double not null</w:t>
      </w:r>
    </w:p>
    <w:p w14:paraId="19CDB33E" w14:textId="77777777" w:rsidR="00B8253F" w:rsidRDefault="000B5CD4">
      <w:pPr>
        <w:pStyle w:val="CODE"/>
      </w:pPr>
      <w:r>
        <w:t xml:space="preserve">                  child 1, Y: double not null</w:t>
      </w:r>
    </w:p>
    <w:p w14:paraId="0362194F" w14:textId="77777777" w:rsidR="00B8253F" w:rsidRDefault="000B5CD4">
      <w:pPr>
        <w:pStyle w:val="CODE"/>
      </w:pPr>
      <w:r>
        <w:t xml:space="preserve">      child 4, Envelope: struct&lt;Id: string, Location: struct&lt;X: double not null, Y: double not null&gt;, Tags: list&lt;item: string (... 878 chars omitted)</w:t>
      </w:r>
    </w:p>
    <w:p w14:paraId="65719F9F" w14:textId="77777777" w:rsidR="00B8253F" w:rsidRDefault="000B5CD4">
      <w:pPr>
        <w:pStyle w:val="CODE"/>
      </w:pPr>
      <w:r>
        <w:t xml:space="preserve">          child 0, Id: string</w:t>
      </w:r>
    </w:p>
    <w:p w14:paraId="5305923E" w14:textId="77777777" w:rsidR="00B8253F" w:rsidRDefault="000B5CD4">
      <w:pPr>
        <w:pStyle w:val="CODE"/>
      </w:pPr>
      <w:r>
        <w:t xml:space="preserve">          child 1, Location: struct&lt;X: double not null, Y: double not null&gt;</w:t>
      </w:r>
    </w:p>
    <w:p w14:paraId="17C83B8D" w14:textId="77777777" w:rsidR="00B8253F" w:rsidRDefault="000B5CD4">
      <w:pPr>
        <w:pStyle w:val="CODE"/>
      </w:pPr>
      <w:r>
        <w:t xml:space="preserve">              child 0, X: double not null</w:t>
      </w:r>
    </w:p>
    <w:p w14:paraId="77A160B1" w14:textId="77777777" w:rsidR="00B8253F" w:rsidRDefault="000B5CD4">
      <w:pPr>
        <w:pStyle w:val="CODE"/>
      </w:pPr>
      <w:r>
        <w:t xml:space="preserve">              child 1, Y: double not null</w:t>
      </w:r>
    </w:p>
    <w:p w14:paraId="050769A7" w14:textId="77777777" w:rsidR="00B8253F" w:rsidRDefault="000B5CD4">
      <w:pPr>
        <w:pStyle w:val="CODE"/>
      </w:pPr>
      <w:r>
        <w:t xml:space="preserve">          child 2, Tags: list&lt;item: string&gt;</w:t>
      </w:r>
    </w:p>
    <w:p w14:paraId="086CEF2F" w14:textId="77777777" w:rsidR="00B8253F" w:rsidRDefault="000B5CD4">
      <w:pPr>
        <w:pStyle w:val="CODE"/>
      </w:pPr>
      <w:r>
        <w:t xml:space="preserve">              child 0, item: string</w:t>
      </w:r>
    </w:p>
    <w:p w14:paraId="56208470" w14:textId="77777777" w:rsidR="00B8253F" w:rsidRDefault="000B5CD4">
      <w:pPr>
        <w:pStyle w:val="CODE"/>
      </w:pPr>
      <w:r>
        <w:t xml:space="preserve">          child 3, Payload: struct&lt;type_id: string not null, body: dense_union&lt;null: null=0, Point: struct&lt;X: double not null, Y (... 765 chars omitted)</w:t>
      </w:r>
    </w:p>
    <w:p w14:paraId="38859687" w14:textId="77777777" w:rsidR="00B8253F" w:rsidRDefault="000B5CD4">
      <w:pPr>
        <w:pStyle w:val="CODE"/>
      </w:pPr>
      <w:r>
        <w:t xml:space="preserve">              child 0, type_id: string not null</w:t>
      </w:r>
    </w:p>
    <w:p w14:paraId="77EC8AB6" w14:textId="77777777" w:rsidR="00B8253F" w:rsidRDefault="000B5CD4">
      <w:pPr>
        <w:pStyle w:val="CODE"/>
      </w:pPr>
      <w:r>
        <w:t xml:space="preserve">              child 1, body: dense_union&lt;null: null=0, Point: struct&lt;X: double not null, Y: double not null&gt;=1, Person: struct&lt;Na (... 716 chars omitted) not null</w:t>
      </w:r>
    </w:p>
    <w:p w14:paraId="489267DF" w14:textId="77777777" w:rsidR="00B8253F" w:rsidRDefault="000B5CD4">
      <w:pPr>
        <w:pStyle w:val="CODE"/>
      </w:pPr>
      <w:r>
        <w:t xml:space="preserve">                  child 0, null: null</w:t>
      </w:r>
    </w:p>
    <w:p w14:paraId="33A7A450" w14:textId="77777777" w:rsidR="00B8253F" w:rsidRDefault="000B5CD4">
      <w:pPr>
        <w:pStyle w:val="CODE"/>
      </w:pPr>
      <w:r>
        <w:t xml:space="preserve">                  child 1, Point: struct&lt;X: double not null, Y: double not null&gt;</w:t>
      </w:r>
    </w:p>
    <w:p w14:paraId="415763C9" w14:textId="77777777" w:rsidR="00B8253F" w:rsidRDefault="000B5CD4">
      <w:pPr>
        <w:pStyle w:val="CODE"/>
      </w:pPr>
      <w:r>
        <w:t xml:space="preserve">                      child 0, X: double not null</w:t>
      </w:r>
    </w:p>
    <w:p w14:paraId="509BDDE0" w14:textId="77777777" w:rsidR="00B8253F" w:rsidRDefault="000B5CD4">
      <w:pPr>
        <w:pStyle w:val="CODE"/>
      </w:pPr>
      <w:r>
        <w:t xml:space="preserve">                      child 1, Y: double not null</w:t>
      </w:r>
    </w:p>
    <w:p w14:paraId="069BBBA3" w14:textId="77777777" w:rsidR="00B8253F" w:rsidRDefault="000B5CD4">
      <w:pPr>
        <w:pStyle w:val="CODE"/>
      </w:pPr>
      <w:r>
        <w:t xml:space="preserve">                  child 2, Person: struct&lt;Name: string, Age: int32 not null, Email: struct&lt;present: bool not null, value: string&gt; not n (... 70 chars omitted)</w:t>
      </w:r>
    </w:p>
    <w:p w14:paraId="1F7A06DA" w14:textId="77777777" w:rsidR="00B8253F" w:rsidRDefault="000B5CD4">
      <w:pPr>
        <w:pStyle w:val="CODE"/>
      </w:pPr>
      <w:r>
        <w:t xml:space="preserve">                      child 0, Name: string</w:t>
      </w:r>
    </w:p>
    <w:p w14:paraId="27659A3C" w14:textId="77777777" w:rsidR="00B8253F" w:rsidRDefault="000B5CD4">
      <w:pPr>
        <w:pStyle w:val="CODE"/>
      </w:pPr>
      <w:r>
        <w:t xml:space="preserve">                      child 1, Age: int32 not null</w:t>
      </w:r>
    </w:p>
    <w:p w14:paraId="7FDABCBF" w14:textId="77777777" w:rsidR="00B8253F" w:rsidRDefault="000B5CD4">
      <w:pPr>
        <w:pStyle w:val="CODE"/>
      </w:pPr>
      <w:r>
        <w:t xml:space="preserve">                      child 2, Email: struct&lt;present: bool not null, value: string&gt; not null</w:t>
      </w:r>
    </w:p>
    <w:p w14:paraId="0587DA22" w14:textId="77777777" w:rsidR="00B8253F" w:rsidRDefault="000B5CD4">
      <w:pPr>
        <w:pStyle w:val="CODE"/>
      </w:pPr>
      <w:r>
        <w:t xml:space="preserve">                          child 0, present: bool not null</w:t>
      </w:r>
    </w:p>
    <w:p w14:paraId="47C80FCF" w14:textId="77777777" w:rsidR="00B8253F" w:rsidRDefault="000B5CD4">
      <w:pPr>
        <w:pStyle w:val="CODE"/>
      </w:pPr>
      <w:r>
        <w:t xml:space="preserve">                          child 1, value: string</w:t>
      </w:r>
    </w:p>
    <w:p w14:paraId="611360A6" w14:textId="77777777" w:rsidR="00B8253F" w:rsidRDefault="000B5CD4">
      <w:pPr>
        <w:pStyle w:val="CODE"/>
      </w:pPr>
      <w:r>
        <w:t xml:space="preserve">                      child 3, Nickname: struct&lt;present: bool not null, value: string&gt; not null</w:t>
      </w:r>
    </w:p>
    <w:p w14:paraId="3F6FA216" w14:textId="77777777" w:rsidR="00B8253F" w:rsidRDefault="000B5CD4">
      <w:pPr>
        <w:pStyle w:val="CODE"/>
      </w:pPr>
      <w:r>
        <w:t xml:space="preserve">                          child 0, present: bool not null</w:t>
      </w:r>
    </w:p>
    <w:p w14:paraId="38AA0168" w14:textId="77777777" w:rsidR="00B8253F" w:rsidRDefault="000B5CD4">
      <w:pPr>
        <w:pStyle w:val="CODE"/>
      </w:pPr>
      <w:r>
        <w:t xml:space="preserve">                          child 1, value: string</w:t>
      </w:r>
    </w:p>
    <w:p w14:paraId="6D04BD55" w14:textId="77777777" w:rsidR="00B8253F" w:rsidRDefault="000B5CD4">
      <w:pPr>
        <w:pStyle w:val="CODE"/>
      </w:pPr>
      <w:r>
        <w:t xml:space="preserve">                  child 3, Measurement: dense_union&lt;null: null=0, AsInt: struct&lt;value: int32&gt;=1, AsText: struct&lt;value: string&gt;=2, AsPoint: s (... 63 chars omitted)</w:t>
      </w:r>
    </w:p>
    <w:p w14:paraId="69E05BD0" w14:textId="77777777" w:rsidR="00B8253F" w:rsidRDefault="000B5CD4">
      <w:pPr>
        <w:pStyle w:val="CODE"/>
      </w:pPr>
      <w:r>
        <w:t xml:space="preserve">                      child 0, null: null</w:t>
      </w:r>
    </w:p>
    <w:p w14:paraId="5F2F372B" w14:textId="77777777" w:rsidR="00B8253F" w:rsidRDefault="000B5CD4">
      <w:pPr>
        <w:pStyle w:val="CODE"/>
      </w:pPr>
      <w:r>
        <w:t xml:space="preserve">                      child 1, AsInt: struct&lt;value: int32&gt;</w:t>
      </w:r>
    </w:p>
    <w:p w14:paraId="31644915" w14:textId="77777777" w:rsidR="00B8253F" w:rsidRDefault="000B5CD4">
      <w:pPr>
        <w:pStyle w:val="CODE"/>
      </w:pPr>
      <w:r>
        <w:t xml:space="preserve">                          child 0, value: int32</w:t>
      </w:r>
    </w:p>
    <w:p w14:paraId="6F548A03" w14:textId="77777777" w:rsidR="00B8253F" w:rsidRDefault="000B5CD4">
      <w:pPr>
        <w:pStyle w:val="CODE"/>
      </w:pPr>
      <w:r>
        <w:lastRenderedPageBreak/>
        <w:t xml:space="preserve">                      child 2, AsText: struct&lt;value: string&gt;</w:t>
      </w:r>
    </w:p>
    <w:p w14:paraId="193F77B3" w14:textId="77777777" w:rsidR="00B8253F" w:rsidRDefault="000B5CD4">
      <w:pPr>
        <w:pStyle w:val="CODE"/>
      </w:pPr>
      <w:r>
        <w:t xml:space="preserve">                          child 0, value: string</w:t>
      </w:r>
    </w:p>
    <w:p w14:paraId="32DFC301" w14:textId="77777777" w:rsidR="00B8253F" w:rsidRDefault="000B5CD4">
      <w:pPr>
        <w:pStyle w:val="CODE"/>
      </w:pPr>
      <w:r>
        <w:t xml:space="preserve">                      child 3, AsPoint: struct&lt;value: struct&lt;X: double not null, Y: double not null&gt;&gt;</w:t>
      </w:r>
    </w:p>
    <w:p w14:paraId="4D48C0F3" w14:textId="77777777" w:rsidR="00B8253F" w:rsidRDefault="000B5CD4">
      <w:pPr>
        <w:pStyle w:val="CODE"/>
      </w:pPr>
      <w:r>
        <w:t xml:space="preserve">                          child 0, value: struct&lt;X: double not null, Y: double not null&gt;</w:t>
      </w:r>
    </w:p>
    <w:p w14:paraId="7B1EFDF8" w14:textId="77777777" w:rsidR="00B8253F" w:rsidRDefault="000B5CD4">
      <w:pPr>
        <w:pStyle w:val="CODE"/>
      </w:pPr>
      <w:r>
        <w:t xml:space="preserve">                              child 0, X: double not null</w:t>
      </w:r>
    </w:p>
    <w:p w14:paraId="6F020F2C" w14:textId="77777777" w:rsidR="00B8253F" w:rsidRDefault="000B5CD4">
      <w:pPr>
        <w:pStyle w:val="CODE"/>
      </w:pPr>
      <w:r>
        <w:t xml:space="preserve">                              child 1, Y: double not null</w:t>
      </w:r>
    </w:p>
    <w:p w14:paraId="3D0D0365" w14:textId="77777777" w:rsidR="00B8253F" w:rsidRDefault="000B5CD4">
      <w:pPr>
        <w:pStyle w:val="CODE"/>
      </w:pPr>
      <w:r>
        <w:t xml:space="preserve">                  child 4, Envelope: struct&lt;&gt;</w:t>
      </w:r>
    </w:p>
    <w:p w14:paraId="37480FA3" w14:textId="77777777" w:rsidR="00B8253F" w:rsidRDefault="000B5CD4">
      <w:pPr>
        <w:pStyle w:val="CODE"/>
      </w:pPr>
      <w:r>
        <w:t xml:space="preserve">                  child 5, OptionalScalars: struct&lt;Id: int32 not null, Flag: struct&lt;present: bool not null, value: bool&gt; not null, Count: struct (... 111 chars omitted)</w:t>
      </w:r>
    </w:p>
    <w:p w14:paraId="628CA0CD" w14:textId="77777777" w:rsidR="00B8253F" w:rsidRDefault="000B5CD4">
      <w:pPr>
        <w:pStyle w:val="CODE"/>
      </w:pPr>
      <w:r>
        <w:t xml:space="preserve">                      child 0, Id: int32 not null</w:t>
      </w:r>
    </w:p>
    <w:p w14:paraId="4801C857" w14:textId="77777777" w:rsidR="00B8253F" w:rsidRDefault="000B5CD4">
      <w:pPr>
        <w:pStyle w:val="CODE"/>
      </w:pPr>
      <w:r>
        <w:t xml:space="preserve">                      child 1, Flag: struct&lt;present: bool not null, value: bool&gt; not null</w:t>
      </w:r>
    </w:p>
    <w:p w14:paraId="076F92B7" w14:textId="77777777" w:rsidR="00B8253F" w:rsidRDefault="000B5CD4">
      <w:pPr>
        <w:pStyle w:val="CODE"/>
      </w:pPr>
      <w:r>
        <w:t xml:space="preserve">                          child 0, present: bool not null</w:t>
      </w:r>
    </w:p>
    <w:p w14:paraId="5E5C398A" w14:textId="77777777" w:rsidR="00B8253F" w:rsidRDefault="000B5CD4">
      <w:pPr>
        <w:pStyle w:val="CODE"/>
      </w:pPr>
      <w:r>
        <w:t xml:space="preserve">                          child 1, value: bool</w:t>
      </w:r>
    </w:p>
    <w:p w14:paraId="131852C7" w14:textId="77777777" w:rsidR="00B8253F" w:rsidRDefault="000B5CD4">
      <w:pPr>
        <w:pStyle w:val="CODE"/>
      </w:pPr>
      <w:r>
        <w:t xml:space="preserve">                      child 2, Count: struct&lt;present: bool not null, value: int32&gt; not null</w:t>
      </w:r>
    </w:p>
    <w:p w14:paraId="272C687F" w14:textId="77777777" w:rsidR="00B8253F" w:rsidRDefault="000B5CD4">
      <w:pPr>
        <w:pStyle w:val="CODE"/>
      </w:pPr>
      <w:r>
        <w:t xml:space="preserve">                          child 0, present: bool not null</w:t>
      </w:r>
    </w:p>
    <w:p w14:paraId="6DB19F8F" w14:textId="77777777" w:rsidR="00B8253F" w:rsidRDefault="000B5CD4">
      <w:pPr>
        <w:pStyle w:val="CODE"/>
      </w:pPr>
      <w:r>
        <w:t xml:space="preserve">                          child 1, value: int32</w:t>
      </w:r>
    </w:p>
    <w:p w14:paraId="52431F78" w14:textId="77777777" w:rsidR="00B8253F" w:rsidRDefault="000B5CD4">
      <w:pPr>
        <w:pStyle w:val="CODE"/>
      </w:pPr>
      <w:r>
        <w:t xml:space="preserve">                      child 3, Ratio: struct&lt;present: bool not null, value: double&gt; not null</w:t>
      </w:r>
    </w:p>
    <w:p w14:paraId="741B156F" w14:textId="77777777" w:rsidR="00B8253F" w:rsidRDefault="000B5CD4">
      <w:pPr>
        <w:pStyle w:val="CODE"/>
      </w:pPr>
      <w:r>
        <w:t xml:space="preserve">                          child 0, present: bool not null</w:t>
      </w:r>
    </w:p>
    <w:p w14:paraId="4E12312B" w14:textId="77777777" w:rsidR="00B8253F" w:rsidRDefault="000B5CD4">
      <w:pPr>
        <w:pStyle w:val="CODE"/>
      </w:pPr>
      <w:r>
        <w:t xml:space="preserve">                          child 1, value: double</w:t>
      </w:r>
    </w:p>
    <w:p w14:paraId="2AF5238D" w14:textId="77777777" w:rsidR="00B8253F" w:rsidRDefault="000B5CD4">
      <w:pPr>
        <w:pStyle w:val="CODE"/>
      </w:pPr>
      <w:r>
        <w:t xml:space="preserve">                  child 6, FloatHolder: struct&lt;A: float not null, B: struct&lt;present: bool not null, value: float&gt; not null&gt;</w:t>
      </w:r>
    </w:p>
    <w:p w14:paraId="1961A567" w14:textId="77777777" w:rsidR="00B8253F" w:rsidRDefault="000B5CD4">
      <w:pPr>
        <w:pStyle w:val="CODE"/>
      </w:pPr>
      <w:r>
        <w:t xml:space="preserve">                      child 0, A: float not null</w:t>
      </w:r>
    </w:p>
    <w:p w14:paraId="52131757" w14:textId="77777777" w:rsidR="00B8253F" w:rsidRDefault="000B5CD4">
      <w:pPr>
        <w:pStyle w:val="CODE"/>
      </w:pPr>
      <w:r>
        <w:t xml:space="preserve">                      child 1, B: struct&lt;present: bool not null, value: float&gt; not null</w:t>
      </w:r>
    </w:p>
    <w:p w14:paraId="417343EA" w14:textId="77777777" w:rsidR="00B8253F" w:rsidRDefault="000B5CD4">
      <w:pPr>
        <w:pStyle w:val="CODE"/>
      </w:pPr>
      <w:r>
        <w:t xml:space="preserve">                          child 0, present: bool not null</w:t>
      </w:r>
    </w:p>
    <w:p w14:paraId="7E0143A4" w14:textId="77777777" w:rsidR="00B8253F" w:rsidRDefault="000B5CD4">
      <w:pPr>
        <w:pStyle w:val="CODE"/>
      </w:pPr>
      <w:r>
        <w:t xml:space="preserve">                          child 1, value: float</w:t>
      </w:r>
    </w:p>
    <w:p w14:paraId="118CF067" w14:textId="77777777" w:rsidR="00B8253F" w:rsidRDefault="000B5CD4">
      <w:pPr>
        <w:pStyle w:val="CODE"/>
      </w:pPr>
      <w:r>
        <w:t xml:space="preserve">                  child 7, binary: binary</w:t>
      </w:r>
    </w:p>
    <w:p w14:paraId="66EF62C7" w14:textId="77777777" w:rsidR="00B8253F" w:rsidRDefault="000B5CD4">
      <w:pPr>
        <w:pStyle w:val="CODE"/>
      </w:pPr>
      <w:r>
        <w:t xml:space="preserve">      child 5, OptionalScalars: struct&lt;Id: int32 not null, Flag: struct&lt;present: bool not null, value: bool&gt; not null, Count: struct (... 111 chars omitted)</w:t>
      </w:r>
    </w:p>
    <w:p w14:paraId="08AD5173" w14:textId="77777777" w:rsidR="00B8253F" w:rsidRDefault="000B5CD4">
      <w:pPr>
        <w:pStyle w:val="CODE"/>
      </w:pPr>
      <w:r>
        <w:t xml:space="preserve">          child 0, Id: int32 not null</w:t>
      </w:r>
    </w:p>
    <w:p w14:paraId="7C1A647E" w14:textId="77777777" w:rsidR="00B8253F" w:rsidRDefault="000B5CD4">
      <w:pPr>
        <w:pStyle w:val="CODE"/>
      </w:pPr>
      <w:r>
        <w:t xml:space="preserve">          child 1, Flag: struct&lt;present: bool not null, value: bool&gt; not null</w:t>
      </w:r>
    </w:p>
    <w:p w14:paraId="1B8E2D10" w14:textId="77777777" w:rsidR="00B8253F" w:rsidRDefault="000B5CD4">
      <w:pPr>
        <w:pStyle w:val="CODE"/>
      </w:pPr>
      <w:r>
        <w:t xml:space="preserve">              child 0, present: bool not null</w:t>
      </w:r>
    </w:p>
    <w:p w14:paraId="386378E2" w14:textId="77777777" w:rsidR="00B8253F" w:rsidRDefault="000B5CD4">
      <w:pPr>
        <w:pStyle w:val="CODE"/>
      </w:pPr>
      <w:r>
        <w:t xml:space="preserve">              child 1, value: bool</w:t>
      </w:r>
    </w:p>
    <w:p w14:paraId="5B21472C" w14:textId="77777777" w:rsidR="00B8253F" w:rsidRDefault="000B5CD4">
      <w:pPr>
        <w:pStyle w:val="CODE"/>
      </w:pPr>
      <w:r>
        <w:t xml:space="preserve">          child 2, Count: struct&lt;present: bool not null, value: int32&gt; not null</w:t>
      </w:r>
    </w:p>
    <w:p w14:paraId="26B4515B" w14:textId="77777777" w:rsidR="00B8253F" w:rsidRDefault="000B5CD4">
      <w:pPr>
        <w:pStyle w:val="CODE"/>
      </w:pPr>
      <w:r>
        <w:t xml:space="preserve">              child 0, present: bool not null</w:t>
      </w:r>
    </w:p>
    <w:p w14:paraId="6EA1D8E3" w14:textId="77777777" w:rsidR="00B8253F" w:rsidRDefault="000B5CD4">
      <w:pPr>
        <w:pStyle w:val="CODE"/>
      </w:pPr>
      <w:r>
        <w:t xml:space="preserve">              child 1, value: int32</w:t>
      </w:r>
    </w:p>
    <w:p w14:paraId="520A6B95" w14:textId="77777777" w:rsidR="00B8253F" w:rsidRDefault="000B5CD4">
      <w:pPr>
        <w:pStyle w:val="CODE"/>
      </w:pPr>
      <w:r>
        <w:t xml:space="preserve">          child 3, Ratio: struct&lt;present: bool not null, value: double&gt; not null</w:t>
      </w:r>
    </w:p>
    <w:p w14:paraId="74CE1B5A" w14:textId="77777777" w:rsidR="00B8253F" w:rsidRDefault="000B5CD4">
      <w:pPr>
        <w:pStyle w:val="CODE"/>
      </w:pPr>
      <w:r>
        <w:t xml:space="preserve">              child 0, present: bool not null</w:t>
      </w:r>
    </w:p>
    <w:p w14:paraId="21FC3EF0" w14:textId="77777777" w:rsidR="00B8253F" w:rsidRDefault="000B5CD4">
      <w:pPr>
        <w:pStyle w:val="CODE"/>
      </w:pPr>
      <w:r>
        <w:t xml:space="preserve">              child 1, value: double</w:t>
      </w:r>
    </w:p>
    <w:p w14:paraId="65073EBF" w14:textId="77777777" w:rsidR="00B8253F" w:rsidRDefault="000B5CD4">
      <w:pPr>
        <w:pStyle w:val="CODE"/>
      </w:pPr>
      <w:r>
        <w:t xml:space="preserve">      child 6, FloatHolder: struct&lt;A: float not null, B: struct&lt;present: bool not null, value: float&gt; not null&gt;</w:t>
      </w:r>
    </w:p>
    <w:p w14:paraId="61FF231D" w14:textId="77777777" w:rsidR="00B8253F" w:rsidRDefault="000B5CD4">
      <w:pPr>
        <w:pStyle w:val="CODE"/>
      </w:pPr>
      <w:r>
        <w:t xml:space="preserve">          child 0, A: float not null</w:t>
      </w:r>
    </w:p>
    <w:p w14:paraId="13F307CC" w14:textId="77777777" w:rsidR="00B8253F" w:rsidRDefault="000B5CD4">
      <w:pPr>
        <w:pStyle w:val="CODE"/>
      </w:pPr>
      <w:r>
        <w:t xml:space="preserve">          child 1, B: struct&lt;present: bool not null, value: float&gt; not null</w:t>
      </w:r>
    </w:p>
    <w:p w14:paraId="6D7EE50A" w14:textId="77777777" w:rsidR="00B8253F" w:rsidRDefault="000B5CD4">
      <w:pPr>
        <w:pStyle w:val="CODE"/>
      </w:pPr>
      <w:r>
        <w:t xml:space="preserve">              child 0, present: bool not null</w:t>
      </w:r>
    </w:p>
    <w:p w14:paraId="382598DC" w14:textId="77777777" w:rsidR="00B8253F" w:rsidRDefault="000B5CD4">
      <w:pPr>
        <w:pStyle w:val="CODE"/>
      </w:pPr>
      <w:r>
        <w:t xml:space="preserve">              child 1, value: float</w:t>
      </w:r>
    </w:p>
    <w:p w14:paraId="1565FCE0" w14:textId="77777777" w:rsidR="00B8253F" w:rsidRDefault="000B5CD4">
      <w:pPr>
        <w:pStyle w:val="CODE"/>
      </w:pPr>
      <w:r>
        <w:t xml:space="preserve">      child 7, binary: binary</w:t>
      </w:r>
    </w:p>
    <w:p w14:paraId="04A2E5C2" w14:textId="77777777" w:rsidR="00B8253F" w:rsidRDefault="000B5CD4">
      <w:pPr>
        <w:pStyle w:val="CODE"/>
      </w:pPr>
      <w:r>
        <w:t>-- schema metadata --</w:t>
      </w:r>
    </w:p>
    <w:p w14:paraId="785508C8" w14:textId="77777777" w:rsidR="00B8253F" w:rsidRDefault="000B5CD4">
      <w:pPr>
        <w:pStyle w:val="CODE"/>
      </w:pPr>
      <w:r>
        <w:t>opcua-arrow: '1'</w:t>
      </w:r>
    </w:p>
    <w:p w14:paraId="713EE188" w14:textId="77777777" w:rsidR="00B8253F" w:rsidRDefault="000B5CD4">
      <w:pPr>
        <w:pStyle w:val="PARAGRAPH"/>
      </w:pPr>
      <w:r>
        <w:t>Example value:</w:t>
      </w:r>
    </w:p>
    <w:p w14:paraId="145F086F" w14:textId="77777777" w:rsidR="00B8253F" w:rsidRDefault="000B5CD4">
      <w:pPr>
        <w:pStyle w:val="CODE"/>
      </w:pPr>
      <w:r>
        <w:t>ExtensionObject(type_id=NodeId(namespace=0,</w:t>
      </w:r>
    </w:p>
    <w:p w14:paraId="1CD33EB4" w14:textId="77777777" w:rsidR="00B8253F" w:rsidRDefault="000B5CD4">
      <w:pPr>
        <w:pStyle w:val="CODE"/>
      </w:pPr>
      <w:r>
        <w:t xml:space="preserve">                               id_type=&lt;IdType.NUMERIC: 0&gt;,</w:t>
      </w:r>
    </w:p>
    <w:p w14:paraId="6F193197" w14:textId="77777777" w:rsidR="00B8253F" w:rsidRDefault="000B5CD4">
      <w:pPr>
        <w:pStyle w:val="CODE"/>
      </w:pPr>
      <w:r>
        <w:t xml:space="preserve">                               identifier=3001),</w:t>
      </w:r>
    </w:p>
    <w:p w14:paraId="34906285" w14:textId="77777777" w:rsidR="00B8253F" w:rsidRDefault="000B5CD4">
      <w:pPr>
        <w:pStyle w:val="CODE"/>
      </w:pPr>
      <w:r>
        <w:t xml:space="preserve">                body=StructValue(fields={'X': 1.0, 'Y': 1.0}, type_name='Point'))</w:t>
      </w:r>
    </w:p>
    <w:p w14:paraId="22205B1D" w14:textId="77777777" w:rsidR="00B8253F" w:rsidRDefault="000B5CD4">
      <w:pPr>
        <w:pStyle w:val="ANNEX-heading2"/>
      </w:pPr>
      <w:bookmarkStart w:id="443" w:name="_Clause_cA_2_23"/>
      <w:bookmarkStart w:id="444" w:name="_Toc236307317"/>
      <w:r>
        <w:t>Built-in DataValue</w:t>
      </w:r>
      <w:bookmarkEnd w:id="443"/>
      <w:bookmarkEnd w:id="444"/>
    </w:p>
    <w:p w14:paraId="4E54365C"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ebe13da8c989cfb8</w:t>
      </w:r>
      <w:r>
        <w:t>.</w:t>
      </w:r>
    </w:p>
    <w:p w14:paraId="0FB64490" w14:textId="2039F0A2" w:rsidR="00B8253F" w:rsidRDefault="000B5CD4">
      <w:pPr>
        <w:pStyle w:val="TABLE-title"/>
      </w:pPr>
      <w:bookmarkStart w:id="445" w:name="_Tab_built_in_datavalue_tab1"/>
      <w:bookmarkStart w:id="446" w:name="_Toc236307383"/>
      <w:r>
        <w:lastRenderedPageBreak/>
        <w:t xml:space="preserve">Table </w:t>
      </w:r>
      <w:r>
        <w:fldChar w:fldCharType="begin"/>
      </w:r>
      <w:r>
        <w:instrText xml:space="preserve"> SEQ Table \* ARABIC </w:instrText>
      </w:r>
      <w:r>
        <w:fldChar w:fldCharType="separate"/>
      </w:r>
      <w:r w:rsidR="00845676">
        <w:rPr>
          <w:noProof/>
        </w:rPr>
        <w:t>50</w:t>
      </w:r>
      <w:r>
        <w:fldChar w:fldCharType="end"/>
      </w:r>
      <w:r>
        <w:t xml:space="preserve"> – Built-in DataValue</w:t>
      </w:r>
      <w:bookmarkEnd w:id="445"/>
      <w:bookmarkEnd w:id="44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112113EB"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5E70F352" w14:textId="77777777" w:rsidR="00B8253F" w:rsidRDefault="000B5CD4">
            <w:pPr>
              <w:pStyle w:val="TableText"/>
            </w:pPr>
            <w:r>
              <w:lastRenderedPageBreak/>
              <w:t>Field</w:t>
            </w:r>
          </w:p>
        </w:tc>
        <w:tc>
          <w:tcPr>
            <w:tcW w:w="2231" w:type="dxa"/>
            <w:tcBorders>
              <w:top w:val="single" w:sz="4" w:space="0" w:color="auto"/>
              <w:left w:val="single" w:sz="4" w:space="0" w:color="auto"/>
              <w:bottom w:val="double" w:sz="4" w:space="0" w:color="auto"/>
              <w:right w:val="single" w:sz="4" w:space="0" w:color="auto"/>
            </w:tcBorders>
          </w:tcPr>
          <w:p w14:paraId="2E3374AB"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070FA2D6"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7DE68FA1" w14:textId="77777777" w:rsidR="00B8253F" w:rsidRDefault="000B5CD4">
            <w:pPr>
              <w:pStyle w:val="TableText"/>
            </w:pPr>
            <w:r>
              <w:t>Notes</w:t>
            </w:r>
          </w:p>
        </w:tc>
      </w:tr>
      <w:tr w:rsidR="00B8253F" w14:paraId="3D33A35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D05DEBC"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253EAD43" w14:textId="77777777" w:rsidR="00B8253F" w:rsidRDefault="000B5CD4">
            <w:pPr>
              <w:pStyle w:val="TableText"/>
            </w:pPr>
            <w:r>
              <w:rPr>
                <w:rStyle w:val="VARIABLE"/>
              </w:rPr>
              <w:t>struct&lt;value: dense_union&lt;null: null=0, scalar_Boolean: bool=1, array_Boolean: list&lt;item: bool&gt;=2, matrix_Boolean: struct&lt;dimensions: list&lt;item: int32&gt; not null, values: list&lt;item: bool&gt; not null&gt;=3, scalar_SByte: int8=4, array_SByte: list&lt;item: int8&gt;=5, matrix_SByte: struct&lt;dimensions: list&lt;item: int32&gt; not null, values: list&lt;item: int8&gt; not null&gt;=6, scalar_Byte: uint8=7, array_Byte: list&lt;item: uint8&gt;=8, matrix_Byte: struct&lt;dimensions: list&lt;item: int32&gt; not null, values: list&lt;item: uint8&gt; not null&gt;=9, scal</w:t>
            </w:r>
            <w:r>
              <w:rPr>
                <w:rStyle w:val="VARIABLE"/>
              </w:rPr>
              <w:t>ar_Int16: int16=10, array_Int16: list&lt;item: int16&gt;=11, matrix_Int16: struct&lt;dimensions: list&lt;item: int32&gt; not null, values: list&lt;item: int16&gt; not null&gt;=12, scalar_UInt16: uint16=13, array_UInt16: list&lt;item: uint16&gt;=14, matrix_UInt16: struct&lt;dimensions: list&lt;item: int32&gt; not null, values: list&lt;item: uint16&gt; not null&gt;=15, scalar_Int32: int32=16, array_Int32: list&lt;item: int32&gt;=17, matrix_Int32: struct&lt;dimensions: list&lt;item: int32&gt; not null, values: list&lt;item: int32&gt; not null&gt;=18, scalar_UInt32: uint32=19, arra</w:t>
            </w:r>
            <w:r>
              <w:rPr>
                <w:rStyle w:val="VARIABLE"/>
              </w:rPr>
              <w:t>y_UInt32: list&lt;item: uint32&gt;=20, matrix_UInt32: struct&lt;dimensions: list&lt;item: int32&gt; not null, values: list&lt;item: uint32&gt; not null&gt;=21, scalar_Int64: int64=22, array_Int64: list&lt;item: int64&gt;=23, matrix_Int64: struct&lt;dimensions: list&lt;item: int32&gt; not null, values: list&lt;item: int64&gt; not null&gt;=24, scalar_UInt64: uint64=25, array_UInt64: list&lt;item: uint64&gt;=26, matrix_UInt64: struct&lt;dimensions: list&lt;item: int32&gt; not null, values: list&lt;item: uint64&gt; not null&gt;=27, scalar_Float: float=28, array_Float: list&lt;item: fl</w:t>
            </w:r>
            <w:r>
              <w:rPr>
                <w:rStyle w:val="VARIABLE"/>
              </w:rPr>
              <w:t xml:space="preserve">oat&gt;=29, matrix_Float: struct&lt;dimensions: list&lt;item: int32&gt; not null, values: list&lt;item: float&gt; not null&gt;=30, scalar_Double: double=31, array_Double: list&lt;item: double&gt;=32, </w:t>
            </w:r>
            <w:r>
              <w:rPr>
                <w:rStyle w:val="VARIABLE"/>
              </w:rPr>
              <w:lastRenderedPageBreak/>
              <w:t>matrix_Double: struct&lt;dimensions: list&lt;item: int32&gt; not null, values: list&lt;item: double&gt; not null&gt;=33, scalar_String: string=34, array_String: list&lt;item: string&gt;=35, matrix_String: struct&lt;dimensions: list&lt;item: int32&gt; not null, values: list&lt;item: string&gt; not null&gt;=36, scalar_DateTime: int64=37, array_DateTime: list&lt;item: int64&gt;=38, matri</w:t>
            </w:r>
            <w:r>
              <w:rPr>
                <w:rStyle w:val="VARIABLE"/>
              </w:rPr>
              <w:t xml:space="preserve">x_DateTime: struct&lt;dimensions: list&lt;item: int32&gt; not null, values: list&lt;item: int64&gt; not null&gt;=39, scalar_Guid: fixed_size_binary[16]=40, array_Guid: list&lt;item: fixed_size_binary[16]&gt;=41, matrix_Guid: struct&lt;dimensions: list&lt;item: int32&gt; not null, values: list&lt;item: fixed_size_binary[16]&gt; not null&gt;=42, scalar_ByteString: binary=43, array_ByteString: list&lt;item: binary&gt;=44, matrix_ByteString: struct&lt;dimensions: list&lt;item: int32&gt; not null, values: list&lt;item: binary&gt; not null&gt;=45, scalar_XmlElement: string=46, </w:t>
            </w:r>
            <w:r>
              <w:rPr>
                <w:rStyle w:val="VARIABLE"/>
              </w:rPr>
              <w:t>array_XmlElement: list&lt;item: string&gt;=47, matrix_XmlElement: struct&lt;dimensions: list&lt;item: int32&gt; not null, values: list&lt;item: string&gt; not null&gt;=48, scalar_NodeId: string=49, array_NodeId: list&lt;item: string&gt;=50, matrix_NodeId: struct&lt;dimensions: list&lt;item: int32&gt; not null, values: list&lt;item: string&gt; not null&gt;=51, scalar_ExpandedNodeId: string=52, array_ExpandedNodeId: list&lt;item: string&gt;=53, matrix_ExpandedNodeId: struct&lt;dimensions: list&lt;item: int32&gt; not null, values: list&lt;item: string&gt; not null&gt;=54, scalar_S</w:t>
            </w:r>
            <w:r>
              <w:rPr>
                <w:rStyle w:val="VARIABLE"/>
              </w:rPr>
              <w:t xml:space="preserve">tatusCode: uint32=55, array_StatusCode: list&lt;item: uint32&gt;=56, matrix_StatusCode: struct&lt;dimensions: list&lt;item: int32&gt; not null, values: list&lt;item: uint32&gt; not null&gt;=57, scalar_QualifiedName: struct&lt;namespace: uint16 not null, name: string&gt;=58, array_QualifiedName: list&lt;item: struct&lt;namespace: </w:t>
            </w:r>
            <w:r>
              <w:rPr>
                <w:rStyle w:val="VARIABLE"/>
              </w:rPr>
              <w:lastRenderedPageBreak/>
              <w:t>uint16 not null, name: string&gt;&gt;=59, matrix_QualifiedName: struct&lt;dimensions: list&lt;item: int32&gt; not null, values: list&lt;item: struct&lt;namespace: uint16 not null, name: string&gt;&gt; not null&gt;=60, scalar_LocalizedText: struct&lt;</w:t>
            </w:r>
            <w:r>
              <w:rPr>
                <w:rStyle w:val="VARIABLE"/>
              </w:rPr>
              <w:t>locale: string, text: string&gt;=61, array_LocalizedText: list&lt;item: struct&lt;locale: string, text: string&gt;&gt;=62, matrix_LocalizedText: struct&lt;dimensions: list&lt;item: int32&gt; not null, values: list&lt;item: struct&lt;locale: string, text: string&gt;&gt; not null&gt;=63, scalar_ExtensionObject: struct&lt;type_id: string not null, body: dense_union&lt;null: null=0, Point: struct&lt;X: double not null, Y: double not null&gt;=1, Person: struct&lt;Name: string, Age: int32 not null, Email: struct&lt;present: bool not null, value: string&gt; not null, Nickn</w:t>
            </w:r>
            <w:r>
              <w:rPr>
                <w:rStyle w:val="VARIABLE"/>
              </w:rPr>
              <w:t>ame: struct&lt;present: bool not null, value: string&gt; not null&gt;=2, Measurement: dense_union&lt;null: null=0, AsInt: struct&lt;value: int32&gt;=1, AsText: struct&lt;value: string&gt;=2, AsPoint: struct&lt;value: struct&lt;X: double not null, Y: double not null&gt;&gt;=3&gt;=3, Envelope: struct&lt;Id: string, Location: struct&lt;X: double not null, Y: double not null&gt;, Tags: list&lt;item: string&gt;, Payload: struct&lt;type_id: string not null, body: dense_union&lt;null: null=0, Point: struct&lt;X: double not null, Y: double not null&gt;=1, Person: struct&lt;Name: str</w:t>
            </w:r>
            <w:r>
              <w:rPr>
                <w:rStyle w:val="VARIABLE"/>
              </w:rPr>
              <w:t>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struct&lt;&gt;=4, OptionalScalars: struct&lt;Id: int32 not null, Flag: struct&lt;present: bool not null, value: bool&gt; not null, Count: struct&lt;present: bool not null, value: int</w:t>
            </w:r>
            <w:r>
              <w:rPr>
                <w:rStyle w:val="VARIABLE"/>
              </w:rPr>
              <w:t xml:space="preserve">32&gt; not null, Ratio: struct&lt;present: bool not null, value: double&gt; not null&gt;=5, </w:t>
            </w:r>
            <w:r>
              <w:rPr>
                <w:rStyle w:val="VARIABLE"/>
              </w:rPr>
              <w:lastRenderedPageBreak/>
              <w:t>FloatHolder: struct&lt;A: float not null, B: struct&lt;present: bool not null, value: float&gt; not null&gt;=6, binary: binary=7&gt; not null&gt;&gt;=4,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w:t>
            </w:r>
            <w:r>
              <w:rPr>
                <w:rStyle w:val="VARIABLE"/>
              </w:rPr>
              <w:t>ull, value: float&gt; not null&gt;=6, binary: binary=7&gt; not null&gt;=64, array_ExtensionObject: list&lt;item: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w:t>
            </w:r>
            <w:r>
              <w:rPr>
                <w:rStyle w:val="VARIABLE"/>
              </w:rPr>
              <w:t>: struct&lt;value: struct&lt;X: double not null, Y: double not null&gt;&gt;=3&gt;=3, Envelope: struct&lt;Id: string, Location: struct&lt;X: double not null,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w:t>
            </w:r>
            <w:r>
              <w:rPr>
                <w:rStyle w:val="VARIABLE"/>
              </w:rPr>
              <w:t xml:space="preserve">se_union&lt;null: null=0, AsInt: struct&lt;value: int32&gt;=1, AsText: struct&lt;value: string&gt;=2, AsPoint: struct&lt;value: struct&lt;X: double not 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w:t>
            </w:r>
            <w:r>
              <w:rPr>
                <w:rStyle w:val="VARIABLE"/>
              </w:rPr>
              <w:lastRenderedPageBreak/>
              <w:t>bool not null, value: float&gt; not nul</w:t>
            </w:r>
            <w:r>
              <w:rPr>
                <w:rStyle w:val="VARIABLE"/>
              </w:rPr>
              <w:t>l&gt;=6, binary: binary=7&gt; not null&gt;&gt;=4,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null&gt;&gt;=65, matrix_ExtensionObject: struct&lt;dimensions: list&lt;item: int32&gt; not null, values: list&lt;item: struct&lt;type_id: str</w:t>
            </w:r>
            <w:r>
              <w:rPr>
                <w:rStyle w:val="VARIABLE"/>
              </w:rPr>
              <w:t>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struct&lt;Id: string, Location: struct&lt;X</w:t>
            </w:r>
            <w:r>
              <w:rPr>
                <w:rStyle w:val="VARIABLE"/>
              </w:rPr>
              <w:t>: double not null,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w:t>
            </w:r>
            <w:r>
              <w:rPr>
                <w:rStyle w:val="VARIABLE"/>
              </w:rPr>
              <w:t xml:space="preserve">X: double not 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w:t>
            </w:r>
            <w:r>
              <w:rPr>
                <w:rStyle w:val="VARIABLE"/>
              </w:rPr>
              <w:lastRenderedPageBreak/>
              <w:t>bool not null, value: float&gt; not null&gt;=6, binary: binary=7&gt; not null&gt;&gt;=4, OptionalScalars: struct&lt;Id: int32 not null, Flag: struct&lt;present: bool not null</w:t>
            </w:r>
            <w:r>
              <w:rPr>
                <w:rStyle w:val="VARIABLE"/>
              </w:rPr>
              <w:t>, value: bool&gt; not null, Count: struct&lt;present: bool not null, value: int32&gt; not null, Ratio: struct&lt;present: bool not null, value: double&gt; not null&gt;=5, FloatHolder: struct&lt;A: float not null, B: struct&lt;present: bool not null, value: float&gt; not null&gt;=6, binary: binary=7&gt; not null&gt;&gt; not null&gt;=66&gt;, status: uint32, source_timestamp: int64, source_picoseconds: uint16, server_timestamp: int64, server_picoseconds: uint16&gt;</w:t>
            </w:r>
          </w:p>
        </w:tc>
        <w:tc>
          <w:tcPr>
            <w:tcW w:w="2231" w:type="dxa"/>
            <w:tcBorders>
              <w:top w:val="single" w:sz="4" w:space="0" w:color="auto"/>
              <w:left w:val="single" w:sz="4" w:space="0" w:color="auto"/>
              <w:bottom w:val="single" w:sz="4" w:space="0" w:color="auto"/>
              <w:right w:val="single" w:sz="4" w:space="0" w:color="auto"/>
            </w:tcBorders>
          </w:tcPr>
          <w:p w14:paraId="7089AA72" w14:textId="77777777" w:rsidR="00B8253F" w:rsidRDefault="000B5CD4">
            <w:pPr>
              <w:pStyle w:val="TableText"/>
            </w:pPr>
            <w:r>
              <w:lastRenderedPageBreak/>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C5CBFB6" w14:textId="77777777" w:rsidR="00B8253F" w:rsidRDefault="000B5CD4">
            <w:pPr>
              <w:pStyle w:val="TableText"/>
            </w:pPr>
            <w:r>
              <w:t>Canonical Part 6 Arrow mapping.</w:t>
            </w:r>
          </w:p>
        </w:tc>
      </w:tr>
      <w:tr w:rsidR="00B8253F" w14:paraId="46AD68B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10D8AE3" w14:textId="77777777" w:rsidR="00B8253F" w:rsidRDefault="000B5CD4">
            <w:pPr>
              <w:pStyle w:val="TableText"/>
            </w:pPr>
            <w:r>
              <w:rPr>
                <w:rStyle w:val="VARIABLE"/>
              </w:rPr>
              <w:lastRenderedPageBreak/>
              <w:t>value.value</w:t>
            </w:r>
          </w:p>
        </w:tc>
        <w:tc>
          <w:tcPr>
            <w:tcW w:w="2231" w:type="dxa"/>
            <w:tcBorders>
              <w:top w:val="single" w:sz="4" w:space="0" w:color="auto"/>
              <w:left w:val="single" w:sz="4" w:space="0" w:color="auto"/>
              <w:bottom w:val="single" w:sz="4" w:space="0" w:color="auto"/>
              <w:right w:val="single" w:sz="4" w:space="0" w:color="auto"/>
            </w:tcBorders>
          </w:tcPr>
          <w:p w14:paraId="7F95D0DF" w14:textId="77777777" w:rsidR="00B8253F" w:rsidRDefault="000B5CD4">
            <w:pPr>
              <w:pStyle w:val="TableText"/>
            </w:pPr>
            <w:r>
              <w:rPr>
                <w:rStyle w:val="VARIABLE"/>
              </w:rPr>
              <w:t>dense_union&lt;null: null=0, scalar_Boolean: bool=1, array_Boolean: list&lt;item: bool&gt;=2, matrix_Boolean: struct&lt;dimensions: list&lt;item: int32&gt; not null, values: list&lt;item: bool&gt; not null&gt;=3, scalar_SByte: int8=4, array_SByte: list&lt;item: int8&gt;=5, matrix_SByte: struct&lt;dimensions: list&lt;item: int32&gt; not null, values: list&lt;item: int8&gt; not null&gt;=6, scalar_Byte: uint8=7, array_Byte: list&lt;item: uint8&gt;=8, matrix_Byte: struct&lt;dimensions: list&lt;item: int32&gt; not null, values: list&lt;item: uint8&gt; not null&gt;=9, scalar_Int16: int1</w:t>
            </w:r>
            <w:r>
              <w:rPr>
                <w:rStyle w:val="VARIABLE"/>
              </w:rPr>
              <w:t>6=10, array_Int16: list&lt;item: int16&gt;=11, matrix_Int16: struct&lt;dimensions: list&lt;item: int32&gt; not null, values: list&lt;item: int16&gt; not null&gt;=12, scalar_UInt16: uint16=13, array_UInt16: list&lt;item: uint16&gt;=14, matrix_UInt16: struct&lt;dimensions: list&lt;item: int32&gt; not null, values: list&lt;item: uint16&gt; not null&gt;=15, scalar_Int32: int32=16, array_Int32: list&lt;item: int32&gt;=17, matrix_Int32: struct&lt;dimensions: list&lt;item: int32&gt; not null, values: list&lt;item: int32&gt; not null&gt;=18, scalar_UInt32: uint32=19, array_UInt32: list</w:t>
            </w:r>
            <w:r>
              <w:rPr>
                <w:rStyle w:val="VARIABLE"/>
              </w:rPr>
              <w:t>&lt;item: uint32&gt;=20, matrix_UInt32: struct&lt;dimensions: list&lt;item: int32&gt; not null, values: list&lt;item: uint32&gt; not null&gt;=21, scalar_Int64: int64=22, array_Int64: list&lt;item: int64&gt;=23, matrix_Int64: struct&lt;dimensions: list&lt;item: int32&gt; not null, values: list&lt;item: int64&gt; not null&gt;=24, scalar_UInt64: uint64=25, array_UInt64: list&lt;item: uint64&gt;=26, matrix_UInt64: struct&lt;dimensions: list&lt;item: int32&gt; not null, values: list&lt;item: uint64&gt; not null&gt;=27, scalar_Float: float=28, array_Float: list&lt;item: float&gt;=29, matri</w:t>
            </w:r>
            <w:r>
              <w:rPr>
                <w:rStyle w:val="VARIABLE"/>
              </w:rPr>
              <w:t xml:space="preserve">x_Float: struct&lt;dimensions: list&lt;item: int32&gt; not null, values: list&lt;item: float&gt; not null&gt;=30, scalar_Double: double=31, array_Double: list&lt;item: double&gt;=32, matrix_Double: </w:t>
            </w:r>
            <w:r>
              <w:rPr>
                <w:rStyle w:val="VARIABLE"/>
              </w:rPr>
              <w:lastRenderedPageBreak/>
              <w:t>struct&lt;dimensions: list&lt;item: int32&gt; not null, values: list&lt;item: double&gt; not null&gt;=33, scalar_String: string=34, array_String: list&lt;item: string&gt;=35, matrix_String: struct&lt;dimensions: list&lt;item: int32&gt; not null, values: list&lt;item: string&gt; not null&gt;=36, scalar_DateTime: int64=37, array_DateTime: list&lt;item: int64&gt;=38, matrix_DateTime: st</w:t>
            </w:r>
            <w:r>
              <w:rPr>
                <w:rStyle w:val="VARIABLE"/>
              </w:rPr>
              <w:t>ruct&lt;dimensions: list&lt;item: int32&gt; not null, values: list&lt;item: int64&gt; not null&gt;=39, scalar_Guid: fixed_size_binary[16]=40, array_Guid: list&lt;item: fixed_size_binary[16]&gt;=41, matrix_Guid: struct&lt;dimensions: list&lt;item: int32&gt; not null, values: list&lt;item: fixed_size_binary[16]&gt; not null&gt;=42, scalar_ByteString: binary=43, array_ByteString: list&lt;item: binary&gt;=44, matrix_ByteString: struct&lt;dimensions: list&lt;item: int32&gt; not null, values: list&lt;item: binary&gt; not null&gt;=45, scalar_XmlElement: string=46, array_XmlEleme</w:t>
            </w:r>
            <w:r>
              <w:rPr>
                <w:rStyle w:val="VARIABLE"/>
              </w:rPr>
              <w:t>nt: list&lt;item: string&gt;=47, matrix_XmlElement: struct&lt;dimensions: list&lt;item: int32&gt; not null, values: list&lt;item: string&gt; not null&gt;=48, scalar_NodeId: string=49, array_NodeId: list&lt;item: string&gt;=50, matrix_NodeId: struct&lt;dimensions: list&lt;item: int32&gt; not null, values: list&lt;item: string&gt; not null&gt;=51, scalar_ExpandedNodeId: string=52, array_ExpandedNodeId: list&lt;item: string&gt;=53, matrix_ExpandedNodeId: struct&lt;dimensions: list&lt;item: int32&gt; not null, values: list&lt;item: string&gt; not null&gt;=54, scalar_StatusCode: uin</w:t>
            </w:r>
            <w:r>
              <w:rPr>
                <w:rStyle w:val="VARIABLE"/>
              </w:rPr>
              <w:t xml:space="preserve">t32=55, array_StatusCode: list&lt;item: uint32&gt;=56, matrix_StatusCode: struct&lt;dimensions: list&lt;item: int32&gt; not null, values: list&lt;item: uint32&gt; not null&gt;=57, scalar_QualifiedName: struct&lt;namespace: uint16 not null, name: string&gt;=58, array_QualifiedName: list&lt;item: struct&lt;namespace: uint16 not null, name: </w:t>
            </w:r>
            <w:r>
              <w:rPr>
                <w:rStyle w:val="VARIABLE"/>
              </w:rPr>
              <w:lastRenderedPageBreak/>
              <w:t>string&gt;&gt;=59, matrix_QualifiedName: struct&lt;dimensions: list&lt;item: int32&gt; not null, values: list&lt;item: struct&lt;namespace: uint16 not null, name: string&gt;&gt; not null&gt;=60, scalar_LocalizedText: struct&lt;locale: string</w:t>
            </w:r>
            <w:r>
              <w:rPr>
                <w:rStyle w:val="VARIABLE"/>
              </w:rPr>
              <w:t>, text: string&gt;=61, array_LocalizedText: list&lt;item: struct&lt;locale: string, text: string&gt;&gt;=62, matrix_LocalizedText: struct&lt;dimensions: list&lt;item: int32&gt; not null, values: list&lt;item: struct&lt;locale: string, text: string&gt;&gt; not null&gt;=63, scalar_ExtensionObject: struct&lt;type_id: string not null, body: dense_union&lt;null: null=0, Point: struct&lt;X: double not null, Y: double not null&gt;=1, Person: struct&lt;Name: string, Age: int32 not null, Email: struct&lt;present: bool not null, value: string&gt; not null, Nickname: struct&lt;pr</w:t>
            </w:r>
            <w:r>
              <w:rPr>
                <w:rStyle w:val="VARIABLE"/>
              </w:rPr>
              <w:t>esent: bool not null, value: string&gt; not null&gt;=2, Measurement: dense_union&lt;null: null=0, AsInt: struct&lt;value: int32&gt;=1, AsText: struct&lt;value: string&gt;=2, AsPoint: struct&lt;value: struct&lt;X: double not null, Y: double not null&gt;&gt;=3&gt;=3, Envelope: struct&lt;Id: string, Location: struct&lt;X: double not null, Y: double not null&gt;, Tags: list&lt;item: string&gt;, Payload: struct&lt;type_id: string not null, body: dense_union&lt;null: null=0, Point: struct&lt;X: double not null, Y: double not null&gt;=1, Person: struct&lt;Name: string, Age: int3</w:t>
            </w:r>
            <w:r>
              <w:rPr>
                <w:rStyle w:val="VARIABLE"/>
              </w:rPr>
              <w:t xml:space="preserve">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struct&lt;&gt;=4, OptionalScalars: struct&lt;Id: int32 not null, Flag: struct&lt;present: bool not null, value: bool&gt; not null, Count: struct&lt;present: bool not null, value: int32&gt; not null, </w:t>
            </w:r>
            <w:r>
              <w:rPr>
                <w:rStyle w:val="VARIABLE"/>
              </w:rPr>
              <w:t xml:space="preserve">Ratio: struct&lt;present: bool not null, value: double&gt; not null&gt;=5, FloatHolder: struct&lt;A: float </w:t>
            </w:r>
            <w:r>
              <w:rPr>
                <w:rStyle w:val="VARIABLE"/>
              </w:rPr>
              <w:lastRenderedPageBreak/>
              <w:t>not null, B: struct&lt;present: bool not null, value: float&gt; not null&gt;=6, binary: binary=7&gt; not null&gt;&gt;=4,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w:t>
            </w:r>
            <w:r>
              <w:rPr>
                <w:rStyle w:val="VARIABLE"/>
              </w:rPr>
              <w:t>oat&gt; not null&gt;=6, binary: binary=7&gt; not null&gt;=64, array_ExtensionObject: list&lt;item: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w:t>
            </w:r>
            <w:r>
              <w:rPr>
                <w:rStyle w:val="VARIABLE"/>
              </w:rPr>
              <w:t>: struct&lt;X: double not null, Y: double not null&gt;&gt;=3&gt;=3, Envelope: struct&lt;Id: string, Location: struct&lt;X: double not null,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w:t>
            </w:r>
            <w:r>
              <w:rPr>
                <w:rStyle w:val="VARIABLE"/>
              </w:rPr>
              <w:t xml:space="preserve"> null=0, AsInt: struct&lt;value: int32&gt;=1, AsText: struct&lt;value: string&gt;=2, AsPoint: struct&lt;value: struct&lt;X: double not 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w:t>
            </w:r>
            <w:r>
              <w:rPr>
                <w:rStyle w:val="VARIABLE"/>
              </w:rPr>
              <w:lastRenderedPageBreak/>
              <w:t xml:space="preserve">null&gt;=6, binary: </w:t>
            </w:r>
            <w:r>
              <w:rPr>
                <w:rStyle w:val="VARIABLE"/>
              </w:rPr>
              <w:t xml:space="preserve">binary=7&gt; not null&gt;&gt;=4,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null&gt;&gt;=65, matrix_ExtensionObject: struct&lt;dimensions: list&lt;item: int32&gt; not null, values: list&lt;item: struct&lt;type_id: string not null, </w:t>
            </w:r>
            <w:r>
              <w:rPr>
                <w:rStyle w:val="VARIABLE"/>
              </w:rPr>
              <w:t>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struct&lt;Id: string, Location: struct&lt;X: double not n</w:t>
            </w:r>
            <w:r>
              <w:rPr>
                <w:rStyle w:val="VARIABLE"/>
              </w:rPr>
              <w:t xml:space="preserve">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w:t>
            </w:r>
            <w:r>
              <w:rPr>
                <w:rStyle w:val="VARIABLE"/>
              </w:rPr>
              <w:t xml:space="preserve">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w:t>
            </w:r>
            <w:r>
              <w:rPr>
                <w:rStyle w:val="VARIABLE"/>
              </w:rPr>
              <w:lastRenderedPageBreak/>
              <w:t>null&gt;=6, binary: binary=7&gt; not null&gt;&gt;=4, OptionalScalars: struct&lt;Id: int32 not null, Flag: struct&lt;present: bool not null, value: bool&gt;</w:t>
            </w:r>
            <w:r>
              <w:rPr>
                <w:rStyle w:val="VARIABLE"/>
              </w:rPr>
              <w:t xml:space="preserve"> not null, Count: struct&lt;present: bool not null, value: int32&gt; not null, Ratio: struct&lt;present: bool not null, value: double&gt; not null&gt;=5, FloatHolder: struct&lt;A: float not null, B: struct&lt;present: bool not null, value: float&gt; not null&gt;=6, binary: binary=7&gt; not null&gt;&gt; not null&gt;=66&gt;</w:t>
            </w:r>
          </w:p>
        </w:tc>
        <w:tc>
          <w:tcPr>
            <w:tcW w:w="2231" w:type="dxa"/>
            <w:tcBorders>
              <w:top w:val="single" w:sz="4" w:space="0" w:color="auto"/>
              <w:left w:val="single" w:sz="4" w:space="0" w:color="auto"/>
              <w:bottom w:val="single" w:sz="4" w:space="0" w:color="auto"/>
              <w:right w:val="single" w:sz="4" w:space="0" w:color="auto"/>
            </w:tcBorders>
          </w:tcPr>
          <w:p w14:paraId="317AF3E0" w14:textId="77777777" w:rsidR="00B8253F" w:rsidRDefault="000B5CD4">
            <w:pPr>
              <w:pStyle w:val="TableText"/>
            </w:pPr>
            <w:r>
              <w:lastRenderedPageBreak/>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4EA96F0" w14:textId="77777777" w:rsidR="00B8253F" w:rsidRDefault="000B5CD4">
            <w:pPr>
              <w:pStyle w:val="TableText"/>
            </w:pPr>
            <w:r>
              <w:t>Dense-union type id plus value offset selects the active branch.</w:t>
            </w:r>
          </w:p>
        </w:tc>
      </w:tr>
      <w:tr w:rsidR="00B8253F" w14:paraId="109CE78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59784DC" w14:textId="77777777" w:rsidR="00B8253F" w:rsidRDefault="000B5CD4">
            <w:pPr>
              <w:pStyle w:val="TableText"/>
            </w:pPr>
            <w:r>
              <w:rPr>
                <w:rStyle w:val="VARIABLE"/>
              </w:rPr>
              <w:lastRenderedPageBreak/>
              <w:t>value.value.null</w:t>
            </w:r>
          </w:p>
        </w:tc>
        <w:tc>
          <w:tcPr>
            <w:tcW w:w="2231" w:type="dxa"/>
            <w:tcBorders>
              <w:top w:val="single" w:sz="4" w:space="0" w:color="auto"/>
              <w:left w:val="single" w:sz="4" w:space="0" w:color="auto"/>
              <w:bottom w:val="single" w:sz="4" w:space="0" w:color="auto"/>
              <w:right w:val="single" w:sz="4" w:space="0" w:color="auto"/>
            </w:tcBorders>
          </w:tcPr>
          <w:p w14:paraId="20D0A4DF"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7F51B44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C7E33FA" w14:textId="77777777" w:rsidR="00B8253F" w:rsidRDefault="000B5CD4">
            <w:pPr>
              <w:pStyle w:val="TableText"/>
            </w:pPr>
            <w:r>
              <w:t>Canonical Part 6 Arrow mapping.</w:t>
            </w:r>
          </w:p>
        </w:tc>
      </w:tr>
      <w:tr w:rsidR="00B8253F" w14:paraId="42AACBC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E6BA4B9" w14:textId="77777777" w:rsidR="00B8253F" w:rsidRDefault="000B5CD4">
            <w:pPr>
              <w:pStyle w:val="TableText"/>
            </w:pPr>
            <w:r>
              <w:rPr>
                <w:rStyle w:val="VARIABLE"/>
              </w:rPr>
              <w:t>value.value.scalar_Boolean</w:t>
            </w:r>
          </w:p>
        </w:tc>
        <w:tc>
          <w:tcPr>
            <w:tcW w:w="2231" w:type="dxa"/>
            <w:tcBorders>
              <w:top w:val="single" w:sz="4" w:space="0" w:color="auto"/>
              <w:left w:val="single" w:sz="4" w:space="0" w:color="auto"/>
              <w:bottom w:val="single" w:sz="4" w:space="0" w:color="auto"/>
              <w:right w:val="single" w:sz="4" w:space="0" w:color="auto"/>
            </w:tcBorders>
          </w:tcPr>
          <w:p w14:paraId="329B3642"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077D4EE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D49C8D7" w14:textId="77777777" w:rsidR="00B8253F" w:rsidRDefault="000B5CD4">
            <w:pPr>
              <w:pStyle w:val="TableText"/>
            </w:pPr>
            <w:r>
              <w:t>Canonical Part 6 Arrow mapping.</w:t>
            </w:r>
          </w:p>
        </w:tc>
      </w:tr>
      <w:tr w:rsidR="00B8253F" w14:paraId="2026DD2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D586BE2" w14:textId="77777777" w:rsidR="00B8253F" w:rsidRDefault="000B5CD4">
            <w:pPr>
              <w:pStyle w:val="TableText"/>
            </w:pPr>
            <w:r>
              <w:rPr>
                <w:rStyle w:val="VARIABLE"/>
              </w:rPr>
              <w:t>value.value.array_Boolean</w:t>
            </w:r>
          </w:p>
        </w:tc>
        <w:tc>
          <w:tcPr>
            <w:tcW w:w="2231" w:type="dxa"/>
            <w:tcBorders>
              <w:top w:val="single" w:sz="4" w:space="0" w:color="auto"/>
              <w:left w:val="single" w:sz="4" w:space="0" w:color="auto"/>
              <w:bottom w:val="single" w:sz="4" w:space="0" w:color="auto"/>
              <w:right w:val="single" w:sz="4" w:space="0" w:color="auto"/>
            </w:tcBorders>
          </w:tcPr>
          <w:p w14:paraId="342F87BB" w14:textId="77777777" w:rsidR="00B8253F" w:rsidRDefault="000B5CD4">
            <w:pPr>
              <w:pStyle w:val="TableText"/>
            </w:pPr>
            <w:r>
              <w:rPr>
                <w:rStyle w:val="VARIABLE"/>
              </w:rPr>
              <w:t>list&lt;item: bool&gt;</w:t>
            </w:r>
          </w:p>
        </w:tc>
        <w:tc>
          <w:tcPr>
            <w:tcW w:w="2231" w:type="dxa"/>
            <w:tcBorders>
              <w:top w:val="single" w:sz="4" w:space="0" w:color="auto"/>
              <w:left w:val="single" w:sz="4" w:space="0" w:color="auto"/>
              <w:bottom w:val="single" w:sz="4" w:space="0" w:color="auto"/>
              <w:right w:val="single" w:sz="4" w:space="0" w:color="auto"/>
            </w:tcBorders>
          </w:tcPr>
          <w:p w14:paraId="1E76E77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29B054B" w14:textId="77777777" w:rsidR="00B8253F" w:rsidRDefault="000B5CD4">
            <w:pPr>
              <w:pStyle w:val="TableText"/>
            </w:pPr>
            <w:r>
              <w:t>List offsets identify the element range; null list differs from empty list.</w:t>
            </w:r>
          </w:p>
        </w:tc>
      </w:tr>
      <w:tr w:rsidR="00B8253F" w14:paraId="3E7890C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DFEB88D" w14:textId="77777777" w:rsidR="00B8253F" w:rsidRDefault="000B5CD4">
            <w:pPr>
              <w:pStyle w:val="TableText"/>
            </w:pPr>
            <w:r>
              <w:rPr>
                <w:rStyle w:val="VARIABLE"/>
              </w:rPr>
              <w:t>value.value.array_Boolean[]</w:t>
            </w:r>
          </w:p>
        </w:tc>
        <w:tc>
          <w:tcPr>
            <w:tcW w:w="2231" w:type="dxa"/>
            <w:tcBorders>
              <w:top w:val="single" w:sz="4" w:space="0" w:color="auto"/>
              <w:left w:val="single" w:sz="4" w:space="0" w:color="auto"/>
              <w:bottom w:val="single" w:sz="4" w:space="0" w:color="auto"/>
              <w:right w:val="single" w:sz="4" w:space="0" w:color="auto"/>
            </w:tcBorders>
          </w:tcPr>
          <w:p w14:paraId="7FFAA01B"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4CDD366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D7DCEEF" w14:textId="77777777" w:rsidR="00B8253F" w:rsidRDefault="000B5CD4">
            <w:pPr>
              <w:pStyle w:val="TableText"/>
            </w:pPr>
            <w:r>
              <w:t>Canonical Part 6 Arrow mapping.</w:t>
            </w:r>
          </w:p>
        </w:tc>
      </w:tr>
      <w:tr w:rsidR="00B8253F" w14:paraId="1CD61B6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256CFA0" w14:textId="77777777" w:rsidR="00B8253F" w:rsidRDefault="000B5CD4">
            <w:pPr>
              <w:pStyle w:val="TableText"/>
            </w:pPr>
            <w:r>
              <w:rPr>
                <w:rStyle w:val="VARIABLE"/>
              </w:rPr>
              <w:t>value.value.matrix_Boolean</w:t>
            </w:r>
          </w:p>
        </w:tc>
        <w:tc>
          <w:tcPr>
            <w:tcW w:w="2231" w:type="dxa"/>
            <w:tcBorders>
              <w:top w:val="single" w:sz="4" w:space="0" w:color="auto"/>
              <w:left w:val="single" w:sz="4" w:space="0" w:color="auto"/>
              <w:bottom w:val="single" w:sz="4" w:space="0" w:color="auto"/>
              <w:right w:val="single" w:sz="4" w:space="0" w:color="auto"/>
            </w:tcBorders>
          </w:tcPr>
          <w:p w14:paraId="476802D8" w14:textId="77777777" w:rsidR="00B8253F" w:rsidRDefault="000B5CD4">
            <w:pPr>
              <w:pStyle w:val="TableText"/>
            </w:pPr>
            <w:r>
              <w:rPr>
                <w:rStyle w:val="VARIABLE"/>
              </w:rPr>
              <w:t>struct&lt;dimensions: list&lt;item: int32&gt; not null, values: list&lt;item: bool&gt; not null&gt;</w:t>
            </w:r>
          </w:p>
        </w:tc>
        <w:tc>
          <w:tcPr>
            <w:tcW w:w="2231" w:type="dxa"/>
            <w:tcBorders>
              <w:top w:val="single" w:sz="4" w:space="0" w:color="auto"/>
              <w:left w:val="single" w:sz="4" w:space="0" w:color="auto"/>
              <w:bottom w:val="single" w:sz="4" w:space="0" w:color="auto"/>
              <w:right w:val="single" w:sz="4" w:space="0" w:color="auto"/>
            </w:tcBorders>
          </w:tcPr>
          <w:p w14:paraId="7C41EA8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7CE9FD3" w14:textId="77777777" w:rsidR="00B8253F" w:rsidRDefault="000B5CD4">
            <w:pPr>
              <w:pStyle w:val="TableText"/>
            </w:pPr>
            <w:r>
              <w:t>Canonical Part 6 Arrow mapping.</w:t>
            </w:r>
          </w:p>
        </w:tc>
      </w:tr>
      <w:tr w:rsidR="00B8253F" w14:paraId="460DB4B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CE6D9CC" w14:textId="77777777" w:rsidR="00B8253F" w:rsidRDefault="000B5CD4">
            <w:pPr>
              <w:pStyle w:val="TableText"/>
            </w:pPr>
            <w:r>
              <w:rPr>
                <w:rStyle w:val="VARIABLE"/>
              </w:rPr>
              <w:t>value.value.matrix_Boolean.dimensions</w:t>
            </w:r>
          </w:p>
        </w:tc>
        <w:tc>
          <w:tcPr>
            <w:tcW w:w="2231" w:type="dxa"/>
            <w:tcBorders>
              <w:top w:val="single" w:sz="4" w:space="0" w:color="auto"/>
              <w:left w:val="single" w:sz="4" w:space="0" w:color="auto"/>
              <w:bottom w:val="single" w:sz="4" w:space="0" w:color="auto"/>
              <w:right w:val="single" w:sz="4" w:space="0" w:color="auto"/>
            </w:tcBorders>
          </w:tcPr>
          <w:p w14:paraId="1F3E3F9A"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321ABE47"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70280A2" w14:textId="77777777" w:rsidR="00B8253F" w:rsidRDefault="000B5CD4">
            <w:pPr>
              <w:pStyle w:val="TableText"/>
            </w:pPr>
            <w:r>
              <w:t>List offsets identify the element range; null list differs from empty list.</w:t>
            </w:r>
          </w:p>
        </w:tc>
      </w:tr>
      <w:tr w:rsidR="00B8253F" w14:paraId="65F17CE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6D9F572" w14:textId="77777777" w:rsidR="00B8253F" w:rsidRDefault="000B5CD4">
            <w:pPr>
              <w:pStyle w:val="TableText"/>
            </w:pPr>
            <w:r>
              <w:rPr>
                <w:rStyle w:val="VARIABLE"/>
              </w:rPr>
              <w:t>value.value.matrix_Boolean.dimensions[]</w:t>
            </w:r>
          </w:p>
        </w:tc>
        <w:tc>
          <w:tcPr>
            <w:tcW w:w="2231" w:type="dxa"/>
            <w:tcBorders>
              <w:top w:val="single" w:sz="4" w:space="0" w:color="auto"/>
              <w:left w:val="single" w:sz="4" w:space="0" w:color="auto"/>
              <w:bottom w:val="single" w:sz="4" w:space="0" w:color="auto"/>
              <w:right w:val="single" w:sz="4" w:space="0" w:color="auto"/>
            </w:tcBorders>
          </w:tcPr>
          <w:p w14:paraId="42A9D5A7"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8764D3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D7C55B9" w14:textId="77777777" w:rsidR="00B8253F" w:rsidRDefault="000B5CD4">
            <w:pPr>
              <w:pStyle w:val="TableText"/>
            </w:pPr>
            <w:r>
              <w:t>Canonical Part 6 Arrow mapping.</w:t>
            </w:r>
          </w:p>
        </w:tc>
      </w:tr>
      <w:tr w:rsidR="00B8253F" w14:paraId="48AE74F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C50F2C4" w14:textId="77777777" w:rsidR="00B8253F" w:rsidRDefault="000B5CD4">
            <w:pPr>
              <w:pStyle w:val="TableText"/>
            </w:pPr>
            <w:r>
              <w:rPr>
                <w:rStyle w:val="VARIABLE"/>
              </w:rPr>
              <w:t>value.value.matrix_Boolean.values</w:t>
            </w:r>
          </w:p>
        </w:tc>
        <w:tc>
          <w:tcPr>
            <w:tcW w:w="2231" w:type="dxa"/>
            <w:tcBorders>
              <w:top w:val="single" w:sz="4" w:space="0" w:color="auto"/>
              <w:left w:val="single" w:sz="4" w:space="0" w:color="auto"/>
              <w:bottom w:val="single" w:sz="4" w:space="0" w:color="auto"/>
              <w:right w:val="single" w:sz="4" w:space="0" w:color="auto"/>
            </w:tcBorders>
          </w:tcPr>
          <w:p w14:paraId="487E5565" w14:textId="77777777" w:rsidR="00B8253F" w:rsidRDefault="000B5CD4">
            <w:pPr>
              <w:pStyle w:val="TableText"/>
            </w:pPr>
            <w:r>
              <w:rPr>
                <w:rStyle w:val="VARIABLE"/>
              </w:rPr>
              <w:t>list&lt;item: bool&gt;</w:t>
            </w:r>
          </w:p>
        </w:tc>
        <w:tc>
          <w:tcPr>
            <w:tcW w:w="2231" w:type="dxa"/>
            <w:tcBorders>
              <w:top w:val="single" w:sz="4" w:space="0" w:color="auto"/>
              <w:left w:val="single" w:sz="4" w:space="0" w:color="auto"/>
              <w:bottom w:val="single" w:sz="4" w:space="0" w:color="auto"/>
              <w:right w:val="single" w:sz="4" w:space="0" w:color="auto"/>
            </w:tcBorders>
          </w:tcPr>
          <w:p w14:paraId="319ED7D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5CB05E8" w14:textId="77777777" w:rsidR="00B8253F" w:rsidRDefault="000B5CD4">
            <w:pPr>
              <w:pStyle w:val="TableText"/>
            </w:pPr>
            <w:r>
              <w:t>List offsets identify the element range; null list differs from empty list.</w:t>
            </w:r>
          </w:p>
        </w:tc>
      </w:tr>
      <w:tr w:rsidR="00B8253F" w14:paraId="35ADFB6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7C9FFD8" w14:textId="77777777" w:rsidR="00B8253F" w:rsidRDefault="000B5CD4">
            <w:pPr>
              <w:pStyle w:val="TableText"/>
            </w:pPr>
            <w:r>
              <w:rPr>
                <w:rStyle w:val="VARIABLE"/>
              </w:rPr>
              <w:t>value.value.matrix_Boolean.values[]</w:t>
            </w:r>
          </w:p>
        </w:tc>
        <w:tc>
          <w:tcPr>
            <w:tcW w:w="2231" w:type="dxa"/>
            <w:tcBorders>
              <w:top w:val="single" w:sz="4" w:space="0" w:color="auto"/>
              <w:left w:val="single" w:sz="4" w:space="0" w:color="auto"/>
              <w:bottom w:val="single" w:sz="4" w:space="0" w:color="auto"/>
              <w:right w:val="single" w:sz="4" w:space="0" w:color="auto"/>
            </w:tcBorders>
          </w:tcPr>
          <w:p w14:paraId="4B68F2AF"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14330F0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5D41ECB" w14:textId="77777777" w:rsidR="00B8253F" w:rsidRDefault="000B5CD4">
            <w:pPr>
              <w:pStyle w:val="TableText"/>
            </w:pPr>
            <w:r>
              <w:t>Canonical Part 6 Arrow mapping.</w:t>
            </w:r>
          </w:p>
        </w:tc>
      </w:tr>
      <w:tr w:rsidR="00B8253F" w14:paraId="31433DD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E929E51" w14:textId="77777777" w:rsidR="00B8253F" w:rsidRDefault="000B5CD4">
            <w:pPr>
              <w:pStyle w:val="TableText"/>
            </w:pPr>
            <w:r>
              <w:rPr>
                <w:rStyle w:val="VARIABLE"/>
              </w:rPr>
              <w:t>value.value.scalar_SByte</w:t>
            </w:r>
          </w:p>
        </w:tc>
        <w:tc>
          <w:tcPr>
            <w:tcW w:w="2231" w:type="dxa"/>
            <w:tcBorders>
              <w:top w:val="single" w:sz="4" w:space="0" w:color="auto"/>
              <w:left w:val="single" w:sz="4" w:space="0" w:color="auto"/>
              <w:bottom w:val="single" w:sz="4" w:space="0" w:color="auto"/>
              <w:right w:val="single" w:sz="4" w:space="0" w:color="auto"/>
            </w:tcBorders>
          </w:tcPr>
          <w:p w14:paraId="09D08BF4" w14:textId="77777777" w:rsidR="00B8253F" w:rsidRDefault="000B5CD4">
            <w:pPr>
              <w:pStyle w:val="TableText"/>
            </w:pPr>
            <w:r>
              <w:rPr>
                <w:rStyle w:val="VARIABLE"/>
              </w:rPr>
              <w:t>int8</w:t>
            </w:r>
          </w:p>
        </w:tc>
        <w:tc>
          <w:tcPr>
            <w:tcW w:w="2231" w:type="dxa"/>
            <w:tcBorders>
              <w:top w:val="single" w:sz="4" w:space="0" w:color="auto"/>
              <w:left w:val="single" w:sz="4" w:space="0" w:color="auto"/>
              <w:bottom w:val="single" w:sz="4" w:space="0" w:color="auto"/>
              <w:right w:val="single" w:sz="4" w:space="0" w:color="auto"/>
            </w:tcBorders>
          </w:tcPr>
          <w:p w14:paraId="2095D34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ED80BA3" w14:textId="77777777" w:rsidR="00B8253F" w:rsidRDefault="000B5CD4">
            <w:pPr>
              <w:pStyle w:val="TableText"/>
            </w:pPr>
            <w:r>
              <w:t>Canonical Part 6 Arrow mapping.</w:t>
            </w:r>
          </w:p>
        </w:tc>
      </w:tr>
      <w:tr w:rsidR="00B8253F" w14:paraId="5DEFC22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BA726FB" w14:textId="77777777" w:rsidR="00B8253F" w:rsidRDefault="000B5CD4">
            <w:pPr>
              <w:pStyle w:val="TableText"/>
            </w:pPr>
            <w:r>
              <w:rPr>
                <w:rStyle w:val="VARIABLE"/>
              </w:rPr>
              <w:t>value.value.array_SByte</w:t>
            </w:r>
          </w:p>
        </w:tc>
        <w:tc>
          <w:tcPr>
            <w:tcW w:w="2231" w:type="dxa"/>
            <w:tcBorders>
              <w:top w:val="single" w:sz="4" w:space="0" w:color="auto"/>
              <w:left w:val="single" w:sz="4" w:space="0" w:color="auto"/>
              <w:bottom w:val="single" w:sz="4" w:space="0" w:color="auto"/>
              <w:right w:val="single" w:sz="4" w:space="0" w:color="auto"/>
            </w:tcBorders>
          </w:tcPr>
          <w:p w14:paraId="568F63E4" w14:textId="77777777" w:rsidR="00B8253F" w:rsidRDefault="000B5CD4">
            <w:pPr>
              <w:pStyle w:val="TableText"/>
            </w:pPr>
            <w:r>
              <w:rPr>
                <w:rStyle w:val="VARIABLE"/>
              </w:rPr>
              <w:t>list&lt;item: int8&gt;</w:t>
            </w:r>
          </w:p>
        </w:tc>
        <w:tc>
          <w:tcPr>
            <w:tcW w:w="2231" w:type="dxa"/>
            <w:tcBorders>
              <w:top w:val="single" w:sz="4" w:space="0" w:color="auto"/>
              <w:left w:val="single" w:sz="4" w:space="0" w:color="auto"/>
              <w:bottom w:val="single" w:sz="4" w:space="0" w:color="auto"/>
              <w:right w:val="single" w:sz="4" w:space="0" w:color="auto"/>
            </w:tcBorders>
          </w:tcPr>
          <w:p w14:paraId="55F813A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9167769" w14:textId="77777777" w:rsidR="00B8253F" w:rsidRDefault="000B5CD4">
            <w:pPr>
              <w:pStyle w:val="TableText"/>
            </w:pPr>
            <w:r>
              <w:t>List offsets identify the element range; null list differs from empty list.</w:t>
            </w:r>
          </w:p>
        </w:tc>
      </w:tr>
      <w:tr w:rsidR="00B8253F" w14:paraId="7A09BED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1F7FED3" w14:textId="77777777" w:rsidR="00B8253F" w:rsidRDefault="000B5CD4">
            <w:pPr>
              <w:pStyle w:val="TableText"/>
            </w:pPr>
            <w:r>
              <w:rPr>
                <w:rStyle w:val="VARIABLE"/>
              </w:rPr>
              <w:t>value.value.array_SByte[]</w:t>
            </w:r>
          </w:p>
        </w:tc>
        <w:tc>
          <w:tcPr>
            <w:tcW w:w="2231" w:type="dxa"/>
            <w:tcBorders>
              <w:top w:val="single" w:sz="4" w:space="0" w:color="auto"/>
              <w:left w:val="single" w:sz="4" w:space="0" w:color="auto"/>
              <w:bottom w:val="single" w:sz="4" w:space="0" w:color="auto"/>
              <w:right w:val="single" w:sz="4" w:space="0" w:color="auto"/>
            </w:tcBorders>
          </w:tcPr>
          <w:p w14:paraId="31F7C862" w14:textId="77777777" w:rsidR="00B8253F" w:rsidRDefault="000B5CD4">
            <w:pPr>
              <w:pStyle w:val="TableText"/>
            </w:pPr>
            <w:r>
              <w:rPr>
                <w:rStyle w:val="VARIABLE"/>
              </w:rPr>
              <w:t>int8</w:t>
            </w:r>
          </w:p>
        </w:tc>
        <w:tc>
          <w:tcPr>
            <w:tcW w:w="2231" w:type="dxa"/>
            <w:tcBorders>
              <w:top w:val="single" w:sz="4" w:space="0" w:color="auto"/>
              <w:left w:val="single" w:sz="4" w:space="0" w:color="auto"/>
              <w:bottom w:val="single" w:sz="4" w:space="0" w:color="auto"/>
              <w:right w:val="single" w:sz="4" w:space="0" w:color="auto"/>
            </w:tcBorders>
          </w:tcPr>
          <w:p w14:paraId="09CF286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B4CBD5E" w14:textId="77777777" w:rsidR="00B8253F" w:rsidRDefault="000B5CD4">
            <w:pPr>
              <w:pStyle w:val="TableText"/>
            </w:pPr>
            <w:r>
              <w:t>Canonical Part 6 Arrow mapping.</w:t>
            </w:r>
          </w:p>
        </w:tc>
      </w:tr>
      <w:tr w:rsidR="00B8253F" w14:paraId="7294AF2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2EA9245" w14:textId="77777777" w:rsidR="00B8253F" w:rsidRDefault="000B5CD4">
            <w:pPr>
              <w:pStyle w:val="TableText"/>
            </w:pPr>
            <w:r>
              <w:rPr>
                <w:rStyle w:val="VARIABLE"/>
              </w:rPr>
              <w:t>value.value.matrix_SByte</w:t>
            </w:r>
          </w:p>
        </w:tc>
        <w:tc>
          <w:tcPr>
            <w:tcW w:w="2231" w:type="dxa"/>
            <w:tcBorders>
              <w:top w:val="single" w:sz="4" w:space="0" w:color="auto"/>
              <w:left w:val="single" w:sz="4" w:space="0" w:color="auto"/>
              <w:bottom w:val="single" w:sz="4" w:space="0" w:color="auto"/>
              <w:right w:val="single" w:sz="4" w:space="0" w:color="auto"/>
            </w:tcBorders>
          </w:tcPr>
          <w:p w14:paraId="5BFA5760" w14:textId="77777777" w:rsidR="00B8253F" w:rsidRDefault="000B5CD4">
            <w:pPr>
              <w:pStyle w:val="TableText"/>
            </w:pPr>
            <w:r>
              <w:rPr>
                <w:rStyle w:val="VARIABLE"/>
              </w:rPr>
              <w:t>struct&lt;dimensions: list&lt;item: int32&gt; not null, values: list&lt;item: int8&gt; not null&gt;</w:t>
            </w:r>
          </w:p>
        </w:tc>
        <w:tc>
          <w:tcPr>
            <w:tcW w:w="2231" w:type="dxa"/>
            <w:tcBorders>
              <w:top w:val="single" w:sz="4" w:space="0" w:color="auto"/>
              <w:left w:val="single" w:sz="4" w:space="0" w:color="auto"/>
              <w:bottom w:val="single" w:sz="4" w:space="0" w:color="auto"/>
              <w:right w:val="single" w:sz="4" w:space="0" w:color="auto"/>
            </w:tcBorders>
          </w:tcPr>
          <w:p w14:paraId="2DF6F6D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667437B" w14:textId="77777777" w:rsidR="00B8253F" w:rsidRDefault="000B5CD4">
            <w:pPr>
              <w:pStyle w:val="TableText"/>
            </w:pPr>
            <w:r>
              <w:t>Canonical Part 6 Arrow mapping.</w:t>
            </w:r>
          </w:p>
        </w:tc>
      </w:tr>
      <w:tr w:rsidR="00B8253F" w14:paraId="27F6FBB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D116E52" w14:textId="77777777" w:rsidR="00B8253F" w:rsidRDefault="000B5CD4">
            <w:pPr>
              <w:pStyle w:val="TableText"/>
            </w:pPr>
            <w:r>
              <w:rPr>
                <w:rStyle w:val="VARIABLE"/>
              </w:rPr>
              <w:t>value.value.matrix_SByte.dimensions</w:t>
            </w:r>
          </w:p>
        </w:tc>
        <w:tc>
          <w:tcPr>
            <w:tcW w:w="2231" w:type="dxa"/>
            <w:tcBorders>
              <w:top w:val="single" w:sz="4" w:space="0" w:color="auto"/>
              <w:left w:val="single" w:sz="4" w:space="0" w:color="auto"/>
              <w:bottom w:val="single" w:sz="4" w:space="0" w:color="auto"/>
              <w:right w:val="single" w:sz="4" w:space="0" w:color="auto"/>
            </w:tcBorders>
          </w:tcPr>
          <w:p w14:paraId="30C22E4F"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24776378"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32FB31C" w14:textId="77777777" w:rsidR="00B8253F" w:rsidRDefault="000B5CD4">
            <w:pPr>
              <w:pStyle w:val="TableText"/>
            </w:pPr>
            <w:r>
              <w:t>List offsets identify the element range; null list differs from empty list.</w:t>
            </w:r>
          </w:p>
        </w:tc>
      </w:tr>
      <w:tr w:rsidR="00B8253F" w14:paraId="09DD7AE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92333FB" w14:textId="77777777" w:rsidR="00B8253F" w:rsidRDefault="000B5CD4">
            <w:pPr>
              <w:pStyle w:val="TableText"/>
            </w:pPr>
            <w:r>
              <w:rPr>
                <w:rStyle w:val="VARIABLE"/>
              </w:rPr>
              <w:t>value.value.matrix_SByte.dimensions[]</w:t>
            </w:r>
          </w:p>
        </w:tc>
        <w:tc>
          <w:tcPr>
            <w:tcW w:w="2231" w:type="dxa"/>
            <w:tcBorders>
              <w:top w:val="single" w:sz="4" w:space="0" w:color="auto"/>
              <w:left w:val="single" w:sz="4" w:space="0" w:color="auto"/>
              <w:bottom w:val="single" w:sz="4" w:space="0" w:color="auto"/>
              <w:right w:val="single" w:sz="4" w:space="0" w:color="auto"/>
            </w:tcBorders>
          </w:tcPr>
          <w:p w14:paraId="668E0D3B"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729E839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62B6564" w14:textId="77777777" w:rsidR="00B8253F" w:rsidRDefault="000B5CD4">
            <w:pPr>
              <w:pStyle w:val="TableText"/>
            </w:pPr>
            <w:r>
              <w:t>Canonical Part 6 Arrow mapping.</w:t>
            </w:r>
          </w:p>
        </w:tc>
      </w:tr>
      <w:tr w:rsidR="00B8253F" w14:paraId="176CCF2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0BFE381" w14:textId="77777777" w:rsidR="00B8253F" w:rsidRDefault="000B5CD4">
            <w:pPr>
              <w:pStyle w:val="TableText"/>
            </w:pPr>
            <w:r>
              <w:rPr>
                <w:rStyle w:val="VARIABLE"/>
              </w:rPr>
              <w:t>value.value.matrix_SByte.values</w:t>
            </w:r>
          </w:p>
        </w:tc>
        <w:tc>
          <w:tcPr>
            <w:tcW w:w="2231" w:type="dxa"/>
            <w:tcBorders>
              <w:top w:val="single" w:sz="4" w:space="0" w:color="auto"/>
              <w:left w:val="single" w:sz="4" w:space="0" w:color="auto"/>
              <w:bottom w:val="single" w:sz="4" w:space="0" w:color="auto"/>
              <w:right w:val="single" w:sz="4" w:space="0" w:color="auto"/>
            </w:tcBorders>
          </w:tcPr>
          <w:p w14:paraId="2C879691" w14:textId="77777777" w:rsidR="00B8253F" w:rsidRDefault="000B5CD4">
            <w:pPr>
              <w:pStyle w:val="TableText"/>
            </w:pPr>
            <w:r>
              <w:rPr>
                <w:rStyle w:val="VARIABLE"/>
              </w:rPr>
              <w:t>list&lt;item: int8&gt;</w:t>
            </w:r>
          </w:p>
        </w:tc>
        <w:tc>
          <w:tcPr>
            <w:tcW w:w="2231" w:type="dxa"/>
            <w:tcBorders>
              <w:top w:val="single" w:sz="4" w:space="0" w:color="auto"/>
              <w:left w:val="single" w:sz="4" w:space="0" w:color="auto"/>
              <w:bottom w:val="single" w:sz="4" w:space="0" w:color="auto"/>
              <w:right w:val="single" w:sz="4" w:space="0" w:color="auto"/>
            </w:tcBorders>
          </w:tcPr>
          <w:p w14:paraId="68A8162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367FD4B" w14:textId="77777777" w:rsidR="00B8253F" w:rsidRDefault="000B5CD4">
            <w:pPr>
              <w:pStyle w:val="TableText"/>
            </w:pPr>
            <w:r>
              <w:t>List offsets identify the element range; null list differs from empty list.</w:t>
            </w:r>
          </w:p>
        </w:tc>
      </w:tr>
      <w:tr w:rsidR="00B8253F" w14:paraId="1170877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454121D" w14:textId="77777777" w:rsidR="00B8253F" w:rsidRDefault="000B5CD4">
            <w:pPr>
              <w:pStyle w:val="TableText"/>
            </w:pPr>
            <w:r>
              <w:rPr>
                <w:rStyle w:val="VARIABLE"/>
              </w:rPr>
              <w:t>value.value.matrix_SByte.values[]</w:t>
            </w:r>
          </w:p>
        </w:tc>
        <w:tc>
          <w:tcPr>
            <w:tcW w:w="2231" w:type="dxa"/>
            <w:tcBorders>
              <w:top w:val="single" w:sz="4" w:space="0" w:color="auto"/>
              <w:left w:val="single" w:sz="4" w:space="0" w:color="auto"/>
              <w:bottom w:val="single" w:sz="4" w:space="0" w:color="auto"/>
              <w:right w:val="single" w:sz="4" w:space="0" w:color="auto"/>
            </w:tcBorders>
          </w:tcPr>
          <w:p w14:paraId="6847C18B" w14:textId="77777777" w:rsidR="00B8253F" w:rsidRDefault="000B5CD4">
            <w:pPr>
              <w:pStyle w:val="TableText"/>
            </w:pPr>
            <w:r>
              <w:rPr>
                <w:rStyle w:val="VARIABLE"/>
              </w:rPr>
              <w:t>int8</w:t>
            </w:r>
          </w:p>
        </w:tc>
        <w:tc>
          <w:tcPr>
            <w:tcW w:w="2231" w:type="dxa"/>
            <w:tcBorders>
              <w:top w:val="single" w:sz="4" w:space="0" w:color="auto"/>
              <w:left w:val="single" w:sz="4" w:space="0" w:color="auto"/>
              <w:bottom w:val="single" w:sz="4" w:space="0" w:color="auto"/>
              <w:right w:val="single" w:sz="4" w:space="0" w:color="auto"/>
            </w:tcBorders>
          </w:tcPr>
          <w:p w14:paraId="23D8D7A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0D4DEB4" w14:textId="77777777" w:rsidR="00B8253F" w:rsidRDefault="000B5CD4">
            <w:pPr>
              <w:pStyle w:val="TableText"/>
            </w:pPr>
            <w:r>
              <w:t>Canonical Part 6 Arrow mapping.</w:t>
            </w:r>
          </w:p>
        </w:tc>
      </w:tr>
      <w:tr w:rsidR="00B8253F" w14:paraId="388343D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509C589" w14:textId="77777777" w:rsidR="00B8253F" w:rsidRDefault="000B5CD4">
            <w:pPr>
              <w:pStyle w:val="TableText"/>
            </w:pPr>
            <w:r>
              <w:rPr>
                <w:rStyle w:val="VARIABLE"/>
              </w:rPr>
              <w:t>value.value.scalar_Byte</w:t>
            </w:r>
          </w:p>
        </w:tc>
        <w:tc>
          <w:tcPr>
            <w:tcW w:w="2231" w:type="dxa"/>
            <w:tcBorders>
              <w:top w:val="single" w:sz="4" w:space="0" w:color="auto"/>
              <w:left w:val="single" w:sz="4" w:space="0" w:color="auto"/>
              <w:bottom w:val="single" w:sz="4" w:space="0" w:color="auto"/>
              <w:right w:val="single" w:sz="4" w:space="0" w:color="auto"/>
            </w:tcBorders>
          </w:tcPr>
          <w:p w14:paraId="02EBE26E" w14:textId="77777777" w:rsidR="00B8253F" w:rsidRDefault="000B5CD4">
            <w:pPr>
              <w:pStyle w:val="TableText"/>
            </w:pPr>
            <w:r>
              <w:rPr>
                <w:rStyle w:val="VARIABLE"/>
              </w:rPr>
              <w:t>uint8</w:t>
            </w:r>
          </w:p>
        </w:tc>
        <w:tc>
          <w:tcPr>
            <w:tcW w:w="2231" w:type="dxa"/>
            <w:tcBorders>
              <w:top w:val="single" w:sz="4" w:space="0" w:color="auto"/>
              <w:left w:val="single" w:sz="4" w:space="0" w:color="auto"/>
              <w:bottom w:val="single" w:sz="4" w:space="0" w:color="auto"/>
              <w:right w:val="single" w:sz="4" w:space="0" w:color="auto"/>
            </w:tcBorders>
          </w:tcPr>
          <w:p w14:paraId="2E5A384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62DDCFA" w14:textId="77777777" w:rsidR="00B8253F" w:rsidRDefault="000B5CD4">
            <w:pPr>
              <w:pStyle w:val="TableText"/>
            </w:pPr>
            <w:r>
              <w:t>Canonical Part 6 Arrow mapping.</w:t>
            </w:r>
          </w:p>
        </w:tc>
      </w:tr>
      <w:tr w:rsidR="00B8253F" w14:paraId="599E677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ECEE4A7" w14:textId="77777777" w:rsidR="00B8253F" w:rsidRDefault="000B5CD4">
            <w:pPr>
              <w:pStyle w:val="TableText"/>
            </w:pPr>
            <w:r>
              <w:rPr>
                <w:rStyle w:val="VARIABLE"/>
              </w:rPr>
              <w:t>value.value.array_Byte</w:t>
            </w:r>
          </w:p>
        </w:tc>
        <w:tc>
          <w:tcPr>
            <w:tcW w:w="2231" w:type="dxa"/>
            <w:tcBorders>
              <w:top w:val="single" w:sz="4" w:space="0" w:color="auto"/>
              <w:left w:val="single" w:sz="4" w:space="0" w:color="auto"/>
              <w:bottom w:val="single" w:sz="4" w:space="0" w:color="auto"/>
              <w:right w:val="single" w:sz="4" w:space="0" w:color="auto"/>
            </w:tcBorders>
          </w:tcPr>
          <w:p w14:paraId="0226A813" w14:textId="77777777" w:rsidR="00B8253F" w:rsidRDefault="000B5CD4">
            <w:pPr>
              <w:pStyle w:val="TableText"/>
            </w:pPr>
            <w:r>
              <w:rPr>
                <w:rStyle w:val="VARIABLE"/>
              </w:rPr>
              <w:t>list&lt;item: uint8&gt;</w:t>
            </w:r>
          </w:p>
        </w:tc>
        <w:tc>
          <w:tcPr>
            <w:tcW w:w="2231" w:type="dxa"/>
            <w:tcBorders>
              <w:top w:val="single" w:sz="4" w:space="0" w:color="auto"/>
              <w:left w:val="single" w:sz="4" w:space="0" w:color="auto"/>
              <w:bottom w:val="single" w:sz="4" w:space="0" w:color="auto"/>
              <w:right w:val="single" w:sz="4" w:space="0" w:color="auto"/>
            </w:tcBorders>
          </w:tcPr>
          <w:p w14:paraId="200A865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ED19719" w14:textId="77777777" w:rsidR="00B8253F" w:rsidRDefault="000B5CD4">
            <w:pPr>
              <w:pStyle w:val="TableText"/>
            </w:pPr>
            <w:r>
              <w:t>List offsets identify the element range; null list differs from empty list.</w:t>
            </w:r>
          </w:p>
        </w:tc>
      </w:tr>
      <w:tr w:rsidR="00B8253F" w14:paraId="7647340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CF4CBE0" w14:textId="77777777" w:rsidR="00B8253F" w:rsidRDefault="000B5CD4">
            <w:pPr>
              <w:pStyle w:val="TableText"/>
            </w:pPr>
            <w:r>
              <w:rPr>
                <w:rStyle w:val="VARIABLE"/>
              </w:rPr>
              <w:t>value.value.array_Byte[]</w:t>
            </w:r>
          </w:p>
        </w:tc>
        <w:tc>
          <w:tcPr>
            <w:tcW w:w="2231" w:type="dxa"/>
            <w:tcBorders>
              <w:top w:val="single" w:sz="4" w:space="0" w:color="auto"/>
              <w:left w:val="single" w:sz="4" w:space="0" w:color="auto"/>
              <w:bottom w:val="single" w:sz="4" w:space="0" w:color="auto"/>
              <w:right w:val="single" w:sz="4" w:space="0" w:color="auto"/>
            </w:tcBorders>
          </w:tcPr>
          <w:p w14:paraId="463E2352" w14:textId="77777777" w:rsidR="00B8253F" w:rsidRDefault="000B5CD4">
            <w:pPr>
              <w:pStyle w:val="TableText"/>
            </w:pPr>
            <w:r>
              <w:rPr>
                <w:rStyle w:val="VARIABLE"/>
              </w:rPr>
              <w:t>uint8</w:t>
            </w:r>
          </w:p>
        </w:tc>
        <w:tc>
          <w:tcPr>
            <w:tcW w:w="2231" w:type="dxa"/>
            <w:tcBorders>
              <w:top w:val="single" w:sz="4" w:space="0" w:color="auto"/>
              <w:left w:val="single" w:sz="4" w:space="0" w:color="auto"/>
              <w:bottom w:val="single" w:sz="4" w:space="0" w:color="auto"/>
              <w:right w:val="single" w:sz="4" w:space="0" w:color="auto"/>
            </w:tcBorders>
          </w:tcPr>
          <w:p w14:paraId="58DDDD8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2893F1E" w14:textId="77777777" w:rsidR="00B8253F" w:rsidRDefault="000B5CD4">
            <w:pPr>
              <w:pStyle w:val="TableText"/>
            </w:pPr>
            <w:r>
              <w:t>Canonical Part 6 Arrow mapping.</w:t>
            </w:r>
          </w:p>
        </w:tc>
      </w:tr>
      <w:tr w:rsidR="00B8253F" w14:paraId="26CA73D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4A380A8" w14:textId="77777777" w:rsidR="00B8253F" w:rsidRDefault="000B5CD4">
            <w:pPr>
              <w:pStyle w:val="TableText"/>
            </w:pPr>
            <w:r>
              <w:rPr>
                <w:rStyle w:val="VARIABLE"/>
              </w:rPr>
              <w:lastRenderedPageBreak/>
              <w:t>value.value.matrix_Byte</w:t>
            </w:r>
          </w:p>
        </w:tc>
        <w:tc>
          <w:tcPr>
            <w:tcW w:w="2231" w:type="dxa"/>
            <w:tcBorders>
              <w:top w:val="single" w:sz="4" w:space="0" w:color="auto"/>
              <w:left w:val="single" w:sz="4" w:space="0" w:color="auto"/>
              <w:bottom w:val="single" w:sz="4" w:space="0" w:color="auto"/>
              <w:right w:val="single" w:sz="4" w:space="0" w:color="auto"/>
            </w:tcBorders>
          </w:tcPr>
          <w:p w14:paraId="2F8B629B" w14:textId="77777777" w:rsidR="00B8253F" w:rsidRDefault="000B5CD4">
            <w:pPr>
              <w:pStyle w:val="TableText"/>
            </w:pPr>
            <w:r>
              <w:rPr>
                <w:rStyle w:val="VARIABLE"/>
              </w:rPr>
              <w:t>struct&lt;dimensions: list&lt;item: int32&gt; not null, values: list&lt;item: uint8&gt; not null&gt;</w:t>
            </w:r>
          </w:p>
        </w:tc>
        <w:tc>
          <w:tcPr>
            <w:tcW w:w="2231" w:type="dxa"/>
            <w:tcBorders>
              <w:top w:val="single" w:sz="4" w:space="0" w:color="auto"/>
              <w:left w:val="single" w:sz="4" w:space="0" w:color="auto"/>
              <w:bottom w:val="single" w:sz="4" w:space="0" w:color="auto"/>
              <w:right w:val="single" w:sz="4" w:space="0" w:color="auto"/>
            </w:tcBorders>
          </w:tcPr>
          <w:p w14:paraId="1152A94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B34E1E2" w14:textId="77777777" w:rsidR="00B8253F" w:rsidRDefault="000B5CD4">
            <w:pPr>
              <w:pStyle w:val="TableText"/>
            </w:pPr>
            <w:r>
              <w:t>Canonical Part 6 Arrow mapping.</w:t>
            </w:r>
          </w:p>
        </w:tc>
      </w:tr>
      <w:tr w:rsidR="00B8253F" w14:paraId="637B488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FC9F52A" w14:textId="77777777" w:rsidR="00B8253F" w:rsidRDefault="000B5CD4">
            <w:pPr>
              <w:pStyle w:val="TableText"/>
            </w:pPr>
            <w:r>
              <w:rPr>
                <w:rStyle w:val="VARIABLE"/>
              </w:rPr>
              <w:t>value.value.matrix_Byte.dimensions</w:t>
            </w:r>
          </w:p>
        </w:tc>
        <w:tc>
          <w:tcPr>
            <w:tcW w:w="2231" w:type="dxa"/>
            <w:tcBorders>
              <w:top w:val="single" w:sz="4" w:space="0" w:color="auto"/>
              <w:left w:val="single" w:sz="4" w:space="0" w:color="auto"/>
              <w:bottom w:val="single" w:sz="4" w:space="0" w:color="auto"/>
              <w:right w:val="single" w:sz="4" w:space="0" w:color="auto"/>
            </w:tcBorders>
          </w:tcPr>
          <w:p w14:paraId="41CF16BD"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40A81944"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BDE1FEC" w14:textId="77777777" w:rsidR="00B8253F" w:rsidRDefault="000B5CD4">
            <w:pPr>
              <w:pStyle w:val="TableText"/>
            </w:pPr>
            <w:r>
              <w:t>List offsets identify the element range; null list differs from empty list.</w:t>
            </w:r>
          </w:p>
        </w:tc>
      </w:tr>
      <w:tr w:rsidR="00B8253F" w14:paraId="5CC3CD9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B9A0178" w14:textId="77777777" w:rsidR="00B8253F" w:rsidRDefault="000B5CD4">
            <w:pPr>
              <w:pStyle w:val="TableText"/>
            </w:pPr>
            <w:r>
              <w:rPr>
                <w:rStyle w:val="VARIABLE"/>
              </w:rPr>
              <w:t>value.value.matrix_Byte.dimensions[]</w:t>
            </w:r>
          </w:p>
        </w:tc>
        <w:tc>
          <w:tcPr>
            <w:tcW w:w="2231" w:type="dxa"/>
            <w:tcBorders>
              <w:top w:val="single" w:sz="4" w:space="0" w:color="auto"/>
              <w:left w:val="single" w:sz="4" w:space="0" w:color="auto"/>
              <w:bottom w:val="single" w:sz="4" w:space="0" w:color="auto"/>
              <w:right w:val="single" w:sz="4" w:space="0" w:color="auto"/>
            </w:tcBorders>
          </w:tcPr>
          <w:p w14:paraId="2E370255"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F61310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EA28B39" w14:textId="77777777" w:rsidR="00B8253F" w:rsidRDefault="000B5CD4">
            <w:pPr>
              <w:pStyle w:val="TableText"/>
            </w:pPr>
            <w:r>
              <w:t>Canonical Part 6 Arrow mapping.</w:t>
            </w:r>
          </w:p>
        </w:tc>
      </w:tr>
      <w:tr w:rsidR="00B8253F" w14:paraId="71EDDA0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EB3096C" w14:textId="77777777" w:rsidR="00B8253F" w:rsidRDefault="000B5CD4">
            <w:pPr>
              <w:pStyle w:val="TableText"/>
            </w:pPr>
            <w:r>
              <w:rPr>
                <w:rStyle w:val="VARIABLE"/>
              </w:rPr>
              <w:t>value.value.matrix_Byte.values</w:t>
            </w:r>
          </w:p>
        </w:tc>
        <w:tc>
          <w:tcPr>
            <w:tcW w:w="2231" w:type="dxa"/>
            <w:tcBorders>
              <w:top w:val="single" w:sz="4" w:space="0" w:color="auto"/>
              <w:left w:val="single" w:sz="4" w:space="0" w:color="auto"/>
              <w:bottom w:val="single" w:sz="4" w:space="0" w:color="auto"/>
              <w:right w:val="single" w:sz="4" w:space="0" w:color="auto"/>
            </w:tcBorders>
          </w:tcPr>
          <w:p w14:paraId="157D5FD6" w14:textId="77777777" w:rsidR="00B8253F" w:rsidRDefault="000B5CD4">
            <w:pPr>
              <w:pStyle w:val="TableText"/>
            </w:pPr>
            <w:r>
              <w:rPr>
                <w:rStyle w:val="VARIABLE"/>
              </w:rPr>
              <w:t>list&lt;item: uint8&gt;</w:t>
            </w:r>
          </w:p>
        </w:tc>
        <w:tc>
          <w:tcPr>
            <w:tcW w:w="2231" w:type="dxa"/>
            <w:tcBorders>
              <w:top w:val="single" w:sz="4" w:space="0" w:color="auto"/>
              <w:left w:val="single" w:sz="4" w:space="0" w:color="auto"/>
              <w:bottom w:val="single" w:sz="4" w:space="0" w:color="auto"/>
              <w:right w:val="single" w:sz="4" w:space="0" w:color="auto"/>
            </w:tcBorders>
          </w:tcPr>
          <w:p w14:paraId="05D241E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E37E8E0" w14:textId="77777777" w:rsidR="00B8253F" w:rsidRDefault="000B5CD4">
            <w:pPr>
              <w:pStyle w:val="TableText"/>
            </w:pPr>
            <w:r>
              <w:t>List offsets identify the element range; null list differs from empty list.</w:t>
            </w:r>
          </w:p>
        </w:tc>
      </w:tr>
      <w:tr w:rsidR="00B8253F" w14:paraId="3541CC0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CD213BC" w14:textId="77777777" w:rsidR="00B8253F" w:rsidRDefault="000B5CD4">
            <w:pPr>
              <w:pStyle w:val="TableText"/>
            </w:pPr>
            <w:r>
              <w:rPr>
                <w:rStyle w:val="VARIABLE"/>
              </w:rPr>
              <w:t>value.value.matrix_Byte.values[]</w:t>
            </w:r>
          </w:p>
        </w:tc>
        <w:tc>
          <w:tcPr>
            <w:tcW w:w="2231" w:type="dxa"/>
            <w:tcBorders>
              <w:top w:val="single" w:sz="4" w:space="0" w:color="auto"/>
              <w:left w:val="single" w:sz="4" w:space="0" w:color="auto"/>
              <w:bottom w:val="single" w:sz="4" w:space="0" w:color="auto"/>
              <w:right w:val="single" w:sz="4" w:space="0" w:color="auto"/>
            </w:tcBorders>
          </w:tcPr>
          <w:p w14:paraId="324C015E" w14:textId="77777777" w:rsidR="00B8253F" w:rsidRDefault="000B5CD4">
            <w:pPr>
              <w:pStyle w:val="TableText"/>
            </w:pPr>
            <w:r>
              <w:rPr>
                <w:rStyle w:val="VARIABLE"/>
              </w:rPr>
              <w:t>uint8</w:t>
            </w:r>
          </w:p>
        </w:tc>
        <w:tc>
          <w:tcPr>
            <w:tcW w:w="2231" w:type="dxa"/>
            <w:tcBorders>
              <w:top w:val="single" w:sz="4" w:space="0" w:color="auto"/>
              <w:left w:val="single" w:sz="4" w:space="0" w:color="auto"/>
              <w:bottom w:val="single" w:sz="4" w:space="0" w:color="auto"/>
              <w:right w:val="single" w:sz="4" w:space="0" w:color="auto"/>
            </w:tcBorders>
          </w:tcPr>
          <w:p w14:paraId="28DD467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BE542D5" w14:textId="77777777" w:rsidR="00B8253F" w:rsidRDefault="000B5CD4">
            <w:pPr>
              <w:pStyle w:val="TableText"/>
            </w:pPr>
            <w:r>
              <w:t>Canonical Part 6 Arrow mapping.</w:t>
            </w:r>
          </w:p>
        </w:tc>
      </w:tr>
      <w:tr w:rsidR="00B8253F" w14:paraId="0005CCD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83D22E7" w14:textId="77777777" w:rsidR="00B8253F" w:rsidRDefault="000B5CD4">
            <w:pPr>
              <w:pStyle w:val="TableText"/>
            </w:pPr>
            <w:r>
              <w:rPr>
                <w:rStyle w:val="VARIABLE"/>
              </w:rPr>
              <w:t>value.value.scalar_Int16</w:t>
            </w:r>
          </w:p>
        </w:tc>
        <w:tc>
          <w:tcPr>
            <w:tcW w:w="2231" w:type="dxa"/>
            <w:tcBorders>
              <w:top w:val="single" w:sz="4" w:space="0" w:color="auto"/>
              <w:left w:val="single" w:sz="4" w:space="0" w:color="auto"/>
              <w:bottom w:val="single" w:sz="4" w:space="0" w:color="auto"/>
              <w:right w:val="single" w:sz="4" w:space="0" w:color="auto"/>
            </w:tcBorders>
          </w:tcPr>
          <w:p w14:paraId="1C70C326" w14:textId="77777777" w:rsidR="00B8253F" w:rsidRDefault="000B5CD4">
            <w:pPr>
              <w:pStyle w:val="TableText"/>
            </w:pPr>
            <w:r>
              <w:rPr>
                <w:rStyle w:val="VARIABLE"/>
              </w:rPr>
              <w:t>int16</w:t>
            </w:r>
          </w:p>
        </w:tc>
        <w:tc>
          <w:tcPr>
            <w:tcW w:w="2231" w:type="dxa"/>
            <w:tcBorders>
              <w:top w:val="single" w:sz="4" w:space="0" w:color="auto"/>
              <w:left w:val="single" w:sz="4" w:space="0" w:color="auto"/>
              <w:bottom w:val="single" w:sz="4" w:space="0" w:color="auto"/>
              <w:right w:val="single" w:sz="4" w:space="0" w:color="auto"/>
            </w:tcBorders>
          </w:tcPr>
          <w:p w14:paraId="2CFB4A5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F60CF84" w14:textId="77777777" w:rsidR="00B8253F" w:rsidRDefault="000B5CD4">
            <w:pPr>
              <w:pStyle w:val="TableText"/>
            </w:pPr>
            <w:r>
              <w:t>Canonical Part 6 Arrow mapping.</w:t>
            </w:r>
          </w:p>
        </w:tc>
      </w:tr>
      <w:tr w:rsidR="00B8253F" w14:paraId="0E8BDAC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9908F20" w14:textId="77777777" w:rsidR="00B8253F" w:rsidRDefault="000B5CD4">
            <w:pPr>
              <w:pStyle w:val="TableText"/>
            </w:pPr>
            <w:r>
              <w:rPr>
                <w:rStyle w:val="VARIABLE"/>
              </w:rPr>
              <w:t>value.value.array_Int16</w:t>
            </w:r>
          </w:p>
        </w:tc>
        <w:tc>
          <w:tcPr>
            <w:tcW w:w="2231" w:type="dxa"/>
            <w:tcBorders>
              <w:top w:val="single" w:sz="4" w:space="0" w:color="auto"/>
              <w:left w:val="single" w:sz="4" w:space="0" w:color="auto"/>
              <w:bottom w:val="single" w:sz="4" w:space="0" w:color="auto"/>
              <w:right w:val="single" w:sz="4" w:space="0" w:color="auto"/>
            </w:tcBorders>
          </w:tcPr>
          <w:p w14:paraId="39CFA6DA" w14:textId="77777777" w:rsidR="00B8253F" w:rsidRDefault="000B5CD4">
            <w:pPr>
              <w:pStyle w:val="TableText"/>
            </w:pPr>
            <w:r>
              <w:rPr>
                <w:rStyle w:val="VARIABLE"/>
              </w:rPr>
              <w:t>list&lt;item: int16&gt;</w:t>
            </w:r>
          </w:p>
        </w:tc>
        <w:tc>
          <w:tcPr>
            <w:tcW w:w="2231" w:type="dxa"/>
            <w:tcBorders>
              <w:top w:val="single" w:sz="4" w:space="0" w:color="auto"/>
              <w:left w:val="single" w:sz="4" w:space="0" w:color="auto"/>
              <w:bottom w:val="single" w:sz="4" w:space="0" w:color="auto"/>
              <w:right w:val="single" w:sz="4" w:space="0" w:color="auto"/>
            </w:tcBorders>
          </w:tcPr>
          <w:p w14:paraId="6E40D3E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80F5064" w14:textId="77777777" w:rsidR="00B8253F" w:rsidRDefault="000B5CD4">
            <w:pPr>
              <w:pStyle w:val="TableText"/>
            </w:pPr>
            <w:r>
              <w:t>List offsets identify the element range; null list differs from empty list.</w:t>
            </w:r>
          </w:p>
        </w:tc>
      </w:tr>
      <w:tr w:rsidR="00B8253F" w14:paraId="7169E50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654E4F4" w14:textId="77777777" w:rsidR="00B8253F" w:rsidRDefault="000B5CD4">
            <w:pPr>
              <w:pStyle w:val="TableText"/>
            </w:pPr>
            <w:r>
              <w:rPr>
                <w:rStyle w:val="VARIABLE"/>
              </w:rPr>
              <w:t>value.value.array_Int16[]</w:t>
            </w:r>
          </w:p>
        </w:tc>
        <w:tc>
          <w:tcPr>
            <w:tcW w:w="2231" w:type="dxa"/>
            <w:tcBorders>
              <w:top w:val="single" w:sz="4" w:space="0" w:color="auto"/>
              <w:left w:val="single" w:sz="4" w:space="0" w:color="auto"/>
              <w:bottom w:val="single" w:sz="4" w:space="0" w:color="auto"/>
              <w:right w:val="single" w:sz="4" w:space="0" w:color="auto"/>
            </w:tcBorders>
          </w:tcPr>
          <w:p w14:paraId="21E02442" w14:textId="77777777" w:rsidR="00B8253F" w:rsidRDefault="000B5CD4">
            <w:pPr>
              <w:pStyle w:val="TableText"/>
            </w:pPr>
            <w:r>
              <w:rPr>
                <w:rStyle w:val="VARIABLE"/>
              </w:rPr>
              <w:t>int16</w:t>
            </w:r>
          </w:p>
        </w:tc>
        <w:tc>
          <w:tcPr>
            <w:tcW w:w="2231" w:type="dxa"/>
            <w:tcBorders>
              <w:top w:val="single" w:sz="4" w:space="0" w:color="auto"/>
              <w:left w:val="single" w:sz="4" w:space="0" w:color="auto"/>
              <w:bottom w:val="single" w:sz="4" w:space="0" w:color="auto"/>
              <w:right w:val="single" w:sz="4" w:space="0" w:color="auto"/>
            </w:tcBorders>
          </w:tcPr>
          <w:p w14:paraId="2EDBB39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D86A4B7" w14:textId="77777777" w:rsidR="00B8253F" w:rsidRDefault="000B5CD4">
            <w:pPr>
              <w:pStyle w:val="TableText"/>
            </w:pPr>
            <w:r>
              <w:t>Canonical Part 6 Arrow mapping.</w:t>
            </w:r>
          </w:p>
        </w:tc>
      </w:tr>
      <w:tr w:rsidR="00B8253F" w14:paraId="42D6FAB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6845AF9" w14:textId="77777777" w:rsidR="00B8253F" w:rsidRDefault="000B5CD4">
            <w:pPr>
              <w:pStyle w:val="TableText"/>
            </w:pPr>
            <w:r>
              <w:rPr>
                <w:rStyle w:val="VARIABLE"/>
              </w:rPr>
              <w:t>value.value.matrix_Int16</w:t>
            </w:r>
          </w:p>
        </w:tc>
        <w:tc>
          <w:tcPr>
            <w:tcW w:w="2231" w:type="dxa"/>
            <w:tcBorders>
              <w:top w:val="single" w:sz="4" w:space="0" w:color="auto"/>
              <w:left w:val="single" w:sz="4" w:space="0" w:color="auto"/>
              <w:bottom w:val="single" w:sz="4" w:space="0" w:color="auto"/>
              <w:right w:val="single" w:sz="4" w:space="0" w:color="auto"/>
            </w:tcBorders>
          </w:tcPr>
          <w:p w14:paraId="1EA2A7B3" w14:textId="77777777" w:rsidR="00B8253F" w:rsidRDefault="000B5CD4">
            <w:pPr>
              <w:pStyle w:val="TableText"/>
            </w:pPr>
            <w:r>
              <w:rPr>
                <w:rStyle w:val="VARIABLE"/>
              </w:rPr>
              <w:t>struct&lt;dimensions: list&lt;item: int32&gt; not null, values: list&lt;item: int16&gt; not null&gt;</w:t>
            </w:r>
          </w:p>
        </w:tc>
        <w:tc>
          <w:tcPr>
            <w:tcW w:w="2231" w:type="dxa"/>
            <w:tcBorders>
              <w:top w:val="single" w:sz="4" w:space="0" w:color="auto"/>
              <w:left w:val="single" w:sz="4" w:space="0" w:color="auto"/>
              <w:bottom w:val="single" w:sz="4" w:space="0" w:color="auto"/>
              <w:right w:val="single" w:sz="4" w:space="0" w:color="auto"/>
            </w:tcBorders>
          </w:tcPr>
          <w:p w14:paraId="61083C1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3F5414E" w14:textId="77777777" w:rsidR="00B8253F" w:rsidRDefault="000B5CD4">
            <w:pPr>
              <w:pStyle w:val="TableText"/>
            </w:pPr>
            <w:r>
              <w:t>Canonical Part 6 Arrow mapping.</w:t>
            </w:r>
          </w:p>
        </w:tc>
      </w:tr>
      <w:tr w:rsidR="00B8253F" w14:paraId="18054A4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C5E27B6" w14:textId="77777777" w:rsidR="00B8253F" w:rsidRDefault="000B5CD4">
            <w:pPr>
              <w:pStyle w:val="TableText"/>
            </w:pPr>
            <w:r>
              <w:rPr>
                <w:rStyle w:val="VARIABLE"/>
              </w:rPr>
              <w:t>value.value.matrix_Int16.dimensions</w:t>
            </w:r>
          </w:p>
        </w:tc>
        <w:tc>
          <w:tcPr>
            <w:tcW w:w="2231" w:type="dxa"/>
            <w:tcBorders>
              <w:top w:val="single" w:sz="4" w:space="0" w:color="auto"/>
              <w:left w:val="single" w:sz="4" w:space="0" w:color="auto"/>
              <w:bottom w:val="single" w:sz="4" w:space="0" w:color="auto"/>
              <w:right w:val="single" w:sz="4" w:space="0" w:color="auto"/>
            </w:tcBorders>
          </w:tcPr>
          <w:p w14:paraId="53263F0B"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7D4D5F3C"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C4B83A0" w14:textId="77777777" w:rsidR="00B8253F" w:rsidRDefault="000B5CD4">
            <w:pPr>
              <w:pStyle w:val="TableText"/>
            </w:pPr>
            <w:r>
              <w:t>List offsets identify the element range; null list differs from empty list.</w:t>
            </w:r>
          </w:p>
        </w:tc>
      </w:tr>
      <w:tr w:rsidR="00B8253F" w14:paraId="31A56C7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E000FCA" w14:textId="77777777" w:rsidR="00B8253F" w:rsidRDefault="000B5CD4">
            <w:pPr>
              <w:pStyle w:val="TableText"/>
            </w:pPr>
            <w:r>
              <w:rPr>
                <w:rStyle w:val="VARIABLE"/>
              </w:rPr>
              <w:t>value.value.matrix_Int16.dimensions[]</w:t>
            </w:r>
          </w:p>
        </w:tc>
        <w:tc>
          <w:tcPr>
            <w:tcW w:w="2231" w:type="dxa"/>
            <w:tcBorders>
              <w:top w:val="single" w:sz="4" w:space="0" w:color="auto"/>
              <w:left w:val="single" w:sz="4" w:space="0" w:color="auto"/>
              <w:bottom w:val="single" w:sz="4" w:space="0" w:color="auto"/>
              <w:right w:val="single" w:sz="4" w:space="0" w:color="auto"/>
            </w:tcBorders>
          </w:tcPr>
          <w:p w14:paraId="036A8B7B"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2975B20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33B3678" w14:textId="77777777" w:rsidR="00B8253F" w:rsidRDefault="000B5CD4">
            <w:pPr>
              <w:pStyle w:val="TableText"/>
            </w:pPr>
            <w:r>
              <w:t>Canonical Part 6 Arrow mapping.</w:t>
            </w:r>
          </w:p>
        </w:tc>
      </w:tr>
      <w:tr w:rsidR="00B8253F" w14:paraId="2B99087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23EE706" w14:textId="77777777" w:rsidR="00B8253F" w:rsidRDefault="000B5CD4">
            <w:pPr>
              <w:pStyle w:val="TableText"/>
            </w:pPr>
            <w:r>
              <w:rPr>
                <w:rStyle w:val="VARIABLE"/>
              </w:rPr>
              <w:t>value.value.matrix_Int16.values</w:t>
            </w:r>
          </w:p>
        </w:tc>
        <w:tc>
          <w:tcPr>
            <w:tcW w:w="2231" w:type="dxa"/>
            <w:tcBorders>
              <w:top w:val="single" w:sz="4" w:space="0" w:color="auto"/>
              <w:left w:val="single" w:sz="4" w:space="0" w:color="auto"/>
              <w:bottom w:val="single" w:sz="4" w:space="0" w:color="auto"/>
              <w:right w:val="single" w:sz="4" w:space="0" w:color="auto"/>
            </w:tcBorders>
          </w:tcPr>
          <w:p w14:paraId="3231AA32" w14:textId="77777777" w:rsidR="00B8253F" w:rsidRDefault="000B5CD4">
            <w:pPr>
              <w:pStyle w:val="TableText"/>
            </w:pPr>
            <w:r>
              <w:rPr>
                <w:rStyle w:val="VARIABLE"/>
              </w:rPr>
              <w:t>list&lt;item: int16&gt;</w:t>
            </w:r>
          </w:p>
        </w:tc>
        <w:tc>
          <w:tcPr>
            <w:tcW w:w="2231" w:type="dxa"/>
            <w:tcBorders>
              <w:top w:val="single" w:sz="4" w:space="0" w:color="auto"/>
              <w:left w:val="single" w:sz="4" w:space="0" w:color="auto"/>
              <w:bottom w:val="single" w:sz="4" w:space="0" w:color="auto"/>
              <w:right w:val="single" w:sz="4" w:space="0" w:color="auto"/>
            </w:tcBorders>
          </w:tcPr>
          <w:p w14:paraId="365B11E9"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ECAF800" w14:textId="77777777" w:rsidR="00B8253F" w:rsidRDefault="000B5CD4">
            <w:pPr>
              <w:pStyle w:val="TableText"/>
            </w:pPr>
            <w:r>
              <w:t>List offsets identify the element range; null list differs from empty list.</w:t>
            </w:r>
          </w:p>
        </w:tc>
      </w:tr>
      <w:tr w:rsidR="00B8253F" w14:paraId="6B52AAD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8E6AFB9" w14:textId="77777777" w:rsidR="00B8253F" w:rsidRDefault="000B5CD4">
            <w:pPr>
              <w:pStyle w:val="TableText"/>
            </w:pPr>
            <w:r>
              <w:rPr>
                <w:rStyle w:val="VARIABLE"/>
              </w:rPr>
              <w:t>value.value.matrix_Int16.values[]</w:t>
            </w:r>
          </w:p>
        </w:tc>
        <w:tc>
          <w:tcPr>
            <w:tcW w:w="2231" w:type="dxa"/>
            <w:tcBorders>
              <w:top w:val="single" w:sz="4" w:space="0" w:color="auto"/>
              <w:left w:val="single" w:sz="4" w:space="0" w:color="auto"/>
              <w:bottom w:val="single" w:sz="4" w:space="0" w:color="auto"/>
              <w:right w:val="single" w:sz="4" w:space="0" w:color="auto"/>
            </w:tcBorders>
          </w:tcPr>
          <w:p w14:paraId="34F014AA" w14:textId="77777777" w:rsidR="00B8253F" w:rsidRDefault="000B5CD4">
            <w:pPr>
              <w:pStyle w:val="TableText"/>
            </w:pPr>
            <w:r>
              <w:rPr>
                <w:rStyle w:val="VARIABLE"/>
              </w:rPr>
              <w:t>int16</w:t>
            </w:r>
          </w:p>
        </w:tc>
        <w:tc>
          <w:tcPr>
            <w:tcW w:w="2231" w:type="dxa"/>
            <w:tcBorders>
              <w:top w:val="single" w:sz="4" w:space="0" w:color="auto"/>
              <w:left w:val="single" w:sz="4" w:space="0" w:color="auto"/>
              <w:bottom w:val="single" w:sz="4" w:space="0" w:color="auto"/>
              <w:right w:val="single" w:sz="4" w:space="0" w:color="auto"/>
            </w:tcBorders>
          </w:tcPr>
          <w:p w14:paraId="79558A0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19D51A9" w14:textId="77777777" w:rsidR="00B8253F" w:rsidRDefault="000B5CD4">
            <w:pPr>
              <w:pStyle w:val="TableText"/>
            </w:pPr>
            <w:r>
              <w:t>Canonical Part 6 Arrow mapping.</w:t>
            </w:r>
          </w:p>
        </w:tc>
      </w:tr>
      <w:tr w:rsidR="00B8253F" w14:paraId="3B94938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D71E4C2" w14:textId="77777777" w:rsidR="00B8253F" w:rsidRDefault="000B5CD4">
            <w:pPr>
              <w:pStyle w:val="TableText"/>
            </w:pPr>
            <w:r>
              <w:rPr>
                <w:rStyle w:val="VARIABLE"/>
              </w:rPr>
              <w:t>value.value.scalar_UInt16</w:t>
            </w:r>
          </w:p>
        </w:tc>
        <w:tc>
          <w:tcPr>
            <w:tcW w:w="2231" w:type="dxa"/>
            <w:tcBorders>
              <w:top w:val="single" w:sz="4" w:space="0" w:color="auto"/>
              <w:left w:val="single" w:sz="4" w:space="0" w:color="auto"/>
              <w:bottom w:val="single" w:sz="4" w:space="0" w:color="auto"/>
              <w:right w:val="single" w:sz="4" w:space="0" w:color="auto"/>
            </w:tcBorders>
          </w:tcPr>
          <w:p w14:paraId="7561C5B5" w14:textId="77777777" w:rsidR="00B8253F" w:rsidRDefault="000B5CD4">
            <w:pPr>
              <w:pStyle w:val="TableText"/>
            </w:pPr>
            <w:r>
              <w:rPr>
                <w:rStyle w:val="VARIABLE"/>
              </w:rPr>
              <w:t>uint16</w:t>
            </w:r>
          </w:p>
        </w:tc>
        <w:tc>
          <w:tcPr>
            <w:tcW w:w="2231" w:type="dxa"/>
            <w:tcBorders>
              <w:top w:val="single" w:sz="4" w:space="0" w:color="auto"/>
              <w:left w:val="single" w:sz="4" w:space="0" w:color="auto"/>
              <w:bottom w:val="single" w:sz="4" w:space="0" w:color="auto"/>
              <w:right w:val="single" w:sz="4" w:space="0" w:color="auto"/>
            </w:tcBorders>
          </w:tcPr>
          <w:p w14:paraId="42EAABC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FCD21C0" w14:textId="77777777" w:rsidR="00B8253F" w:rsidRDefault="000B5CD4">
            <w:pPr>
              <w:pStyle w:val="TableText"/>
            </w:pPr>
            <w:r>
              <w:t>Canonical Part 6 Arrow mapping.</w:t>
            </w:r>
          </w:p>
        </w:tc>
      </w:tr>
      <w:tr w:rsidR="00B8253F" w14:paraId="363F10F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DEC4E2D" w14:textId="77777777" w:rsidR="00B8253F" w:rsidRDefault="000B5CD4">
            <w:pPr>
              <w:pStyle w:val="TableText"/>
            </w:pPr>
            <w:r>
              <w:rPr>
                <w:rStyle w:val="VARIABLE"/>
              </w:rPr>
              <w:t>value.value.array_UInt16</w:t>
            </w:r>
          </w:p>
        </w:tc>
        <w:tc>
          <w:tcPr>
            <w:tcW w:w="2231" w:type="dxa"/>
            <w:tcBorders>
              <w:top w:val="single" w:sz="4" w:space="0" w:color="auto"/>
              <w:left w:val="single" w:sz="4" w:space="0" w:color="auto"/>
              <w:bottom w:val="single" w:sz="4" w:space="0" w:color="auto"/>
              <w:right w:val="single" w:sz="4" w:space="0" w:color="auto"/>
            </w:tcBorders>
          </w:tcPr>
          <w:p w14:paraId="7D7FEDA9" w14:textId="77777777" w:rsidR="00B8253F" w:rsidRDefault="000B5CD4">
            <w:pPr>
              <w:pStyle w:val="TableText"/>
            </w:pPr>
            <w:r>
              <w:rPr>
                <w:rStyle w:val="VARIABLE"/>
              </w:rPr>
              <w:t>list&lt;item: uint16&gt;</w:t>
            </w:r>
          </w:p>
        </w:tc>
        <w:tc>
          <w:tcPr>
            <w:tcW w:w="2231" w:type="dxa"/>
            <w:tcBorders>
              <w:top w:val="single" w:sz="4" w:space="0" w:color="auto"/>
              <w:left w:val="single" w:sz="4" w:space="0" w:color="auto"/>
              <w:bottom w:val="single" w:sz="4" w:space="0" w:color="auto"/>
              <w:right w:val="single" w:sz="4" w:space="0" w:color="auto"/>
            </w:tcBorders>
          </w:tcPr>
          <w:p w14:paraId="2FCD5A0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4031B66" w14:textId="77777777" w:rsidR="00B8253F" w:rsidRDefault="000B5CD4">
            <w:pPr>
              <w:pStyle w:val="TableText"/>
            </w:pPr>
            <w:r>
              <w:t>List offsets identify the element range; null list differs from empty list.</w:t>
            </w:r>
          </w:p>
        </w:tc>
      </w:tr>
      <w:tr w:rsidR="00B8253F" w14:paraId="48F436E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C7B9A58" w14:textId="77777777" w:rsidR="00B8253F" w:rsidRDefault="000B5CD4">
            <w:pPr>
              <w:pStyle w:val="TableText"/>
            </w:pPr>
            <w:r>
              <w:rPr>
                <w:rStyle w:val="VARIABLE"/>
              </w:rPr>
              <w:t>value.value.array_UInt16[]</w:t>
            </w:r>
          </w:p>
        </w:tc>
        <w:tc>
          <w:tcPr>
            <w:tcW w:w="2231" w:type="dxa"/>
            <w:tcBorders>
              <w:top w:val="single" w:sz="4" w:space="0" w:color="auto"/>
              <w:left w:val="single" w:sz="4" w:space="0" w:color="auto"/>
              <w:bottom w:val="single" w:sz="4" w:space="0" w:color="auto"/>
              <w:right w:val="single" w:sz="4" w:space="0" w:color="auto"/>
            </w:tcBorders>
          </w:tcPr>
          <w:p w14:paraId="1CDCF30B" w14:textId="77777777" w:rsidR="00B8253F" w:rsidRDefault="000B5CD4">
            <w:pPr>
              <w:pStyle w:val="TableText"/>
            </w:pPr>
            <w:r>
              <w:rPr>
                <w:rStyle w:val="VARIABLE"/>
              </w:rPr>
              <w:t>uint16</w:t>
            </w:r>
          </w:p>
        </w:tc>
        <w:tc>
          <w:tcPr>
            <w:tcW w:w="2231" w:type="dxa"/>
            <w:tcBorders>
              <w:top w:val="single" w:sz="4" w:space="0" w:color="auto"/>
              <w:left w:val="single" w:sz="4" w:space="0" w:color="auto"/>
              <w:bottom w:val="single" w:sz="4" w:space="0" w:color="auto"/>
              <w:right w:val="single" w:sz="4" w:space="0" w:color="auto"/>
            </w:tcBorders>
          </w:tcPr>
          <w:p w14:paraId="6364B50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980B032" w14:textId="77777777" w:rsidR="00B8253F" w:rsidRDefault="000B5CD4">
            <w:pPr>
              <w:pStyle w:val="TableText"/>
            </w:pPr>
            <w:r>
              <w:t>Canonical Part 6 Arrow mapping.</w:t>
            </w:r>
          </w:p>
        </w:tc>
      </w:tr>
      <w:tr w:rsidR="00B8253F" w14:paraId="02FDC34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BEBBD85" w14:textId="77777777" w:rsidR="00B8253F" w:rsidRDefault="000B5CD4">
            <w:pPr>
              <w:pStyle w:val="TableText"/>
            </w:pPr>
            <w:r>
              <w:rPr>
                <w:rStyle w:val="VARIABLE"/>
              </w:rPr>
              <w:t>value.value.matrix_UInt16</w:t>
            </w:r>
          </w:p>
        </w:tc>
        <w:tc>
          <w:tcPr>
            <w:tcW w:w="2231" w:type="dxa"/>
            <w:tcBorders>
              <w:top w:val="single" w:sz="4" w:space="0" w:color="auto"/>
              <w:left w:val="single" w:sz="4" w:space="0" w:color="auto"/>
              <w:bottom w:val="single" w:sz="4" w:space="0" w:color="auto"/>
              <w:right w:val="single" w:sz="4" w:space="0" w:color="auto"/>
            </w:tcBorders>
          </w:tcPr>
          <w:p w14:paraId="7DD28396" w14:textId="77777777" w:rsidR="00B8253F" w:rsidRDefault="000B5CD4">
            <w:pPr>
              <w:pStyle w:val="TableText"/>
            </w:pPr>
            <w:r>
              <w:rPr>
                <w:rStyle w:val="VARIABLE"/>
              </w:rPr>
              <w:t>struct&lt;dimensions: list&lt;item: int32&gt; not null, values: list&lt;item: uint16&gt; not null&gt;</w:t>
            </w:r>
          </w:p>
        </w:tc>
        <w:tc>
          <w:tcPr>
            <w:tcW w:w="2231" w:type="dxa"/>
            <w:tcBorders>
              <w:top w:val="single" w:sz="4" w:space="0" w:color="auto"/>
              <w:left w:val="single" w:sz="4" w:space="0" w:color="auto"/>
              <w:bottom w:val="single" w:sz="4" w:space="0" w:color="auto"/>
              <w:right w:val="single" w:sz="4" w:space="0" w:color="auto"/>
            </w:tcBorders>
          </w:tcPr>
          <w:p w14:paraId="100EFD6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A1BAE63" w14:textId="77777777" w:rsidR="00B8253F" w:rsidRDefault="000B5CD4">
            <w:pPr>
              <w:pStyle w:val="TableText"/>
            </w:pPr>
            <w:r>
              <w:t>Canonical Part 6 Arrow mapping.</w:t>
            </w:r>
          </w:p>
        </w:tc>
      </w:tr>
      <w:tr w:rsidR="00B8253F" w14:paraId="757B7D4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C38BD20" w14:textId="77777777" w:rsidR="00B8253F" w:rsidRDefault="000B5CD4">
            <w:pPr>
              <w:pStyle w:val="TableText"/>
            </w:pPr>
            <w:r>
              <w:rPr>
                <w:rStyle w:val="VARIABLE"/>
              </w:rPr>
              <w:t>value.value.matrix_UInt16.dimensions</w:t>
            </w:r>
          </w:p>
        </w:tc>
        <w:tc>
          <w:tcPr>
            <w:tcW w:w="2231" w:type="dxa"/>
            <w:tcBorders>
              <w:top w:val="single" w:sz="4" w:space="0" w:color="auto"/>
              <w:left w:val="single" w:sz="4" w:space="0" w:color="auto"/>
              <w:bottom w:val="single" w:sz="4" w:space="0" w:color="auto"/>
              <w:right w:val="single" w:sz="4" w:space="0" w:color="auto"/>
            </w:tcBorders>
          </w:tcPr>
          <w:p w14:paraId="07BC6207"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6109522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DA17111" w14:textId="77777777" w:rsidR="00B8253F" w:rsidRDefault="000B5CD4">
            <w:pPr>
              <w:pStyle w:val="TableText"/>
            </w:pPr>
            <w:r>
              <w:t>List offsets identify the element range; null list differs from empty list.</w:t>
            </w:r>
          </w:p>
        </w:tc>
      </w:tr>
      <w:tr w:rsidR="00B8253F" w14:paraId="3BDA7E1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D820069" w14:textId="77777777" w:rsidR="00B8253F" w:rsidRDefault="000B5CD4">
            <w:pPr>
              <w:pStyle w:val="TableText"/>
            </w:pPr>
            <w:r>
              <w:rPr>
                <w:rStyle w:val="VARIABLE"/>
              </w:rPr>
              <w:t>value.value.matrix_UInt16.dimensions[]</w:t>
            </w:r>
          </w:p>
        </w:tc>
        <w:tc>
          <w:tcPr>
            <w:tcW w:w="2231" w:type="dxa"/>
            <w:tcBorders>
              <w:top w:val="single" w:sz="4" w:space="0" w:color="auto"/>
              <w:left w:val="single" w:sz="4" w:space="0" w:color="auto"/>
              <w:bottom w:val="single" w:sz="4" w:space="0" w:color="auto"/>
              <w:right w:val="single" w:sz="4" w:space="0" w:color="auto"/>
            </w:tcBorders>
          </w:tcPr>
          <w:p w14:paraId="1F567A1D"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5397665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23D7C67" w14:textId="77777777" w:rsidR="00B8253F" w:rsidRDefault="000B5CD4">
            <w:pPr>
              <w:pStyle w:val="TableText"/>
            </w:pPr>
            <w:r>
              <w:t>Canonical Part 6 Arrow mapping.</w:t>
            </w:r>
          </w:p>
        </w:tc>
      </w:tr>
      <w:tr w:rsidR="00B8253F" w14:paraId="73A9CB1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824302A" w14:textId="77777777" w:rsidR="00B8253F" w:rsidRDefault="000B5CD4">
            <w:pPr>
              <w:pStyle w:val="TableText"/>
            </w:pPr>
            <w:r>
              <w:rPr>
                <w:rStyle w:val="VARIABLE"/>
              </w:rPr>
              <w:t>value.value.matrix_UInt16.values</w:t>
            </w:r>
          </w:p>
        </w:tc>
        <w:tc>
          <w:tcPr>
            <w:tcW w:w="2231" w:type="dxa"/>
            <w:tcBorders>
              <w:top w:val="single" w:sz="4" w:space="0" w:color="auto"/>
              <w:left w:val="single" w:sz="4" w:space="0" w:color="auto"/>
              <w:bottom w:val="single" w:sz="4" w:space="0" w:color="auto"/>
              <w:right w:val="single" w:sz="4" w:space="0" w:color="auto"/>
            </w:tcBorders>
          </w:tcPr>
          <w:p w14:paraId="2F58A61B" w14:textId="77777777" w:rsidR="00B8253F" w:rsidRDefault="000B5CD4">
            <w:pPr>
              <w:pStyle w:val="TableText"/>
            </w:pPr>
            <w:r>
              <w:rPr>
                <w:rStyle w:val="VARIABLE"/>
              </w:rPr>
              <w:t>list&lt;item: uint16&gt;</w:t>
            </w:r>
          </w:p>
        </w:tc>
        <w:tc>
          <w:tcPr>
            <w:tcW w:w="2231" w:type="dxa"/>
            <w:tcBorders>
              <w:top w:val="single" w:sz="4" w:space="0" w:color="auto"/>
              <w:left w:val="single" w:sz="4" w:space="0" w:color="auto"/>
              <w:bottom w:val="single" w:sz="4" w:space="0" w:color="auto"/>
              <w:right w:val="single" w:sz="4" w:space="0" w:color="auto"/>
            </w:tcBorders>
          </w:tcPr>
          <w:p w14:paraId="76E9346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B8BF7AE" w14:textId="77777777" w:rsidR="00B8253F" w:rsidRDefault="000B5CD4">
            <w:pPr>
              <w:pStyle w:val="TableText"/>
            </w:pPr>
            <w:r>
              <w:t>List offsets identify the element range; null list differs from empty list.</w:t>
            </w:r>
          </w:p>
        </w:tc>
      </w:tr>
      <w:tr w:rsidR="00B8253F" w14:paraId="738B8CD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3E20FF2" w14:textId="77777777" w:rsidR="00B8253F" w:rsidRDefault="000B5CD4">
            <w:pPr>
              <w:pStyle w:val="TableText"/>
            </w:pPr>
            <w:r>
              <w:rPr>
                <w:rStyle w:val="VARIABLE"/>
              </w:rPr>
              <w:t>value.value.matrix_UInt16.values[]</w:t>
            </w:r>
          </w:p>
        </w:tc>
        <w:tc>
          <w:tcPr>
            <w:tcW w:w="2231" w:type="dxa"/>
            <w:tcBorders>
              <w:top w:val="single" w:sz="4" w:space="0" w:color="auto"/>
              <w:left w:val="single" w:sz="4" w:space="0" w:color="auto"/>
              <w:bottom w:val="single" w:sz="4" w:space="0" w:color="auto"/>
              <w:right w:val="single" w:sz="4" w:space="0" w:color="auto"/>
            </w:tcBorders>
          </w:tcPr>
          <w:p w14:paraId="228A8CDC" w14:textId="77777777" w:rsidR="00B8253F" w:rsidRDefault="000B5CD4">
            <w:pPr>
              <w:pStyle w:val="TableText"/>
            </w:pPr>
            <w:r>
              <w:rPr>
                <w:rStyle w:val="VARIABLE"/>
              </w:rPr>
              <w:t>uint16</w:t>
            </w:r>
          </w:p>
        </w:tc>
        <w:tc>
          <w:tcPr>
            <w:tcW w:w="2231" w:type="dxa"/>
            <w:tcBorders>
              <w:top w:val="single" w:sz="4" w:space="0" w:color="auto"/>
              <w:left w:val="single" w:sz="4" w:space="0" w:color="auto"/>
              <w:bottom w:val="single" w:sz="4" w:space="0" w:color="auto"/>
              <w:right w:val="single" w:sz="4" w:space="0" w:color="auto"/>
            </w:tcBorders>
          </w:tcPr>
          <w:p w14:paraId="384A948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0302F19" w14:textId="77777777" w:rsidR="00B8253F" w:rsidRDefault="000B5CD4">
            <w:pPr>
              <w:pStyle w:val="TableText"/>
            </w:pPr>
            <w:r>
              <w:t>Canonical Part 6 Arrow mapping.</w:t>
            </w:r>
          </w:p>
        </w:tc>
      </w:tr>
      <w:tr w:rsidR="00B8253F" w14:paraId="53D9488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BA66413" w14:textId="77777777" w:rsidR="00B8253F" w:rsidRDefault="000B5CD4">
            <w:pPr>
              <w:pStyle w:val="TableText"/>
            </w:pPr>
            <w:r>
              <w:rPr>
                <w:rStyle w:val="VARIABLE"/>
              </w:rPr>
              <w:t>value.value.scalar_Int32</w:t>
            </w:r>
          </w:p>
        </w:tc>
        <w:tc>
          <w:tcPr>
            <w:tcW w:w="2231" w:type="dxa"/>
            <w:tcBorders>
              <w:top w:val="single" w:sz="4" w:space="0" w:color="auto"/>
              <w:left w:val="single" w:sz="4" w:space="0" w:color="auto"/>
              <w:bottom w:val="single" w:sz="4" w:space="0" w:color="auto"/>
              <w:right w:val="single" w:sz="4" w:space="0" w:color="auto"/>
            </w:tcBorders>
          </w:tcPr>
          <w:p w14:paraId="495A1C9F"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2108D2E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A90E620" w14:textId="77777777" w:rsidR="00B8253F" w:rsidRDefault="000B5CD4">
            <w:pPr>
              <w:pStyle w:val="TableText"/>
            </w:pPr>
            <w:r>
              <w:t>Canonical Part 6 Arrow mapping.</w:t>
            </w:r>
          </w:p>
        </w:tc>
      </w:tr>
      <w:tr w:rsidR="00B8253F" w14:paraId="295D6EE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1BFE990" w14:textId="77777777" w:rsidR="00B8253F" w:rsidRDefault="000B5CD4">
            <w:pPr>
              <w:pStyle w:val="TableText"/>
            </w:pPr>
            <w:r>
              <w:rPr>
                <w:rStyle w:val="VARIABLE"/>
              </w:rPr>
              <w:t>value.value.array_Int32</w:t>
            </w:r>
          </w:p>
        </w:tc>
        <w:tc>
          <w:tcPr>
            <w:tcW w:w="2231" w:type="dxa"/>
            <w:tcBorders>
              <w:top w:val="single" w:sz="4" w:space="0" w:color="auto"/>
              <w:left w:val="single" w:sz="4" w:space="0" w:color="auto"/>
              <w:bottom w:val="single" w:sz="4" w:space="0" w:color="auto"/>
              <w:right w:val="single" w:sz="4" w:space="0" w:color="auto"/>
            </w:tcBorders>
          </w:tcPr>
          <w:p w14:paraId="4A700B95"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47793DE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1489A8B" w14:textId="77777777" w:rsidR="00B8253F" w:rsidRDefault="000B5CD4">
            <w:pPr>
              <w:pStyle w:val="TableText"/>
            </w:pPr>
            <w:r>
              <w:t>List offsets identify the element range; null list differs from empty list.</w:t>
            </w:r>
          </w:p>
        </w:tc>
      </w:tr>
      <w:tr w:rsidR="00B8253F" w14:paraId="1552BA8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073AA46" w14:textId="77777777" w:rsidR="00B8253F" w:rsidRDefault="000B5CD4">
            <w:pPr>
              <w:pStyle w:val="TableText"/>
            </w:pPr>
            <w:r>
              <w:rPr>
                <w:rStyle w:val="VARIABLE"/>
              </w:rPr>
              <w:t>value.value.array_Int32[]</w:t>
            </w:r>
          </w:p>
        </w:tc>
        <w:tc>
          <w:tcPr>
            <w:tcW w:w="2231" w:type="dxa"/>
            <w:tcBorders>
              <w:top w:val="single" w:sz="4" w:space="0" w:color="auto"/>
              <w:left w:val="single" w:sz="4" w:space="0" w:color="auto"/>
              <w:bottom w:val="single" w:sz="4" w:space="0" w:color="auto"/>
              <w:right w:val="single" w:sz="4" w:space="0" w:color="auto"/>
            </w:tcBorders>
          </w:tcPr>
          <w:p w14:paraId="7057EE8F"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7867C77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05B9AE9" w14:textId="77777777" w:rsidR="00B8253F" w:rsidRDefault="000B5CD4">
            <w:pPr>
              <w:pStyle w:val="TableText"/>
            </w:pPr>
            <w:r>
              <w:t>Canonical Part 6 Arrow mapping.</w:t>
            </w:r>
          </w:p>
        </w:tc>
      </w:tr>
      <w:tr w:rsidR="00B8253F" w14:paraId="22D1D27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1CABDBD" w14:textId="77777777" w:rsidR="00B8253F" w:rsidRDefault="000B5CD4">
            <w:pPr>
              <w:pStyle w:val="TableText"/>
            </w:pPr>
            <w:r>
              <w:rPr>
                <w:rStyle w:val="VARIABLE"/>
              </w:rPr>
              <w:t>value.value.matrix_Int32</w:t>
            </w:r>
          </w:p>
        </w:tc>
        <w:tc>
          <w:tcPr>
            <w:tcW w:w="2231" w:type="dxa"/>
            <w:tcBorders>
              <w:top w:val="single" w:sz="4" w:space="0" w:color="auto"/>
              <w:left w:val="single" w:sz="4" w:space="0" w:color="auto"/>
              <w:bottom w:val="single" w:sz="4" w:space="0" w:color="auto"/>
              <w:right w:val="single" w:sz="4" w:space="0" w:color="auto"/>
            </w:tcBorders>
          </w:tcPr>
          <w:p w14:paraId="79DDB653" w14:textId="77777777" w:rsidR="00B8253F" w:rsidRDefault="000B5CD4">
            <w:pPr>
              <w:pStyle w:val="TableText"/>
            </w:pPr>
            <w:r>
              <w:rPr>
                <w:rStyle w:val="VARIABLE"/>
              </w:rPr>
              <w:t>struct&lt;dimensions: list&lt;item: int32&gt; not null, values: list&lt;item: int32&gt; not null&gt;</w:t>
            </w:r>
          </w:p>
        </w:tc>
        <w:tc>
          <w:tcPr>
            <w:tcW w:w="2231" w:type="dxa"/>
            <w:tcBorders>
              <w:top w:val="single" w:sz="4" w:space="0" w:color="auto"/>
              <w:left w:val="single" w:sz="4" w:space="0" w:color="auto"/>
              <w:bottom w:val="single" w:sz="4" w:space="0" w:color="auto"/>
              <w:right w:val="single" w:sz="4" w:space="0" w:color="auto"/>
            </w:tcBorders>
          </w:tcPr>
          <w:p w14:paraId="49A896F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3B49C02" w14:textId="77777777" w:rsidR="00B8253F" w:rsidRDefault="000B5CD4">
            <w:pPr>
              <w:pStyle w:val="TableText"/>
            </w:pPr>
            <w:r>
              <w:t>Canonical Part 6 Arrow mapping.</w:t>
            </w:r>
          </w:p>
        </w:tc>
      </w:tr>
      <w:tr w:rsidR="00B8253F" w14:paraId="57661E5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684F67A" w14:textId="77777777" w:rsidR="00B8253F" w:rsidRDefault="000B5CD4">
            <w:pPr>
              <w:pStyle w:val="TableText"/>
            </w:pPr>
            <w:r>
              <w:rPr>
                <w:rStyle w:val="VARIABLE"/>
              </w:rPr>
              <w:lastRenderedPageBreak/>
              <w:t>value.value.matrix_Int32.dimensions</w:t>
            </w:r>
          </w:p>
        </w:tc>
        <w:tc>
          <w:tcPr>
            <w:tcW w:w="2231" w:type="dxa"/>
            <w:tcBorders>
              <w:top w:val="single" w:sz="4" w:space="0" w:color="auto"/>
              <w:left w:val="single" w:sz="4" w:space="0" w:color="auto"/>
              <w:bottom w:val="single" w:sz="4" w:space="0" w:color="auto"/>
              <w:right w:val="single" w:sz="4" w:space="0" w:color="auto"/>
            </w:tcBorders>
          </w:tcPr>
          <w:p w14:paraId="15F083D5"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46FE503B"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558B6B6" w14:textId="77777777" w:rsidR="00B8253F" w:rsidRDefault="000B5CD4">
            <w:pPr>
              <w:pStyle w:val="TableText"/>
            </w:pPr>
            <w:r>
              <w:t>List offsets identify the element range; null list differs from empty list.</w:t>
            </w:r>
          </w:p>
        </w:tc>
      </w:tr>
      <w:tr w:rsidR="00B8253F" w14:paraId="5576F24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3A6A841" w14:textId="77777777" w:rsidR="00B8253F" w:rsidRDefault="000B5CD4">
            <w:pPr>
              <w:pStyle w:val="TableText"/>
            </w:pPr>
            <w:r>
              <w:rPr>
                <w:rStyle w:val="VARIABLE"/>
              </w:rPr>
              <w:t>value.value.matrix_Int32.dimensions[]</w:t>
            </w:r>
          </w:p>
        </w:tc>
        <w:tc>
          <w:tcPr>
            <w:tcW w:w="2231" w:type="dxa"/>
            <w:tcBorders>
              <w:top w:val="single" w:sz="4" w:space="0" w:color="auto"/>
              <w:left w:val="single" w:sz="4" w:space="0" w:color="auto"/>
              <w:bottom w:val="single" w:sz="4" w:space="0" w:color="auto"/>
              <w:right w:val="single" w:sz="4" w:space="0" w:color="auto"/>
            </w:tcBorders>
          </w:tcPr>
          <w:p w14:paraId="2B918561"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8B6A3D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1B77100" w14:textId="77777777" w:rsidR="00B8253F" w:rsidRDefault="000B5CD4">
            <w:pPr>
              <w:pStyle w:val="TableText"/>
            </w:pPr>
            <w:r>
              <w:t>Canonical Part 6 Arrow mapping.</w:t>
            </w:r>
          </w:p>
        </w:tc>
      </w:tr>
      <w:tr w:rsidR="00B8253F" w14:paraId="10358AB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F3A63FD" w14:textId="77777777" w:rsidR="00B8253F" w:rsidRDefault="000B5CD4">
            <w:pPr>
              <w:pStyle w:val="TableText"/>
            </w:pPr>
            <w:r>
              <w:rPr>
                <w:rStyle w:val="VARIABLE"/>
              </w:rPr>
              <w:t>value.value.matrix_Int32.values</w:t>
            </w:r>
          </w:p>
        </w:tc>
        <w:tc>
          <w:tcPr>
            <w:tcW w:w="2231" w:type="dxa"/>
            <w:tcBorders>
              <w:top w:val="single" w:sz="4" w:space="0" w:color="auto"/>
              <w:left w:val="single" w:sz="4" w:space="0" w:color="auto"/>
              <w:bottom w:val="single" w:sz="4" w:space="0" w:color="auto"/>
              <w:right w:val="single" w:sz="4" w:space="0" w:color="auto"/>
            </w:tcBorders>
          </w:tcPr>
          <w:p w14:paraId="0E1ACFF5"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35A8A4D3"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1C7FCAF" w14:textId="77777777" w:rsidR="00B8253F" w:rsidRDefault="000B5CD4">
            <w:pPr>
              <w:pStyle w:val="TableText"/>
            </w:pPr>
            <w:r>
              <w:t>List offsets identify the element range; null list differs from empty list.</w:t>
            </w:r>
          </w:p>
        </w:tc>
      </w:tr>
      <w:tr w:rsidR="00B8253F" w14:paraId="6424A9D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1181ADF" w14:textId="77777777" w:rsidR="00B8253F" w:rsidRDefault="000B5CD4">
            <w:pPr>
              <w:pStyle w:val="TableText"/>
            </w:pPr>
            <w:r>
              <w:rPr>
                <w:rStyle w:val="VARIABLE"/>
              </w:rPr>
              <w:t>value.value.matrix_Int32.values[]</w:t>
            </w:r>
          </w:p>
        </w:tc>
        <w:tc>
          <w:tcPr>
            <w:tcW w:w="2231" w:type="dxa"/>
            <w:tcBorders>
              <w:top w:val="single" w:sz="4" w:space="0" w:color="auto"/>
              <w:left w:val="single" w:sz="4" w:space="0" w:color="auto"/>
              <w:bottom w:val="single" w:sz="4" w:space="0" w:color="auto"/>
              <w:right w:val="single" w:sz="4" w:space="0" w:color="auto"/>
            </w:tcBorders>
          </w:tcPr>
          <w:p w14:paraId="44CBCF47"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59DBB0C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C19C843" w14:textId="77777777" w:rsidR="00B8253F" w:rsidRDefault="000B5CD4">
            <w:pPr>
              <w:pStyle w:val="TableText"/>
            </w:pPr>
            <w:r>
              <w:t>Canonical Part 6 Arrow mapping.</w:t>
            </w:r>
          </w:p>
        </w:tc>
      </w:tr>
      <w:tr w:rsidR="00B8253F" w14:paraId="4BDD836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D94DF2B" w14:textId="77777777" w:rsidR="00B8253F" w:rsidRDefault="000B5CD4">
            <w:pPr>
              <w:pStyle w:val="TableText"/>
            </w:pPr>
            <w:r>
              <w:rPr>
                <w:rStyle w:val="VARIABLE"/>
              </w:rPr>
              <w:t>value.value.scalar_UInt32</w:t>
            </w:r>
          </w:p>
        </w:tc>
        <w:tc>
          <w:tcPr>
            <w:tcW w:w="2231" w:type="dxa"/>
            <w:tcBorders>
              <w:top w:val="single" w:sz="4" w:space="0" w:color="auto"/>
              <w:left w:val="single" w:sz="4" w:space="0" w:color="auto"/>
              <w:bottom w:val="single" w:sz="4" w:space="0" w:color="auto"/>
              <w:right w:val="single" w:sz="4" w:space="0" w:color="auto"/>
            </w:tcBorders>
          </w:tcPr>
          <w:p w14:paraId="03425FB3" w14:textId="77777777" w:rsidR="00B8253F" w:rsidRDefault="000B5CD4">
            <w:pPr>
              <w:pStyle w:val="TableText"/>
            </w:pPr>
            <w:r>
              <w:rPr>
                <w:rStyle w:val="VARIABLE"/>
              </w:rPr>
              <w:t>uint32</w:t>
            </w:r>
          </w:p>
        </w:tc>
        <w:tc>
          <w:tcPr>
            <w:tcW w:w="2231" w:type="dxa"/>
            <w:tcBorders>
              <w:top w:val="single" w:sz="4" w:space="0" w:color="auto"/>
              <w:left w:val="single" w:sz="4" w:space="0" w:color="auto"/>
              <w:bottom w:val="single" w:sz="4" w:space="0" w:color="auto"/>
              <w:right w:val="single" w:sz="4" w:space="0" w:color="auto"/>
            </w:tcBorders>
          </w:tcPr>
          <w:p w14:paraId="245DF8D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421483F" w14:textId="77777777" w:rsidR="00B8253F" w:rsidRDefault="000B5CD4">
            <w:pPr>
              <w:pStyle w:val="TableText"/>
            </w:pPr>
            <w:r>
              <w:t>Canonical Part 6 Arrow mapping.</w:t>
            </w:r>
          </w:p>
        </w:tc>
      </w:tr>
      <w:tr w:rsidR="00B8253F" w14:paraId="7F200B7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C081E68" w14:textId="77777777" w:rsidR="00B8253F" w:rsidRDefault="000B5CD4">
            <w:pPr>
              <w:pStyle w:val="TableText"/>
            </w:pPr>
            <w:r>
              <w:rPr>
                <w:rStyle w:val="VARIABLE"/>
              </w:rPr>
              <w:t>value.value.array_UInt32</w:t>
            </w:r>
          </w:p>
        </w:tc>
        <w:tc>
          <w:tcPr>
            <w:tcW w:w="2231" w:type="dxa"/>
            <w:tcBorders>
              <w:top w:val="single" w:sz="4" w:space="0" w:color="auto"/>
              <w:left w:val="single" w:sz="4" w:space="0" w:color="auto"/>
              <w:bottom w:val="single" w:sz="4" w:space="0" w:color="auto"/>
              <w:right w:val="single" w:sz="4" w:space="0" w:color="auto"/>
            </w:tcBorders>
          </w:tcPr>
          <w:p w14:paraId="2E833088" w14:textId="77777777" w:rsidR="00B8253F" w:rsidRDefault="000B5CD4">
            <w:pPr>
              <w:pStyle w:val="TableText"/>
            </w:pPr>
            <w:r>
              <w:rPr>
                <w:rStyle w:val="VARIABLE"/>
              </w:rPr>
              <w:t>list&lt;item: uint32&gt;</w:t>
            </w:r>
          </w:p>
        </w:tc>
        <w:tc>
          <w:tcPr>
            <w:tcW w:w="2231" w:type="dxa"/>
            <w:tcBorders>
              <w:top w:val="single" w:sz="4" w:space="0" w:color="auto"/>
              <w:left w:val="single" w:sz="4" w:space="0" w:color="auto"/>
              <w:bottom w:val="single" w:sz="4" w:space="0" w:color="auto"/>
              <w:right w:val="single" w:sz="4" w:space="0" w:color="auto"/>
            </w:tcBorders>
          </w:tcPr>
          <w:p w14:paraId="79E9A67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3A369D7" w14:textId="77777777" w:rsidR="00B8253F" w:rsidRDefault="000B5CD4">
            <w:pPr>
              <w:pStyle w:val="TableText"/>
            </w:pPr>
            <w:r>
              <w:t>List offsets identify the element range; null list differs from empty list.</w:t>
            </w:r>
          </w:p>
        </w:tc>
      </w:tr>
      <w:tr w:rsidR="00B8253F" w14:paraId="7FED95B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B657E99" w14:textId="77777777" w:rsidR="00B8253F" w:rsidRDefault="000B5CD4">
            <w:pPr>
              <w:pStyle w:val="TableText"/>
            </w:pPr>
            <w:r>
              <w:rPr>
                <w:rStyle w:val="VARIABLE"/>
              </w:rPr>
              <w:t>value.value.array_UInt32[]</w:t>
            </w:r>
          </w:p>
        </w:tc>
        <w:tc>
          <w:tcPr>
            <w:tcW w:w="2231" w:type="dxa"/>
            <w:tcBorders>
              <w:top w:val="single" w:sz="4" w:space="0" w:color="auto"/>
              <w:left w:val="single" w:sz="4" w:space="0" w:color="auto"/>
              <w:bottom w:val="single" w:sz="4" w:space="0" w:color="auto"/>
              <w:right w:val="single" w:sz="4" w:space="0" w:color="auto"/>
            </w:tcBorders>
          </w:tcPr>
          <w:p w14:paraId="4FB67272" w14:textId="77777777" w:rsidR="00B8253F" w:rsidRDefault="000B5CD4">
            <w:pPr>
              <w:pStyle w:val="TableText"/>
            </w:pPr>
            <w:r>
              <w:rPr>
                <w:rStyle w:val="VARIABLE"/>
              </w:rPr>
              <w:t>uint32</w:t>
            </w:r>
          </w:p>
        </w:tc>
        <w:tc>
          <w:tcPr>
            <w:tcW w:w="2231" w:type="dxa"/>
            <w:tcBorders>
              <w:top w:val="single" w:sz="4" w:space="0" w:color="auto"/>
              <w:left w:val="single" w:sz="4" w:space="0" w:color="auto"/>
              <w:bottom w:val="single" w:sz="4" w:space="0" w:color="auto"/>
              <w:right w:val="single" w:sz="4" w:space="0" w:color="auto"/>
            </w:tcBorders>
          </w:tcPr>
          <w:p w14:paraId="2551687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F216A08" w14:textId="77777777" w:rsidR="00B8253F" w:rsidRDefault="000B5CD4">
            <w:pPr>
              <w:pStyle w:val="TableText"/>
            </w:pPr>
            <w:r>
              <w:t>Canonical Part 6 Arrow mapping.</w:t>
            </w:r>
          </w:p>
        </w:tc>
      </w:tr>
      <w:tr w:rsidR="00B8253F" w14:paraId="1667BE1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8955B08" w14:textId="77777777" w:rsidR="00B8253F" w:rsidRDefault="000B5CD4">
            <w:pPr>
              <w:pStyle w:val="TableText"/>
            </w:pPr>
            <w:r>
              <w:rPr>
                <w:rStyle w:val="VARIABLE"/>
              </w:rPr>
              <w:t>value.value.matrix_UInt32</w:t>
            </w:r>
          </w:p>
        </w:tc>
        <w:tc>
          <w:tcPr>
            <w:tcW w:w="2231" w:type="dxa"/>
            <w:tcBorders>
              <w:top w:val="single" w:sz="4" w:space="0" w:color="auto"/>
              <w:left w:val="single" w:sz="4" w:space="0" w:color="auto"/>
              <w:bottom w:val="single" w:sz="4" w:space="0" w:color="auto"/>
              <w:right w:val="single" w:sz="4" w:space="0" w:color="auto"/>
            </w:tcBorders>
          </w:tcPr>
          <w:p w14:paraId="74D21BBE" w14:textId="77777777" w:rsidR="00B8253F" w:rsidRDefault="000B5CD4">
            <w:pPr>
              <w:pStyle w:val="TableText"/>
            </w:pPr>
            <w:r>
              <w:rPr>
                <w:rStyle w:val="VARIABLE"/>
              </w:rPr>
              <w:t>struct&lt;dimensions: list&lt;item: int32&gt; not null, values: list&lt;item: uint32&gt; not null&gt;</w:t>
            </w:r>
          </w:p>
        </w:tc>
        <w:tc>
          <w:tcPr>
            <w:tcW w:w="2231" w:type="dxa"/>
            <w:tcBorders>
              <w:top w:val="single" w:sz="4" w:space="0" w:color="auto"/>
              <w:left w:val="single" w:sz="4" w:space="0" w:color="auto"/>
              <w:bottom w:val="single" w:sz="4" w:space="0" w:color="auto"/>
              <w:right w:val="single" w:sz="4" w:space="0" w:color="auto"/>
            </w:tcBorders>
          </w:tcPr>
          <w:p w14:paraId="3B7F400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BC958FE" w14:textId="77777777" w:rsidR="00B8253F" w:rsidRDefault="000B5CD4">
            <w:pPr>
              <w:pStyle w:val="TableText"/>
            </w:pPr>
            <w:r>
              <w:t>Canonical Part 6 Arrow mapping.</w:t>
            </w:r>
          </w:p>
        </w:tc>
      </w:tr>
      <w:tr w:rsidR="00B8253F" w14:paraId="6A27E00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4F3A26A" w14:textId="77777777" w:rsidR="00B8253F" w:rsidRDefault="000B5CD4">
            <w:pPr>
              <w:pStyle w:val="TableText"/>
            </w:pPr>
            <w:r>
              <w:rPr>
                <w:rStyle w:val="VARIABLE"/>
              </w:rPr>
              <w:t>value.value.matrix_UInt32.dimensions</w:t>
            </w:r>
          </w:p>
        </w:tc>
        <w:tc>
          <w:tcPr>
            <w:tcW w:w="2231" w:type="dxa"/>
            <w:tcBorders>
              <w:top w:val="single" w:sz="4" w:space="0" w:color="auto"/>
              <w:left w:val="single" w:sz="4" w:space="0" w:color="auto"/>
              <w:bottom w:val="single" w:sz="4" w:space="0" w:color="auto"/>
              <w:right w:val="single" w:sz="4" w:space="0" w:color="auto"/>
            </w:tcBorders>
          </w:tcPr>
          <w:p w14:paraId="31AA893C"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765F9CA2"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D08EAE3" w14:textId="77777777" w:rsidR="00B8253F" w:rsidRDefault="000B5CD4">
            <w:pPr>
              <w:pStyle w:val="TableText"/>
            </w:pPr>
            <w:r>
              <w:t>List offsets identify the element range; null list differs from empty list.</w:t>
            </w:r>
          </w:p>
        </w:tc>
      </w:tr>
      <w:tr w:rsidR="00B8253F" w14:paraId="0E6AD99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6C96287" w14:textId="77777777" w:rsidR="00B8253F" w:rsidRDefault="000B5CD4">
            <w:pPr>
              <w:pStyle w:val="TableText"/>
            </w:pPr>
            <w:r>
              <w:rPr>
                <w:rStyle w:val="VARIABLE"/>
              </w:rPr>
              <w:t>value.value.matrix_UInt32.dimensions[]</w:t>
            </w:r>
          </w:p>
        </w:tc>
        <w:tc>
          <w:tcPr>
            <w:tcW w:w="2231" w:type="dxa"/>
            <w:tcBorders>
              <w:top w:val="single" w:sz="4" w:space="0" w:color="auto"/>
              <w:left w:val="single" w:sz="4" w:space="0" w:color="auto"/>
              <w:bottom w:val="single" w:sz="4" w:space="0" w:color="auto"/>
              <w:right w:val="single" w:sz="4" w:space="0" w:color="auto"/>
            </w:tcBorders>
          </w:tcPr>
          <w:p w14:paraId="46D5988E"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B4A4C5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C5E72E7" w14:textId="77777777" w:rsidR="00B8253F" w:rsidRDefault="000B5CD4">
            <w:pPr>
              <w:pStyle w:val="TableText"/>
            </w:pPr>
            <w:r>
              <w:t>Canonical Part 6 Arrow mapping.</w:t>
            </w:r>
          </w:p>
        </w:tc>
      </w:tr>
      <w:tr w:rsidR="00B8253F" w14:paraId="146AF0C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42A4F3F" w14:textId="77777777" w:rsidR="00B8253F" w:rsidRDefault="000B5CD4">
            <w:pPr>
              <w:pStyle w:val="TableText"/>
            </w:pPr>
            <w:r>
              <w:rPr>
                <w:rStyle w:val="VARIABLE"/>
              </w:rPr>
              <w:t>value.value.matrix_UInt32.values</w:t>
            </w:r>
          </w:p>
        </w:tc>
        <w:tc>
          <w:tcPr>
            <w:tcW w:w="2231" w:type="dxa"/>
            <w:tcBorders>
              <w:top w:val="single" w:sz="4" w:space="0" w:color="auto"/>
              <w:left w:val="single" w:sz="4" w:space="0" w:color="auto"/>
              <w:bottom w:val="single" w:sz="4" w:space="0" w:color="auto"/>
              <w:right w:val="single" w:sz="4" w:space="0" w:color="auto"/>
            </w:tcBorders>
          </w:tcPr>
          <w:p w14:paraId="562EF21C" w14:textId="77777777" w:rsidR="00B8253F" w:rsidRDefault="000B5CD4">
            <w:pPr>
              <w:pStyle w:val="TableText"/>
            </w:pPr>
            <w:r>
              <w:rPr>
                <w:rStyle w:val="VARIABLE"/>
              </w:rPr>
              <w:t>list&lt;item: uint32&gt;</w:t>
            </w:r>
          </w:p>
        </w:tc>
        <w:tc>
          <w:tcPr>
            <w:tcW w:w="2231" w:type="dxa"/>
            <w:tcBorders>
              <w:top w:val="single" w:sz="4" w:space="0" w:color="auto"/>
              <w:left w:val="single" w:sz="4" w:space="0" w:color="auto"/>
              <w:bottom w:val="single" w:sz="4" w:space="0" w:color="auto"/>
              <w:right w:val="single" w:sz="4" w:space="0" w:color="auto"/>
            </w:tcBorders>
          </w:tcPr>
          <w:p w14:paraId="620B0E49"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D2FF8DC" w14:textId="77777777" w:rsidR="00B8253F" w:rsidRDefault="000B5CD4">
            <w:pPr>
              <w:pStyle w:val="TableText"/>
            </w:pPr>
            <w:r>
              <w:t>List offsets identify the element range; null list differs from empty list.</w:t>
            </w:r>
          </w:p>
        </w:tc>
      </w:tr>
      <w:tr w:rsidR="00B8253F" w14:paraId="43183AB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5A4E35A" w14:textId="77777777" w:rsidR="00B8253F" w:rsidRDefault="000B5CD4">
            <w:pPr>
              <w:pStyle w:val="TableText"/>
            </w:pPr>
            <w:r>
              <w:rPr>
                <w:rStyle w:val="VARIABLE"/>
              </w:rPr>
              <w:t>value.value.matrix_UInt32.values[]</w:t>
            </w:r>
          </w:p>
        </w:tc>
        <w:tc>
          <w:tcPr>
            <w:tcW w:w="2231" w:type="dxa"/>
            <w:tcBorders>
              <w:top w:val="single" w:sz="4" w:space="0" w:color="auto"/>
              <w:left w:val="single" w:sz="4" w:space="0" w:color="auto"/>
              <w:bottom w:val="single" w:sz="4" w:space="0" w:color="auto"/>
              <w:right w:val="single" w:sz="4" w:space="0" w:color="auto"/>
            </w:tcBorders>
          </w:tcPr>
          <w:p w14:paraId="01B2EFB5" w14:textId="77777777" w:rsidR="00B8253F" w:rsidRDefault="000B5CD4">
            <w:pPr>
              <w:pStyle w:val="TableText"/>
            </w:pPr>
            <w:r>
              <w:rPr>
                <w:rStyle w:val="VARIABLE"/>
              </w:rPr>
              <w:t>uint32</w:t>
            </w:r>
          </w:p>
        </w:tc>
        <w:tc>
          <w:tcPr>
            <w:tcW w:w="2231" w:type="dxa"/>
            <w:tcBorders>
              <w:top w:val="single" w:sz="4" w:space="0" w:color="auto"/>
              <w:left w:val="single" w:sz="4" w:space="0" w:color="auto"/>
              <w:bottom w:val="single" w:sz="4" w:space="0" w:color="auto"/>
              <w:right w:val="single" w:sz="4" w:space="0" w:color="auto"/>
            </w:tcBorders>
          </w:tcPr>
          <w:p w14:paraId="48A2977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099B096" w14:textId="77777777" w:rsidR="00B8253F" w:rsidRDefault="000B5CD4">
            <w:pPr>
              <w:pStyle w:val="TableText"/>
            </w:pPr>
            <w:r>
              <w:t>Canonical Part 6 Arrow mapping.</w:t>
            </w:r>
          </w:p>
        </w:tc>
      </w:tr>
      <w:tr w:rsidR="00B8253F" w14:paraId="20A62FA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392531C" w14:textId="77777777" w:rsidR="00B8253F" w:rsidRDefault="000B5CD4">
            <w:pPr>
              <w:pStyle w:val="TableText"/>
            </w:pPr>
            <w:r>
              <w:rPr>
                <w:rStyle w:val="VARIABLE"/>
              </w:rPr>
              <w:t>value.value.scalar_Int64</w:t>
            </w:r>
          </w:p>
        </w:tc>
        <w:tc>
          <w:tcPr>
            <w:tcW w:w="2231" w:type="dxa"/>
            <w:tcBorders>
              <w:top w:val="single" w:sz="4" w:space="0" w:color="auto"/>
              <w:left w:val="single" w:sz="4" w:space="0" w:color="auto"/>
              <w:bottom w:val="single" w:sz="4" w:space="0" w:color="auto"/>
              <w:right w:val="single" w:sz="4" w:space="0" w:color="auto"/>
            </w:tcBorders>
          </w:tcPr>
          <w:p w14:paraId="6F8B029B" w14:textId="77777777" w:rsidR="00B8253F" w:rsidRDefault="000B5CD4">
            <w:pPr>
              <w:pStyle w:val="TableText"/>
            </w:pPr>
            <w:r>
              <w:rPr>
                <w:rStyle w:val="VARIABLE"/>
              </w:rPr>
              <w:t>int64</w:t>
            </w:r>
          </w:p>
        </w:tc>
        <w:tc>
          <w:tcPr>
            <w:tcW w:w="2231" w:type="dxa"/>
            <w:tcBorders>
              <w:top w:val="single" w:sz="4" w:space="0" w:color="auto"/>
              <w:left w:val="single" w:sz="4" w:space="0" w:color="auto"/>
              <w:bottom w:val="single" w:sz="4" w:space="0" w:color="auto"/>
              <w:right w:val="single" w:sz="4" w:space="0" w:color="auto"/>
            </w:tcBorders>
          </w:tcPr>
          <w:p w14:paraId="42EFDF4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7569BDD" w14:textId="77777777" w:rsidR="00B8253F" w:rsidRDefault="000B5CD4">
            <w:pPr>
              <w:pStyle w:val="TableText"/>
            </w:pPr>
            <w:r>
              <w:t>Canonical Part 6 Arrow mapping.</w:t>
            </w:r>
          </w:p>
        </w:tc>
      </w:tr>
      <w:tr w:rsidR="00B8253F" w14:paraId="263F801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27FB0C7" w14:textId="77777777" w:rsidR="00B8253F" w:rsidRDefault="000B5CD4">
            <w:pPr>
              <w:pStyle w:val="TableText"/>
            </w:pPr>
            <w:r>
              <w:rPr>
                <w:rStyle w:val="VARIABLE"/>
              </w:rPr>
              <w:t>value.value.array_Int64</w:t>
            </w:r>
          </w:p>
        </w:tc>
        <w:tc>
          <w:tcPr>
            <w:tcW w:w="2231" w:type="dxa"/>
            <w:tcBorders>
              <w:top w:val="single" w:sz="4" w:space="0" w:color="auto"/>
              <w:left w:val="single" w:sz="4" w:space="0" w:color="auto"/>
              <w:bottom w:val="single" w:sz="4" w:space="0" w:color="auto"/>
              <w:right w:val="single" w:sz="4" w:space="0" w:color="auto"/>
            </w:tcBorders>
          </w:tcPr>
          <w:p w14:paraId="17AD8D39" w14:textId="77777777" w:rsidR="00B8253F" w:rsidRDefault="000B5CD4">
            <w:pPr>
              <w:pStyle w:val="TableText"/>
            </w:pPr>
            <w:r>
              <w:rPr>
                <w:rStyle w:val="VARIABLE"/>
              </w:rPr>
              <w:t>list&lt;item: int64&gt;</w:t>
            </w:r>
          </w:p>
        </w:tc>
        <w:tc>
          <w:tcPr>
            <w:tcW w:w="2231" w:type="dxa"/>
            <w:tcBorders>
              <w:top w:val="single" w:sz="4" w:space="0" w:color="auto"/>
              <w:left w:val="single" w:sz="4" w:space="0" w:color="auto"/>
              <w:bottom w:val="single" w:sz="4" w:space="0" w:color="auto"/>
              <w:right w:val="single" w:sz="4" w:space="0" w:color="auto"/>
            </w:tcBorders>
          </w:tcPr>
          <w:p w14:paraId="780F8FC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80AED55" w14:textId="77777777" w:rsidR="00B8253F" w:rsidRDefault="000B5CD4">
            <w:pPr>
              <w:pStyle w:val="TableText"/>
            </w:pPr>
            <w:r>
              <w:t>List offsets identify the element range; null list differs from empty list.</w:t>
            </w:r>
          </w:p>
        </w:tc>
      </w:tr>
      <w:tr w:rsidR="00B8253F" w14:paraId="42A4F3B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D20C9C4" w14:textId="77777777" w:rsidR="00B8253F" w:rsidRDefault="000B5CD4">
            <w:pPr>
              <w:pStyle w:val="TableText"/>
            </w:pPr>
            <w:r>
              <w:rPr>
                <w:rStyle w:val="VARIABLE"/>
              </w:rPr>
              <w:t>value.value.array_Int64[]</w:t>
            </w:r>
          </w:p>
        </w:tc>
        <w:tc>
          <w:tcPr>
            <w:tcW w:w="2231" w:type="dxa"/>
            <w:tcBorders>
              <w:top w:val="single" w:sz="4" w:space="0" w:color="auto"/>
              <w:left w:val="single" w:sz="4" w:space="0" w:color="auto"/>
              <w:bottom w:val="single" w:sz="4" w:space="0" w:color="auto"/>
              <w:right w:val="single" w:sz="4" w:space="0" w:color="auto"/>
            </w:tcBorders>
          </w:tcPr>
          <w:p w14:paraId="1DE949E2" w14:textId="77777777" w:rsidR="00B8253F" w:rsidRDefault="000B5CD4">
            <w:pPr>
              <w:pStyle w:val="TableText"/>
            </w:pPr>
            <w:r>
              <w:rPr>
                <w:rStyle w:val="VARIABLE"/>
              </w:rPr>
              <w:t>int64</w:t>
            </w:r>
          </w:p>
        </w:tc>
        <w:tc>
          <w:tcPr>
            <w:tcW w:w="2231" w:type="dxa"/>
            <w:tcBorders>
              <w:top w:val="single" w:sz="4" w:space="0" w:color="auto"/>
              <w:left w:val="single" w:sz="4" w:space="0" w:color="auto"/>
              <w:bottom w:val="single" w:sz="4" w:space="0" w:color="auto"/>
              <w:right w:val="single" w:sz="4" w:space="0" w:color="auto"/>
            </w:tcBorders>
          </w:tcPr>
          <w:p w14:paraId="19C4295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5719D1C" w14:textId="77777777" w:rsidR="00B8253F" w:rsidRDefault="000B5CD4">
            <w:pPr>
              <w:pStyle w:val="TableText"/>
            </w:pPr>
            <w:r>
              <w:t>Canonical Part 6 Arrow mapping.</w:t>
            </w:r>
          </w:p>
        </w:tc>
      </w:tr>
      <w:tr w:rsidR="00B8253F" w14:paraId="454C925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D279F2F" w14:textId="77777777" w:rsidR="00B8253F" w:rsidRDefault="000B5CD4">
            <w:pPr>
              <w:pStyle w:val="TableText"/>
            </w:pPr>
            <w:r>
              <w:rPr>
                <w:rStyle w:val="VARIABLE"/>
              </w:rPr>
              <w:t>value.value.matrix_Int64</w:t>
            </w:r>
          </w:p>
        </w:tc>
        <w:tc>
          <w:tcPr>
            <w:tcW w:w="2231" w:type="dxa"/>
            <w:tcBorders>
              <w:top w:val="single" w:sz="4" w:space="0" w:color="auto"/>
              <w:left w:val="single" w:sz="4" w:space="0" w:color="auto"/>
              <w:bottom w:val="single" w:sz="4" w:space="0" w:color="auto"/>
              <w:right w:val="single" w:sz="4" w:space="0" w:color="auto"/>
            </w:tcBorders>
          </w:tcPr>
          <w:p w14:paraId="04129BC7" w14:textId="77777777" w:rsidR="00B8253F" w:rsidRDefault="000B5CD4">
            <w:pPr>
              <w:pStyle w:val="TableText"/>
            </w:pPr>
            <w:r>
              <w:rPr>
                <w:rStyle w:val="VARIABLE"/>
              </w:rPr>
              <w:t>struct&lt;dimensions: list&lt;item: int32&gt; not null, values: list&lt;item: int64&gt; not null&gt;</w:t>
            </w:r>
          </w:p>
        </w:tc>
        <w:tc>
          <w:tcPr>
            <w:tcW w:w="2231" w:type="dxa"/>
            <w:tcBorders>
              <w:top w:val="single" w:sz="4" w:space="0" w:color="auto"/>
              <w:left w:val="single" w:sz="4" w:space="0" w:color="auto"/>
              <w:bottom w:val="single" w:sz="4" w:space="0" w:color="auto"/>
              <w:right w:val="single" w:sz="4" w:space="0" w:color="auto"/>
            </w:tcBorders>
          </w:tcPr>
          <w:p w14:paraId="58EEE2A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F792350" w14:textId="77777777" w:rsidR="00B8253F" w:rsidRDefault="000B5CD4">
            <w:pPr>
              <w:pStyle w:val="TableText"/>
            </w:pPr>
            <w:r>
              <w:t>Canonical Part 6 Arrow mapping.</w:t>
            </w:r>
          </w:p>
        </w:tc>
      </w:tr>
      <w:tr w:rsidR="00B8253F" w14:paraId="0704635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59640F6" w14:textId="77777777" w:rsidR="00B8253F" w:rsidRDefault="000B5CD4">
            <w:pPr>
              <w:pStyle w:val="TableText"/>
            </w:pPr>
            <w:r>
              <w:rPr>
                <w:rStyle w:val="VARIABLE"/>
              </w:rPr>
              <w:t>value.value.matrix_Int64.dimensions</w:t>
            </w:r>
          </w:p>
        </w:tc>
        <w:tc>
          <w:tcPr>
            <w:tcW w:w="2231" w:type="dxa"/>
            <w:tcBorders>
              <w:top w:val="single" w:sz="4" w:space="0" w:color="auto"/>
              <w:left w:val="single" w:sz="4" w:space="0" w:color="auto"/>
              <w:bottom w:val="single" w:sz="4" w:space="0" w:color="auto"/>
              <w:right w:val="single" w:sz="4" w:space="0" w:color="auto"/>
            </w:tcBorders>
          </w:tcPr>
          <w:p w14:paraId="1046E9CC"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0B83F514"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05DBC0F" w14:textId="77777777" w:rsidR="00B8253F" w:rsidRDefault="000B5CD4">
            <w:pPr>
              <w:pStyle w:val="TableText"/>
            </w:pPr>
            <w:r>
              <w:t>List offsets identify the element range; null list differs from empty list.</w:t>
            </w:r>
          </w:p>
        </w:tc>
      </w:tr>
      <w:tr w:rsidR="00B8253F" w14:paraId="5EB946F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E63DCEB" w14:textId="77777777" w:rsidR="00B8253F" w:rsidRDefault="000B5CD4">
            <w:pPr>
              <w:pStyle w:val="TableText"/>
            </w:pPr>
            <w:r>
              <w:rPr>
                <w:rStyle w:val="VARIABLE"/>
              </w:rPr>
              <w:t>value.value.matrix_Int64.dimensions[]</w:t>
            </w:r>
          </w:p>
        </w:tc>
        <w:tc>
          <w:tcPr>
            <w:tcW w:w="2231" w:type="dxa"/>
            <w:tcBorders>
              <w:top w:val="single" w:sz="4" w:space="0" w:color="auto"/>
              <w:left w:val="single" w:sz="4" w:space="0" w:color="auto"/>
              <w:bottom w:val="single" w:sz="4" w:space="0" w:color="auto"/>
              <w:right w:val="single" w:sz="4" w:space="0" w:color="auto"/>
            </w:tcBorders>
          </w:tcPr>
          <w:p w14:paraId="681EF4D1"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6A2E0C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195E685" w14:textId="77777777" w:rsidR="00B8253F" w:rsidRDefault="000B5CD4">
            <w:pPr>
              <w:pStyle w:val="TableText"/>
            </w:pPr>
            <w:r>
              <w:t>Canonical Part 6 Arrow mapping.</w:t>
            </w:r>
          </w:p>
        </w:tc>
      </w:tr>
      <w:tr w:rsidR="00B8253F" w14:paraId="784F0A0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4E38876" w14:textId="77777777" w:rsidR="00B8253F" w:rsidRDefault="000B5CD4">
            <w:pPr>
              <w:pStyle w:val="TableText"/>
            </w:pPr>
            <w:r>
              <w:rPr>
                <w:rStyle w:val="VARIABLE"/>
              </w:rPr>
              <w:t>value.value.matrix_Int64.values</w:t>
            </w:r>
          </w:p>
        </w:tc>
        <w:tc>
          <w:tcPr>
            <w:tcW w:w="2231" w:type="dxa"/>
            <w:tcBorders>
              <w:top w:val="single" w:sz="4" w:space="0" w:color="auto"/>
              <w:left w:val="single" w:sz="4" w:space="0" w:color="auto"/>
              <w:bottom w:val="single" w:sz="4" w:space="0" w:color="auto"/>
              <w:right w:val="single" w:sz="4" w:space="0" w:color="auto"/>
            </w:tcBorders>
          </w:tcPr>
          <w:p w14:paraId="27F6C27A" w14:textId="77777777" w:rsidR="00B8253F" w:rsidRDefault="000B5CD4">
            <w:pPr>
              <w:pStyle w:val="TableText"/>
            </w:pPr>
            <w:r>
              <w:rPr>
                <w:rStyle w:val="VARIABLE"/>
              </w:rPr>
              <w:t>list&lt;item: int64&gt;</w:t>
            </w:r>
          </w:p>
        </w:tc>
        <w:tc>
          <w:tcPr>
            <w:tcW w:w="2231" w:type="dxa"/>
            <w:tcBorders>
              <w:top w:val="single" w:sz="4" w:space="0" w:color="auto"/>
              <w:left w:val="single" w:sz="4" w:space="0" w:color="auto"/>
              <w:bottom w:val="single" w:sz="4" w:space="0" w:color="auto"/>
              <w:right w:val="single" w:sz="4" w:space="0" w:color="auto"/>
            </w:tcBorders>
          </w:tcPr>
          <w:p w14:paraId="408F9138"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EC2F572" w14:textId="77777777" w:rsidR="00B8253F" w:rsidRDefault="000B5CD4">
            <w:pPr>
              <w:pStyle w:val="TableText"/>
            </w:pPr>
            <w:r>
              <w:t>List offsets identify the element range; null list differs from empty list.</w:t>
            </w:r>
          </w:p>
        </w:tc>
      </w:tr>
      <w:tr w:rsidR="00B8253F" w14:paraId="5410A56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B4092CD" w14:textId="77777777" w:rsidR="00B8253F" w:rsidRDefault="000B5CD4">
            <w:pPr>
              <w:pStyle w:val="TableText"/>
            </w:pPr>
            <w:r>
              <w:rPr>
                <w:rStyle w:val="VARIABLE"/>
              </w:rPr>
              <w:t>value.value.matrix_Int64.values[]</w:t>
            </w:r>
          </w:p>
        </w:tc>
        <w:tc>
          <w:tcPr>
            <w:tcW w:w="2231" w:type="dxa"/>
            <w:tcBorders>
              <w:top w:val="single" w:sz="4" w:space="0" w:color="auto"/>
              <w:left w:val="single" w:sz="4" w:space="0" w:color="auto"/>
              <w:bottom w:val="single" w:sz="4" w:space="0" w:color="auto"/>
              <w:right w:val="single" w:sz="4" w:space="0" w:color="auto"/>
            </w:tcBorders>
          </w:tcPr>
          <w:p w14:paraId="474C7772" w14:textId="77777777" w:rsidR="00B8253F" w:rsidRDefault="000B5CD4">
            <w:pPr>
              <w:pStyle w:val="TableText"/>
            </w:pPr>
            <w:r>
              <w:rPr>
                <w:rStyle w:val="VARIABLE"/>
              </w:rPr>
              <w:t>int64</w:t>
            </w:r>
          </w:p>
        </w:tc>
        <w:tc>
          <w:tcPr>
            <w:tcW w:w="2231" w:type="dxa"/>
            <w:tcBorders>
              <w:top w:val="single" w:sz="4" w:space="0" w:color="auto"/>
              <w:left w:val="single" w:sz="4" w:space="0" w:color="auto"/>
              <w:bottom w:val="single" w:sz="4" w:space="0" w:color="auto"/>
              <w:right w:val="single" w:sz="4" w:space="0" w:color="auto"/>
            </w:tcBorders>
          </w:tcPr>
          <w:p w14:paraId="5B8F3A5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0BED57B" w14:textId="77777777" w:rsidR="00B8253F" w:rsidRDefault="000B5CD4">
            <w:pPr>
              <w:pStyle w:val="TableText"/>
            </w:pPr>
            <w:r>
              <w:t>Canonical Part 6 Arrow mapping.</w:t>
            </w:r>
          </w:p>
        </w:tc>
      </w:tr>
      <w:tr w:rsidR="00B8253F" w14:paraId="1E62EE3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DA63278" w14:textId="77777777" w:rsidR="00B8253F" w:rsidRDefault="000B5CD4">
            <w:pPr>
              <w:pStyle w:val="TableText"/>
            </w:pPr>
            <w:r>
              <w:rPr>
                <w:rStyle w:val="VARIABLE"/>
              </w:rPr>
              <w:t>value.value.scalar_UInt64</w:t>
            </w:r>
          </w:p>
        </w:tc>
        <w:tc>
          <w:tcPr>
            <w:tcW w:w="2231" w:type="dxa"/>
            <w:tcBorders>
              <w:top w:val="single" w:sz="4" w:space="0" w:color="auto"/>
              <w:left w:val="single" w:sz="4" w:space="0" w:color="auto"/>
              <w:bottom w:val="single" w:sz="4" w:space="0" w:color="auto"/>
              <w:right w:val="single" w:sz="4" w:space="0" w:color="auto"/>
            </w:tcBorders>
          </w:tcPr>
          <w:p w14:paraId="0BEAD51A" w14:textId="77777777" w:rsidR="00B8253F" w:rsidRDefault="000B5CD4">
            <w:pPr>
              <w:pStyle w:val="TableText"/>
            </w:pPr>
            <w:r>
              <w:rPr>
                <w:rStyle w:val="VARIABLE"/>
              </w:rPr>
              <w:t>uint64</w:t>
            </w:r>
          </w:p>
        </w:tc>
        <w:tc>
          <w:tcPr>
            <w:tcW w:w="2231" w:type="dxa"/>
            <w:tcBorders>
              <w:top w:val="single" w:sz="4" w:space="0" w:color="auto"/>
              <w:left w:val="single" w:sz="4" w:space="0" w:color="auto"/>
              <w:bottom w:val="single" w:sz="4" w:space="0" w:color="auto"/>
              <w:right w:val="single" w:sz="4" w:space="0" w:color="auto"/>
            </w:tcBorders>
          </w:tcPr>
          <w:p w14:paraId="4AFE001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D5559CE" w14:textId="77777777" w:rsidR="00B8253F" w:rsidRDefault="000B5CD4">
            <w:pPr>
              <w:pStyle w:val="TableText"/>
            </w:pPr>
            <w:r>
              <w:t>Canonical Part 6 Arrow mapping.</w:t>
            </w:r>
          </w:p>
        </w:tc>
      </w:tr>
      <w:tr w:rsidR="00B8253F" w14:paraId="2DEAE57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4592DD6" w14:textId="77777777" w:rsidR="00B8253F" w:rsidRDefault="000B5CD4">
            <w:pPr>
              <w:pStyle w:val="TableText"/>
            </w:pPr>
            <w:r>
              <w:rPr>
                <w:rStyle w:val="VARIABLE"/>
              </w:rPr>
              <w:t>value.value.array_UInt64</w:t>
            </w:r>
          </w:p>
        </w:tc>
        <w:tc>
          <w:tcPr>
            <w:tcW w:w="2231" w:type="dxa"/>
            <w:tcBorders>
              <w:top w:val="single" w:sz="4" w:space="0" w:color="auto"/>
              <w:left w:val="single" w:sz="4" w:space="0" w:color="auto"/>
              <w:bottom w:val="single" w:sz="4" w:space="0" w:color="auto"/>
              <w:right w:val="single" w:sz="4" w:space="0" w:color="auto"/>
            </w:tcBorders>
          </w:tcPr>
          <w:p w14:paraId="7C4048A0" w14:textId="77777777" w:rsidR="00B8253F" w:rsidRDefault="000B5CD4">
            <w:pPr>
              <w:pStyle w:val="TableText"/>
            </w:pPr>
            <w:r>
              <w:rPr>
                <w:rStyle w:val="VARIABLE"/>
              </w:rPr>
              <w:t>list&lt;item: uint64&gt;</w:t>
            </w:r>
          </w:p>
        </w:tc>
        <w:tc>
          <w:tcPr>
            <w:tcW w:w="2231" w:type="dxa"/>
            <w:tcBorders>
              <w:top w:val="single" w:sz="4" w:space="0" w:color="auto"/>
              <w:left w:val="single" w:sz="4" w:space="0" w:color="auto"/>
              <w:bottom w:val="single" w:sz="4" w:space="0" w:color="auto"/>
              <w:right w:val="single" w:sz="4" w:space="0" w:color="auto"/>
            </w:tcBorders>
          </w:tcPr>
          <w:p w14:paraId="492F12D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DF1BCF6" w14:textId="77777777" w:rsidR="00B8253F" w:rsidRDefault="000B5CD4">
            <w:pPr>
              <w:pStyle w:val="TableText"/>
            </w:pPr>
            <w:r>
              <w:t>List offsets identify the element range; null list differs from empty list.</w:t>
            </w:r>
          </w:p>
        </w:tc>
      </w:tr>
      <w:tr w:rsidR="00B8253F" w14:paraId="52B9173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771AD45" w14:textId="77777777" w:rsidR="00B8253F" w:rsidRDefault="000B5CD4">
            <w:pPr>
              <w:pStyle w:val="TableText"/>
            </w:pPr>
            <w:r>
              <w:rPr>
                <w:rStyle w:val="VARIABLE"/>
              </w:rPr>
              <w:t>value.value.array_UInt64[]</w:t>
            </w:r>
          </w:p>
        </w:tc>
        <w:tc>
          <w:tcPr>
            <w:tcW w:w="2231" w:type="dxa"/>
            <w:tcBorders>
              <w:top w:val="single" w:sz="4" w:space="0" w:color="auto"/>
              <w:left w:val="single" w:sz="4" w:space="0" w:color="auto"/>
              <w:bottom w:val="single" w:sz="4" w:space="0" w:color="auto"/>
              <w:right w:val="single" w:sz="4" w:space="0" w:color="auto"/>
            </w:tcBorders>
          </w:tcPr>
          <w:p w14:paraId="4F10FBE5" w14:textId="77777777" w:rsidR="00B8253F" w:rsidRDefault="000B5CD4">
            <w:pPr>
              <w:pStyle w:val="TableText"/>
            </w:pPr>
            <w:r>
              <w:rPr>
                <w:rStyle w:val="VARIABLE"/>
              </w:rPr>
              <w:t>uint64</w:t>
            </w:r>
          </w:p>
        </w:tc>
        <w:tc>
          <w:tcPr>
            <w:tcW w:w="2231" w:type="dxa"/>
            <w:tcBorders>
              <w:top w:val="single" w:sz="4" w:space="0" w:color="auto"/>
              <w:left w:val="single" w:sz="4" w:space="0" w:color="auto"/>
              <w:bottom w:val="single" w:sz="4" w:space="0" w:color="auto"/>
              <w:right w:val="single" w:sz="4" w:space="0" w:color="auto"/>
            </w:tcBorders>
          </w:tcPr>
          <w:p w14:paraId="599C532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D2E427A" w14:textId="77777777" w:rsidR="00B8253F" w:rsidRDefault="000B5CD4">
            <w:pPr>
              <w:pStyle w:val="TableText"/>
            </w:pPr>
            <w:r>
              <w:t>Canonical Part 6 Arrow mapping.</w:t>
            </w:r>
          </w:p>
        </w:tc>
      </w:tr>
      <w:tr w:rsidR="00B8253F" w14:paraId="45E9E32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1BC6B1B" w14:textId="77777777" w:rsidR="00B8253F" w:rsidRDefault="000B5CD4">
            <w:pPr>
              <w:pStyle w:val="TableText"/>
            </w:pPr>
            <w:r>
              <w:rPr>
                <w:rStyle w:val="VARIABLE"/>
              </w:rPr>
              <w:t>value.value.matrix_UInt64</w:t>
            </w:r>
          </w:p>
        </w:tc>
        <w:tc>
          <w:tcPr>
            <w:tcW w:w="2231" w:type="dxa"/>
            <w:tcBorders>
              <w:top w:val="single" w:sz="4" w:space="0" w:color="auto"/>
              <w:left w:val="single" w:sz="4" w:space="0" w:color="auto"/>
              <w:bottom w:val="single" w:sz="4" w:space="0" w:color="auto"/>
              <w:right w:val="single" w:sz="4" w:space="0" w:color="auto"/>
            </w:tcBorders>
          </w:tcPr>
          <w:p w14:paraId="5465A148" w14:textId="77777777" w:rsidR="00B8253F" w:rsidRDefault="000B5CD4">
            <w:pPr>
              <w:pStyle w:val="TableText"/>
            </w:pPr>
            <w:r>
              <w:rPr>
                <w:rStyle w:val="VARIABLE"/>
              </w:rPr>
              <w:t>struct&lt;dimensions: list&lt;item: int32&gt; not null, values: list&lt;item: uint64&gt; not null&gt;</w:t>
            </w:r>
          </w:p>
        </w:tc>
        <w:tc>
          <w:tcPr>
            <w:tcW w:w="2231" w:type="dxa"/>
            <w:tcBorders>
              <w:top w:val="single" w:sz="4" w:space="0" w:color="auto"/>
              <w:left w:val="single" w:sz="4" w:space="0" w:color="auto"/>
              <w:bottom w:val="single" w:sz="4" w:space="0" w:color="auto"/>
              <w:right w:val="single" w:sz="4" w:space="0" w:color="auto"/>
            </w:tcBorders>
          </w:tcPr>
          <w:p w14:paraId="59E9230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FF144D1" w14:textId="77777777" w:rsidR="00B8253F" w:rsidRDefault="000B5CD4">
            <w:pPr>
              <w:pStyle w:val="TableText"/>
            </w:pPr>
            <w:r>
              <w:t>Canonical Part 6 Arrow mapping.</w:t>
            </w:r>
          </w:p>
        </w:tc>
      </w:tr>
      <w:tr w:rsidR="00B8253F" w14:paraId="6C65D03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8BB8E0E" w14:textId="77777777" w:rsidR="00B8253F" w:rsidRDefault="000B5CD4">
            <w:pPr>
              <w:pStyle w:val="TableText"/>
            </w:pPr>
            <w:r>
              <w:rPr>
                <w:rStyle w:val="VARIABLE"/>
              </w:rPr>
              <w:t>value.value.matrix_UInt64.dimensions</w:t>
            </w:r>
          </w:p>
        </w:tc>
        <w:tc>
          <w:tcPr>
            <w:tcW w:w="2231" w:type="dxa"/>
            <w:tcBorders>
              <w:top w:val="single" w:sz="4" w:space="0" w:color="auto"/>
              <w:left w:val="single" w:sz="4" w:space="0" w:color="auto"/>
              <w:bottom w:val="single" w:sz="4" w:space="0" w:color="auto"/>
              <w:right w:val="single" w:sz="4" w:space="0" w:color="auto"/>
            </w:tcBorders>
          </w:tcPr>
          <w:p w14:paraId="0E458ED9"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1D85D38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211B552" w14:textId="77777777" w:rsidR="00B8253F" w:rsidRDefault="000B5CD4">
            <w:pPr>
              <w:pStyle w:val="TableText"/>
            </w:pPr>
            <w:r>
              <w:t>List offsets identify the element range; null list differs from empty list.</w:t>
            </w:r>
          </w:p>
        </w:tc>
      </w:tr>
      <w:tr w:rsidR="00B8253F" w14:paraId="6BF663E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8F2E957" w14:textId="77777777" w:rsidR="00B8253F" w:rsidRDefault="000B5CD4">
            <w:pPr>
              <w:pStyle w:val="TableText"/>
            </w:pPr>
            <w:r>
              <w:rPr>
                <w:rStyle w:val="VARIABLE"/>
              </w:rPr>
              <w:lastRenderedPageBreak/>
              <w:t>value.value.matrix_UInt64.dimensions[]</w:t>
            </w:r>
          </w:p>
        </w:tc>
        <w:tc>
          <w:tcPr>
            <w:tcW w:w="2231" w:type="dxa"/>
            <w:tcBorders>
              <w:top w:val="single" w:sz="4" w:space="0" w:color="auto"/>
              <w:left w:val="single" w:sz="4" w:space="0" w:color="auto"/>
              <w:bottom w:val="single" w:sz="4" w:space="0" w:color="auto"/>
              <w:right w:val="single" w:sz="4" w:space="0" w:color="auto"/>
            </w:tcBorders>
          </w:tcPr>
          <w:p w14:paraId="39EE6A2D"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A6C035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CC8BC8D" w14:textId="77777777" w:rsidR="00B8253F" w:rsidRDefault="000B5CD4">
            <w:pPr>
              <w:pStyle w:val="TableText"/>
            </w:pPr>
            <w:r>
              <w:t>Canonical Part 6 Arrow mapping.</w:t>
            </w:r>
          </w:p>
        </w:tc>
      </w:tr>
      <w:tr w:rsidR="00B8253F" w14:paraId="6E826DF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663B0B1" w14:textId="77777777" w:rsidR="00B8253F" w:rsidRDefault="000B5CD4">
            <w:pPr>
              <w:pStyle w:val="TableText"/>
            </w:pPr>
            <w:r>
              <w:rPr>
                <w:rStyle w:val="VARIABLE"/>
              </w:rPr>
              <w:t>value.value.matrix_UInt64.values</w:t>
            </w:r>
          </w:p>
        </w:tc>
        <w:tc>
          <w:tcPr>
            <w:tcW w:w="2231" w:type="dxa"/>
            <w:tcBorders>
              <w:top w:val="single" w:sz="4" w:space="0" w:color="auto"/>
              <w:left w:val="single" w:sz="4" w:space="0" w:color="auto"/>
              <w:bottom w:val="single" w:sz="4" w:space="0" w:color="auto"/>
              <w:right w:val="single" w:sz="4" w:space="0" w:color="auto"/>
            </w:tcBorders>
          </w:tcPr>
          <w:p w14:paraId="197E686B" w14:textId="77777777" w:rsidR="00B8253F" w:rsidRDefault="000B5CD4">
            <w:pPr>
              <w:pStyle w:val="TableText"/>
            </w:pPr>
            <w:r>
              <w:rPr>
                <w:rStyle w:val="VARIABLE"/>
              </w:rPr>
              <w:t>list&lt;item: uint64&gt;</w:t>
            </w:r>
          </w:p>
        </w:tc>
        <w:tc>
          <w:tcPr>
            <w:tcW w:w="2231" w:type="dxa"/>
            <w:tcBorders>
              <w:top w:val="single" w:sz="4" w:space="0" w:color="auto"/>
              <w:left w:val="single" w:sz="4" w:space="0" w:color="auto"/>
              <w:bottom w:val="single" w:sz="4" w:space="0" w:color="auto"/>
              <w:right w:val="single" w:sz="4" w:space="0" w:color="auto"/>
            </w:tcBorders>
          </w:tcPr>
          <w:p w14:paraId="21789CDA"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B2611B7" w14:textId="77777777" w:rsidR="00B8253F" w:rsidRDefault="000B5CD4">
            <w:pPr>
              <w:pStyle w:val="TableText"/>
            </w:pPr>
            <w:r>
              <w:t>List offsets identify the element range; null list differs from empty list.</w:t>
            </w:r>
          </w:p>
        </w:tc>
      </w:tr>
      <w:tr w:rsidR="00B8253F" w14:paraId="1B82718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CC2CBA5" w14:textId="77777777" w:rsidR="00B8253F" w:rsidRDefault="000B5CD4">
            <w:pPr>
              <w:pStyle w:val="TableText"/>
            </w:pPr>
            <w:r>
              <w:rPr>
                <w:rStyle w:val="VARIABLE"/>
              </w:rPr>
              <w:t>value.value.matrix_UInt64.values[]</w:t>
            </w:r>
          </w:p>
        </w:tc>
        <w:tc>
          <w:tcPr>
            <w:tcW w:w="2231" w:type="dxa"/>
            <w:tcBorders>
              <w:top w:val="single" w:sz="4" w:space="0" w:color="auto"/>
              <w:left w:val="single" w:sz="4" w:space="0" w:color="auto"/>
              <w:bottom w:val="single" w:sz="4" w:space="0" w:color="auto"/>
              <w:right w:val="single" w:sz="4" w:space="0" w:color="auto"/>
            </w:tcBorders>
          </w:tcPr>
          <w:p w14:paraId="780B4417" w14:textId="77777777" w:rsidR="00B8253F" w:rsidRDefault="000B5CD4">
            <w:pPr>
              <w:pStyle w:val="TableText"/>
            </w:pPr>
            <w:r>
              <w:rPr>
                <w:rStyle w:val="VARIABLE"/>
              </w:rPr>
              <w:t>uint64</w:t>
            </w:r>
          </w:p>
        </w:tc>
        <w:tc>
          <w:tcPr>
            <w:tcW w:w="2231" w:type="dxa"/>
            <w:tcBorders>
              <w:top w:val="single" w:sz="4" w:space="0" w:color="auto"/>
              <w:left w:val="single" w:sz="4" w:space="0" w:color="auto"/>
              <w:bottom w:val="single" w:sz="4" w:space="0" w:color="auto"/>
              <w:right w:val="single" w:sz="4" w:space="0" w:color="auto"/>
            </w:tcBorders>
          </w:tcPr>
          <w:p w14:paraId="63402DA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025217C" w14:textId="77777777" w:rsidR="00B8253F" w:rsidRDefault="000B5CD4">
            <w:pPr>
              <w:pStyle w:val="TableText"/>
            </w:pPr>
            <w:r>
              <w:t>Canonical Part 6 Arrow mapping.</w:t>
            </w:r>
          </w:p>
        </w:tc>
      </w:tr>
      <w:tr w:rsidR="00B8253F" w14:paraId="4997040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6494B6F" w14:textId="77777777" w:rsidR="00B8253F" w:rsidRDefault="000B5CD4">
            <w:pPr>
              <w:pStyle w:val="TableText"/>
            </w:pPr>
            <w:r>
              <w:rPr>
                <w:rStyle w:val="VARIABLE"/>
              </w:rPr>
              <w:t>value.value.scalar_Float</w:t>
            </w:r>
          </w:p>
        </w:tc>
        <w:tc>
          <w:tcPr>
            <w:tcW w:w="2231" w:type="dxa"/>
            <w:tcBorders>
              <w:top w:val="single" w:sz="4" w:space="0" w:color="auto"/>
              <w:left w:val="single" w:sz="4" w:space="0" w:color="auto"/>
              <w:bottom w:val="single" w:sz="4" w:space="0" w:color="auto"/>
              <w:right w:val="single" w:sz="4" w:space="0" w:color="auto"/>
            </w:tcBorders>
          </w:tcPr>
          <w:p w14:paraId="74DFDEE7" w14:textId="77777777" w:rsidR="00B8253F" w:rsidRDefault="000B5CD4">
            <w:pPr>
              <w:pStyle w:val="TableText"/>
            </w:pPr>
            <w:r>
              <w:rPr>
                <w:rStyle w:val="VARIABLE"/>
              </w:rPr>
              <w:t>float</w:t>
            </w:r>
          </w:p>
        </w:tc>
        <w:tc>
          <w:tcPr>
            <w:tcW w:w="2231" w:type="dxa"/>
            <w:tcBorders>
              <w:top w:val="single" w:sz="4" w:space="0" w:color="auto"/>
              <w:left w:val="single" w:sz="4" w:space="0" w:color="auto"/>
              <w:bottom w:val="single" w:sz="4" w:space="0" w:color="auto"/>
              <w:right w:val="single" w:sz="4" w:space="0" w:color="auto"/>
            </w:tcBorders>
          </w:tcPr>
          <w:p w14:paraId="4B772E3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635D0C6" w14:textId="77777777" w:rsidR="00B8253F" w:rsidRDefault="000B5CD4">
            <w:pPr>
              <w:pStyle w:val="TableText"/>
            </w:pPr>
            <w:r>
              <w:t>Canonical Part 6 Arrow mapping.</w:t>
            </w:r>
          </w:p>
        </w:tc>
      </w:tr>
      <w:tr w:rsidR="00B8253F" w14:paraId="3C71D7B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181B6E4" w14:textId="77777777" w:rsidR="00B8253F" w:rsidRDefault="000B5CD4">
            <w:pPr>
              <w:pStyle w:val="TableText"/>
            </w:pPr>
            <w:r>
              <w:rPr>
                <w:rStyle w:val="VARIABLE"/>
              </w:rPr>
              <w:t>value.value.array_Float</w:t>
            </w:r>
          </w:p>
        </w:tc>
        <w:tc>
          <w:tcPr>
            <w:tcW w:w="2231" w:type="dxa"/>
            <w:tcBorders>
              <w:top w:val="single" w:sz="4" w:space="0" w:color="auto"/>
              <w:left w:val="single" w:sz="4" w:space="0" w:color="auto"/>
              <w:bottom w:val="single" w:sz="4" w:space="0" w:color="auto"/>
              <w:right w:val="single" w:sz="4" w:space="0" w:color="auto"/>
            </w:tcBorders>
          </w:tcPr>
          <w:p w14:paraId="28520D77" w14:textId="77777777" w:rsidR="00B8253F" w:rsidRDefault="000B5CD4">
            <w:pPr>
              <w:pStyle w:val="TableText"/>
            </w:pPr>
            <w:r>
              <w:rPr>
                <w:rStyle w:val="VARIABLE"/>
              </w:rPr>
              <w:t>list&lt;item: float&gt;</w:t>
            </w:r>
          </w:p>
        </w:tc>
        <w:tc>
          <w:tcPr>
            <w:tcW w:w="2231" w:type="dxa"/>
            <w:tcBorders>
              <w:top w:val="single" w:sz="4" w:space="0" w:color="auto"/>
              <w:left w:val="single" w:sz="4" w:space="0" w:color="auto"/>
              <w:bottom w:val="single" w:sz="4" w:space="0" w:color="auto"/>
              <w:right w:val="single" w:sz="4" w:space="0" w:color="auto"/>
            </w:tcBorders>
          </w:tcPr>
          <w:p w14:paraId="6EDB506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EA7F513" w14:textId="77777777" w:rsidR="00B8253F" w:rsidRDefault="000B5CD4">
            <w:pPr>
              <w:pStyle w:val="TableText"/>
            </w:pPr>
            <w:r>
              <w:t>List offsets identify the element range; null list differs from empty list.</w:t>
            </w:r>
          </w:p>
        </w:tc>
      </w:tr>
      <w:tr w:rsidR="00B8253F" w14:paraId="5EAE022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66D13B1" w14:textId="77777777" w:rsidR="00B8253F" w:rsidRDefault="000B5CD4">
            <w:pPr>
              <w:pStyle w:val="TableText"/>
            </w:pPr>
            <w:r>
              <w:rPr>
                <w:rStyle w:val="VARIABLE"/>
              </w:rPr>
              <w:t>value.value.array_Float[]</w:t>
            </w:r>
          </w:p>
        </w:tc>
        <w:tc>
          <w:tcPr>
            <w:tcW w:w="2231" w:type="dxa"/>
            <w:tcBorders>
              <w:top w:val="single" w:sz="4" w:space="0" w:color="auto"/>
              <w:left w:val="single" w:sz="4" w:space="0" w:color="auto"/>
              <w:bottom w:val="single" w:sz="4" w:space="0" w:color="auto"/>
              <w:right w:val="single" w:sz="4" w:space="0" w:color="auto"/>
            </w:tcBorders>
          </w:tcPr>
          <w:p w14:paraId="51995E71" w14:textId="77777777" w:rsidR="00B8253F" w:rsidRDefault="000B5CD4">
            <w:pPr>
              <w:pStyle w:val="TableText"/>
            </w:pPr>
            <w:r>
              <w:rPr>
                <w:rStyle w:val="VARIABLE"/>
              </w:rPr>
              <w:t>float</w:t>
            </w:r>
          </w:p>
        </w:tc>
        <w:tc>
          <w:tcPr>
            <w:tcW w:w="2231" w:type="dxa"/>
            <w:tcBorders>
              <w:top w:val="single" w:sz="4" w:space="0" w:color="auto"/>
              <w:left w:val="single" w:sz="4" w:space="0" w:color="auto"/>
              <w:bottom w:val="single" w:sz="4" w:space="0" w:color="auto"/>
              <w:right w:val="single" w:sz="4" w:space="0" w:color="auto"/>
            </w:tcBorders>
          </w:tcPr>
          <w:p w14:paraId="03C8F9A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01F5FE0" w14:textId="77777777" w:rsidR="00B8253F" w:rsidRDefault="000B5CD4">
            <w:pPr>
              <w:pStyle w:val="TableText"/>
            </w:pPr>
            <w:r>
              <w:t>Canonical Part 6 Arrow mapping.</w:t>
            </w:r>
          </w:p>
        </w:tc>
      </w:tr>
      <w:tr w:rsidR="00B8253F" w14:paraId="59FB26C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4952340" w14:textId="77777777" w:rsidR="00B8253F" w:rsidRDefault="000B5CD4">
            <w:pPr>
              <w:pStyle w:val="TableText"/>
            </w:pPr>
            <w:r>
              <w:rPr>
                <w:rStyle w:val="VARIABLE"/>
              </w:rPr>
              <w:t>value.value.matrix_Float</w:t>
            </w:r>
          </w:p>
        </w:tc>
        <w:tc>
          <w:tcPr>
            <w:tcW w:w="2231" w:type="dxa"/>
            <w:tcBorders>
              <w:top w:val="single" w:sz="4" w:space="0" w:color="auto"/>
              <w:left w:val="single" w:sz="4" w:space="0" w:color="auto"/>
              <w:bottom w:val="single" w:sz="4" w:space="0" w:color="auto"/>
              <w:right w:val="single" w:sz="4" w:space="0" w:color="auto"/>
            </w:tcBorders>
          </w:tcPr>
          <w:p w14:paraId="787637F8" w14:textId="77777777" w:rsidR="00B8253F" w:rsidRDefault="000B5CD4">
            <w:pPr>
              <w:pStyle w:val="TableText"/>
            </w:pPr>
            <w:r>
              <w:rPr>
                <w:rStyle w:val="VARIABLE"/>
              </w:rPr>
              <w:t>struct&lt;dimensions: list&lt;item: int32&gt; not null, values: list&lt;item: float&gt; not null&gt;</w:t>
            </w:r>
          </w:p>
        </w:tc>
        <w:tc>
          <w:tcPr>
            <w:tcW w:w="2231" w:type="dxa"/>
            <w:tcBorders>
              <w:top w:val="single" w:sz="4" w:space="0" w:color="auto"/>
              <w:left w:val="single" w:sz="4" w:space="0" w:color="auto"/>
              <w:bottom w:val="single" w:sz="4" w:space="0" w:color="auto"/>
              <w:right w:val="single" w:sz="4" w:space="0" w:color="auto"/>
            </w:tcBorders>
          </w:tcPr>
          <w:p w14:paraId="6A4E309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4ABB2E7" w14:textId="77777777" w:rsidR="00B8253F" w:rsidRDefault="000B5CD4">
            <w:pPr>
              <w:pStyle w:val="TableText"/>
            </w:pPr>
            <w:r>
              <w:t>Canonical Part 6 Arrow mapping.</w:t>
            </w:r>
          </w:p>
        </w:tc>
      </w:tr>
      <w:tr w:rsidR="00B8253F" w14:paraId="3E44305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30B787D" w14:textId="77777777" w:rsidR="00B8253F" w:rsidRDefault="000B5CD4">
            <w:pPr>
              <w:pStyle w:val="TableText"/>
            </w:pPr>
            <w:r>
              <w:rPr>
                <w:rStyle w:val="VARIABLE"/>
              </w:rPr>
              <w:t>value.value.matrix_Float.dimensions</w:t>
            </w:r>
          </w:p>
        </w:tc>
        <w:tc>
          <w:tcPr>
            <w:tcW w:w="2231" w:type="dxa"/>
            <w:tcBorders>
              <w:top w:val="single" w:sz="4" w:space="0" w:color="auto"/>
              <w:left w:val="single" w:sz="4" w:space="0" w:color="auto"/>
              <w:bottom w:val="single" w:sz="4" w:space="0" w:color="auto"/>
              <w:right w:val="single" w:sz="4" w:space="0" w:color="auto"/>
            </w:tcBorders>
          </w:tcPr>
          <w:p w14:paraId="3A19FEDF"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125371FA"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64849CE" w14:textId="77777777" w:rsidR="00B8253F" w:rsidRDefault="000B5CD4">
            <w:pPr>
              <w:pStyle w:val="TableText"/>
            </w:pPr>
            <w:r>
              <w:t>List offsets identify the element range; null list differs from empty list.</w:t>
            </w:r>
          </w:p>
        </w:tc>
      </w:tr>
      <w:tr w:rsidR="00B8253F" w14:paraId="214F94D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8FF3E8A" w14:textId="77777777" w:rsidR="00B8253F" w:rsidRDefault="000B5CD4">
            <w:pPr>
              <w:pStyle w:val="TableText"/>
            </w:pPr>
            <w:r>
              <w:rPr>
                <w:rStyle w:val="VARIABLE"/>
              </w:rPr>
              <w:t>value.value.matrix_Float.dimensions[]</w:t>
            </w:r>
          </w:p>
        </w:tc>
        <w:tc>
          <w:tcPr>
            <w:tcW w:w="2231" w:type="dxa"/>
            <w:tcBorders>
              <w:top w:val="single" w:sz="4" w:space="0" w:color="auto"/>
              <w:left w:val="single" w:sz="4" w:space="0" w:color="auto"/>
              <w:bottom w:val="single" w:sz="4" w:space="0" w:color="auto"/>
              <w:right w:val="single" w:sz="4" w:space="0" w:color="auto"/>
            </w:tcBorders>
          </w:tcPr>
          <w:p w14:paraId="530F122B"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438D3E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3258442" w14:textId="77777777" w:rsidR="00B8253F" w:rsidRDefault="000B5CD4">
            <w:pPr>
              <w:pStyle w:val="TableText"/>
            </w:pPr>
            <w:r>
              <w:t>Canonical Part 6 Arrow mapping.</w:t>
            </w:r>
          </w:p>
        </w:tc>
      </w:tr>
      <w:tr w:rsidR="00B8253F" w14:paraId="352FEAB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50D02A7" w14:textId="77777777" w:rsidR="00B8253F" w:rsidRDefault="000B5CD4">
            <w:pPr>
              <w:pStyle w:val="TableText"/>
            </w:pPr>
            <w:r>
              <w:rPr>
                <w:rStyle w:val="VARIABLE"/>
              </w:rPr>
              <w:t>value.value.…</w:t>
            </w:r>
          </w:p>
        </w:tc>
        <w:tc>
          <w:tcPr>
            <w:tcW w:w="2231" w:type="dxa"/>
            <w:tcBorders>
              <w:top w:val="single" w:sz="4" w:space="0" w:color="auto"/>
              <w:left w:val="single" w:sz="4" w:space="0" w:color="auto"/>
              <w:bottom w:val="single" w:sz="4" w:space="0" w:color="auto"/>
              <w:right w:val="single" w:sz="4" w:space="0" w:color="auto"/>
            </w:tcBorders>
          </w:tcPr>
          <w:p w14:paraId="5F2B6349"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1E8CBE3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869FD87" w14:textId="77777777" w:rsidR="00B8253F" w:rsidRDefault="000B5CD4">
            <w:pPr>
              <w:pStyle w:val="TableText"/>
            </w:pPr>
            <w:r>
              <w:t>Nested field list abbreviated for compactness.</w:t>
            </w:r>
          </w:p>
        </w:tc>
      </w:tr>
      <w:tr w:rsidR="00B8253F" w14:paraId="64950F4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A4BB9E2" w14:textId="77777777" w:rsidR="00B8253F" w:rsidRDefault="000B5CD4">
            <w:pPr>
              <w:pStyle w:val="TableText"/>
            </w:pPr>
            <w:r>
              <w:rPr>
                <w:rStyle w:val="VARIABLE"/>
              </w:rPr>
              <w:t>value.status</w:t>
            </w:r>
          </w:p>
        </w:tc>
        <w:tc>
          <w:tcPr>
            <w:tcW w:w="2231" w:type="dxa"/>
            <w:tcBorders>
              <w:top w:val="single" w:sz="4" w:space="0" w:color="auto"/>
              <w:left w:val="single" w:sz="4" w:space="0" w:color="auto"/>
              <w:bottom w:val="single" w:sz="4" w:space="0" w:color="auto"/>
              <w:right w:val="single" w:sz="4" w:space="0" w:color="auto"/>
            </w:tcBorders>
          </w:tcPr>
          <w:p w14:paraId="1626D950" w14:textId="77777777" w:rsidR="00B8253F" w:rsidRDefault="000B5CD4">
            <w:pPr>
              <w:pStyle w:val="TableText"/>
            </w:pPr>
            <w:r>
              <w:rPr>
                <w:rStyle w:val="VARIABLE"/>
              </w:rPr>
              <w:t>uint32</w:t>
            </w:r>
          </w:p>
        </w:tc>
        <w:tc>
          <w:tcPr>
            <w:tcW w:w="2231" w:type="dxa"/>
            <w:tcBorders>
              <w:top w:val="single" w:sz="4" w:space="0" w:color="auto"/>
              <w:left w:val="single" w:sz="4" w:space="0" w:color="auto"/>
              <w:bottom w:val="single" w:sz="4" w:space="0" w:color="auto"/>
              <w:right w:val="single" w:sz="4" w:space="0" w:color="auto"/>
            </w:tcBorders>
          </w:tcPr>
          <w:p w14:paraId="6B6B8D1B"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81123BF" w14:textId="77777777" w:rsidR="00B8253F" w:rsidRDefault="000B5CD4">
            <w:pPr>
              <w:pStyle w:val="TableText"/>
            </w:pPr>
            <w:r>
              <w:t>Canonical Part 6 Arrow mapping.</w:t>
            </w:r>
          </w:p>
        </w:tc>
      </w:tr>
      <w:tr w:rsidR="00B8253F" w14:paraId="1C8D33D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5772BA5" w14:textId="77777777" w:rsidR="00B8253F" w:rsidRDefault="000B5CD4">
            <w:pPr>
              <w:pStyle w:val="TableText"/>
            </w:pPr>
            <w:r>
              <w:rPr>
                <w:rStyle w:val="VARIABLE"/>
              </w:rPr>
              <w:t>value.source_timestamp</w:t>
            </w:r>
          </w:p>
        </w:tc>
        <w:tc>
          <w:tcPr>
            <w:tcW w:w="2231" w:type="dxa"/>
            <w:tcBorders>
              <w:top w:val="single" w:sz="4" w:space="0" w:color="auto"/>
              <w:left w:val="single" w:sz="4" w:space="0" w:color="auto"/>
              <w:bottom w:val="single" w:sz="4" w:space="0" w:color="auto"/>
              <w:right w:val="single" w:sz="4" w:space="0" w:color="auto"/>
            </w:tcBorders>
          </w:tcPr>
          <w:p w14:paraId="07D23C86" w14:textId="77777777" w:rsidR="00B8253F" w:rsidRDefault="000B5CD4">
            <w:pPr>
              <w:pStyle w:val="TableText"/>
            </w:pPr>
            <w:r>
              <w:rPr>
                <w:rStyle w:val="VARIABLE"/>
              </w:rPr>
              <w:t>int64</w:t>
            </w:r>
          </w:p>
        </w:tc>
        <w:tc>
          <w:tcPr>
            <w:tcW w:w="2231" w:type="dxa"/>
            <w:tcBorders>
              <w:top w:val="single" w:sz="4" w:space="0" w:color="auto"/>
              <w:left w:val="single" w:sz="4" w:space="0" w:color="auto"/>
              <w:bottom w:val="single" w:sz="4" w:space="0" w:color="auto"/>
              <w:right w:val="single" w:sz="4" w:space="0" w:color="auto"/>
            </w:tcBorders>
          </w:tcPr>
          <w:p w14:paraId="2768A38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455D9B0" w14:textId="77777777" w:rsidR="00B8253F" w:rsidRDefault="000B5CD4">
            <w:pPr>
              <w:pStyle w:val="TableText"/>
            </w:pPr>
            <w:r>
              <w:t>Canonical Part 6 Arrow mapping.</w:t>
            </w:r>
          </w:p>
        </w:tc>
      </w:tr>
      <w:tr w:rsidR="00B8253F" w14:paraId="5C98A87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00B9A19" w14:textId="77777777" w:rsidR="00B8253F" w:rsidRDefault="000B5CD4">
            <w:pPr>
              <w:pStyle w:val="TableText"/>
            </w:pPr>
            <w:r>
              <w:rPr>
                <w:rStyle w:val="VARIABLE"/>
              </w:rPr>
              <w:t>value.source_picoseconds</w:t>
            </w:r>
          </w:p>
        </w:tc>
        <w:tc>
          <w:tcPr>
            <w:tcW w:w="2231" w:type="dxa"/>
            <w:tcBorders>
              <w:top w:val="single" w:sz="4" w:space="0" w:color="auto"/>
              <w:left w:val="single" w:sz="4" w:space="0" w:color="auto"/>
              <w:bottom w:val="single" w:sz="4" w:space="0" w:color="auto"/>
              <w:right w:val="single" w:sz="4" w:space="0" w:color="auto"/>
            </w:tcBorders>
          </w:tcPr>
          <w:p w14:paraId="082391BE" w14:textId="77777777" w:rsidR="00B8253F" w:rsidRDefault="000B5CD4">
            <w:pPr>
              <w:pStyle w:val="TableText"/>
            </w:pPr>
            <w:r>
              <w:rPr>
                <w:rStyle w:val="VARIABLE"/>
              </w:rPr>
              <w:t>uint16</w:t>
            </w:r>
          </w:p>
        </w:tc>
        <w:tc>
          <w:tcPr>
            <w:tcW w:w="2231" w:type="dxa"/>
            <w:tcBorders>
              <w:top w:val="single" w:sz="4" w:space="0" w:color="auto"/>
              <w:left w:val="single" w:sz="4" w:space="0" w:color="auto"/>
              <w:bottom w:val="single" w:sz="4" w:space="0" w:color="auto"/>
              <w:right w:val="single" w:sz="4" w:space="0" w:color="auto"/>
            </w:tcBorders>
          </w:tcPr>
          <w:p w14:paraId="579AE5C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C6E3FF6" w14:textId="77777777" w:rsidR="00B8253F" w:rsidRDefault="000B5CD4">
            <w:pPr>
              <w:pStyle w:val="TableText"/>
            </w:pPr>
            <w:r>
              <w:t>Canonical Part 6 Arrow mapping.</w:t>
            </w:r>
          </w:p>
        </w:tc>
      </w:tr>
      <w:tr w:rsidR="00B8253F" w14:paraId="2F6E23A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782DC6D" w14:textId="77777777" w:rsidR="00B8253F" w:rsidRDefault="000B5CD4">
            <w:pPr>
              <w:pStyle w:val="TableText"/>
            </w:pPr>
            <w:r>
              <w:rPr>
                <w:rStyle w:val="VARIABLE"/>
              </w:rPr>
              <w:t>value.server_timestamp</w:t>
            </w:r>
          </w:p>
        </w:tc>
        <w:tc>
          <w:tcPr>
            <w:tcW w:w="2231" w:type="dxa"/>
            <w:tcBorders>
              <w:top w:val="single" w:sz="4" w:space="0" w:color="auto"/>
              <w:left w:val="single" w:sz="4" w:space="0" w:color="auto"/>
              <w:bottom w:val="single" w:sz="4" w:space="0" w:color="auto"/>
              <w:right w:val="single" w:sz="4" w:space="0" w:color="auto"/>
            </w:tcBorders>
          </w:tcPr>
          <w:p w14:paraId="224F3896" w14:textId="77777777" w:rsidR="00B8253F" w:rsidRDefault="000B5CD4">
            <w:pPr>
              <w:pStyle w:val="TableText"/>
            </w:pPr>
            <w:r>
              <w:rPr>
                <w:rStyle w:val="VARIABLE"/>
              </w:rPr>
              <w:t>int64</w:t>
            </w:r>
          </w:p>
        </w:tc>
        <w:tc>
          <w:tcPr>
            <w:tcW w:w="2231" w:type="dxa"/>
            <w:tcBorders>
              <w:top w:val="single" w:sz="4" w:space="0" w:color="auto"/>
              <w:left w:val="single" w:sz="4" w:space="0" w:color="auto"/>
              <w:bottom w:val="single" w:sz="4" w:space="0" w:color="auto"/>
              <w:right w:val="single" w:sz="4" w:space="0" w:color="auto"/>
            </w:tcBorders>
          </w:tcPr>
          <w:p w14:paraId="543A970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6C1AF47" w14:textId="77777777" w:rsidR="00B8253F" w:rsidRDefault="000B5CD4">
            <w:pPr>
              <w:pStyle w:val="TableText"/>
            </w:pPr>
            <w:r>
              <w:t>Canonical Part 6 Arrow mapping.</w:t>
            </w:r>
          </w:p>
        </w:tc>
      </w:tr>
      <w:tr w:rsidR="00B8253F" w14:paraId="600AB53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F5B07AD" w14:textId="77777777" w:rsidR="00B8253F" w:rsidRDefault="000B5CD4">
            <w:pPr>
              <w:pStyle w:val="TableText"/>
            </w:pPr>
            <w:r>
              <w:rPr>
                <w:rStyle w:val="VARIABLE"/>
              </w:rPr>
              <w:t>value.server_picoseconds</w:t>
            </w:r>
          </w:p>
        </w:tc>
        <w:tc>
          <w:tcPr>
            <w:tcW w:w="2231" w:type="dxa"/>
            <w:tcBorders>
              <w:top w:val="single" w:sz="4" w:space="0" w:color="auto"/>
              <w:left w:val="single" w:sz="4" w:space="0" w:color="auto"/>
              <w:bottom w:val="single" w:sz="4" w:space="0" w:color="auto"/>
              <w:right w:val="single" w:sz="4" w:space="0" w:color="auto"/>
            </w:tcBorders>
          </w:tcPr>
          <w:p w14:paraId="5242464C" w14:textId="77777777" w:rsidR="00B8253F" w:rsidRDefault="000B5CD4">
            <w:pPr>
              <w:pStyle w:val="TableText"/>
            </w:pPr>
            <w:r>
              <w:rPr>
                <w:rStyle w:val="VARIABLE"/>
              </w:rPr>
              <w:t>uint16</w:t>
            </w:r>
          </w:p>
        </w:tc>
        <w:tc>
          <w:tcPr>
            <w:tcW w:w="2231" w:type="dxa"/>
            <w:tcBorders>
              <w:top w:val="single" w:sz="4" w:space="0" w:color="auto"/>
              <w:left w:val="single" w:sz="4" w:space="0" w:color="auto"/>
              <w:bottom w:val="single" w:sz="4" w:space="0" w:color="auto"/>
              <w:right w:val="single" w:sz="4" w:space="0" w:color="auto"/>
            </w:tcBorders>
          </w:tcPr>
          <w:p w14:paraId="538FB24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AB6C0AE" w14:textId="77777777" w:rsidR="00B8253F" w:rsidRDefault="000B5CD4">
            <w:pPr>
              <w:pStyle w:val="TableText"/>
            </w:pPr>
            <w:r>
              <w:t>Canonical Part 6 Arrow mapping.</w:t>
            </w:r>
          </w:p>
        </w:tc>
      </w:tr>
    </w:tbl>
    <w:p w14:paraId="15D6EF4D" w14:textId="77777777" w:rsidR="00B8253F" w:rsidRDefault="00B8253F">
      <w:pPr>
        <w:pStyle w:val="spacer"/>
      </w:pPr>
    </w:p>
    <w:p w14:paraId="71A71B29" w14:textId="77777777" w:rsidR="00B8253F" w:rsidRDefault="000B5CD4">
      <w:pPr>
        <w:pStyle w:val="PARAGRAPH"/>
      </w:pPr>
      <w:r>
        <w:t>Arrow schema:</w:t>
      </w:r>
    </w:p>
    <w:p w14:paraId="32C9EAF5" w14:textId="77777777" w:rsidR="00B8253F" w:rsidRDefault="000B5CD4">
      <w:pPr>
        <w:pStyle w:val="CODE"/>
      </w:pPr>
      <w:r>
        <w:t>value: struct&lt;value: dense_union&lt;null: null=0, scalar_Boolean: bool=1, array_Boolean: list&lt;item: bool&gt;=2, m (... 9534 chars omitted)</w:t>
      </w:r>
    </w:p>
    <w:p w14:paraId="0747849C" w14:textId="77777777" w:rsidR="00B8253F" w:rsidRDefault="000B5CD4">
      <w:pPr>
        <w:pStyle w:val="CODE"/>
      </w:pPr>
      <w:r>
        <w:t xml:space="preserve">  child 0, value: dense_union&lt;null: null=0, scalar_Boolean: bool=1, array_Boolean: list&lt;item: bool&gt;=2, matrix_Boolean: (... 9397 chars omitted)</w:t>
      </w:r>
    </w:p>
    <w:p w14:paraId="5DB712B6" w14:textId="77777777" w:rsidR="00B8253F" w:rsidRDefault="000B5CD4">
      <w:pPr>
        <w:pStyle w:val="CODE"/>
      </w:pPr>
      <w:r>
        <w:t xml:space="preserve">      child 0, null: null</w:t>
      </w:r>
    </w:p>
    <w:p w14:paraId="5355B93E" w14:textId="77777777" w:rsidR="00B8253F" w:rsidRDefault="000B5CD4">
      <w:pPr>
        <w:pStyle w:val="CODE"/>
      </w:pPr>
      <w:r>
        <w:t xml:space="preserve">      child 1, scalar_Boolean: bool</w:t>
      </w:r>
    </w:p>
    <w:p w14:paraId="1AB0534C" w14:textId="77777777" w:rsidR="00B8253F" w:rsidRDefault="000B5CD4">
      <w:pPr>
        <w:pStyle w:val="CODE"/>
      </w:pPr>
      <w:r>
        <w:t xml:space="preserve">      child 2, array_Boolean: list&lt;item: bool&gt;</w:t>
      </w:r>
    </w:p>
    <w:p w14:paraId="797840EE" w14:textId="77777777" w:rsidR="00B8253F" w:rsidRDefault="000B5CD4">
      <w:pPr>
        <w:pStyle w:val="CODE"/>
      </w:pPr>
      <w:r>
        <w:t xml:space="preserve">          child 0, item: bool</w:t>
      </w:r>
    </w:p>
    <w:p w14:paraId="155FDEC1" w14:textId="77777777" w:rsidR="00B8253F" w:rsidRDefault="000B5CD4">
      <w:pPr>
        <w:pStyle w:val="CODE"/>
      </w:pPr>
      <w:r>
        <w:t xml:space="preserve">      child 3, matrix_Boolean: struct&lt;dimensions: list&lt;item: int32&gt; not null, values: list&lt;item: bool&gt; not null&gt;</w:t>
      </w:r>
    </w:p>
    <w:p w14:paraId="19F141FF" w14:textId="77777777" w:rsidR="00B8253F" w:rsidRDefault="000B5CD4">
      <w:pPr>
        <w:pStyle w:val="CODE"/>
      </w:pPr>
      <w:r>
        <w:t xml:space="preserve">          child 0, dimensions: list&lt;item: int32&gt; not null</w:t>
      </w:r>
    </w:p>
    <w:p w14:paraId="577D89BC" w14:textId="77777777" w:rsidR="00B8253F" w:rsidRDefault="000B5CD4">
      <w:pPr>
        <w:pStyle w:val="CODE"/>
      </w:pPr>
      <w:r>
        <w:t xml:space="preserve">              child 0, item: int32</w:t>
      </w:r>
    </w:p>
    <w:p w14:paraId="0619D0AF" w14:textId="77777777" w:rsidR="00B8253F" w:rsidRDefault="000B5CD4">
      <w:pPr>
        <w:pStyle w:val="CODE"/>
      </w:pPr>
      <w:r>
        <w:t xml:space="preserve">          child 1, values: list&lt;item: bool&gt; not null</w:t>
      </w:r>
    </w:p>
    <w:p w14:paraId="276785D2" w14:textId="77777777" w:rsidR="00B8253F" w:rsidRDefault="000B5CD4">
      <w:pPr>
        <w:pStyle w:val="CODE"/>
      </w:pPr>
      <w:r>
        <w:t xml:space="preserve">              child 0, item: bool</w:t>
      </w:r>
    </w:p>
    <w:p w14:paraId="49857E43" w14:textId="77777777" w:rsidR="00B8253F" w:rsidRDefault="000B5CD4">
      <w:pPr>
        <w:pStyle w:val="CODE"/>
      </w:pPr>
      <w:r>
        <w:t xml:space="preserve">      child 4, scalar_SByte: int8</w:t>
      </w:r>
    </w:p>
    <w:p w14:paraId="2149BA4A" w14:textId="77777777" w:rsidR="00B8253F" w:rsidRDefault="000B5CD4">
      <w:pPr>
        <w:pStyle w:val="CODE"/>
      </w:pPr>
      <w:r>
        <w:t xml:space="preserve">      child 5, array_SByte: list&lt;item: int8&gt;</w:t>
      </w:r>
    </w:p>
    <w:p w14:paraId="247C7C94" w14:textId="77777777" w:rsidR="00B8253F" w:rsidRDefault="000B5CD4">
      <w:pPr>
        <w:pStyle w:val="CODE"/>
      </w:pPr>
      <w:r>
        <w:t xml:space="preserve">          child 0, item: int8</w:t>
      </w:r>
    </w:p>
    <w:p w14:paraId="56C40F7C" w14:textId="77777777" w:rsidR="00B8253F" w:rsidRDefault="000B5CD4">
      <w:pPr>
        <w:pStyle w:val="CODE"/>
      </w:pPr>
      <w:r>
        <w:t xml:space="preserve">      child 6, matrix_SByte: struct&lt;dimensions: list&lt;item: int32&gt; not null, values: list&lt;item: int8&gt; not null&gt;</w:t>
      </w:r>
    </w:p>
    <w:p w14:paraId="3A92DA18" w14:textId="77777777" w:rsidR="00B8253F" w:rsidRDefault="000B5CD4">
      <w:pPr>
        <w:pStyle w:val="CODE"/>
      </w:pPr>
      <w:r>
        <w:t xml:space="preserve">          child 0, dimensions: list&lt;item: int32&gt; not null</w:t>
      </w:r>
    </w:p>
    <w:p w14:paraId="2EC5A097" w14:textId="77777777" w:rsidR="00B8253F" w:rsidRDefault="000B5CD4">
      <w:pPr>
        <w:pStyle w:val="CODE"/>
      </w:pPr>
      <w:r>
        <w:t xml:space="preserve">              child 0, item: int32</w:t>
      </w:r>
    </w:p>
    <w:p w14:paraId="6EAE7A79" w14:textId="77777777" w:rsidR="00B8253F" w:rsidRDefault="000B5CD4">
      <w:pPr>
        <w:pStyle w:val="CODE"/>
      </w:pPr>
      <w:r>
        <w:t xml:space="preserve">          child 1, values: list&lt;item: int8&gt; not null</w:t>
      </w:r>
    </w:p>
    <w:p w14:paraId="369D67F2" w14:textId="77777777" w:rsidR="00B8253F" w:rsidRDefault="000B5CD4">
      <w:pPr>
        <w:pStyle w:val="CODE"/>
      </w:pPr>
      <w:r>
        <w:t xml:space="preserve">              child 0, item: int8</w:t>
      </w:r>
    </w:p>
    <w:p w14:paraId="4FA98FA5" w14:textId="77777777" w:rsidR="00B8253F" w:rsidRDefault="000B5CD4">
      <w:pPr>
        <w:pStyle w:val="CODE"/>
      </w:pPr>
      <w:r>
        <w:t xml:space="preserve">      child 7, scalar_Byte: uint8</w:t>
      </w:r>
    </w:p>
    <w:p w14:paraId="36F899E3" w14:textId="77777777" w:rsidR="00B8253F" w:rsidRDefault="000B5CD4">
      <w:pPr>
        <w:pStyle w:val="CODE"/>
      </w:pPr>
      <w:r>
        <w:t xml:space="preserve">      child 8, array_Byte: list&lt;item: uint8&gt;</w:t>
      </w:r>
    </w:p>
    <w:p w14:paraId="7A347759" w14:textId="77777777" w:rsidR="00B8253F" w:rsidRDefault="000B5CD4">
      <w:pPr>
        <w:pStyle w:val="CODE"/>
      </w:pPr>
      <w:r>
        <w:t xml:space="preserve">          child 0, item: uint8</w:t>
      </w:r>
    </w:p>
    <w:p w14:paraId="49D38206" w14:textId="77777777" w:rsidR="00B8253F" w:rsidRDefault="000B5CD4">
      <w:pPr>
        <w:pStyle w:val="CODE"/>
      </w:pPr>
      <w:r>
        <w:lastRenderedPageBreak/>
        <w:t xml:space="preserve">      child 9, matrix_Byte: struct&lt;dimensions: list&lt;item: int32&gt; not null, values: list&lt;item: uint8&gt; not null&gt;</w:t>
      </w:r>
    </w:p>
    <w:p w14:paraId="52300136" w14:textId="77777777" w:rsidR="00B8253F" w:rsidRDefault="000B5CD4">
      <w:pPr>
        <w:pStyle w:val="CODE"/>
      </w:pPr>
      <w:r>
        <w:t xml:space="preserve">          child 0, dimensions: list&lt;item: int32&gt; not null</w:t>
      </w:r>
    </w:p>
    <w:p w14:paraId="16AB5713" w14:textId="77777777" w:rsidR="00B8253F" w:rsidRDefault="000B5CD4">
      <w:pPr>
        <w:pStyle w:val="CODE"/>
      </w:pPr>
      <w:r>
        <w:t xml:space="preserve">              child 0, item: int32</w:t>
      </w:r>
    </w:p>
    <w:p w14:paraId="4638414E" w14:textId="77777777" w:rsidR="00B8253F" w:rsidRDefault="000B5CD4">
      <w:pPr>
        <w:pStyle w:val="CODE"/>
      </w:pPr>
      <w:r>
        <w:t xml:space="preserve">          child 1, values: list&lt;item: uint8&gt; not null</w:t>
      </w:r>
    </w:p>
    <w:p w14:paraId="772E1929" w14:textId="77777777" w:rsidR="00B8253F" w:rsidRDefault="000B5CD4">
      <w:pPr>
        <w:pStyle w:val="CODE"/>
      </w:pPr>
      <w:r>
        <w:t xml:space="preserve">              child 0, item: uint8</w:t>
      </w:r>
    </w:p>
    <w:p w14:paraId="3E883334" w14:textId="77777777" w:rsidR="00B8253F" w:rsidRDefault="000B5CD4">
      <w:pPr>
        <w:pStyle w:val="CODE"/>
      </w:pPr>
      <w:r>
        <w:t xml:space="preserve">      child 10, scalar_Int16: int16</w:t>
      </w:r>
    </w:p>
    <w:p w14:paraId="0A212EBB" w14:textId="77777777" w:rsidR="00B8253F" w:rsidRDefault="000B5CD4">
      <w:pPr>
        <w:pStyle w:val="CODE"/>
      </w:pPr>
      <w:r>
        <w:t xml:space="preserve">      child 11, array_Int16: list&lt;item: int16&gt;</w:t>
      </w:r>
    </w:p>
    <w:p w14:paraId="360A716F" w14:textId="77777777" w:rsidR="00B8253F" w:rsidRDefault="000B5CD4">
      <w:pPr>
        <w:pStyle w:val="CODE"/>
      </w:pPr>
      <w:r>
        <w:t xml:space="preserve">          child 0, item: int16</w:t>
      </w:r>
    </w:p>
    <w:p w14:paraId="49AE7D53" w14:textId="77777777" w:rsidR="00B8253F" w:rsidRDefault="000B5CD4">
      <w:pPr>
        <w:pStyle w:val="CODE"/>
      </w:pPr>
      <w:r>
        <w:t xml:space="preserve">      child 12, matrix_Int16: struct&lt;dimensions: list&lt;item: int32&gt; not null, values: list&lt;item: int16&gt; not null&gt;</w:t>
      </w:r>
    </w:p>
    <w:p w14:paraId="460AB65D" w14:textId="77777777" w:rsidR="00B8253F" w:rsidRDefault="000B5CD4">
      <w:pPr>
        <w:pStyle w:val="CODE"/>
      </w:pPr>
      <w:r>
        <w:t xml:space="preserve">          child 0, dimensions: list&lt;item: int32&gt; not null</w:t>
      </w:r>
    </w:p>
    <w:p w14:paraId="2402E621" w14:textId="77777777" w:rsidR="00B8253F" w:rsidRDefault="000B5CD4">
      <w:pPr>
        <w:pStyle w:val="CODE"/>
      </w:pPr>
      <w:r>
        <w:t xml:space="preserve">              child 0, item: int32</w:t>
      </w:r>
    </w:p>
    <w:p w14:paraId="1E433963" w14:textId="77777777" w:rsidR="00B8253F" w:rsidRDefault="000B5CD4">
      <w:pPr>
        <w:pStyle w:val="CODE"/>
      </w:pPr>
      <w:r>
        <w:t xml:space="preserve">          child 1, values: list&lt;item: int16&gt; not null</w:t>
      </w:r>
    </w:p>
    <w:p w14:paraId="13FD43B0" w14:textId="77777777" w:rsidR="00B8253F" w:rsidRDefault="000B5CD4">
      <w:pPr>
        <w:pStyle w:val="CODE"/>
      </w:pPr>
      <w:r>
        <w:t xml:space="preserve">              child 0, item: int16</w:t>
      </w:r>
    </w:p>
    <w:p w14:paraId="761A7DAB" w14:textId="77777777" w:rsidR="00B8253F" w:rsidRDefault="000B5CD4">
      <w:pPr>
        <w:pStyle w:val="CODE"/>
      </w:pPr>
      <w:r>
        <w:t xml:space="preserve">      child 13, scalar_UInt16: uint16</w:t>
      </w:r>
    </w:p>
    <w:p w14:paraId="7153F4F1" w14:textId="77777777" w:rsidR="00B8253F" w:rsidRDefault="000B5CD4">
      <w:pPr>
        <w:pStyle w:val="CODE"/>
      </w:pPr>
      <w:r>
        <w:t xml:space="preserve">      child 14, array_UInt16: list&lt;item: uint16&gt;</w:t>
      </w:r>
    </w:p>
    <w:p w14:paraId="3CE8AA14" w14:textId="77777777" w:rsidR="00B8253F" w:rsidRDefault="000B5CD4">
      <w:pPr>
        <w:pStyle w:val="CODE"/>
      </w:pPr>
      <w:r>
        <w:t xml:space="preserve">          child 0, item: uint16</w:t>
      </w:r>
    </w:p>
    <w:p w14:paraId="44D183BA" w14:textId="77777777" w:rsidR="00B8253F" w:rsidRDefault="000B5CD4">
      <w:pPr>
        <w:pStyle w:val="CODE"/>
      </w:pPr>
      <w:r>
        <w:t xml:space="preserve">      child 15, matrix_UInt16: struct&lt;dimensions: list&lt;item: int32&gt; not null, values: list&lt;item: uint16&gt; not null&gt;</w:t>
      </w:r>
    </w:p>
    <w:p w14:paraId="34B754D5" w14:textId="77777777" w:rsidR="00B8253F" w:rsidRDefault="000B5CD4">
      <w:pPr>
        <w:pStyle w:val="CODE"/>
      </w:pPr>
      <w:r>
        <w:t xml:space="preserve">          child 0, dimensions: list&lt;item: int32&gt; not null</w:t>
      </w:r>
    </w:p>
    <w:p w14:paraId="783E362F" w14:textId="77777777" w:rsidR="00B8253F" w:rsidRDefault="000B5CD4">
      <w:pPr>
        <w:pStyle w:val="CODE"/>
      </w:pPr>
      <w:r>
        <w:t xml:space="preserve">              child 0, item: int32</w:t>
      </w:r>
    </w:p>
    <w:p w14:paraId="05B19BDE" w14:textId="77777777" w:rsidR="00B8253F" w:rsidRDefault="000B5CD4">
      <w:pPr>
        <w:pStyle w:val="CODE"/>
      </w:pPr>
      <w:r>
        <w:t xml:space="preserve">          child 1, values: list&lt;item: uint16&gt; not null</w:t>
      </w:r>
    </w:p>
    <w:p w14:paraId="09B5519E" w14:textId="77777777" w:rsidR="00B8253F" w:rsidRDefault="000B5CD4">
      <w:pPr>
        <w:pStyle w:val="CODE"/>
      </w:pPr>
      <w:r>
        <w:t xml:space="preserve">              child 0, item: uint16</w:t>
      </w:r>
    </w:p>
    <w:p w14:paraId="0C08D632" w14:textId="77777777" w:rsidR="00B8253F" w:rsidRDefault="000B5CD4">
      <w:pPr>
        <w:pStyle w:val="CODE"/>
      </w:pPr>
      <w:r>
        <w:t xml:space="preserve">      child 16, scalar_Int32: int32</w:t>
      </w:r>
    </w:p>
    <w:p w14:paraId="4A0DEDB1" w14:textId="77777777" w:rsidR="00B8253F" w:rsidRDefault="000B5CD4">
      <w:pPr>
        <w:pStyle w:val="CODE"/>
      </w:pPr>
      <w:r>
        <w:t xml:space="preserve">      child 17, array_Int32: list&lt;item: int32&gt;</w:t>
      </w:r>
    </w:p>
    <w:p w14:paraId="13647B9E" w14:textId="77777777" w:rsidR="00B8253F" w:rsidRDefault="000B5CD4">
      <w:pPr>
        <w:pStyle w:val="CODE"/>
      </w:pPr>
      <w:r>
        <w:t xml:space="preserve">          child 0, item: int32</w:t>
      </w:r>
    </w:p>
    <w:p w14:paraId="10E7077C" w14:textId="77777777" w:rsidR="00B8253F" w:rsidRDefault="000B5CD4">
      <w:pPr>
        <w:pStyle w:val="CODE"/>
      </w:pPr>
      <w:r>
        <w:t xml:space="preserve">      child 18, matrix_Int32: struct&lt;dimensions: list&lt;item: int32&gt; not null, values: list&lt;item: int32&gt; not null&gt;</w:t>
      </w:r>
    </w:p>
    <w:p w14:paraId="0A16E489" w14:textId="77777777" w:rsidR="00B8253F" w:rsidRDefault="000B5CD4">
      <w:pPr>
        <w:pStyle w:val="CODE"/>
      </w:pPr>
      <w:r>
        <w:t xml:space="preserve">          child 0, dimensions: list&lt;item: int32&gt; not null</w:t>
      </w:r>
    </w:p>
    <w:p w14:paraId="2B4A0FFF" w14:textId="77777777" w:rsidR="00B8253F" w:rsidRDefault="000B5CD4">
      <w:pPr>
        <w:pStyle w:val="CODE"/>
      </w:pPr>
      <w:r>
        <w:t xml:space="preserve">              child 0, item: int32</w:t>
      </w:r>
    </w:p>
    <w:p w14:paraId="53547444" w14:textId="77777777" w:rsidR="00B8253F" w:rsidRDefault="000B5CD4">
      <w:pPr>
        <w:pStyle w:val="CODE"/>
      </w:pPr>
      <w:r>
        <w:t xml:space="preserve">          child 1, values: list&lt;item: int32&gt; not null</w:t>
      </w:r>
    </w:p>
    <w:p w14:paraId="69FD2B3E" w14:textId="77777777" w:rsidR="00B8253F" w:rsidRDefault="000B5CD4">
      <w:pPr>
        <w:pStyle w:val="CODE"/>
      </w:pPr>
      <w:r>
        <w:t xml:space="preserve">              child 0, item: int32</w:t>
      </w:r>
    </w:p>
    <w:p w14:paraId="3070E1DC" w14:textId="77777777" w:rsidR="00B8253F" w:rsidRDefault="000B5CD4">
      <w:pPr>
        <w:pStyle w:val="CODE"/>
      </w:pPr>
      <w:r>
        <w:t xml:space="preserve">      child 19, scalar_UInt32: uint32</w:t>
      </w:r>
    </w:p>
    <w:p w14:paraId="759583D2" w14:textId="77777777" w:rsidR="00B8253F" w:rsidRDefault="000B5CD4">
      <w:pPr>
        <w:pStyle w:val="CODE"/>
      </w:pPr>
      <w:r>
        <w:t xml:space="preserve">      child 20, array_UInt32: list&lt;item: uint32&gt;</w:t>
      </w:r>
    </w:p>
    <w:p w14:paraId="03EEF366" w14:textId="77777777" w:rsidR="00B8253F" w:rsidRDefault="000B5CD4">
      <w:pPr>
        <w:pStyle w:val="CODE"/>
      </w:pPr>
      <w:r>
        <w:t xml:space="preserve">          child 0, item: uint32</w:t>
      </w:r>
    </w:p>
    <w:p w14:paraId="00FC36F2" w14:textId="77777777" w:rsidR="00B8253F" w:rsidRDefault="000B5CD4">
      <w:pPr>
        <w:pStyle w:val="CODE"/>
      </w:pPr>
      <w:r>
        <w:t xml:space="preserve">      child 21, matrix_UInt32: struct&lt;dimensions: list&lt;item: int32&gt; not null, values: list&lt;item: uint32&gt; not null&gt;</w:t>
      </w:r>
    </w:p>
    <w:p w14:paraId="66D49FCE" w14:textId="77777777" w:rsidR="00B8253F" w:rsidRDefault="000B5CD4">
      <w:pPr>
        <w:pStyle w:val="CODE"/>
      </w:pPr>
      <w:r>
        <w:t xml:space="preserve">          child 0, dimensions: list&lt;item: int32&gt; not null</w:t>
      </w:r>
    </w:p>
    <w:p w14:paraId="06037D07" w14:textId="77777777" w:rsidR="00B8253F" w:rsidRDefault="000B5CD4">
      <w:pPr>
        <w:pStyle w:val="CODE"/>
      </w:pPr>
      <w:r>
        <w:t xml:space="preserve">              child 0, item: int32</w:t>
      </w:r>
    </w:p>
    <w:p w14:paraId="4EE036A8" w14:textId="77777777" w:rsidR="00B8253F" w:rsidRDefault="000B5CD4">
      <w:pPr>
        <w:pStyle w:val="CODE"/>
      </w:pPr>
      <w:r>
        <w:t xml:space="preserve">          child 1, values: list&lt;item: uint32&gt; not null</w:t>
      </w:r>
    </w:p>
    <w:p w14:paraId="0A9D9EF4" w14:textId="77777777" w:rsidR="00B8253F" w:rsidRDefault="000B5CD4">
      <w:pPr>
        <w:pStyle w:val="CODE"/>
      </w:pPr>
      <w:r>
        <w:t xml:space="preserve">              child 0, item: uint32</w:t>
      </w:r>
    </w:p>
    <w:p w14:paraId="5BE7BAE6" w14:textId="77777777" w:rsidR="00B8253F" w:rsidRDefault="000B5CD4">
      <w:pPr>
        <w:pStyle w:val="CODE"/>
      </w:pPr>
      <w:r>
        <w:t xml:space="preserve">      child 22, scalar_Int64: int64</w:t>
      </w:r>
    </w:p>
    <w:p w14:paraId="63F9F599" w14:textId="77777777" w:rsidR="00B8253F" w:rsidRDefault="000B5CD4">
      <w:pPr>
        <w:pStyle w:val="CODE"/>
      </w:pPr>
      <w:r>
        <w:t xml:space="preserve">      child 23, array_Int64: list&lt;item: int64&gt;</w:t>
      </w:r>
    </w:p>
    <w:p w14:paraId="074FEBF1" w14:textId="77777777" w:rsidR="00B8253F" w:rsidRDefault="000B5CD4">
      <w:pPr>
        <w:pStyle w:val="CODE"/>
      </w:pPr>
      <w:r>
        <w:t xml:space="preserve">          child 0, item: int64</w:t>
      </w:r>
    </w:p>
    <w:p w14:paraId="201B2B9C" w14:textId="77777777" w:rsidR="00B8253F" w:rsidRDefault="000B5CD4">
      <w:pPr>
        <w:pStyle w:val="CODE"/>
      </w:pPr>
      <w:r>
        <w:t xml:space="preserve">      child 24, matrix_Int64: struct&lt;dimensions: list&lt;item: int32&gt; not null, values: list&lt;item: int64&gt; not null&gt;</w:t>
      </w:r>
    </w:p>
    <w:p w14:paraId="4D64B5D8" w14:textId="77777777" w:rsidR="00B8253F" w:rsidRDefault="000B5CD4">
      <w:pPr>
        <w:pStyle w:val="CODE"/>
      </w:pPr>
      <w:r>
        <w:t xml:space="preserve">          child 0, dimensions: list&lt;item: int32&gt; not null</w:t>
      </w:r>
    </w:p>
    <w:p w14:paraId="2BA105D3" w14:textId="77777777" w:rsidR="00B8253F" w:rsidRDefault="000B5CD4">
      <w:pPr>
        <w:pStyle w:val="CODE"/>
      </w:pPr>
      <w:r>
        <w:t xml:space="preserve">              child 0, item: int32</w:t>
      </w:r>
    </w:p>
    <w:p w14:paraId="5B6927C6" w14:textId="77777777" w:rsidR="00B8253F" w:rsidRDefault="000B5CD4">
      <w:pPr>
        <w:pStyle w:val="CODE"/>
      </w:pPr>
      <w:r>
        <w:t xml:space="preserve">          child 1, values: list&lt;item: int64&gt; not null</w:t>
      </w:r>
    </w:p>
    <w:p w14:paraId="6C27B2A4" w14:textId="77777777" w:rsidR="00B8253F" w:rsidRDefault="000B5CD4">
      <w:pPr>
        <w:pStyle w:val="CODE"/>
      </w:pPr>
      <w:r>
        <w:t xml:space="preserve">              child 0, item: int64</w:t>
      </w:r>
    </w:p>
    <w:p w14:paraId="49FD2401" w14:textId="77777777" w:rsidR="00B8253F" w:rsidRDefault="000B5CD4">
      <w:pPr>
        <w:pStyle w:val="CODE"/>
      </w:pPr>
      <w:r>
        <w:t xml:space="preserve">      child 25, scalar_UInt64: uint64</w:t>
      </w:r>
    </w:p>
    <w:p w14:paraId="0F5B1FE5" w14:textId="77777777" w:rsidR="00B8253F" w:rsidRDefault="000B5CD4">
      <w:pPr>
        <w:pStyle w:val="CODE"/>
      </w:pPr>
      <w:r>
        <w:t xml:space="preserve">      child 26, array_UInt64: list&lt;item: uint64&gt;</w:t>
      </w:r>
    </w:p>
    <w:p w14:paraId="35E34C63" w14:textId="77777777" w:rsidR="00B8253F" w:rsidRDefault="000B5CD4">
      <w:pPr>
        <w:pStyle w:val="CODE"/>
      </w:pPr>
      <w:r>
        <w:t xml:space="preserve">          child 0, item: uint64</w:t>
      </w:r>
    </w:p>
    <w:p w14:paraId="6BF654A5" w14:textId="77777777" w:rsidR="00B8253F" w:rsidRDefault="000B5CD4">
      <w:pPr>
        <w:pStyle w:val="CODE"/>
      </w:pPr>
      <w:r>
        <w:t xml:space="preserve">      child 27, matrix_UInt64: struct&lt;dimensions: list&lt;item: int32&gt; not null, values: list&lt;item: uint64&gt; not null&gt;</w:t>
      </w:r>
    </w:p>
    <w:p w14:paraId="641A203F" w14:textId="77777777" w:rsidR="00B8253F" w:rsidRDefault="000B5CD4">
      <w:pPr>
        <w:pStyle w:val="CODE"/>
      </w:pPr>
      <w:r>
        <w:t xml:space="preserve">          child 0, dimensions: list&lt;item: int32&gt; not null</w:t>
      </w:r>
    </w:p>
    <w:p w14:paraId="5953F6B7" w14:textId="77777777" w:rsidR="00B8253F" w:rsidRDefault="000B5CD4">
      <w:pPr>
        <w:pStyle w:val="CODE"/>
      </w:pPr>
      <w:r>
        <w:t xml:space="preserve">              child 0, item: int32</w:t>
      </w:r>
    </w:p>
    <w:p w14:paraId="052C9E8E" w14:textId="77777777" w:rsidR="00B8253F" w:rsidRDefault="000B5CD4">
      <w:pPr>
        <w:pStyle w:val="CODE"/>
      </w:pPr>
      <w:r>
        <w:t xml:space="preserve">          child 1, values: list&lt;item: uint64&gt; not null</w:t>
      </w:r>
    </w:p>
    <w:p w14:paraId="1BCB596C" w14:textId="77777777" w:rsidR="00B8253F" w:rsidRDefault="000B5CD4">
      <w:pPr>
        <w:pStyle w:val="CODE"/>
      </w:pPr>
      <w:r>
        <w:t xml:space="preserve">              child 0, item: uint64</w:t>
      </w:r>
    </w:p>
    <w:p w14:paraId="633241AC" w14:textId="77777777" w:rsidR="00B8253F" w:rsidRDefault="000B5CD4">
      <w:pPr>
        <w:pStyle w:val="CODE"/>
      </w:pPr>
      <w:r>
        <w:t xml:space="preserve">      child 28, scalar_Float: float</w:t>
      </w:r>
    </w:p>
    <w:p w14:paraId="1A0E6197" w14:textId="77777777" w:rsidR="00B8253F" w:rsidRDefault="000B5CD4">
      <w:pPr>
        <w:pStyle w:val="CODE"/>
      </w:pPr>
      <w:r>
        <w:t xml:space="preserve">      child 29, array_Float: list&lt;item: float&gt;</w:t>
      </w:r>
    </w:p>
    <w:p w14:paraId="34C2AC3B" w14:textId="77777777" w:rsidR="00B8253F" w:rsidRDefault="000B5CD4">
      <w:pPr>
        <w:pStyle w:val="CODE"/>
      </w:pPr>
      <w:r>
        <w:t xml:space="preserve">          child 0, item: float</w:t>
      </w:r>
    </w:p>
    <w:p w14:paraId="2B562D20" w14:textId="77777777" w:rsidR="00B8253F" w:rsidRDefault="000B5CD4">
      <w:pPr>
        <w:pStyle w:val="CODE"/>
      </w:pPr>
      <w:r>
        <w:t xml:space="preserve">      child 30, matrix_Float: struct&lt;dimensions: list&lt;item: int32&gt; not null, values: list&lt;item: float&gt; not null&gt;</w:t>
      </w:r>
    </w:p>
    <w:p w14:paraId="240DE85D" w14:textId="77777777" w:rsidR="00B8253F" w:rsidRDefault="000B5CD4">
      <w:pPr>
        <w:pStyle w:val="CODE"/>
      </w:pPr>
      <w:r>
        <w:t xml:space="preserve">          child 0, dimensions: list&lt;item: int32&gt; not null</w:t>
      </w:r>
    </w:p>
    <w:p w14:paraId="4497F30E" w14:textId="77777777" w:rsidR="00B8253F" w:rsidRDefault="000B5CD4">
      <w:pPr>
        <w:pStyle w:val="CODE"/>
      </w:pPr>
      <w:r>
        <w:t xml:space="preserve">              child 0, item: int32</w:t>
      </w:r>
    </w:p>
    <w:p w14:paraId="14542D91" w14:textId="77777777" w:rsidR="00B8253F" w:rsidRDefault="000B5CD4">
      <w:pPr>
        <w:pStyle w:val="CODE"/>
      </w:pPr>
      <w:r>
        <w:t xml:space="preserve">          child 1, values: list&lt;item: float&gt; not null</w:t>
      </w:r>
    </w:p>
    <w:p w14:paraId="7C64C01B" w14:textId="77777777" w:rsidR="00B8253F" w:rsidRDefault="000B5CD4">
      <w:pPr>
        <w:pStyle w:val="CODE"/>
      </w:pPr>
      <w:r>
        <w:t xml:space="preserve">              child 0, item: float</w:t>
      </w:r>
    </w:p>
    <w:p w14:paraId="402AC0FF" w14:textId="77777777" w:rsidR="00B8253F" w:rsidRDefault="000B5CD4">
      <w:pPr>
        <w:pStyle w:val="CODE"/>
      </w:pPr>
      <w:r>
        <w:lastRenderedPageBreak/>
        <w:t xml:space="preserve">      child 31, scalar_Double: double</w:t>
      </w:r>
    </w:p>
    <w:p w14:paraId="433AD3C6" w14:textId="77777777" w:rsidR="00B8253F" w:rsidRDefault="000B5CD4">
      <w:pPr>
        <w:pStyle w:val="CODE"/>
      </w:pPr>
      <w:r>
        <w:t xml:space="preserve">      child 32, array_Double: list&lt;item: double&gt;</w:t>
      </w:r>
    </w:p>
    <w:p w14:paraId="42DB244D" w14:textId="77777777" w:rsidR="00B8253F" w:rsidRDefault="000B5CD4">
      <w:pPr>
        <w:pStyle w:val="CODE"/>
      </w:pPr>
      <w:r>
        <w:t xml:space="preserve">          child 0, item: double</w:t>
      </w:r>
    </w:p>
    <w:p w14:paraId="6C0C81DA" w14:textId="77777777" w:rsidR="00B8253F" w:rsidRDefault="000B5CD4">
      <w:pPr>
        <w:pStyle w:val="CODE"/>
      </w:pPr>
      <w:r>
        <w:t xml:space="preserve">      child 33, matrix_Double: struct&lt;dimensions: list&lt;item: int32&gt; not null, values: list&lt;item: double&gt; not null&gt;</w:t>
      </w:r>
    </w:p>
    <w:p w14:paraId="36DE66E8" w14:textId="77777777" w:rsidR="00B8253F" w:rsidRDefault="000B5CD4">
      <w:pPr>
        <w:pStyle w:val="CODE"/>
      </w:pPr>
      <w:r>
        <w:t xml:space="preserve">          child 0, dimensions: list&lt;item: int32&gt; not null</w:t>
      </w:r>
    </w:p>
    <w:p w14:paraId="0D1E9C8A" w14:textId="77777777" w:rsidR="00B8253F" w:rsidRDefault="000B5CD4">
      <w:pPr>
        <w:pStyle w:val="CODE"/>
      </w:pPr>
      <w:r>
        <w:t xml:space="preserve">              child 0, item: int32</w:t>
      </w:r>
    </w:p>
    <w:p w14:paraId="6A680DD5" w14:textId="77777777" w:rsidR="00B8253F" w:rsidRDefault="000B5CD4">
      <w:pPr>
        <w:pStyle w:val="CODE"/>
      </w:pPr>
      <w:r>
        <w:t xml:space="preserve">          child 1, values: list&lt;item: double&gt; not null</w:t>
      </w:r>
    </w:p>
    <w:p w14:paraId="34E78AF5" w14:textId="77777777" w:rsidR="00B8253F" w:rsidRDefault="000B5CD4">
      <w:pPr>
        <w:pStyle w:val="CODE"/>
      </w:pPr>
      <w:r>
        <w:t xml:space="preserve">              child 0, item: double</w:t>
      </w:r>
    </w:p>
    <w:p w14:paraId="31CAA608" w14:textId="77777777" w:rsidR="00B8253F" w:rsidRDefault="000B5CD4">
      <w:pPr>
        <w:pStyle w:val="CODE"/>
      </w:pPr>
      <w:r>
        <w:t xml:space="preserve">      child 34, scalar_String: string</w:t>
      </w:r>
    </w:p>
    <w:p w14:paraId="46505041" w14:textId="77777777" w:rsidR="00B8253F" w:rsidRDefault="000B5CD4">
      <w:pPr>
        <w:pStyle w:val="CODE"/>
      </w:pPr>
      <w:r>
        <w:t xml:space="preserve">      child 35, array_String: list&lt;item: string&gt;</w:t>
      </w:r>
    </w:p>
    <w:p w14:paraId="1223B52B" w14:textId="77777777" w:rsidR="00B8253F" w:rsidRDefault="000B5CD4">
      <w:pPr>
        <w:pStyle w:val="CODE"/>
      </w:pPr>
      <w:r>
        <w:t xml:space="preserve">          child 0, item: string</w:t>
      </w:r>
    </w:p>
    <w:p w14:paraId="7EE9E724" w14:textId="77777777" w:rsidR="00B8253F" w:rsidRDefault="000B5CD4">
      <w:pPr>
        <w:pStyle w:val="CODE"/>
      </w:pPr>
      <w:r>
        <w:t xml:space="preserve">      child 36, matrix_String: struct&lt;dimensions: list&lt;item: int32&gt; not null, values: list&lt;item: string&gt; not null&gt;</w:t>
      </w:r>
    </w:p>
    <w:p w14:paraId="6E555CF1" w14:textId="77777777" w:rsidR="00B8253F" w:rsidRDefault="000B5CD4">
      <w:pPr>
        <w:pStyle w:val="CODE"/>
      </w:pPr>
      <w:r>
        <w:t xml:space="preserve">          child 0, dimensions: list&lt;item: int32&gt; not null</w:t>
      </w:r>
    </w:p>
    <w:p w14:paraId="5BDB75F8" w14:textId="77777777" w:rsidR="00B8253F" w:rsidRDefault="000B5CD4">
      <w:pPr>
        <w:pStyle w:val="CODE"/>
      </w:pPr>
      <w:r>
        <w:t xml:space="preserve">              child 0, item: int32</w:t>
      </w:r>
    </w:p>
    <w:p w14:paraId="0D49A501" w14:textId="77777777" w:rsidR="00B8253F" w:rsidRDefault="000B5CD4">
      <w:pPr>
        <w:pStyle w:val="CODE"/>
      </w:pPr>
      <w:r>
        <w:t xml:space="preserve">          child 1, values: list&lt;item: string&gt; not null</w:t>
      </w:r>
    </w:p>
    <w:p w14:paraId="5D4BDF25" w14:textId="77777777" w:rsidR="00B8253F" w:rsidRDefault="000B5CD4">
      <w:pPr>
        <w:pStyle w:val="CODE"/>
      </w:pPr>
      <w:r>
        <w:t xml:space="preserve">              child 0, item: string</w:t>
      </w:r>
    </w:p>
    <w:p w14:paraId="42BC68BB" w14:textId="77777777" w:rsidR="00B8253F" w:rsidRDefault="000B5CD4">
      <w:pPr>
        <w:pStyle w:val="CODE"/>
      </w:pPr>
      <w:r>
        <w:t xml:space="preserve">      child 37, scalar_DateTime: int64</w:t>
      </w:r>
    </w:p>
    <w:p w14:paraId="510AA30D" w14:textId="77777777" w:rsidR="00B8253F" w:rsidRDefault="000B5CD4">
      <w:pPr>
        <w:pStyle w:val="CODE"/>
      </w:pPr>
      <w:r>
        <w:t xml:space="preserve">      child 38, array_DateTime: list&lt;item: int64&gt;</w:t>
      </w:r>
    </w:p>
    <w:p w14:paraId="201E10C0" w14:textId="77777777" w:rsidR="00B8253F" w:rsidRDefault="000B5CD4">
      <w:pPr>
        <w:pStyle w:val="CODE"/>
      </w:pPr>
      <w:r>
        <w:t xml:space="preserve">          child 0, item: int64</w:t>
      </w:r>
    </w:p>
    <w:p w14:paraId="3C756639" w14:textId="77777777" w:rsidR="00B8253F" w:rsidRDefault="000B5CD4">
      <w:pPr>
        <w:pStyle w:val="CODE"/>
      </w:pPr>
      <w:r>
        <w:t xml:space="preserve">      child 39, matrix_DateTime: struct&lt;dimensions: list&lt;item: int32&gt; not null, values: list&lt;item: int64&gt; not null&gt;</w:t>
      </w:r>
    </w:p>
    <w:p w14:paraId="7EDF75B1" w14:textId="77777777" w:rsidR="00B8253F" w:rsidRDefault="000B5CD4">
      <w:pPr>
        <w:pStyle w:val="CODE"/>
      </w:pPr>
      <w:r>
        <w:t xml:space="preserve">          child 0, dimensions: list&lt;item: int32&gt; not null</w:t>
      </w:r>
    </w:p>
    <w:p w14:paraId="5DB2F119" w14:textId="77777777" w:rsidR="00B8253F" w:rsidRDefault="000B5CD4">
      <w:pPr>
        <w:pStyle w:val="CODE"/>
      </w:pPr>
      <w:r>
        <w:t xml:space="preserve">              child 0, item: int32</w:t>
      </w:r>
    </w:p>
    <w:p w14:paraId="34D83834" w14:textId="77777777" w:rsidR="00B8253F" w:rsidRDefault="000B5CD4">
      <w:pPr>
        <w:pStyle w:val="CODE"/>
      </w:pPr>
      <w:r>
        <w:t xml:space="preserve">          child 1, values: list&lt;item: int64&gt; not null</w:t>
      </w:r>
    </w:p>
    <w:p w14:paraId="65F100D9" w14:textId="77777777" w:rsidR="00B8253F" w:rsidRDefault="000B5CD4">
      <w:pPr>
        <w:pStyle w:val="CODE"/>
      </w:pPr>
      <w:r>
        <w:t xml:space="preserve">              child 0, item: int64</w:t>
      </w:r>
    </w:p>
    <w:p w14:paraId="69BA7C7E" w14:textId="77777777" w:rsidR="00B8253F" w:rsidRDefault="000B5CD4">
      <w:pPr>
        <w:pStyle w:val="CODE"/>
      </w:pPr>
      <w:r>
        <w:t xml:space="preserve">      child 40, scalar_Guid: fixed_size_binary[16]</w:t>
      </w:r>
    </w:p>
    <w:p w14:paraId="3246CAB0" w14:textId="77777777" w:rsidR="00B8253F" w:rsidRDefault="000B5CD4">
      <w:pPr>
        <w:pStyle w:val="CODE"/>
      </w:pPr>
      <w:r>
        <w:t xml:space="preserve">      child 41, array_Guid: list&lt;item: fixed_size_binary[16]&gt;</w:t>
      </w:r>
    </w:p>
    <w:p w14:paraId="60DA7E67" w14:textId="77777777" w:rsidR="00B8253F" w:rsidRDefault="000B5CD4">
      <w:pPr>
        <w:pStyle w:val="CODE"/>
      </w:pPr>
      <w:r>
        <w:t xml:space="preserve">          child 0, item: fixed_size_binary[16]</w:t>
      </w:r>
    </w:p>
    <w:p w14:paraId="393025A9" w14:textId="77777777" w:rsidR="00B8253F" w:rsidRDefault="000B5CD4">
      <w:pPr>
        <w:pStyle w:val="CODE"/>
      </w:pPr>
      <w:r>
        <w:t xml:space="preserve">      child 42, matrix_Guid: struct&lt;dimensions: list&lt;item: int32&gt; not null, values: list&lt;item: fixed_size_binary[16]&gt; not null&gt;</w:t>
      </w:r>
    </w:p>
    <w:p w14:paraId="0721A1FC" w14:textId="77777777" w:rsidR="00B8253F" w:rsidRDefault="000B5CD4">
      <w:pPr>
        <w:pStyle w:val="CODE"/>
      </w:pPr>
      <w:r>
        <w:t xml:space="preserve">          child 0, dimensions: list&lt;item: int32&gt; not null</w:t>
      </w:r>
    </w:p>
    <w:p w14:paraId="304FEF01" w14:textId="77777777" w:rsidR="00B8253F" w:rsidRDefault="000B5CD4">
      <w:pPr>
        <w:pStyle w:val="CODE"/>
      </w:pPr>
      <w:r>
        <w:t xml:space="preserve">              child 0, item: int32</w:t>
      </w:r>
    </w:p>
    <w:p w14:paraId="0590C485" w14:textId="77777777" w:rsidR="00B8253F" w:rsidRDefault="000B5CD4">
      <w:pPr>
        <w:pStyle w:val="CODE"/>
      </w:pPr>
      <w:r>
        <w:t xml:space="preserve">          child 1, values: list&lt;item: fixed_size_binary[16]&gt; not null</w:t>
      </w:r>
    </w:p>
    <w:p w14:paraId="1DCFDCEA" w14:textId="77777777" w:rsidR="00B8253F" w:rsidRDefault="000B5CD4">
      <w:pPr>
        <w:pStyle w:val="CODE"/>
      </w:pPr>
      <w:r>
        <w:t xml:space="preserve">              child 0, item: fixed_size_binary[16]</w:t>
      </w:r>
    </w:p>
    <w:p w14:paraId="4A5AB222" w14:textId="77777777" w:rsidR="00B8253F" w:rsidRDefault="000B5CD4">
      <w:pPr>
        <w:pStyle w:val="CODE"/>
      </w:pPr>
      <w:r>
        <w:t xml:space="preserve">      child 43, scalar_ByteString: binary</w:t>
      </w:r>
    </w:p>
    <w:p w14:paraId="147093E0" w14:textId="77777777" w:rsidR="00B8253F" w:rsidRDefault="000B5CD4">
      <w:pPr>
        <w:pStyle w:val="CODE"/>
      </w:pPr>
      <w:r>
        <w:t xml:space="preserve">      child 44, array_ByteString: list&lt;item: binary&gt;</w:t>
      </w:r>
    </w:p>
    <w:p w14:paraId="3DE5C3D4" w14:textId="77777777" w:rsidR="00B8253F" w:rsidRDefault="000B5CD4">
      <w:pPr>
        <w:pStyle w:val="CODE"/>
      </w:pPr>
      <w:r>
        <w:t xml:space="preserve">          child 0, item: binary</w:t>
      </w:r>
    </w:p>
    <w:p w14:paraId="3296727C" w14:textId="77777777" w:rsidR="00B8253F" w:rsidRDefault="000B5CD4">
      <w:pPr>
        <w:pStyle w:val="CODE"/>
      </w:pPr>
      <w:r>
        <w:t xml:space="preserve">      child 45, matrix_ByteString: struct&lt;dimensions: list&lt;item: int32&gt; not null, values: list&lt;item: binary&gt; not null&gt;</w:t>
      </w:r>
    </w:p>
    <w:p w14:paraId="50B2CA0D" w14:textId="77777777" w:rsidR="00B8253F" w:rsidRDefault="000B5CD4">
      <w:pPr>
        <w:pStyle w:val="CODE"/>
      </w:pPr>
      <w:r>
        <w:t xml:space="preserve">          child 0, dimensions: list&lt;item: int32&gt; not null</w:t>
      </w:r>
    </w:p>
    <w:p w14:paraId="75FE27BE" w14:textId="77777777" w:rsidR="00B8253F" w:rsidRDefault="000B5CD4">
      <w:pPr>
        <w:pStyle w:val="CODE"/>
      </w:pPr>
      <w:r>
        <w:t xml:space="preserve">              child 0, item: int32</w:t>
      </w:r>
    </w:p>
    <w:p w14:paraId="324787C1" w14:textId="77777777" w:rsidR="00B8253F" w:rsidRDefault="000B5CD4">
      <w:pPr>
        <w:pStyle w:val="CODE"/>
      </w:pPr>
      <w:r>
        <w:t xml:space="preserve">          child 1, values: list&lt;item: binary&gt; not null</w:t>
      </w:r>
    </w:p>
    <w:p w14:paraId="7D2FC7F5" w14:textId="77777777" w:rsidR="00B8253F" w:rsidRDefault="000B5CD4">
      <w:pPr>
        <w:pStyle w:val="CODE"/>
      </w:pPr>
      <w:r>
        <w:t xml:space="preserve">              child 0, item: binary</w:t>
      </w:r>
    </w:p>
    <w:p w14:paraId="2D1701D5" w14:textId="77777777" w:rsidR="00B8253F" w:rsidRDefault="000B5CD4">
      <w:pPr>
        <w:pStyle w:val="CODE"/>
      </w:pPr>
      <w:r>
        <w:t xml:space="preserve">      child 46, scalar_XmlElement: string</w:t>
      </w:r>
    </w:p>
    <w:p w14:paraId="66AE1DB8" w14:textId="77777777" w:rsidR="00B8253F" w:rsidRDefault="000B5CD4">
      <w:pPr>
        <w:pStyle w:val="CODE"/>
      </w:pPr>
      <w:r>
        <w:t xml:space="preserve">      child 47, array_XmlElement: list&lt;item: string&gt;</w:t>
      </w:r>
    </w:p>
    <w:p w14:paraId="40B717C7" w14:textId="77777777" w:rsidR="00B8253F" w:rsidRDefault="000B5CD4">
      <w:pPr>
        <w:pStyle w:val="CODE"/>
      </w:pPr>
      <w:r>
        <w:t xml:space="preserve">          child 0, item: string</w:t>
      </w:r>
    </w:p>
    <w:p w14:paraId="4B17F167" w14:textId="77777777" w:rsidR="00B8253F" w:rsidRDefault="000B5CD4">
      <w:pPr>
        <w:pStyle w:val="CODE"/>
      </w:pPr>
      <w:r>
        <w:t xml:space="preserve">      child 48, matrix_XmlElement: struct&lt;dimensions: list&lt;item: int32&gt; not null, values: list&lt;item: string&gt; not null&gt;</w:t>
      </w:r>
    </w:p>
    <w:p w14:paraId="7094DA86" w14:textId="77777777" w:rsidR="00B8253F" w:rsidRDefault="000B5CD4">
      <w:pPr>
        <w:pStyle w:val="CODE"/>
      </w:pPr>
      <w:r>
        <w:t xml:space="preserve">          child 0, dimensions: list&lt;item: int32&gt; not null</w:t>
      </w:r>
    </w:p>
    <w:p w14:paraId="19904C48" w14:textId="77777777" w:rsidR="00B8253F" w:rsidRDefault="000B5CD4">
      <w:pPr>
        <w:pStyle w:val="CODE"/>
      </w:pPr>
      <w:r>
        <w:t xml:space="preserve">              child 0, item: int32</w:t>
      </w:r>
    </w:p>
    <w:p w14:paraId="4FCB1489" w14:textId="77777777" w:rsidR="00B8253F" w:rsidRDefault="000B5CD4">
      <w:pPr>
        <w:pStyle w:val="CODE"/>
      </w:pPr>
      <w:r>
        <w:t xml:space="preserve">          child 1, values: list&lt;item: string&gt; not null</w:t>
      </w:r>
    </w:p>
    <w:p w14:paraId="3CDFB651" w14:textId="77777777" w:rsidR="00B8253F" w:rsidRDefault="000B5CD4">
      <w:pPr>
        <w:pStyle w:val="CODE"/>
      </w:pPr>
      <w:r>
        <w:t xml:space="preserve">              child 0, item: string</w:t>
      </w:r>
    </w:p>
    <w:p w14:paraId="6D622680" w14:textId="77777777" w:rsidR="00B8253F" w:rsidRDefault="000B5CD4">
      <w:pPr>
        <w:pStyle w:val="CODE"/>
      </w:pPr>
      <w:r>
        <w:t xml:space="preserve">      child 49, scalar_NodeId: string</w:t>
      </w:r>
    </w:p>
    <w:p w14:paraId="696BFDF9" w14:textId="77777777" w:rsidR="00B8253F" w:rsidRDefault="000B5CD4">
      <w:pPr>
        <w:pStyle w:val="CODE"/>
      </w:pPr>
      <w:r>
        <w:t xml:space="preserve">      child 50, array_NodeId: list&lt;item: string&gt;</w:t>
      </w:r>
    </w:p>
    <w:p w14:paraId="6EFB34DD" w14:textId="77777777" w:rsidR="00B8253F" w:rsidRDefault="000B5CD4">
      <w:pPr>
        <w:pStyle w:val="CODE"/>
      </w:pPr>
      <w:r>
        <w:t xml:space="preserve">          child 0, item: string</w:t>
      </w:r>
    </w:p>
    <w:p w14:paraId="3627E258" w14:textId="77777777" w:rsidR="00B8253F" w:rsidRDefault="000B5CD4">
      <w:pPr>
        <w:pStyle w:val="CODE"/>
      </w:pPr>
      <w:r>
        <w:t xml:space="preserve">      child 51, matrix_NodeId: struct&lt;dimensions: list&lt;item: int32&gt; not null, values: list&lt;item: string&gt; not null&gt;</w:t>
      </w:r>
    </w:p>
    <w:p w14:paraId="33231EB7" w14:textId="77777777" w:rsidR="00B8253F" w:rsidRDefault="000B5CD4">
      <w:pPr>
        <w:pStyle w:val="CODE"/>
      </w:pPr>
      <w:r>
        <w:t xml:space="preserve">          child 0, dimensions: list&lt;item: int32&gt; not null</w:t>
      </w:r>
    </w:p>
    <w:p w14:paraId="655E16AA" w14:textId="77777777" w:rsidR="00B8253F" w:rsidRDefault="000B5CD4">
      <w:pPr>
        <w:pStyle w:val="CODE"/>
      </w:pPr>
      <w:r>
        <w:t xml:space="preserve">              child 0, item: int32</w:t>
      </w:r>
    </w:p>
    <w:p w14:paraId="65985CD6" w14:textId="77777777" w:rsidR="00B8253F" w:rsidRDefault="000B5CD4">
      <w:pPr>
        <w:pStyle w:val="CODE"/>
      </w:pPr>
      <w:r>
        <w:t xml:space="preserve">          child 1, values: list&lt;item: string&gt; not null</w:t>
      </w:r>
    </w:p>
    <w:p w14:paraId="212E58DB" w14:textId="77777777" w:rsidR="00B8253F" w:rsidRDefault="000B5CD4">
      <w:pPr>
        <w:pStyle w:val="CODE"/>
      </w:pPr>
      <w:r>
        <w:t xml:space="preserve">              child 0, item: string</w:t>
      </w:r>
    </w:p>
    <w:p w14:paraId="0A139E9B" w14:textId="77777777" w:rsidR="00B8253F" w:rsidRDefault="000B5CD4">
      <w:pPr>
        <w:pStyle w:val="CODE"/>
      </w:pPr>
      <w:r>
        <w:t xml:space="preserve">      child 52, scalar_ExpandedNodeId: string</w:t>
      </w:r>
    </w:p>
    <w:p w14:paraId="2DB85A01" w14:textId="77777777" w:rsidR="00B8253F" w:rsidRDefault="000B5CD4">
      <w:pPr>
        <w:pStyle w:val="CODE"/>
      </w:pPr>
      <w:r>
        <w:t xml:space="preserve">      child 53, array_ExpandedNodeId: list&lt;item: string&gt;</w:t>
      </w:r>
    </w:p>
    <w:p w14:paraId="1461ACF6" w14:textId="77777777" w:rsidR="00B8253F" w:rsidRDefault="000B5CD4">
      <w:pPr>
        <w:pStyle w:val="CODE"/>
      </w:pPr>
      <w:r>
        <w:t xml:space="preserve">          child 0, item: string</w:t>
      </w:r>
    </w:p>
    <w:p w14:paraId="02350F9F" w14:textId="77777777" w:rsidR="00B8253F" w:rsidRDefault="000B5CD4">
      <w:pPr>
        <w:pStyle w:val="CODE"/>
      </w:pPr>
      <w:r>
        <w:t xml:space="preserve">      child 54, matrix_ExpandedNodeId: struct&lt;dimensions: list&lt;item: int32&gt; not null, values: list&lt;item: string&gt; not null&gt;</w:t>
      </w:r>
    </w:p>
    <w:p w14:paraId="48A4E75B" w14:textId="77777777" w:rsidR="00B8253F" w:rsidRDefault="000B5CD4">
      <w:pPr>
        <w:pStyle w:val="CODE"/>
      </w:pPr>
      <w:r>
        <w:t xml:space="preserve">          child 0, dimensions: list&lt;item: int32&gt; not null</w:t>
      </w:r>
    </w:p>
    <w:p w14:paraId="794C686C" w14:textId="77777777" w:rsidR="00B8253F" w:rsidRDefault="000B5CD4">
      <w:pPr>
        <w:pStyle w:val="CODE"/>
      </w:pPr>
      <w:r>
        <w:lastRenderedPageBreak/>
        <w:t xml:space="preserve">              child 0, item: int32</w:t>
      </w:r>
    </w:p>
    <w:p w14:paraId="034EEA54" w14:textId="77777777" w:rsidR="00B8253F" w:rsidRDefault="000B5CD4">
      <w:pPr>
        <w:pStyle w:val="CODE"/>
      </w:pPr>
      <w:r>
        <w:t xml:space="preserve">          child 1, values: list&lt;item: string&gt; not null</w:t>
      </w:r>
    </w:p>
    <w:p w14:paraId="05804BFF" w14:textId="77777777" w:rsidR="00B8253F" w:rsidRDefault="000B5CD4">
      <w:pPr>
        <w:pStyle w:val="CODE"/>
      </w:pPr>
      <w:r>
        <w:t xml:space="preserve">              child 0, item: string</w:t>
      </w:r>
    </w:p>
    <w:p w14:paraId="25F020F3" w14:textId="77777777" w:rsidR="00B8253F" w:rsidRDefault="000B5CD4">
      <w:pPr>
        <w:pStyle w:val="CODE"/>
      </w:pPr>
      <w:r>
        <w:t xml:space="preserve">      child 55, scalar_StatusCode: uint32</w:t>
      </w:r>
    </w:p>
    <w:p w14:paraId="082CD44D" w14:textId="77777777" w:rsidR="00B8253F" w:rsidRDefault="000B5CD4">
      <w:pPr>
        <w:pStyle w:val="CODE"/>
      </w:pPr>
      <w:r>
        <w:t xml:space="preserve">      child 56, array_StatusCode: list&lt;item: uint32&gt;</w:t>
      </w:r>
    </w:p>
    <w:p w14:paraId="3AD943E2" w14:textId="77777777" w:rsidR="00B8253F" w:rsidRDefault="000B5CD4">
      <w:pPr>
        <w:pStyle w:val="CODE"/>
      </w:pPr>
      <w:r>
        <w:t xml:space="preserve">          child 0, item: uint32</w:t>
      </w:r>
    </w:p>
    <w:p w14:paraId="3C0E163F" w14:textId="77777777" w:rsidR="00B8253F" w:rsidRDefault="000B5CD4">
      <w:pPr>
        <w:pStyle w:val="CODE"/>
      </w:pPr>
      <w:r>
        <w:t xml:space="preserve">      child 57, matrix_StatusCode: struct&lt;dimensions: list&lt;item: int32&gt; not null, values: list&lt;item: uint32&gt; not null&gt;</w:t>
      </w:r>
    </w:p>
    <w:p w14:paraId="037848A8" w14:textId="77777777" w:rsidR="00B8253F" w:rsidRDefault="000B5CD4">
      <w:pPr>
        <w:pStyle w:val="CODE"/>
      </w:pPr>
      <w:r>
        <w:t xml:space="preserve">          child 0, dimensions: list&lt;item: int32&gt; not null</w:t>
      </w:r>
    </w:p>
    <w:p w14:paraId="3887F95F" w14:textId="77777777" w:rsidR="00B8253F" w:rsidRDefault="000B5CD4">
      <w:pPr>
        <w:pStyle w:val="CODE"/>
      </w:pPr>
      <w:r>
        <w:t xml:space="preserve">              child 0, item: int32</w:t>
      </w:r>
    </w:p>
    <w:p w14:paraId="53768F05" w14:textId="77777777" w:rsidR="00B8253F" w:rsidRDefault="000B5CD4">
      <w:pPr>
        <w:pStyle w:val="CODE"/>
      </w:pPr>
      <w:r>
        <w:t xml:space="preserve">          child 1, values: list&lt;item: uint32&gt; not null</w:t>
      </w:r>
    </w:p>
    <w:p w14:paraId="0659A709" w14:textId="77777777" w:rsidR="00B8253F" w:rsidRDefault="000B5CD4">
      <w:pPr>
        <w:pStyle w:val="CODE"/>
      </w:pPr>
      <w:r>
        <w:t xml:space="preserve">              child 0, item: uint32</w:t>
      </w:r>
    </w:p>
    <w:p w14:paraId="3869AD2E" w14:textId="77777777" w:rsidR="00B8253F" w:rsidRDefault="000B5CD4">
      <w:pPr>
        <w:pStyle w:val="CODE"/>
      </w:pPr>
      <w:r>
        <w:t xml:space="preserve">      child 58, scalar_QualifiedName: struct&lt;namespace: uint16 not null, name: string&gt;</w:t>
      </w:r>
    </w:p>
    <w:p w14:paraId="49259E4B" w14:textId="77777777" w:rsidR="00B8253F" w:rsidRDefault="000B5CD4">
      <w:pPr>
        <w:pStyle w:val="CODE"/>
      </w:pPr>
      <w:r>
        <w:t xml:space="preserve">          child 0, namespace: uint16 not null</w:t>
      </w:r>
    </w:p>
    <w:p w14:paraId="43368241" w14:textId="77777777" w:rsidR="00B8253F" w:rsidRDefault="000B5CD4">
      <w:pPr>
        <w:pStyle w:val="CODE"/>
      </w:pPr>
      <w:r>
        <w:t xml:space="preserve">          child 1, name: string</w:t>
      </w:r>
    </w:p>
    <w:p w14:paraId="1D2FDDBE" w14:textId="77777777" w:rsidR="00B8253F" w:rsidRDefault="000B5CD4">
      <w:pPr>
        <w:pStyle w:val="CODE"/>
      </w:pPr>
      <w:r>
        <w:t xml:space="preserve">      child 59, array_QualifiedName: list&lt;item: struct&lt;namespace: uint16 not null, name: string&gt;&gt;</w:t>
      </w:r>
    </w:p>
    <w:p w14:paraId="505A8B9A" w14:textId="77777777" w:rsidR="00B8253F" w:rsidRDefault="000B5CD4">
      <w:pPr>
        <w:pStyle w:val="CODE"/>
      </w:pPr>
      <w:r>
        <w:t xml:space="preserve">          child 0, item: struct&lt;namespace: uint16 not null, name: string&gt;</w:t>
      </w:r>
    </w:p>
    <w:p w14:paraId="3CAA7B05" w14:textId="77777777" w:rsidR="00B8253F" w:rsidRDefault="000B5CD4">
      <w:pPr>
        <w:pStyle w:val="CODE"/>
      </w:pPr>
      <w:r>
        <w:t xml:space="preserve">              child 0, namespace: uint16 not null</w:t>
      </w:r>
    </w:p>
    <w:p w14:paraId="733E541E" w14:textId="77777777" w:rsidR="00B8253F" w:rsidRDefault="000B5CD4">
      <w:pPr>
        <w:pStyle w:val="CODE"/>
      </w:pPr>
      <w:r>
        <w:t xml:space="preserve">              child 1, name: string</w:t>
      </w:r>
    </w:p>
    <w:p w14:paraId="392DF2EB" w14:textId="77777777" w:rsidR="00B8253F" w:rsidRDefault="000B5CD4">
      <w:pPr>
        <w:pStyle w:val="CODE"/>
      </w:pPr>
      <w:r>
        <w:t xml:space="preserve">      child 60, matrix_QualifiedName: struct&lt;dimensions: list&lt;item: int32&gt; not null, values: list&lt;item: struct&lt;namespace: uint16 not null, (... 25 chars omitted)</w:t>
      </w:r>
    </w:p>
    <w:p w14:paraId="32CCEA21" w14:textId="77777777" w:rsidR="00B8253F" w:rsidRDefault="000B5CD4">
      <w:pPr>
        <w:pStyle w:val="CODE"/>
      </w:pPr>
      <w:r>
        <w:t xml:space="preserve">          child 0, dimensions: list&lt;item: int32&gt; not null</w:t>
      </w:r>
    </w:p>
    <w:p w14:paraId="7A3EB5C6" w14:textId="77777777" w:rsidR="00B8253F" w:rsidRDefault="000B5CD4">
      <w:pPr>
        <w:pStyle w:val="CODE"/>
      </w:pPr>
      <w:r>
        <w:t xml:space="preserve">              child 0, item: int32</w:t>
      </w:r>
    </w:p>
    <w:p w14:paraId="52D05933" w14:textId="77777777" w:rsidR="00B8253F" w:rsidRDefault="000B5CD4">
      <w:pPr>
        <w:pStyle w:val="CODE"/>
      </w:pPr>
      <w:r>
        <w:t xml:space="preserve">          child 1, values: list&lt;item: struct&lt;namespace: uint16 not null, name: string&gt;&gt; not null</w:t>
      </w:r>
    </w:p>
    <w:p w14:paraId="1DFAE580" w14:textId="77777777" w:rsidR="00B8253F" w:rsidRDefault="000B5CD4">
      <w:pPr>
        <w:pStyle w:val="CODE"/>
      </w:pPr>
      <w:r>
        <w:t xml:space="preserve">              child 0, item: struct&lt;namespace: uint16 not null, name: string&gt;</w:t>
      </w:r>
    </w:p>
    <w:p w14:paraId="3D432F86" w14:textId="77777777" w:rsidR="00B8253F" w:rsidRDefault="000B5CD4">
      <w:pPr>
        <w:pStyle w:val="CODE"/>
      </w:pPr>
      <w:r>
        <w:t xml:space="preserve">                  child 0, namespace: uint16 not null</w:t>
      </w:r>
    </w:p>
    <w:p w14:paraId="55830138" w14:textId="77777777" w:rsidR="00B8253F" w:rsidRDefault="000B5CD4">
      <w:pPr>
        <w:pStyle w:val="CODE"/>
      </w:pPr>
      <w:r>
        <w:t xml:space="preserve">                  child 1, name: string</w:t>
      </w:r>
    </w:p>
    <w:p w14:paraId="1DD29D82" w14:textId="77777777" w:rsidR="00B8253F" w:rsidRDefault="000B5CD4">
      <w:pPr>
        <w:pStyle w:val="CODE"/>
      </w:pPr>
      <w:r>
        <w:t xml:space="preserve">      child 61, scalar_LocalizedText: struct&lt;locale: string, text: string&gt;</w:t>
      </w:r>
    </w:p>
    <w:p w14:paraId="33F147BD" w14:textId="77777777" w:rsidR="00B8253F" w:rsidRDefault="000B5CD4">
      <w:pPr>
        <w:pStyle w:val="CODE"/>
      </w:pPr>
      <w:r>
        <w:t xml:space="preserve">          child 0, locale: string</w:t>
      </w:r>
    </w:p>
    <w:p w14:paraId="4A59EA63" w14:textId="77777777" w:rsidR="00B8253F" w:rsidRDefault="000B5CD4">
      <w:pPr>
        <w:pStyle w:val="CODE"/>
      </w:pPr>
      <w:r>
        <w:t xml:space="preserve">          child 1, text: string</w:t>
      </w:r>
    </w:p>
    <w:p w14:paraId="7681B1CD" w14:textId="77777777" w:rsidR="00B8253F" w:rsidRDefault="000B5CD4">
      <w:pPr>
        <w:pStyle w:val="CODE"/>
      </w:pPr>
      <w:r>
        <w:t xml:space="preserve">      child 62, array_LocalizedText: list&lt;item: struct&lt;locale: string, text: string&gt;&gt;</w:t>
      </w:r>
    </w:p>
    <w:p w14:paraId="688EFD81" w14:textId="77777777" w:rsidR="00B8253F" w:rsidRDefault="000B5CD4">
      <w:pPr>
        <w:pStyle w:val="CODE"/>
      </w:pPr>
      <w:r>
        <w:t xml:space="preserve">          child 0, item: struct&lt;locale: string, text: string&gt;</w:t>
      </w:r>
    </w:p>
    <w:p w14:paraId="50A03DC4" w14:textId="77777777" w:rsidR="00B8253F" w:rsidRDefault="000B5CD4">
      <w:pPr>
        <w:pStyle w:val="CODE"/>
      </w:pPr>
      <w:r>
        <w:t xml:space="preserve">              child 0, locale: string</w:t>
      </w:r>
    </w:p>
    <w:p w14:paraId="2E6E645E" w14:textId="77777777" w:rsidR="00B8253F" w:rsidRDefault="000B5CD4">
      <w:pPr>
        <w:pStyle w:val="CODE"/>
      </w:pPr>
      <w:r>
        <w:t xml:space="preserve">              child 1, text: string</w:t>
      </w:r>
    </w:p>
    <w:p w14:paraId="5C0D2DA8" w14:textId="77777777" w:rsidR="00B8253F" w:rsidRDefault="000B5CD4">
      <w:pPr>
        <w:pStyle w:val="CODE"/>
      </w:pPr>
      <w:r>
        <w:t xml:space="preserve">      child 63, matrix_LocalizedText: struct&lt;dimensions: list&lt;item: int32&gt; not null, values: list&lt;item: struct&lt;locale: string, text: strin (... 13 chars omitted)</w:t>
      </w:r>
    </w:p>
    <w:p w14:paraId="009D7920" w14:textId="77777777" w:rsidR="00B8253F" w:rsidRDefault="000B5CD4">
      <w:pPr>
        <w:pStyle w:val="CODE"/>
      </w:pPr>
      <w:r>
        <w:t xml:space="preserve">          child 0, dimensions: list&lt;item: int32&gt; not null</w:t>
      </w:r>
    </w:p>
    <w:p w14:paraId="343C741A" w14:textId="77777777" w:rsidR="00B8253F" w:rsidRDefault="000B5CD4">
      <w:pPr>
        <w:pStyle w:val="CODE"/>
      </w:pPr>
      <w:r>
        <w:t xml:space="preserve">              child 0, item: int32</w:t>
      </w:r>
    </w:p>
    <w:p w14:paraId="0E3EDB1F" w14:textId="77777777" w:rsidR="00B8253F" w:rsidRDefault="000B5CD4">
      <w:pPr>
        <w:pStyle w:val="CODE"/>
      </w:pPr>
      <w:r>
        <w:t xml:space="preserve">          child 1, values: list&lt;item: struct&lt;locale: string, text: string&gt;&gt; not null</w:t>
      </w:r>
    </w:p>
    <w:p w14:paraId="1C68F2CB" w14:textId="77777777" w:rsidR="00B8253F" w:rsidRDefault="000B5CD4">
      <w:pPr>
        <w:pStyle w:val="CODE"/>
      </w:pPr>
      <w:r>
        <w:t xml:space="preserve">              child 0, item: struct&lt;locale: string, text: string&gt;</w:t>
      </w:r>
    </w:p>
    <w:p w14:paraId="01370C43" w14:textId="77777777" w:rsidR="00B8253F" w:rsidRDefault="000B5CD4">
      <w:pPr>
        <w:pStyle w:val="CODE"/>
      </w:pPr>
      <w:r>
        <w:t xml:space="preserve">                  child 0, locale: string</w:t>
      </w:r>
    </w:p>
    <w:p w14:paraId="37DE0C24" w14:textId="77777777" w:rsidR="00B8253F" w:rsidRDefault="000B5CD4">
      <w:pPr>
        <w:pStyle w:val="CODE"/>
      </w:pPr>
      <w:r>
        <w:t xml:space="preserve">                  child 1, text: string</w:t>
      </w:r>
    </w:p>
    <w:p w14:paraId="5C84A033" w14:textId="77777777" w:rsidR="00B8253F" w:rsidRDefault="000B5CD4">
      <w:pPr>
        <w:pStyle w:val="CODE"/>
      </w:pPr>
      <w:r>
        <w:t xml:space="preserve">      child 64, scalar_ExtensionObject: struct&lt;type_id: string not null, body: dense_union&lt;null: null=0, Point: struct&lt;X: double not null, Y (... 1735 chars omitted)</w:t>
      </w:r>
    </w:p>
    <w:p w14:paraId="6702AD6D" w14:textId="77777777" w:rsidR="00B8253F" w:rsidRDefault="000B5CD4">
      <w:pPr>
        <w:pStyle w:val="CODE"/>
      </w:pPr>
      <w:r>
        <w:t xml:space="preserve">          child 0, type_id: string not null</w:t>
      </w:r>
    </w:p>
    <w:p w14:paraId="6CC413D3" w14:textId="77777777" w:rsidR="00B8253F" w:rsidRDefault="000B5CD4">
      <w:pPr>
        <w:pStyle w:val="CODE"/>
      </w:pPr>
      <w:r>
        <w:t xml:space="preserve">          child 1, body: dense_union&lt;null: null=0, Point: struct&lt;X: double not null, Y: double not null&gt;=1, Person: struct&lt;Na (... 1686 chars omitted) not null</w:t>
      </w:r>
    </w:p>
    <w:p w14:paraId="39396EB4" w14:textId="77777777" w:rsidR="00B8253F" w:rsidRDefault="000B5CD4">
      <w:pPr>
        <w:pStyle w:val="CODE"/>
      </w:pPr>
      <w:r>
        <w:t xml:space="preserve">              child 0, null: null</w:t>
      </w:r>
    </w:p>
    <w:p w14:paraId="6B58BC57" w14:textId="77777777" w:rsidR="00B8253F" w:rsidRDefault="000B5CD4">
      <w:pPr>
        <w:pStyle w:val="CODE"/>
      </w:pPr>
      <w:r>
        <w:t xml:space="preserve">              child 1, Point: struct&lt;X: double not null, Y: double not null&gt;</w:t>
      </w:r>
    </w:p>
    <w:p w14:paraId="463E4459" w14:textId="77777777" w:rsidR="00B8253F" w:rsidRDefault="000B5CD4">
      <w:pPr>
        <w:pStyle w:val="CODE"/>
      </w:pPr>
      <w:r>
        <w:t xml:space="preserve">                  child 0, X: double not null</w:t>
      </w:r>
    </w:p>
    <w:p w14:paraId="5DD0F627" w14:textId="77777777" w:rsidR="00B8253F" w:rsidRDefault="000B5CD4">
      <w:pPr>
        <w:pStyle w:val="CODE"/>
      </w:pPr>
      <w:r>
        <w:t xml:space="preserve">                  child 1, Y: double not null</w:t>
      </w:r>
    </w:p>
    <w:p w14:paraId="34801E9E" w14:textId="77777777" w:rsidR="00B8253F" w:rsidRDefault="000B5CD4">
      <w:pPr>
        <w:pStyle w:val="CODE"/>
      </w:pPr>
      <w:r>
        <w:t xml:space="preserve">              child 2, Person: struct&lt;Name: string, Age: int32 not null, Email: struct&lt;present: bool not null, value: string&gt; not n (... 70 chars omitted)</w:t>
      </w:r>
    </w:p>
    <w:p w14:paraId="3223752E" w14:textId="77777777" w:rsidR="00B8253F" w:rsidRDefault="000B5CD4">
      <w:pPr>
        <w:pStyle w:val="CODE"/>
      </w:pPr>
      <w:r>
        <w:t xml:space="preserve">                  child 0, Name: string</w:t>
      </w:r>
    </w:p>
    <w:p w14:paraId="15534120" w14:textId="77777777" w:rsidR="00B8253F" w:rsidRDefault="000B5CD4">
      <w:pPr>
        <w:pStyle w:val="CODE"/>
      </w:pPr>
      <w:r>
        <w:t xml:space="preserve">                  child 1, Age: int32 not null</w:t>
      </w:r>
    </w:p>
    <w:p w14:paraId="35F6332E" w14:textId="77777777" w:rsidR="00B8253F" w:rsidRDefault="000B5CD4">
      <w:pPr>
        <w:pStyle w:val="CODE"/>
      </w:pPr>
      <w:r>
        <w:t xml:space="preserve">                  child 2, Email: struct&lt;present: bool not null, value: string&gt; not null</w:t>
      </w:r>
    </w:p>
    <w:p w14:paraId="41163B49" w14:textId="77777777" w:rsidR="00B8253F" w:rsidRDefault="000B5CD4">
      <w:pPr>
        <w:pStyle w:val="CODE"/>
      </w:pPr>
      <w:r>
        <w:t xml:space="preserve">                      child 0, present: bool not null</w:t>
      </w:r>
    </w:p>
    <w:p w14:paraId="0CED359E" w14:textId="77777777" w:rsidR="00B8253F" w:rsidRDefault="000B5CD4">
      <w:pPr>
        <w:pStyle w:val="CODE"/>
      </w:pPr>
      <w:r>
        <w:t xml:space="preserve">                      child 1, value: string</w:t>
      </w:r>
    </w:p>
    <w:p w14:paraId="032E9690" w14:textId="77777777" w:rsidR="00B8253F" w:rsidRDefault="000B5CD4">
      <w:pPr>
        <w:pStyle w:val="CODE"/>
      </w:pPr>
      <w:r>
        <w:t xml:space="preserve">                  child 3, Nickname: struct&lt;present: bool not null, value: string&gt; not null</w:t>
      </w:r>
    </w:p>
    <w:p w14:paraId="2D52D394" w14:textId="77777777" w:rsidR="00B8253F" w:rsidRDefault="000B5CD4">
      <w:pPr>
        <w:pStyle w:val="CODE"/>
      </w:pPr>
      <w:r>
        <w:t xml:space="preserve">                      child 0, present: bool not null</w:t>
      </w:r>
    </w:p>
    <w:p w14:paraId="5D8B9042" w14:textId="77777777" w:rsidR="00B8253F" w:rsidRDefault="000B5CD4">
      <w:pPr>
        <w:pStyle w:val="CODE"/>
      </w:pPr>
      <w:r>
        <w:t xml:space="preserve">                      child 1, value: string</w:t>
      </w:r>
    </w:p>
    <w:p w14:paraId="4E2A2D5C" w14:textId="77777777" w:rsidR="00B8253F" w:rsidRDefault="000B5CD4">
      <w:pPr>
        <w:pStyle w:val="CODE"/>
      </w:pPr>
      <w:r>
        <w:t xml:space="preserve">              child 3, Measurement: dense_union&lt;null: null=0, AsInt: struct&lt;value: int32&gt;=1, AsText: struct&lt;value: string&gt;=2, AsPoint: s (... 63 chars omitted)</w:t>
      </w:r>
    </w:p>
    <w:p w14:paraId="431B0627" w14:textId="77777777" w:rsidR="00B8253F" w:rsidRDefault="000B5CD4">
      <w:pPr>
        <w:pStyle w:val="CODE"/>
      </w:pPr>
      <w:r>
        <w:lastRenderedPageBreak/>
        <w:t xml:space="preserve">                  child 0, null: null</w:t>
      </w:r>
    </w:p>
    <w:p w14:paraId="7EC7D6F0" w14:textId="77777777" w:rsidR="00B8253F" w:rsidRDefault="000B5CD4">
      <w:pPr>
        <w:pStyle w:val="CODE"/>
      </w:pPr>
      <w:r>
        <w:t xml:space="preserve">                  child 1, AsInt: struct&lt;value: int32&gt;</w:t>
      </w:r>
    </w:p>
    <w:p w14:paraId="538DAE0C" w14:textId="77777777" w:rsidR="00B8253F" w:rsidRDefault="000B5CD4">
      <w:pPr>
        <w:pStyle w:val="CODE"/>
      </w:pPr>
      <w:r>
        <w:t xml:space="preserve">                      child 0, value: int32</w:t>
      </w:r>
    </w:p>
    <w:p w14:paraId="7D5ADBBF" w14:textId="77777777" w:rsidR="00B8253F" w:rsidRDefault="000B5CD4">
      <w:pPr>
        <w:pStyle w:val="CODE"/>
      </w:pPr>
      <w:r>
        <w:t xml:space="preserve">                  child 2, AsText: struct&lt;value: string&gt;</w:t>
      </w:r>
    </w:p>
    <w:p w14:paraId="21AD22FA" w14:textId="77777777" w:rsidR="00B8253F" w:rsidRDefault="000B5CD4">
      <w:pPr>
        <w:pStyle w:val="CODE"/>
      </w:pPr>
      <w:r>
        <w:t xml:space="preserve">                      child 0, value: string</w:t>
      </w:r>
    </w:p>
    <w:p w14:paraId="0A239C94" w14:textId="77777777" w:rsidR="00B8253F" w:rsidRDefault="000B5CD4">
      <w:pPr>
        <w:pStyle w:val="CODE"/>
      </w:pPr>
      <w:r>
        <w:t xml:space="preserve">                  child 3, AsPoint: struct&lt;value: struct&lt;X: double not null, Y: double not null&gt;&gt;</w:t>
      </w:r>
    </w:p>
    <w:p w14:paraId="133A7F62" w14:textId="77777777" w:rsidR="00B8253F" w:rsidRDefault="000B5CD4">
      <w:pPr>
        <w:pStyle w:val="CODE"/>
      </w:pPr>
      <w:r>
        <w:t xml:space="preserve">                      child 0, value: struct&lt;X: double not null, Y: double not null&gt;</w:t>
      </w:r>
    </w:p>
    <w:p w14:paraId="46358D1F" w14:textId="77777777" w:rsidR="00B8253F" w:rsidRDefault="000B5CD4">
      <w:pPr>
        <w:pStyle w:val="CODE"/>
      </w:pPr>
      <w:r>
        <w:t xml:space="preserve">                          child 0, X: double not null</w:t>
      </w:r>
    </w:p>
    <w:p w14:paraId="0F73B2C9" w14:textId="77777777" w:rsidR="00B8253F" w:rsidRDefault="000B5CD4">
      <w:pPr>
        <w:pStyle w:val="CODE"/>
      </w:pPr>
      <w:r>
        <w:t xml:space="preserve">                          child 1, Y: double not null</w:t>
      </w:r>
    </w:p>
    <w:p w14:paraId="649E784C" w14:textId="77777777" w:rsidR="00B8253F" w:rsidRDefault="000B5CD4">
      <w:pPr>
        <w:pStyle w:val="CODE"/>
      </w:pPr>
      <w:r>
        <w:t xml:space="preserve">              child 4, Envelope: struct&lt;Id: string, Location: struct&lt;X: double not null, Y: double not null&gt;, Tags: list&lt;item: string (... 878 chars omitted)</w:t>
      </w:r>
    </w:p>
    <w:p w14:paraId="2E79ED0D" w14:textId="77777777" w:rsidR="00B8253F" w:rsidRDefault="000B5CD4">
      <w:pPr>
        <w:pStyle w:val="CODE"/>
      </w:pPr>
      <w:r>
        <w:t xml:space="preserve">                  child 0, Id: string</w:t>
      </w:r>
    </w:p>
    <w:p w14:paraId="1687E5B7" w14:textId="77777777" w:rsidR="00B8253F" w:rsidRDefault="000B5CD4">
      <w:pPr>
        <w:pStyle w:val="CODE"/>
      </w:pPr>
      <w:r>
        <w:t xml:space="preserve">                  child 1, Location: struct&lt;X: double not null, Y: double not null&gt;</w:t>
      </w:r>
    </w:p>
    <w:p w14:paraId="768456B9" w14:textId="77777777" w:rsidR="00B8253F" w:rsidRDefault="000B5CD4">
      <w:pPr>
        <w:pStyle w:val="CODE"/>
      </w:pPr>
      <w:r>
        <w:t xml:space="preserve">                      child 0, X: double not null</w:t>
      </w:r>
    </w:p>
    <w:p w14:paraId="4DFFEEB8" w14:textId="77777777" w:rsidR="00B8253F" w:rsidRDefault="000B5CD4">
      <w:pPr>
        <w:pStyle w:val="CODE"/>
      </w:pPr>
      <w:r>
        <w:t xml:space="preserve">                      child 1, Y: double not null</w:t>
      </w:r>
    </w:p>
    <w:p w14:paraId="6E75D7E4" w14:textId="77777777" w:rsidR="00B8253F" w:rsidRDefault="000B5CD4">
      <w:pPr>
        <w:pStyle w:val="CODE"/>
      </w:pPr>
      <w:r>
        <w:t xml:space="preserve">                  child 2, Tags: list&lt;item: string&gt;</w:t>
      </w:r>
    </w:p>
    <w:p w14:paraId="39E837DF" w14:textId="77777777" w:rsidR="00B8253F" w:rsidRDefault="000B5CD4">
      <w:pPr>
        <w:pStyle w:val="CODE"/>
      </w:pPr>
      <w:r>
        <w:t xml:space="preserve">                      child 0, item: string</w:t>
      </w:r>
    </w:p>
    <w:p w14:paraId="1CB42B2C" w14:textId="77777777" w:rsidR="00B8253F" w:rsidRDefault="000B5CD4">
      <w:pPr>
        <w:pStyle w:val="CODE"/>
      </w:pPr>
      <w:r>
        <w:t xml:space="preserve">                  child 3, Payload: struct&lt;type_id: string not null, body: dense_union&lt;null: null=0, Point: struct&lt;X: double not null, Y (... 765 chars omitted)</w:t>
      </w:r>
    </w:p>
    <w:p w14:paraId="46E90390" w14:textId="77777777" w:rsidR="00B8253F" w:rsidRDefault="000B5CD4">
      <w:pPr>
        <w:pStyle w:val="CODE"/>
      </w:pPr>
      <w:r>
        <w:t xml:space="preserve">                      child 0, type_id: string not null</w:t>
      </w:r>
    </w:p>
    <w:p w14:paraId="743A7736" w14:textId="77777777" w:rsidR="00B8253F" w:rsidRDefault="000B5CD4">
      <w:pPr>
        <w:pStyle w:val="CODE"/>
      </w:pPr>
      <w:r>
        <w:t xml:space="preserve">                      child 1, body: dense_union&lt;null: null=0, Point: struct&lt;X: double not null, Y: double not null&gt;=1, Person: struct&lt;Na (... 716 chars omitted) not null</w:t>
      </w:r>
    </w:p>
    <w:p w14:paraId="01FC52E6" w14:textId="77777777" w:rsidR="00B8253F" w:rsidRDefault="000B5CD4">
      <w:pPr>
        <w:pStyle w:val="CODE"/>
      </w:pPr>
      <w:r>
        <w:t xml:space="preserve">                          child 0, null: null</w:t>
      </w:r>
    </w:p>
    <w:p w14:paraId="4804F3D5" w14:textId="77777777" w:rsidR="00B8253F" w:rsidRDefault="000B5CD4">
      <w:pPr>
        <w:pStyle w:val="CODE"/>
      </w:pPr>
      <w:r>
        <w:t xml:space="preserve">                          child 1, Point: struct&lt;X: double not null, Y: double not null&gt;</w:t>
      </w:r>
    </w:p>
    <w:p w14:paraId="010B07A7" w14:textId="77777777" w:rsidR="00B8253F" w:rsidRDefault="000B5CD4">
      <w:pPr>
        <w:pStyle w:val="CODE"/>
      </w:pPr>
      <w:r>
        <w:t xml:space="preserve">                              child 0, X: double not null</w:t>
      </w:r>
    </w:p>
    <w:p w14:paraId="1F3150E9" w14:textId="77777777" w:rsidR="00B8253F" w:rsidRDefault="000B5CD4">
      <w:pPr>
        <w:pStyle w:val="CODE"/>
      </w:pPr>
      <w:r>
        <w:t xml:space="preserve">                              child 1, Y: double not null</w:t>
      </w:r>
    </w:p>
    <w:p w14:paraId="41F9B9CF" w14:textId="77777777" w:rsidR="00B8253F" w:rsidRDefault="000B5CD4">
      <w:pPr>
        <w:pStyle w:val="CODE"/>
      </w:pPr>
      <w:r>
        <w:t xml:space="preserve">                          child 2, Person: struct&lt;Name: string, Age: int32 not null, Email: struct&lt;present: bool not null, value: string&gt; not n (... 70 chars omitted)</w:t>
      </w:r>
    </w:p>
    <w:p w14:paraId="245A2443" w14:textId="77777777" w:rsidR="00B8253F" w:rsidRDefault="000B5CD4">
      <w:pPr>
        <w:pStyle w:val="CODE"/>
      </w:pPr>
      <w:r>
        <w:t xml:space="preserve">                              child 0, Name: string</w:t>
      </w:r>
    </w:p>
    <w:p w14:paraId="312DE945" w14:textId="77777777" w:rsidR="00B8253F" w:rsidRDefault="000B5CD4">
      <w:pPr>
        <w:pStyle w:val="CODE"/>
      </w:pPr>
      <w:r>
        <w:t xml:space="preserve">                              child 1, Age: int32 not null</w:t>
      </w:r>
    </w:p>
    <w:p w14:paraId="495AC81E" w14:textId="77777777" w:rsidR="00B8253F" w:rsidRDefault="000B5CD4">
      <w:pPr>
        <w:pStyle w:val="CODE"/>
      </w:pPr>
      <w:r>
        <w:t xml:space="preserve">                              child 2, Email: struct&lt;present: bool not null, value: string&gt; not null</w:t>
      </w:r>
    </w:p>
    <w:p w14:paraId="3ABC0EC0" w14:textId="77777777" w:rsidR="00B8253F" w:rsidRDefault="000B5CD4">
      <w:pPr>
        <w:pStyle w:val="CODE"/>
      </w:pPr>
      <w:r>
        <w:t xml:space="preserve">                                  child 0, present: bool not null</w:t>
      </w:r>
    </w:p>
    <w:p w14:paraId="5B8EAC26" w14:textId="77777777" w:rsidR="00B8253F" w:rsidRDefault="000B5CD4">
      <w:pPr>
        <w:pStyle w:val="CODE"/>
      </w:pPr>
      <w:r>
        <w:t xml:space="preserve">                                  child 1, value: string</w:t>
      </w:r>
    </w:p>
    <w:p w14:paraId="0B6F03D3" w14:textId="77777777" w:rsidR="00B8253F" w:rsidRDefault="000B5CD4">
      <w:pPr>
        <w:pStyle w:val="CODE"/>
      </w:pPr>
      <w:r>
        <w:t xml:space="preserve">                              child 3, Nickname: struct&lt;present: bool not null, value: string&gt; not null</w:t>
      </w:r>
    </w:p>
    <w:p w14:paraId="3CF27D36" w14:textId="77777777" w:rsidR="00B8253F" w:rsidRDefault="000B5CD4">
      <w:pPr>
        <w:pStyle w:val="CODE"/>
      </w:pPr>
      <w:r>
        <w:t xml:space="preserve">                                  child 0, present: bool not null</w:t>
      </w:r>
    </w:p>
    <w:p w14:paraId="3DBA4600" w14:textId="77777777" w:rsidR="00B8253F" w:rsidRDefault="000B5CD4">
      <w:pPr>
        <w:pStyle w:val="CODE"/>
      </w:pPr>
      <w:r>
        <w:t xml:space="preserve">                                  child 1, value: string</w:t>
      </w:r>
    </w:p>
    <w:p w14:paraId="2E1C4F7C" w14:textId="77777777" w:rsidR="00B8253F" w:rsidRDefault="000B5CD4">
      <w:pPr>
        <w:pStyle w:val="CODE"/>
      </w:pPr>
      <w:r>
        <w:t xml:space="preserve">                          child 3, Measurement: dense_union&lt;null: null=0, AsInt: struct&lt;value: int32&gt;=1, AsText: struct&lt;value: string&gt;=2, AsPoint: s (... 63 chars omitted)</w:t>
      </w:r>
    </w:p>
    <w:p w14:paraId="0F220797" w14:textId="77777777" w:rsidR="00B8253F" w:rsidRDefault="000B5CD4">
      <w:pPr>
        <w:pStyle w:val="CODE"/>
      </w:pPr>
      <w:r>
        <w:t xml:space="preserve">                              child 0, null: null</w:t>
      </w:r>
    </w:p>
    <w:p w14:paraId="2789E088" w14:textId="77777777" w:rsidR="00B8253F" w:rsidRDefault="000B5CD4">
      <w:pPr>
        <w:pStyle w:val="CODE"/>
      </w:pPr>
      <w:r>
        <w:t xml:space="preserve">                              child 1, AsInt: struct&lt;value: int32&gt;</w:t>
      </w:r>
    </w:p>
    <w:p w14:paraId="6F778F7B" w14:textId="77777777" w:rsidR="00B8253F" w:rsidRDefault="000B5CD4">
      <w:pPr>
        <w:pStyle w:val="CODE"/>
      </w:pPr>
      <w:r>
        <w:t xml:space="preserve">                                  child 0, value: int32</w:t>
      </w:r>
    </w:p>
    <w:p w14:paraId="58C845DD" w14:textId="77777777" w:rsidR="00B8253F" w:rsidRDefault="000B5CD4">
      <w:pPr>
        <w:pStyle w:val="CODE"/>
      </w:pPr>
      <w:r>
        <w:t xml:space="preserve">                              child 2, AsText: struct&lt;value: string&gt;</w:t>
      </w:r>
    </w:p>
    <w:p w14:paraId="162D0395" w14:textId="77777777" w:rsidR="00B8253F" w:rsidRDefault="000B5CD4">
      <w:pPr>
        <w:pStyle w:val="CODE"/>
      </w:pPr>
      <w:r>
        <w:t xml:space="preserve">                                  child 0, value: string</w:t>
      </w:r>
    </w:p>
    <w:p w14:paraId="57EF2BDE" w14:textId="77777777" w:rsidR="00B8253F" w:rsidRDefault="000B5CD4">
      <w:pPr>
        <w:pStyle w:val="CODE"/>
      </w:pPr>
      <w:r>
        <w:t xml:space="preserve">                              child 3, AsPoint: struct&lt;value: struct&lt;X: double not null, Y: double not null&gt;&gt;</w:t>
      </w:r>
    </w:p>
    <w:p w14:paraId="0D72BB18" w14:textId="77777777" w:rsidR="00B8253F" w:rsidRDefault="000B5CD4">
      <w:pPr>
        <w:pStyle w:val="CODE"/>
      </w:pPr>
      <w:r>
        <w:t xml:space="preserve">                                  child 0, value: struct&lt;X: double not null, Y: double not null&gt;</w:t>
      </w:r>
    </w:p>
    <w:p w14:paraId="05803A39" w14:textId="77777777" w:rsidR="00B8253F" w:rsidRDefault="000B5CD4">
      <w:pPr>
        <w:pStyle w:val="CODE"/>
      </w:pPr>
      <w:r>
        <w:t xml:space="preserve">                                      child 0, X: double not null</w:t>
      </w:r>
    </w:p>
    <w:p w14:paraId="23466085" w14:textId="77777777" w:rsidR="00B8253F" w:rsidRDefault="000B5CD4">
      <w:pPr>
        <w:pStyle w:val="CODE"/>
      </w:pPr>
      <w:r>
        <w:t xml:space="preserve">                                      child 1, Y: double not null</w:t>
      </w:r>
    </w:p>
    <w:p w14:paraId="5DF1908D" w14:textId="77777777" w:rsidR="00B8253F" w:rsidRDefault="000B5CD4">
      <w:pPr>
        <w:pStyle w:val="CODE"/>
      </w:pPr>
      <w:r>
        <w:t xml:space="preserve">                          child 4, Envelope: struct&lt;&gt;</w:t>
      </w:r>
    </w:p>
    <w:p w14:paraId="174360F2" w14:textId="77777777" w:rsidR="00B8253F" w:rsidRDefault="000B5CD4">
      <w:pPr>
        <w:pStyle w:val="CODE"/>
      </w:pPr>
      <w:r>
        <w:t xml:space="preserve">                          child 5, OptionalScalars: struct&lt;Id: int32 not null, Flag: struct&lt;present: bool not null, value: bool&gt; not null, Count: struct (... 111 chars omitted)</w:t>
      </w:r>
    </w:p>
    <w:p w14:paraId="0EEAD0B9" w14:textId="77777777" w:rsidR="00B8253F" w:rsidRDefault="000B5CD4">
      <w:pPr>
        <w:pStyle w:val="CODE"/>
      </w:pPr>
      <w:r>
        <w:t xml:space="preserve">                              child 0, Id: int32 not null</w:t>
      </w:r>
    </w:p>
    <w:p w14:paraId="61561482" w14:textId="77777777" w:rsidR="00B8253F" w:rsidRDefault="000B5CD4">
      <w:pPr>
        <w:pStyle w:val="CODE"/>
      </w:pPr>
      <w:r>
        <w:t xml:space="preserve">                              child 1, Flag: struct&lt;present: bool not null, value: bool&gt; not null</w:t>
      </w:r>
    </w:p>
    <w:p w14:paraId="3E5DAE1F" w14:textId="77777777" w:rsidR="00B8253F" w:rsidRDefault="000B5CD4">
      <w:pPr>
        <w:pStyle w:val="CODE"/>
      </w:pPr>
      <w:r>
        <w:t xml:space="preserve">                                  child 0, present: bool not null</w:t>
      </w:r>
    </w:p>
    <w:p w14:paraId="2AEDAE82" w14:textId="77777777" w:rsidR="00B8253F" w:rsidRDefault="000B5CD4">
      <w:pPr>
        <w:pStyle w:val="CODE"/>
      </w:pPr>
      <w:r>
        <w:t xml:space="preserve">                                  child 1, value: bool</w:t>
      </w:r>
    </w:p>
    <w:p w14:paraId="7B4C837F" w14:textId="77777777" w:rsidR="00B8253F" w:rsidRDefault="000B5CD4">
      <w:pPr>
        <w:pStyle w:val="CODE"/>
      </w:pPr>
      <w:r>
        <w:t xml:space="preserve">                              child 2, Count: struct&lt;present: bool not null, value: int32&gt; not null</w:t>
      </w:r>
    </w:p>
    <w:p w14:paraId="415D89E9" w14:textId="77777777" w:rsidR="00B8253F" w:rsidRDefault="000B5CD4">
      <w:pPr>
        <w:pStyle w:val="CODE"/>
      </w:pPr>
      <w:r>
        <w:t xml:space="preserve">                                  child 0, present: bool not null</w:t>
      </w:r>
    </w:p>
    <w:p w14:paraId="3C808357" w14:textId="77777777" w:rsidR="00B8253F" w:rsidRDefault="000B5CD4">
      <w:pPr>
        <w:pStyle w:val="CODE"/>
      </w:pPr>
      <w:r>
        <w:t xml:space="preserve">                                  child 1, value: int32</w:t>
      </w:r>
    </w:p>
    <w:p w14:paraId="293B7653" w14:textId="77777777" w:rsidR="00B8253F" w:rsidRDefault="000B5CD4">
      <w:pPr>
        <w:pStyle w:val="CODE"/>
      </w:pPr>
      <w:r>
        <w:lastRenderedPageBreak/>
        <w:t xml:space="preserve">                              child 3, Ratio: struct&lt;present: bool not null, value: double&gt; not null</w:t>
      </w:r>
    </w:p>
    <w:p w14:paraId="69372032" w14:textId="77777777" w:rsidR="00B8253F" w:rsidRDefault="000B5CD4">
      <w:pPr>
        <w:pStyle w:val="CODE"/>
      </w:pPr>
      <w:r>
        <w:t xml:space="preserve">                                  child 0, present: bool not null</w:t>
      </w:r>
    </w:p>
    <w:p w14:paraId="02DB1A66" w14:textId="77777777" w:rsidR="00B8253F" w:rsidRDefault="000B5CD4">
      <w:pPr>
        <w:pStyle w:val="CODE"/>
      </w:pPr>
      <w:r>
        <w:t xml:space="preserve">                                  child 1, value: double</w:t>
      </w:r>
    </w:p>
    <w:p w14:paraId="2A9074AD" w14:textId="77777777" w:rsidR="00B8253F" w:rsidRDefault="000B5CD4">
      <w:pPr>
        <w:pStyle w:val="CODE"/>
      </w:pPr>
      <w:r>
        <w:t xml:space="preserve">                          child 6, FloatHolder: struct&lt;A: float not null, B: struct&lt;present: bool not null, value: float&gt; not null&gt;</w:t>
      </w:r>
    </w:p>
    <w:p w14:paraId="02D8DE7B" w14:textId="77777777" w:rsidR="00B8253F" w:rsidRDefault="000B5CD4">
      <w:pPr>
        <w:pStyle w:val="CODE"/>
      </w:pPr>
      <w:r>
        <w:t xml:space="preserve">                              child 0, A: float not null</w:t>
      </w:r>
    </w:p>
    <w:p w14:paraId="54DBBFB1" w14:textId="77777777" w:rsidR="00B8253F" w:rsidRDefault="000B5CD4">
      <w:pPr>
        <w:pStyle w:val="CODE"/>
      </w:pPr>
      <w:r>
        <w:t xml:space="preserve">                              child 1, B: struct&lt;present: bool not null, value: float&gt; not null</w:t>
      </w:r>
    </w:p>
    <w:p w14:paraId="0D55CD30" w14:textId="77777777" w:rsidR="00B8253F" w:rsidRDefault="000B5CD4">
      <w:pPr>
        <w:pStyle w:val="CODE"/>
      </w:pPr>
      <w:r>
        <w:t xml:space="preserve">                                  child 0, present: bool not null</w:t>
      </w:r>
    </w:p>
    <w:p w14:paraId="2FAD536D" w14:textId="77777777" w:rsidR="00B8253F" w:rsidRDefault="000B5CD4">
      <w:pPr>
        <w:pStyle w:val="CODE"/>
      </w:pPr>
      <w:r>
        <w:t xml:space="preserve">                                  child 1, value: float</w:t>
      </w:r>
    </w:p>
    <w:p w14:paraId="27663DC9" w14:textId="77777777" w:rsidR="00B8253F" w:rsidRDefault="000B5CD4">
      <w:pPr>
        <w:pStyle w:val="CODE"/>
      </w:pPr>
      <w:r>
        <w:t xml:space="preserve">                          child 7, binary: binary</w:t>
      </w:r>
    </w:p>
    <w:p w14:paraId="185D22E9" w14:textId="77777777" w:rsidR="00B8253F" w:rsidRDefault="000B5CD4">
      <w:pPr>
        <w:pStyle w:val="CODE"/>
      </w:pPr>
      <w:r>
        <w:t xml:space="preserve">              child 5, OptionalScalars: struct&lt;Id: int32 not null, Flag: struct&lt;present: bool not null, value: bool&gt; not null, Count: struct (... 111 chars omitted)</w:t>
      </w:r>
    </w:p>
    <w:p w14:paraId="481104C8" w14:textId="77777777" w:rsidR="00B8253F" w:rsidRDefault="000B5CD4">
      <w:pPr>
        <w:pStyle w:val="CODE"/>
      </w:pPr>
      <w:r>
        <w:t xml:space="preserve">                  child 0, Id: int32 not null</w:t>
      </w:r>
    </w:p>
    <w:p w14:paraId="4FF15914" w14:textId="77777777" w:rsidR="00B8253F" w:rsidRDefault="000B5CD4">
      <w:pPr>
        <w:pStyle w:val="CODE"/>
      </w:pPr>
      <w:r>
        <w:t xml:space="preserve">                  child 1, Flag: struct&lt;present: bool not null, value: bool&gt; not null</w:t>
      </w:r>
    </w:p>
    <w:p w14:paraId="78F327BC" w14:textId="77777777" w:rsidR="00B8253F" w:rsidRDefault="000B5CD4">
      <w:pPr>
        <w:pStyle w:val="CODE"/>
      </w:pPr>
      <w:r>
        <w:t xml:space="preserve">                      child 0, present: bool not null</w:t>
      </w:r>
    </w:p>
    <w:p w14:paraId="23483E7A" w14:textId="77777777" w:rsidR="00B8253F" w:rsidRDefault="000B5CD4">
      <w:pPr>
        <w:pStyle w:val="CODE"/>
      </w:pPr>
      <w:r>
        <w:t xml:space="preserve">                      child 1, value: bool</w:t>
      </w:r>
    </w:p>
    <w:p w14:paraId="25918672" w14:textId="77777777" w:rsidR="00B8253F" w:rsidRDefault="000B5CD4">
      <w:pPr>
        <w:pStyle w:val="CODE"/>
      </w:pPr>
      <w:r>
        <w:t xml:space="preserve">                  child 2, Count: struct&lt;present: bool not null, value: int32&gt; not null</w:t>
      </w:r>
    </w:p>
    <w:p w14:paraId="5ADF78C3" w14:textId="77777777" w:rsidR="00B8253F" w:rsidRDefault="000B5CD4">
      <w:pPr>
        <w:pStyle w:val="CODE"/>
      </w:pPr>
      <w:r>
        <w:t xml:space="preserve">                      child 0, present: bool not null</w:t>
      </w:r>
    </w:p>
    <w:p w14:paraId="4A28B744" w14:textId="77777777" w:rsidR="00B8253F" w:rsidRDefault="000B5CD4">
      <w:pPr>
        <w:pStyle w:val="CODE"/>
      </w:pPr>
      <w:r>
        <w:t xml:space="preserve">                      child 1, value: int32</w:t>
      </w:r>
    </w:p>
    <w:p w14:paraId="170B9129" w14:textId="77777777" w:rsidR="00B8253F" w:rsidRDefault="000B5CD4">
      <w:pPr>
        <w:pStyle w:val="CODE"/>
      </w:pPr>
      <w:r>
        <w:t xml:space="preserve">                  child 3, Ratio: struct&lt;present: bool not null, value: double&gt; not null</w:t>
      </w:r>
    </w:p>
    <w:p w14:paraId="31CC8320" w14:textId="77777777" w:rsidR="00B8253F" w:rsidRDefault="000B5CD4">
      <w:pPr>
        <w:pStyle w:val="CODE"/>
      </w:pPr>
      <w:r>
        <w:t xml:space="preserve">                      child 0, present: bool not null</w:t>
      </w:r>
    </w:p>
    <w:p w14:paraId="0DCF2311" w14:textId="77777777" w:rsidR="00B8253F" w:rsidRDefault="000B5CD4">
      <w:pPr>
        <w:pStyle w:val="CODE"/>
      </w:pPr>
      <w:r>
        <w:t xml:space="preserve">                      child 1, value: double</w:t>
      </w:r>
    </w:p>
    <w:p w14:paraId="5E80FEBE" w14:textId="77777777" w:rsidR="00B8253F" w:rsidRDefault="000B5CD4">
      <w:pPr>
        <w:pStyle w:val="CODE"/>
      </w:pPr>
      <w:r>
        <w:t xml:space="preserve">              child 6, FloatHolder: struct&lt;A: float not null, B: struct&lt;present: bool not null, value: float&gt; not null&gt;</w:t>
      </w:r>
    </w:p>
    <w:p w14:paraId="15B9A860" w14:textId="77777777" w:rsidR="00B8253F" w:rsidRDefault="000B5CD4">
      <w:pPr>
        <w:pStyle w:val="CODE"/>
      </w:pPr>
      <w:r>
        <w:t xml:space="preserve">                  child 0, A: float not null</w:t>
      </w:r>
    </w:p>
    <w:p w14:paraId="0E7D2D31" w14:textId="77777777" w:rsidR="00B8253F" w:rsidRDefault="000B5CD4">
      <w:pPr>
        <w:pStyle w:val="CODE"/>
      </w:pPr>
      <w:r>
        <w:t xml:space="preserve">                  child 1, B: struct&lt;present: bool not null, value: float&gt; not null</w:t>
      </w:r>
    </w:p>
    <w:p w14:paraId="733B5AC2" w14:textId="77777777" w:rsidR="00B8253F" w:rsidRDefault="000B5CD4">
      <w:pPr>
        <w:pStyle w:val="CODE"/>
      </w:pPr>
      <w:r>
        <w:t xml:space="preserve">                      child 0, present: bool not null</w:t>
      </w:r>
    </w:p>
    <w:p w14:paraId="4715B9E4" w14:textId="77777777" w:rsidR="00B8253F" w:rsidRDefault="000B5CD4">
      <w:pPr>
        <w:pStyle w:val="CODE"/>
      </w:pPr>
      <w:r>
        <w:t xml:space="preserve">                      child 1, value: float</w:t>
      </w:r>
    </w:p>
    <w:p w14:paraId="27892B95" w14:textId="77777777" w:rsidR="00B8253F" w:rsidRDefault="000B5CD4">
      <w:pPr>
        <w:pStyle w:val="CODE"/>
      </w:pPr>
      <w:r>
        <w:t xml:space="preserve">              child 7, binary: binary</w:t>
      </w:r>
    </w:p>
    <w:p w14:paraId="5459BF1B" w14:textId="77777777" w:rsidR="00B8253F" w:rsidRDefault="000B5CD4">
      <w:pPr>
        <w:pStyle w:val="CODE"/>
      </w:pPr>
      <w:r>
        <w:t xml:space="preserve">      child 65, array_ExtensionObject: list&lt;item: struct&lt;type_id: string not null, body: dense_union&lt;null: null=0, Point: struct&lt;X: double  (... 1747 chars omitted)</w:t>
      </w:r>
    </w:p>
    <w:p w14:paraId="12054FB2" w14:textId="77777777" w:rsidR="00B8253F" w:rsidRDefault="000B5CD4">
      <w:pPr>
        <w:pStyle w:val="CODE"/>
      </w:pPr>
      <w:r>
        <w:t xml:space="preserve">          child 0, item: struct&lt;type_id: string not null, body: dense_union&lt;null: null=0, Point: struct&lt;X: double not null, Y (... 1735 chars omitted)</w:t>
      </w:r>
    </w:p>
    <w:p w14:paraId="70CF0DD1" w14:textId="77777777" w:rsidR="00B8253F" w:rsidRDefault="000B5CD4">
      <w:pPr>
        <w:pStyle w:val="CODE"/>
      </w:pPr>
      <w:r>
        <w:t xml:space="preserve">              child 0, type_id: string not null</w:t>
      </w:r>
    </w:p>
    <w:p w14:paraId="525206EE" w14:textId="77777777" w:rsidR="00B8253F" w:rsidRDefault="000B5CD4">
      <w:pPr>
        <w:pStyle w:val="CODE"/>
      </w:pPr>
      <w:r>
        <w:t xml:space="preserve">              child 1, body: dense_union&lt;null: null=0, Point: struct&lt;X: double not null, Y: double not null&gt;=1, Person: struct&lt;Na (... 1686 chars omitted) not null</w:t>
      </w:r>
    </w:p>
    <w:p w14:paraId="2FE0C9FB" w14:textId="77777777" w:rsidR="00B8253F" w:rsidRDefault="000B5CD4">
      <w:pPr>
        <w:pStyle w:val="CODE"/>
      </w:pPr>
      <w:r>
        <w:t xml:space="preserve">                  child 0, null: null</w:t>
      </w:r>
    </w:p>
    <w:p w14:paraId="5DB15CC7" w14:textId="77777777" w:rsidR="00B8253F" w:rsidRDefault="000B5CD4">
      <w:pPr>
        <w:pStyle w:val="CODE"/>
      </w:pPr>
      <w:r>
        <w:t xml:space="preserve">                  child 1, Point: struct&lt;X: double not null, Y: double not null&gt;</w:t>
      </w:r>
    </w:p>
    <w:p w14:paraId="784119C7" w14:textId="77777777" w:rsidR="00B8253F" w:rsidRDefault="000B5CD4">
      <w:pPr>
        <w:pStyle w:val="CODE"/>
      </w:pPr>
      <w:r>
        <w:t xml:space="preserve">                      child 0, X: double not null</w:t>
      </w:r>
    </w:p>
    <w:p w14:paraId="7486DF2D" w14:textId="77777777" w:rsidR="00B8253F" w:rsidRDefault="000B5CD4">
      <w:pPr>
        <w:pStyle w:val="CODE"/>
      </w:pPr>
      <w:r>
        <w:t xml:space="preserve">                      child 1, Y: double not null</w:t>
      </w:r>
    </w:p>
    <w:p w14:paraId="752CB329" w14:textId="77777777" w:rsidR="00B8253F" w:rsidRDefault="000B5CD4">
      <w:pPr>
        <w:pStyle w:val="CODE"/>
      </w:pPr>
      <w:r>
        <w:t xml:space="preserve">                  child 2, Person: struct&lt;Name: string, Age: int32 not null, Email: struct&lt;present: bool not null, value: string&gt; not n (... 70 chars omitted)</w:t>
      </w:r>
    </w:p>
    <w:p w14:paraId="4EE228CD" w14:textId="77777777" w:rsidR="00B8253F" w:rsidRDefault="000B5CD4">
      <w:pPr>
        <w:pStyle w:val="CODE"/>
      </w:pPr>
      <w:r>
        <w:t xml:space="preserve">                      child 0, Name: string</w:t>
      </w:r>
    </w:p>
    <w:p w14:paraId="55441285" w14:textId="77777777" w:rsidR="00B8253F" w:rsidRDefault="000B5CD4">
      <w:pPr>
        <w:pStyle w:val="CODE"/>
      </w:pPr>
      <w:r>
        <w:t xml:space="preserve">                      child 1, Age: int32 not null</w:t>
      </w:r>
    </w:p>
    <w:p w14:paraId="2F874E30" w14:textId="77777777" w:rsidR="00B8253F" w:rsidRDefault="000B5CD4">
      <w:pPr>
        <w:pStyle w:val="CODE"/>
      </w:pPr>
      <w:r>
        <w:t xml:space="preserve">                      child 2, Email: struct&lt;present: bool not null, value: string&gt; not null</w:t>
      </w:r>
    </w:p>
    <w:p w14:paraId="74CF410E" w14:textId="77777777" w:rsidR="00B8253F" w:rsidRDefault="000B5CD4">
      <w:pPr>
        <w:pStyle w:val="CODE"/>
      </w:pPr>
      <w:r>
        <w:t xml:space="preserve">                          child 0, present: bool not null</w:t>
      </w:r>
    </w:p>
    <w:p w14:paraId="4DFFAA13" w14:textId="77777777" w:rsidR="00B8253F" w:rsidRDefault="000B5CD4">
      <w:pPr>
        <w:pStyle w:val="CODE"/>
      </w:pPr>
      <w:r>
        <w:t xml:space="preserve">                          child 1, value: string</w:t>
      </w:r>
    </w:p>
    <w:p w14:paraId="642C7BA2" w14:textId="77777777" w:rsidR="00B8253F" w:rsidRDefault="000B5CD4">
      <w:pPr>
        <w:pStyle w:val="CODE"/>
      </w:pPr>
      <w:r>
        <w:t xml:space="preserve">                      child 3, Nickname: struct&lt;present: bool not null, value: string&gt; not null</w:t>
      </w:r>
    </w:p>
    <w:p w14:paraId="198FE2CD" w14:textId="77777777" w:rsidR="00B8253F" w:rsidRDefault="000B5CD4">
      <w:pPr>
        <w:pStyle w:val="CODE"/>
      </w:pPr>
      <w:r>
        <w:t xml:space="preserve">                          child 0, present: bool not null</w:t>
      </w:r>
    </w:p>
    <w:p w14:paraId="3FFC89FF" w14:textId="77777777" w:rsidR="00B8253F" w:rsidRDefault="000B5CD4">
      <w:pPr>
        <w:pStyle w:val="CODE"/>
      </w:pPr>
      <w:r>
        <w:t xml:space="preserve">                          child 1, value: string</w:t>
      </w:r>
    </w:p>
    <w:p w14:paraId="5646C5F7" w14:textId="77777777" w:rsidR="00B8253F" w:rsidRDefault="000B5CD4">
      <w:pPr>
        <w:pStyle w:val="CODE"/>
      </w:pPr>
      <w:r>
        <w:t xml:space="preserve">                  child 3, Measurement: dense_union&lt;null: null=0, AsInt: struct&lt;value: int32&gt;=1, AsText: struct&lt;value: string&gt;=2, AsPoint: s (... 63 chars omitted)</w:t>
      </w:r>
    </w:p>
    <w:p w14:paraId="742575C2" w14:textId="77777777" w:rsidR="00B8253F" w:rsidRDefault="000B5CD4">
      <w:pPr>
        <w:pStyle w:val="CODE"/>
      </w:pPr>
      <w:r>
        <w:t xml:space="preserve">                      child 0, null: null</w:t>
      </w:r>
    </w:p>
    <w:p w14:paraId="5C239C4B" w14:textId="77777777" w:rsidR="00B8253F" w:rsidRDefault="000B5CD4">
      <w:pPr>
        <w:pStyle w:val="CODE"/>
      </w:pPr>
      <w:r>
        <w:t xml:space="preserve">                      child 1, AsInt: struct&lt;value: int32&gt;</w:t>
      </w:r>
    </w:p>
    <w:p w14:paraId="5D2FDD29" w14:textId="77777777" w:rsidR="00B8253F" w:rsidRDefault="000B5CD4">
      <w:pPr>
        <w:pStyle w:val="CODE"/>
      </w:pPr>
      <w:r>
        <w:t xml:space="preserve">                          child 0, value: int32</w:t>
      </w:r>
    </w:p>
    <w:p w14:paraId="104447A9" w14:textId="77777777" w:rsidR="00B8253F" w:rsidRDefault="000B5CD4">
      <w:pPr>
        <w:pStyle w:val="CODE"/>
      </w:pPr>
      <w:r>
        <w:t xml:space="preserve">                      child 2, AsText: struct&lt;value: string&gt;</w:t>
      </w:r>
    </w:p>
    <w:p w14:paraId="267DE91A" w14:textId="77777777" w:rsidR="00B8253F" w:rsidRDefault="000B5CD4">
      <w:pPr>
        <w:pStyle w:val="CODE"/>
      </w:pPr>
      <w:r>
        <w:t xml:space="preserve">                          child 0, value: string</w:t>
      </w:r>
    </w:p>
    <w:p w14:paraId="47644198" w14:textId="77777777" w:rsidR="00B8253F" w:rsidRDefault="000B5CD4">
      <w:pPr>
        <w:pStyle w:val="CODE"/>
      </w:pPr>
      <w:r>
        <w:t xml:space="preserve">                      child 3, AsPoint: struct&lt;value: struct&lt;X: double not null, Y: double not null&gt;&gt;</w:t>
      </w:r>
    </w:p>
    <w:p w14:paraId="6C353211" w14:textId="77777777" w:rsidR="00B8253F" w:rsidRDefault="000B5CD4">
      <w:pPr>
        <w:pStyle w:val="CODE"/>
      </w:pPr>
      <w:r>
        <w:t xml:space="preserve">                          child 0, value: struct&lt;X: double not null, Y: double not null&gt;</w:t>
      </w:r>
    </w:p>
    <w:p w14:paraId="4FCEABD0" w14:textId="77777777" w:rsidR="00B8253F" w:rsidRDefault="000B5CD4">
      <w:pPr>
        <w:pStyle w:val="CODE"/>
      </w:pPr>
      <w:r>
        <w:lastRenderedPageBreak/>
        <w:t xml:space="preserve">                              child 0, X: double not null</w:t>
      </w:r>
    </w:p>
    <w:p w14:paraId="46A22B4B" w14:textId="77777777" w:rsidR="00B8253F" w:rsidRDefault="000B5CD4">
      <w:pPr>
        <w:pStyle w:val="CODE"/>
      </w:pPr>
      <w:r>
        <w:t xml:space="preserve">                              child 1, Y: double not null</w:t>
      </w:r>
    </w:p>
    <w:p w14:paraId="5663C931" w14:textId="77777777" w:rsidR="00B8253F" w:rsidRDefault="000B5CD4">
      <w:pPr>
        <w:pStyle w:val="CODE"/>
      </w:pPr>
      <w:r>
        <w:t xml:space="preserve">                  child 4, Envelope: struct&lt;Id: string, Location: struct&lt;X: double not null, Y: double not null&gt;, Tags: list&lt;item: string (... 878 chars omitted)</w:t>
      </w:r>
    </w:p>
    <w:p w14:paraId="4D2A3AAF" w14:textId="77777777" w:rsidR="00B8253F" w:rsidRDefault="000B5CD4">
      <w:pPr>
        <w:pStyle w:val="CODE"/>
      </w:pPr>
      <w:r>
        <w:t xml:space="preserve">                      child 0, Id: string</w:t>
      </w:r>
    </w:p>
    <w:p w14:paraId="681A3C44" w14:textId="77777777" w:rsidR="00B8253F" w:rsidRDefault="000B5CD4">
      <w:pPr>
        <w:pStyle w:val="CODE"/>
      </w:pPr>
      <w:r>
        <w:t xml:space="preserve">                      child 1, Location: struct&lt;X: double not null, Y: double not null&gt;</w:t>
      </w:r>
    </w:p>
    <w:p w14:paraId="5186DDBC" w14:textId="77777777" w:rsidR="00B8253F" w:rsidRDefault="000B5CD4">
      <w:pPr>
        <w:pStyle w:val="CODE"/>
      </w:pPr>
      <w:r>
        <w:t xml:space="preserve">                          child 0, X: double not null</w:t>
      </w:r>
    </w:p>
    <w:p w14:paraId="3DF557C1" w14:textId="77777777" w:rsidR="00B8253F" w:rsidRDefault="000B5CD4">
      <w:pPr>
        <w:pStyle w:val="CODE"/>
      </w:pPr>
      <w:r>
        <w:t xml:space="preserve">                          child 1, Y: double not null</w:t>
      </w:r>
    </w:p>
    <w:p w14:paraId="08345485" w14:textId="77777777" w:rsidR="00B8253F" w:rsidRDefault="000B5CD4">
      <w:pPr>
        <w:pStyle w:val="CODE"/>
      </w:pPr>
      <w:r>
        <w:t xml:space="preserve">                      child 2, Tags: list&lt;item: string&gt;</w:t>
      </w:r>
    </w:p>
    <w:p w14:paraId="5A9B17C7" w14:textId="77777777" w:rsidR="00B8253F" w:rsidRDefault="000B5CD4">
      <w:pPr>
        <w:pStyle w:val="CODE"/>
      </w:pPr>
      <w:r>
        <w:t xml:space="preserve">                          child 0, item: string</w:t>
      </w:r>
    </w:p>
    <w:p w14:paraId="0AEC269B" w14:textId="77777777" w:rsidR="00B8253F" w:rsidRDefault="000B5CD4">
      <w:pPr>
        <w:pStyle w:val="CODE"/>
      </w:pPr>
      <w:r>
        <w:t xml:space="preserve">                      child 3, Payload: struct&lt;type_id: string not null, body: dense_union&lt;null: null=0, Point: struct&lt;X: double not null, Y (... 765 chars omitted)</w:t>
      </w:r>
    </w:p>
    <w:p w14:paraId="2091BEB5" w14:textId="77777777" w:rsidR="00B8253F" w:rsidRDefault="000B5CD4">
      <w:pPr>
        <w:pStyle w:val="CODE"/>
      </w:pPr>
      <w:r>
        <w:t xml:space="preserve">                          child 0, type_id: string not null</w:t>
      </w:r>
    </w:p>
    <w:p w14:paraId="124DFAA7" w14:textId="77777777" w:rsidR="00B8253F" w:rsidRDefault="000B5CD4">
      <w:pPr>
        <w:pStyle w:val="CODE"/>
      </w:pPr>
      <w:r>
        <w:t xml:space="preserve">                          child 1, body: dense_union&lt;null: null=0, Point: struct&lt;X: double not null, Y: double not null&gt;=1, Person: struct&lt;Na (... 716 chars omitted) not null</w:t>
      </w:r>
    </w:p>
    <w:p w14:paraId="5495846D" w14:textId="77777777" w:rsidR="00B8253F" w:rsidRDefault="000B5CD4">
      <w:pPr>
        <w:pStyle w:val="CODE"/>
      </w:pPr>
      <w:r>
        <w:t xml:space="preserve">                              child 0, null: null</w:t>
      </w:r>
    </w:p>
    <w:p w14:paraId="07062670" w14:textId="77777777" w:rsidR="00B8253F" w:rsidRDefault="000B5CD4">
      <w:pPr>
        <w:pStyle w:val="CODE"/>
      </w:pPr>
      <w:r>
        <w:t xml:space="preserve">                              child 1, Point: struct&lt;X: double not null, Y: double not null&gt;</w:t>
      </w:r>
    </w:p>
    <w:p w14:paraId="11FD4C30" w14:textId="77777777" w:rsidR="00B8253F" w:rsidRDefault="000B5CD4">
      <w:pPr>
        <w:pStyle w:val="CODE"/>
      </w:pPr>
      <w:r>
        <w:t xml:space="preserve">                                  child 0, X: double not null</w:t>
      </w:r>
    </w:p>
    <w:p w14:paraId="3D609B70" w14:textId="77777777" w:rsidR="00B8253F" w:rsidRDefault="000B5CD4">
      <w:pPr>
        <w:pStyle w:val="CODE"/>
      </w:pPr>
      <w:r>
        <w:t xml:space="preserve">                                  child 1, Y: double not null</w:t>
      </w:r>
    </w:p>
    <w:p w14:paraId="3E37F4E6" w14:textId="77777777" w:rsidR="00B8253F" w:rsidRDefault="000B5CD4">
      <w:pPr>
        <w:pStyle w:val="CODE"/>
      </w:pPr>
      <w:r>
        <w:t xml:space="preserve">                              child 2, Person: struct&lt;Name: string, Age: int32 not null, Email: struct&lt;present: bool not null, value: string&gt; not n (... 70 chars omitted)</w:t>
      </w:r>
    </w:p>
    <w:p w14:paraId="03BAF3E6" w14:textId="77777777" w:rsidR="00B8253F" w:rsidRDefault="000B5CD4">
      <w:pPr>
        <w:pStyle w:val="CODE"/>
      </w:pPr>
      <w:r>
        <w:t xml:space="preserve">                                  child 0, Name: string</w:t>
      </w:r>
    </w:p>
    <w:p w14:paraId="362B77F3" w14:textId="77777777" w:rsidR="00B8253F" w:rsidRDefault="000B5CD4">
      <w:pPr>
        <w:pStyle w:val="CODE"/>
      </w:pPr>
      <w:r>
        <w:t xml:space="preserve">                                  child 1, Age: int32 not null</w:t>
      </w:r>
    </w:p>
    <w:p w14:paraId="3CA5845D" w14:textId="77777777" w:rsidR="00B8253F" w:rsidRDefault="000B5CD4">
      <w:pPr>
        <w:pStyle w:val="CODE"/>
      </w:pPr>
      <w:r>
        <w:t xml:space="preserve">                                  child 2, Email: struct&lt;present: bool not null, value: string&gt; not null</w:t>
      </w:r>
    </w:p>
    <w:p w14:paraId="34D3AA85" w14:textId="77777777" w:rsidR="00B8253F" w:rsidRDefault="000B5CD4">
      <w:pPr>
        <w:pStyle w:val="CODE"/>
      </w:pPr>
      <w:r>
        <w:t xml:space="preserve">                                      child 0, present: bool not null</w:t>
      </w:r>
    </w:p>
    <w:p w14:paraId="374175C7" w14:textId="77777777" w:rsidR="00B8253F" w:rsidRDefault="000B5CD4">
      <w:pPr>
        <w:pStyle w:val="CODE"/>
      </w:pPr>
      <w:r>
        <w:t xml:space="preserve">                                      child 1, value: string</w:t>
      </w:r>
    </w:p>
    <w:p w14:paraId="65501561" w14:textId="77777777" w:rsidR="00B8253F" w:rsidRDefault="000B5CD4">
      <w:pPr>
        <w:pStyle w:val="CODE"/>
      </w:pPr>
      <w:r>
        <w:t xml:space="preserve">                                  child 3, Nickname: struct&lt;present: bool not null, value: string&gt; not null</w:t>
      </w:r>
    </w:p>
    <w:p w14:paraId="4C510C05" w14:textId="77777777" w:rsidR="00B8253F" w:rsidRDefault="000B5CD4">
      <w:pPr>
        <w:pStyle w:val="CODE"/>
      </w:pPr>
      <w:r>
        <w:t xml:space="preserve">                                      child 0, present: bool not null</w:t>
      </w:r>
    </w:p>
    <w:p w14:paraId="5C46F73A" w14:textId="77777777" w:rsidR="00B8253F" w:rsidRDefault="000B5CD4">
      <w:pPr>
        <w:pStyle w:val="CODE"/>
      </w:pPr>
      <w:r>
        <w:t xml:space="preserve">                                      child 1, value: string</w:t>
      </w:r>
    </w:p>
    <w:p w14:paraId="29875CFD" w14:textId="77777777" w:rsidR="00B8253F" w:rsidRDefault="000B5CD4">
      <w:pPr>
        <w:pStyle w:val="CODE"/>
      </w:pPr>
      <w:r>
        <w:t xml:space="preserve">                              child 3, Measurement: dense_union&lt;null: null=0, AsInt: struct&lt;value: int32&gt;=1, AsText: struct&lt;value: string&gt;=2, AsPoint: s (... 63 chars omitted)</w:t>
      </w:r>
    </w:p>
    <w:p w14:paraId="4907257C" w14:textId="77777777" w:rsidR="00B8253F" w:rsidRDefault="000B5CD4">
      <w:pPr>
        <w:pStyle w:val="CODE"/>
      </w:pPr>
      <w:r>
        <w:t xml:space="preserve">                                  child 0, null: null</w:t>
      </w:r>
    </w:p>
    <w:p w14:paraId="3235DC24" w14:textId="77777777" w:rsidR="00B8253F" w:rsidRDefault="000B5CD4">
      <w:pPr>
        <w:pStyle w:val="CODE"/>
      </w:pPr>
      <w:r>
        <w:t xml:space="preserve">                                  child 1, AsInt: struct&lt;value: int32&gt;</w:t>
      </w:r>
    </w:p>
    <w:p w14:paraId="574B1F9A" w14:textId="77777777" w:rsidR="00B8253F" w:rsidRDefault="000B5CD4">
      <w:pPr>
        <w:pStyle w:val="CODE"/>
      </w:pPr>
      <w:r>
        <w:t xml:space="preserve">                                      child 0, value: int32</w:t>
      </w:r>
    </w:p>
    <w:p w14:paraId="78083E91" w14:textId="77777777" w:rsidR="00B8253F" w:rsidRDefault="000B5CD4">
      <w:pPr>
        <w:pStyle w:val="CODE"/>
      </w:pPr>
      <w:r>
        <w:t xml:space="preserve">                                  child 2, AsText: struct&lt;value: string&gt;</w:t>
      </w:r>
    </w:p>
    <w:p w14:paraId="6F5548E5" w14:textId="77777777" w:rsidR="00B8253F" w:rsidRDefault="000B5CD4">
      <w:pPr>
        <w:pStyle w:val="CODE"/>
      </w:pPr>
      <w:r>
        <w:t xml:space="preserve">                                      child 0, value: string</w:t>
      </w:r>
    </w:p>
    <w:p w14:paraId="35DA5BB9" w14:textId="77777777" w:rsidR="00B8253F" w:rsidRDefault="000B5CD4">
      <w:pPr>
        <w:pStyle w:val="CODE"/>
      </w:pPr>
      <w:r>
        <w:t xml:space="preserve">                                  child 3, AsPoint: struct&lt;value: struct&lt;X: double not null, Y: double not null&gt;&gt;</w:t>
      </w:r>
    </w:p>
    <w:p w14:paraId="14FD9CA7" w14:textId="77777777" w:rsidR="00B8253F" w:rsidRDefault="000B5CD4">
      <w:pPr>
        <w:pStyle w:val="CODE"/>
      </w:pPr>
      <w:r>
        <w:t xml:space="preserve">                                      child 0, value: struct&lt;X: double not null, Y: double not null&gt;</w:t>
      </w:r>
    </w:p>
    <w:p w14:paraId="606F8157" w14:textId="77777777" w:rsidR="00B8253F" w:rsidRDefault="000B5CD4">
      <w:pPr>
        <w:pStyle w:val="CODE"/>
      </w:pPr>
      <w:r>
        <w:t xml:space="preserve">                                          child 0, X: double not null</w:t>
      </w:r>
    </w:p>
    <w:p w14:paraId="30C1DC2B" w14:textId="77777777" w:rsidR="00B8253F" w:rsidRDefault="000B5CD4">
      <w:pPr>
        <w:pStyle w:val="CODE"/>
      </w:pPr>
      <w:r>
        <w:t xml:space="preserve">                                          child 1, Y: double not null</w:t>
      </w:r>
    </w:p>
    <w:p w14:paraId="1828373D" w14:textId="77777777" w:rsidR="00B8253F" w:rsidRDefault="000B5CD4">
      <w:pPr>
        <w:pStyle w:val="CODE"/>
      </w:pPr>
      <w:r>
        <w:t xml:space="preserve">                              child 4, Envelope: struct&lt;&gt;</w:t>
      </w:r>
    </w:p>
    <w:p w14:paraId="59DBDBED" w14:textId="77777777" w:rsidR="00B8253F" w:rsidRDefault="000B5CD4">
      <w:pPr>
        <w:pStyle w:val="CODE"/>
      </w:pPr>
      <w:r>
        <w:t xml:space="preserve">                              child 5, OptionalScalars: struct&lt;Id: int32 not null, Flag: struct&lt;present: bool not null, value: bool&gt; not null, Count: struct (... 111 chars omitted)</w:t>
      </w:r>
    </w:p>
    <w:p w14:paraId="6290F8D9" w14:textId="77777777" w:rsidR="00B8253F" w:rsidRDefault="000B5CD4">
      <w:pPr>
        <w:pStyle w:val="CODE"/>
      </w:pPr>
      <w:r>
        <w:t xml:space="preserve">                                  child 0, Id: int32 not null</w:t>
      </w:r>
    </w:p>
    <w:p w14:paraId="6EA7904B" w14:textId="77777777" w:rsidR="00B8253F" w:rsidRDefault="000B5CD4">
      <w:pPr>
        <w:pStyle w:val="CODE"/>
      </w:pPr>
      <w:r>
        <w:t xml:space="preserve">                                  child 1, Flag: struct&lt;present: bool not null, value: bool&gt; not null</w:t>
      </w:r>
    </w:p>
    <w:p w14:paraId="2D5789EE" w14:textId="77777777" w:rsidR="00B8253F" w:rsidRDefault="000B5CD4">
      <w:pPr>
        <w:pStyle w:val="CODE"/>
      </w:pPr>
      <w:r>
        <w:t xml:space="preserve">                                      child 0, present: bool not null</w:t>
      </w:r>
    </w:p>
    <w:p w14:paraId="12532C88" w14:textId="77777777" w:rsidR="00B8253F" w:rsidRDefault="000B5CD4">
      <w:pPr>
        <w:pStyle w:val="CODE"/>
      </w:pPr>
      <w:r>
        <w:t xml:space="preserve">                                      child 1, value: bool</w:t>
      </w:r>
    </w:p>
    <w:p w14:paraId="1BE0124F" w14:textId="77777777" w:rsidR="00B8253F" w:rsidRDefault="000B5CD4">
      <w:pPr>
        <w:pStyle w:val="CODE"/>
      </w:pPr>
      <w:r>
        <w:t xml:space="preserve">                                  child 2, Count: struct&lt;present: bool not null, value: int32&gt; not null</w:t>
      </w:r>
    </w:p>
    <w:p w14:paraId="7E2B1D50" w14:textId="77777777" w:rsidR="00B8253F" w:rsidRDefault="000B5CD4">
      <w:pPr>
        <w:pStyle w:val="CODE"/>
      </w:pPr>
      <w:r>
        <w:t xml:space="preserve">                                      child 0, present: bool not null</w:t>
      </w:r>
    </w:p>
    <w:p w14:paraId="5710843E" w14:textId="77777777" w:rsidR="00B8253F" w:rsidRDefault="000B5CD4">
      <w:pPr>
        <w:pStyle w:val="CODE"/>
      </w:pPr>
      <w:r>
        <w:t xml:space="preserve">                                      child 1, value: int32</w:t>
      </w:r>
    </w:p>
    <w:p w14:paraId="2FAE13DE" w14:textId="77777777" w:rsidR="00B8253F" w:rsidRDefault="000B5CD4">
      <w:pPr>
        <w:pStyle w:val="CODE"/>
      </w:pPr>
      <w:r>
        <w:t xml:space="preserve">                                  child 3, Ratio: struct&lt;present: bool not null, value: double&gt; not null</w:t>
      </w:r>
    </w:p>
    <w:p w14:paraId="443D0137" w14:textId="77777777" w:rsidR="00B8253F" w:rsidRDefault="000B5CD4">
      <w:pPr>
        <w:pStyle w:val="CODE"/>
      </w:pPr>
      <w:r>
        <w:t xml:space="preserve">                                      child 0, present: bool not null</w:t>
      </w:r>
    </w:p>
    <w:p w14:paraId="73648573" w14:textId="77777777" w:rsidR="00B8253F" w:rsidRDefault="000B5CD4">
      <w:pPr>
        <w:pStyle w:val="CODE"/>
      </w:pPr>
      <w:r>
        <w:t xml:space="preserve">                                      child 1, value: double</w:t>
      </w:r>
    </w:p>
    <w:p w14:paraId="7260913F" w14:textId="77777777" w:rsidR="00B8253F" w:rsidRDefault="000B5CD4">
      <w:pPr>
        <w:pStyle w:val="CODE"/>
      </w:pPr>
      <w:r>
        <w:t xml:space="preserve">                              child 6, FloatHolder: struct&lt;A: float not null, B: struct&lt;present: bool not null, value: float&gt; not null&gt;</w:t>
      </w:r>
    </w:p>
    <w:p w14:paraId="7DB1237B" w14:textId="77777777" w:rsidR="00B8253F" w:rsidRDefault="000B5CD4">
      <w:pPr>
        <w:pStyle w:val="CODE"/>
      </w:pPr>
      <w:r>
        <w:t xml:space="preserve">                                  child 0, A: float not null</w:t>
      </w:r>
    </w:p>
    <w:p w14:paraId="0FAB20CB" w14:textId="77777777" w:rsidR="00B8253F" w:rsidRDefault="000B5CD4">
      <w:pPr>
        <w:pStyle w:val="CODE"/>
      </w:pPr>
      <w:r>
        <w:lastRenderedPageBreak/>
        <w:t xml:space="preserve">                                  child 1, B: struct&lt;present: bool not null, value: float&gt; not null</w:t>
      </w:r>
    </w:p>
    <w:p w14:paraId="3315D002" w14:textId="77777777" w:rsidR="00B8253F" w:rsidRDefault="000B5CD4">
      <w:pPr>
        <w:pStyle w:val="CODE"/>
      </w:pPr>
      <w:r>
        <w:t xml:space="preserve">                                      child 0, present: bool not null</w:t>
      </w:r>
    </w:p>
    <w:p w14:paraId="66D9A268" w14:textId="77777777" w:rsidR="00B8253F" w:rsidRDefault="000B5CD4">
      <w:pPr>
        <w:pStyle w:val="CODE"/>
      </w:pPr>
      <w:r>
        <w:t xml:space="preserve">                                      child 1, value: float</w:t>
      </w:r>
    </w:p>
    <w:p w14:paraId="46386D23" w14:textId="77777777" w:rsidR="00B8253F" w:rsidRDefault="000B5CD4">
      <w:pPr>
        <w:pStyle w:val="CODE"/>
      </w:pPr>
      <w:r>
        <w:t xml:space="preserve">                              child 7, binary: binary</w:t>
      </w:r>
    </w:p>
    <w:p w14:paraId="7DBFAD21" w14:textId="77777777" w:rsidR="00B8253F" w:rsidRDefault="000B5CD4">
      <w:pPr>
        <w:pStyle w:val="CODE"/>
      </w:pPr>
      <w:r>
        <w:t xml:space="preserve">                  child 5, OptionalScalars: struct&lt;Id: int32 not null, Flag: struct&lt;present: bool not null, value: bool&gt; not null, Count: struct (... 111 chars omitted)</w:t>
      </w:r>
    </w:p>
    <w:p w14:paraId="3D61CDE3" w14:textId="77777777" w:rsidR="00B8253F" w:rsidRDefault="000B5CD4">
      <w:pPr>
        <w:pStyle w:val="CODE"/>
      </w:pPr>
      <w:r>
        <w:t xml:space="preserve">                      child 0, Id: int32 not null</w:t>
      </w:r>
    </w:p>
    <w:p w14:paraId="6C2463E4" w14:textId="77777777" w:rsidR="00B8253F" w:rsidRDefault="000B5CD4">
      <w:pPr>
        <w:pStyle w:val="CODE"/>
      </w:pPr>
      <w:r>
        <w:t xml:space="preserve">                      child 1, Flag: struct&lt;present: bool not null, value: bool&gt; not null</w:t>
      </w:r>
    </w:p>
    <w:p w14:paraId="4B190748" w14:textId="77777777" w:rsidR="00B8253F" w:rsidRDefault="000B5CD4">
      <w:pPr>
        <w:pStyle w:val="CODE"/>
      </w:pPr>
      <w:r>
        <w:t xml:space="preserve">                          child 0, present: bool not null</w:t>
      </w:r>
    </w:p>
    <w:p w14:paraId="1A392CE6" w14:textId="77777777" w:rsidR="00B8253F" w:rsidRDefault="000B5CD4">
      <w:pPr>
        <w:pStyle w:val="CODE"/>
      </w:pPr>
      <w:r>
        <w:t xml:space="preserve">                          child 1, value: bool</w:t>
      </w:r>
    </w:p>
    <w:p w14:paraId="1E7C41EF" w14:textId="77777777" w:rsidR="00B8253F" w:rsidRDefault="000B5CD4">
      <w:pPr>
        <w:pStyle w:val="CODE"/>
      </w:pPr>
      <w:r>
        <w:t xml:space="preserve">                      child 2, Count: struct&lt;present: bool not null, value: int32&gt; not null</w:t>
      </w:r>
    </w:p>
    <w:p w14:paraId="1FFA2127" w14:textId="77777777" w:rsidR="00B8253F" w:rsidRDefault="000B5CD4">
      <w:pPr>
        <w:pStyle w:val="CODE"/>
      </w:pPr>
      <w:r>
        <w:t xml:space="preserve">                          child 0, present: bool not null</w:t>
      </w:r>
    </w:p>
    <w:p w14:paraId="59D698E7" w14:textId="77777777" w:rsidR="00B8253F" w:rsidRDefault="000B5CD4">
      <w:pPr>
        <w:pStyle w:val="CODE"/>
      </w:pPr>
      <w:r>
        <w:t xml:space="preserve">                          child 1, value: int32</w:t>
      </w:r>
    </w:p>
    <w:p w14:paraId="18B4B78D" w14:textId="77777777" w:rsidR="00B8253F" w:rsidRDefault="000B5CD4">
      <w:pPr>
        <w:pStyle w:val="CODE"/>
      </w:pPr>
      <w:r>
        <w:t xml:space="preserve">                      child 3, Ratio: struct&lt;present: bool not null, value: double&gt; not null</w:t>
      </w:r>
    </w:p>
    <w:p w14:paraId="67F269B2" w14:textId="77777777" w:rsidR="00B8253F" w:rsidRDefault="000B5CD4">
      <w:pPr>
        <w:pStyle w:val="CODE"/>
      </w:pPr>
      <w:r>
        <w:t xml:space="preserve">                          child 0, present: bool not null</w:t>
      </w:r>
    </w:p>
    <w:p w14:paraId="59CDCAD2" w14:textId="77777777" w:rsidR="00B8253F" w:rsidRDefault="000B5CD4">
      <w:pPr>
        <w:pStyle w:val="CODE"/>
      </w:pPr>
      <w:r>
        <w:t xml:space="preserve">                          child 1, value: double</w:t>
      </w:r>
    </w:p>
    <w:p w14:paraId="46EACF7A" w14:textId="77777777" w:rsidR="00B8253F" w:rsidRDefault="000B5CD4">
      <w:pPr>
        <w:pStyle w:val="CODE"/>
      </w:pPr>
      <w:r>
        <w:t xml:space="preserve">                  child 6, FloatHolder: struct&lt;A: float not null, B: struct&lt;present: bool not null, value: float&gt; not null&gt;</w:t>
      </w:r>
    </w:p>
    <w:p w14:paraId="39265875" w14:textId="77777777" w:rsidR="00B8253F" w:rsidRDefault="000B5CD4">
      <w:pPr>
        <w:pStyle w:val="CODE"/>
      </w:pPr>
      <w:r>
        <w:t xml:space="preserve">                      child 0, A: float not null</w:t>
      </w:r>
    </w:p>
    <w:p w14:paraId="0F1C51E1" w14:textId="77777777" w:rsidR="00B8253F" w:rsidRDefault="000B5CD4">
      <w:pPr>
        <w:pStyle w:val="CODE"/>
      </w:pPr>
      <w:r>
        <w:t xml:space="preserve">                      child 1, B: struct&lt;present: bool not null, value: float&gt; not null</w:t>
      </w:r>
    </w:p>
    <w:p w14:paraId="4C7DE241" w14:textId="77777777" w:rsidR="00B8253F" w:rsidRDefault="000B5CD4">
      <w:pPr>
        <w:pStyle w:val="CODE"/>
      </w:pPr>
      <w:r>
        <w:t xml:space="preserve">                          child 0, present: bool not null</w:t>
      </w:r>
    </w:p>
    <w:p w14:paraId="145DB653" w14:textId="77777777" w:rsidR="00B8253F" w:rsidRDefault="000B5CD4">
      <w:pPr>
        <w:pStyle w:val="CODE"/>
      </w:pPr>
      <w:r>
        <w:t xml:space="preserve">                          child 1, value: float</w:t>
      </w:r>
    </w:p>
    <w:p w14:paraId="6A285867" w14:textId="77777777" w:rsidR="00B8253F" w:rsidRDefault="000B5CD4">
      <w:pPr>
        <w:pStyle w:val="CODE"/>
      </w:pPr>
      <w:r>
        <w:t xml:space="preserve">                  child 7, binary: binary</w:t>
      </w:r>
    </w:p>
    <w:p w14:paraId="28D467D9" w14:textId="77777777" w:rsidR="00B8253F" w:rsidRDefault="000B5CD4">
      <w:pPr>
        <w:pStyle w:val="CODE"/>
      </w:pPr>
      <w:r>
        <w:t xml:space="preserve">      child 66, matrix_ExtensionObject: struct&lt;dimensions: list&lt;item: int32&gt; not null, values: list&lt;item: struct&lt;type_id: string not null, b (... 1812 chars omitted)</w:t>
      </w:r>
    </w:p>
    <w:p w14:paraId="77A0B00B" w14:textId="77777777" w:rsidR="00B8253F" w:rsidRDefault="000B5CD4">
      <w:pPr>
        <w:pStyle w:val="CODE"/>
      </w:pPr>
      <w:r>
        <w:t xml:space="preserve">          child 0, dimensions: list&lt;item: int32&gt; not null</w:t>
      </w:r>
    </w:p>
    <w:p w14:paraId="6A8E8962" w14:textId="77777777" w:rsidR="00B8253F" w:rsidRDefault="000B5CD4">
      <w:pPr>
        <w:pStyle w:val="CODE"/>
      </w:pPr>
      <w:r>
        <w:t xml:space="preserve">              child 0, item: int32</w:t>
      </w:r>
    </w:p>
    <w:p w14:paraId="79396A50" w14:textId="77777777" w:rsidR="00B8253F" w:rsidRDefault="000B5CD4">
      <w:pPr>
        <w:pStyle w:val="CODE"/>
      </w:pPr>
      <w:r>
        <w:t xml:space="preserve">          child 1, values: list&lt;item: struct&lt;type_id: string not null, body: dense_union&lt;null: null=0, Point: struct&lt;X: double  (... 1747 chars omitted) not null</w:t>
      </w:r>
    </w:p>
    <w:p w14:paraId="2AB0669D" w14:textId="77777777" w:rsidR="00B8253F" w:rsidRDefault="000B5CD4">
      <w:pPr>
        <w:pStyle w:val="CODE"/>
      </w:pPr>
      <w:r>
        <w:t xml:space="preserve">              child 0, item: struct&lt;type_id: string not null, body: dense_union&lt;null: null=0, Point: struct&lt;X: double not null, Y (... 1735 chars omitted)</w:t>
      </w:r>
    </w:p>
    <w:p w14:paraId="4C5D7013" w14:textId="77777777" w:rsidR="00B8253F" w:rsidRDefault="000B5CD4">
      <w:pPr>
        <w:pStyle w:val="CODE"/>
      </w:pPr>
      <w:r>
        <w:t xml:space="preserve">                  child 0, type_id: string not null</w:t>
      </w:r>
    </w:p>
    <w:p w14:paraId="37A156FA" w14:textId="77777777" w:rsidR="00B8253F" w:rsidRDefault="000B5CD4">
      <w:pPr>
        <w:pStyle w:val="CODE"/>
      </w:pPr>
      <w:r>
        <w:t xml:space="preserve">                  child 1, body: dense_union&lt;null: null=0, Point: struct&lt;X: double not null, Y: double not null&gt;=1, Person: struct&lt;Na (... 1686 chars omitted) not null</w:t>
      </w:r>
    </w:p>
    <w:p w14:paraId="43929900" w14:textId="77777777" w:rsidR="00B8253F" w:rsidRDefault="000B5CD4">
      <w:pPr>
        <w:pStyle w:val="CODE"/>
      </w:pPr>
      <w:r>
        <w:t xml:space="preserve">                      child 0, null: null</w:t>
      </w:r>
    </w:p>
    <w:p w14:paraId="6A046938" w14:textId="77777777" w:rsidR="00B8253F" w:rsidRDefault="000B5CD4">
      <w:pPr>
        <w:pStyle w:val="CODE"/>
      </w:pPr>
      <w:r>
        <w:t xml:space="preserve">                      child 1, Point: struct&lt;X: double not null, Y: double not null&gt;</w:t>
      </w:r>
    </w:p>
    <w:p w14:paraId="4645697A" w14:textId="77777777" w:rsidR="00B8253F" w:rsidRDefault="000B5CD4">
      <w:pPr>
        <w:pStyle w:val="CODE"/>
      </w:pPr>
      <w:r>
        <w:t xml:space="preserve">                          child 0, X: double not null</w:t>
      </w:r>
    </w:p>
    <w:p w14:paraId="6FEC48E1" w14:textId="77777777" w:rsidR="00B8253F" w:rsidRDefault="000B5CD4">
      <w:pPr>
        <w:pStyle w:val="CODE"/>
      </w:pPr>
      <w:r>
        <w:t xml:space="preserve">                          child 1, Y: double not null</w:t>
      </w:r>
    </w:p>
    <w:p w14:paraId="56B4DE97" w14:textId="77777777" w:rsidR="00B8253F" w:rsidRDefault="000B5CD4">
      <w:pPr>
        <w:pStyle w:val="CODE"/>
      </w:pPr>
      <w:r>
        <w:t xml:space="preserve">                      child 2, Person: struct&lt;Name: string, Age: int32 not null, Email: struct&lt;present: bool not null, value: string&gt; not n (... 70 chars omitted)</w:t>
      </w:r>
    </w:p>
    <w:p w14:paraId="73CC349F" w14:textId="77777777" w:rsidR="00B8253F" w:rsidRDefault="000B5CD4">
      <w:pPr>
        <w:pStyle w:val="CODE"/>
      </w:pPr>
      <w:r>
        <w:t xml:space="preserve">                          child 0, Name: string</w:t>
      </w:r>
    </w:p>
    <w:p w14:paraId="7C0BBBEF" w14:textId="77777777" w:rsidR="00B8253F" w:rsidRDefault="000B5CD4">
      <w:pPr>
        <w:pStyle w:val="CODE"/>
      </w:pPr>
      <w:r>
        <w:t xml:space="preserve">                          child 1, Age: int32 not null</w:t>
      </w:r>
    </w:p>
    <w:p w14:paraId="6935A98C" w14:textId="77777777" w:rsidR="00B8253F" w:rsidRDefault="000B5CD4">
      <w:pPr>
        <w:pStyle w:val="CODE"/>
      </w:pPr>
      <w:r>
        <w:t xml:space="preserve">                          child 2, Email: struct&lt;present: bool not null, value: string&gt; not null</w:t>
      </w:r>
    </w:p>
    <w:p w14:paraId="4AB64516" w14:textId="77777777" w:rsidR="00B8253F" w:rsidRDefault="000B5CD4">
      <w:pPr>
        <w:pStyle w:val="CODE"/>
      </w:pPr>
      <w:r>
        <w:t xml:space="preserve">                              child 0, present: bool not null</w:t>
      </w:r>
    </w:p>
    <w:p w14:paraId="4D85460B" w14:textId="77777777" w:rsidR="00B8253F" w:rsidRDefault="000B5CD4">
      <w:pPr>
        <w:pStyle w:val="CODE"/>
      </w:pPr>
      <w:r>
        <w:t xml:space="preserve">                              child 1, value: string</w:t>
      </w:r>
    </w:p>
    <w:p w14:paraId="0CDCE0CD" w14:textId="77777777" w:rsidR="00B8253F" w:rsidRDefault="000B5CD4">
      <w:pPr>
        <w:pStyle w:val="CODE"/>
      </w:pPr>
      <w:r>
        <w:t xml:space="preserve">                          child 3, Nickname: struct&lt;present: bool not null, value: string&gt; not null</w:t>
      </w:r>
    </w:p>
    <w:p w14:paraId="10A8D2EC" w14:textId="77777777" w:rsidR="00B8253F" w:rsidRDefault="000B5CD4">
      <w:pPr>
        <w:pStyle w:val="CODE"/>
      </w:pPr>
      <w:r>
        <w:t xml:space="preserve">                              child 0, present: bool not null</w:t>
      </w:r>
    </w:p>
    <w:p w14:paraId="37B04EEC" w14:textId="77777777" w:rsidR="00B8253F" w:rsidRDefault="000B5CD4">
      <w:pPr>
        <w:pStyle w:val="CODE"/>
      </w:pPr>
      <w:r>
        <w:t xml:space="preserve">                              child 1, value: string</w:t>
      </w:r>
    </w:p>
    <w:p w14:paraId="01D08D81" w14:textId="77777777" w:rsidR="00B8253F" w:rsidRDefault="000B5CD4">
      <w:pPr>
        <w:pStyle w:val="CODE"/>
      </w:pPr>
      <w:r>
        <w:t xml:space="preserve">                      child 3, Measurement: dense_union&lt;null: null=0, AsInt: struct&lt;value: int32&gt;=1, AsText: struct&lt;value: string&gt;=2, AsPoint: s (... 63 chars omitted)</w:t>
      </w:r>
    </w:p>
    <w:p w14:paraId="38D13234" w14:textId="77777777" w:rsidR="00B8253F" w:rsidRDefault="000B5CD4">
      <w:pPr>
        <w:pStyle w:val="CODE"/>
      </w:pPr>
      <w:r>
        <w:t xml:space="preserve">                          child 0, null: null</w:t>
      </w:r>
    </w:p>
    <w:p w14:paraId="4C7FD267" w14:textId="77777777" w:rsidR="00B8253F" w:rsidRDefault="000B5CD4">
      <w:pPr>
        <w:pStyle w:val="CODE"/>
      </w:pPr>
      <w:r>
        <w:t xml:space="preserve">                          child 1, AsInt: struct&lt;value: int32&gt;</w:t>
      </w:r>
    </w:p>
    <w:p w14:paraId="5EB79E45" w14:textId="77777777" w:rsidR="00B8253F" w:rsidRDefault="000B5CD4">
      <w:pPr>
        <w:pStyle w:val="CODE"/>
      </w:pPr>
      <w:r>
        <w:t xml:space="preserve">                              child 0, value: int32</w:t>
      </w:r>
    </w:p>
    <w:p w14:paraId="453FA9A3" w14:textId="77777777" w:rsidR="00B8253F" w:rsidRDefault="000B5CD4">
      <w:pPr>
        <w:pStyle w:val="CODE"/>
      </w:pPr>
      <w:r>
        <w:t xml:space="preserve">                          child 2, AsText: struct&lt;value: string&gt;</w:t>
      </w:r>
    </w:p>
    <w:p w14:paraId="365BB39F" w14:textId="77777777" w:rsidR="00B8253F" w:rsidRDefault="000B5CD4">
      <w:pPr>
        <w:pStyle w:val="CODE"/>
      </w:pPr>
      <w:r>
        <w:t xml:space="preserve">                              child 0, value: string</w:t>
      </w:r>
    </w:p>
    <w:p w14:paraId="7706B9B1" w14:textId="77777777" w:rsidR="00B8253F" w:rsidRDefault="000B5CD4">
      <w:pPr>
        <w:pStyle w:val="CODE"/>
      </w:pPr>
      <w:r>
        <w:t xml:space="preserve">                          child 3, AsPoint: struct&lt;value: struct&lt;X: double not null, Y: double not null&gt;&gt;</w:t>
      </w:r>
    </w:p>
    <w:p w14:paraId="580EC0D2" w14:textId="77777777" w:rsidR="00B8253F" w:rsidRDefault="000B5CD4">
      <w:pPr>
        <w:pStyle w:val="CODE"/>
      </w:pPr>
      <w:r>
        <w:t xml:space="preserve">                              child 0, value: struct&lt;X: double not null, Y: double not null&gt;</w:t>
      </w:r>
    </w:p>
    <w:p w14:paraId="49082C81" w14:textId="77777777" w:rsidR="00B8253F" w:rsidRDefault="000B5CD4">
      <w:pPr>
        <w:pStyle w:val="CODE"/>
      </w:pPr>
      <w:r>
        <w:t xml:space="preserve">                                  child 0, X: double not null</w:t>
      </w:r>
    </w:p>
    <w:p w14:paraId="59A02023" w14:textId="77777777" w:rsidR="00B8253F" w:rsidRDefault="000B5CD4">
      <w:pPr>
        <w:pStyle w:val="CODE"/>
      </w:pPr>
      <w:r>
        <w:lastRenderedPageBreak/>
        <w:t xml:space="preserve">                                  child 1, Y: double not null</w:t>
      </w:r>
    </w:p>
    <w:p w14:paraId="6EFDBF4B" w14:textId="77777777" w:rsidR="00B8253F" w:rsidRDefault="000B5CD4">
      <w:pPr>
        <w:pStyle w:val="CODE"/>
      </w:pPr>
      <w:r>
        <w:t xml:space="preserve">                      child 4, Envelope: struct&lt;Id: string, Location: struct&lt;X: double not null, Y: double not null&gt;, Tags: list&lt;item: string (... 878 chars omitted)</w:t>
      </w:r>
    </w:p>
    <w:p w14:paraId="17A0A59F" w14:textId="77777777" w:rsidR="00B8253F" w:rsidRDefault="000B5CD4">
      <w:pPr>
        <w:pStyle w:val="CODE"/>
      </w:pPr>
      <w:r>
        <w:t xml:space="preserve">                          child 0, Id: string</w:t>
      </w:r>
    </w:p>
    <w:p w14:paraId="08FE8488" w14:textId="77777777" w:rsidR="00B8253F" w:rsidRDefault="000B5CD4">
      <w:pPr>
        <w:pStyle w:val="CODE"/>
      </w:pPr>
      <w:r>
        <w:t xml:space="preserve">                          child 1, Location: struct&lt;X: double not null, Y: double not null&gt;</w:t>
      </w:r>
    </w:p>
    <w:p w14:paraId="272EF8A0" w14:textId="77777777" w:rsidR="00B8253F" w:rsidRDefault="000B5CD4">
      <w:pPr>
        <w:pStyle w:val="CODE"/>
      </w:pPr>
      <w:r>
        <w:t xml:space="preserve">                              child 0, X: double not null</w:t>
      </w:r>
    </w:p>
    <w:p w14:paraId="5004D3D6" w14:textId="77777777" w:rsidR="00B8253F" w:rsidRDefault="000B5CD4">
      <w:pPr>
        <w:pStyle w:val="CODE"/>
      </w:pPr>
      <w:r>
        <w:t xml:space="preserve">                              child 1, Y: double not null</w:t>
      </w:r>
    </w:p>
    <w:p w14:paraId="643F9E0B" w14:textId="77777777" w:rsidR="00B8253F" w:rsidRDefault="000B5CD4">
      <w:pPr>
        <w:pStyle w:val="CODE"/>
      </w:pPr>
      <w:r>
        <w:t xml:space="preserve">                          child 2, Tags: list&lt;item: string&gt;</w:t>
      </w:r>
    </w:p>
    <w:p w14:paraId="779EFC03" w14:textId="77777777" w:rsidR="00B8253F" w:rsidRDefault="000B5CD4">
      <w:pPr>
        <w:pStyle w:val="CODE"/>
      </w:pPr>
      <w:r>
        <w:t xml:space="preserve">                              child 0, item: string</w:t>
      </w:r>
    </w:p>
    <w:p w14:paraId="2936EE23" w14:textId="77777777" w:rsidR="00B8253F" w:rsidRDefault="000B5CD4">
      <w:pPr>
        <w:pStyle w:val="CODE"/>
      </w:pPr>
      <w:r>
        <w:t xml:space="preserve">                          child 3, Payload: struct&lt;type_id: string not null, body: dense_union&lt;null: null=0, Point: struct&lt;X: double not null, Y (... 765 chars omitted)</w:t>
      </w:r>
    </w:p>
    <w:p w14:paraId="3B5A6FAF" w14:textId="77777777" w:rsidR="00B8253F" w:rsidRDefault="000B5CD4">
      <w:pPr>
        <w:pStyle w:val="CODE"/>
      </w:pPr>
      <w:r>
        <w:t xml:space="preserve">                              child 0, type_id: string not null</w:t>
      </w:r>
    </w:p>
    <w:p w14:paraId="177B648B" w14:textId="77777777" w:rsidR="00B8253F" w:rsidRDefault="000B5CD4">
      <w:pPr>
        <w:pStyle w:val="CODE"/>
      </w:pPr>
      <w:r>
        <w:t xml:space="preserve">                              child 1, body: dense_union&lt;null: null=0, Point: struct&lt;X: double not null, Y: double not null&gt;=1, Person: struct&lt;Na (... 716 chars omitted) not null</w:t>
      </w:r>
    </w:p>
    <w:p w14:paraId="73CCE569" w14:textId="77777777" w:rsidR="00B8253F" w:rsidRDefault="000B5CD4">
      <w:pPr>
        <w:pStyle w:val="CODE"/>
      </w:pPr>
      <w:r>
        <w:t xml:space="preserve">                                  child 0, null: null</w:t>
      </w:r>
    </w:p>
    <w:p w14:paraId="1689E0D6" w14:textId="77777777" w:rsidR="00B8253F" w:rsidRDefault="000B5CD4">
      <w:pPr>
        <w:pStyle w:val="CODE"/>
      </w:pPr>
      <w:r>
        <w:t xml:space="preserve">                                  child 1, Point: struct&lt;X: double not null, Y: double not null&gt;</w:t>
      </w:r>
    </w:p>
    <w:p w14:paraId="4283369A" w14:textId="77777777" w:rsidR="00B8253F" w:rsidRDefault="000B5CD4">
      <w:pPr>
        <w:pStyle w:val="CODE"/>
      </w:pPr>
      <w:r>
        <w:t xml:space="preserve">                                      child 0, X: double not null</w:t>
      </w:r>
    </w:p>
    <w:p w14:paraId="3ED28903" w14:textId="77777777" w:rsidR="00B8253F" w:rsidRDefault="000B5CD4">
      <w:pPr>
        <w:pStyle w:val="CODE"/>
      </w:pPr>
      <w:r>
        <w:t xml:space="preserve">                                      child 1, Y: double not null</w:t>
      </w:r>
    </w:p>
    <w:p w14:paraId="2DDF147A" w14:textId="77777777" w:rsidR="00B8253F" w:rsidRDefault="000B5CD4">
      <w:pPr>
        <w:pStyle w:val="CODE"/>
      </w:pPr>
      <w:r>
        <w:t xml:space="preserve">                                  child 2, Person: struct&lt;Name: string, Age: int32 not null, Email: struct&lt;present: bool not null, value: string&gt; not n (... 70 chars omitted)</w:t>
      </w:r>
    </w:p>
    <w:p w14:paraId="622164BC" w14:textId="77777777" w:rsidR="00B8253F" w:rsidRDefault="000B5CD4">
      <w:pPr>
        <w:pStyle w:val="CODE"/>
      </w:pPr>
      <w:r>
        <w:t xml:space="preserve">                                      child 0, Name: string</w:t>
      </w:r>
    </w:p>
    <w:p w14:paraId="36226706" w14:textId="77777777" w:rsidR="00B8253F" w:rsidRDefault="000B5CD4">
      <w:pPr>
        <w:pStyle w:val="CODE"/>
      </w:pPr>
      <w:r>
        <w:t xml:space="preserve">                                      child 1, Age: int32 not null</w:t>
      </w:r>
    </w:p>
    <w:p w14:paraId="60D72C24" w14:textId="77777777" w:rsidR="00B8253F" w:rsidRDefault="000B5CD4">
      <w:pPr>
        <w:pStyle w:val="CODE"/>
      </w:pPr>
      <w:r>
        <w:t xml:space="preserve">                                      child 2, Email: struct&lt;present: bool not null, value: string&gt; not null</w:t>
      </w:r>
    </w:p>
    <w:p w14:paraId="39C54E8D" w14:textId="77777777" w:rsidR="00B8253F" w:rsidRDefault="000B5CD4">
      <w:pPr>
        <w:pStyle w:val="CODE"/>
      </w:pPr>
      <w:r>
        <w:t xml:space="preserve">                                          child 0, present: bool not null</w:t>
      </w:r>
    </w:p>
    <w:p w14:paraId="61633928" w14:textId="77777777" w:rsidR="00B8253F" w:rsidRDefault="000B5CD4">
      <w:pPr>
        <w:pStyle w:val="CODE"/>
      </w:pPr>
      <w:r>
        <w:t xml:space="preserve">                                          child 1, value: string</w:t>
      </w:r>
    </w:p>
    <w:p w14:paraId="3694ADBD" w14:textId="77777777" w:rsidR="00B8253F" w:rsidRDefault="000B5CD4">
      <w:pPr>
        <w:pStyle w:val="CODE"/>
      </w:pPr>
      <w:r>
        <w:t xml:space="preserve">                                      child 3, Nickname: struct&lt;present: bool not null, value: string&gt; not null</w:t>
      </w:r>
    </w:p>
    <w:p w14:paraId="00DA0F52" w14:textId="77777777" w:rsidR="00B8253F" w:rsidRDefault="000B5CD4">
      <w:pPr>
        <w:pStyle w:val="CODE"/>
      </w:pPr>
      <w:r>
        <w:t xml:space="preserve">                                          child 0, present: bool not null</w:t>
      </w:r>
    </w:p>
    <w:p w14:paraId="488A603B" w14:textId="77777777" w:rsidR="00B8253F" w:rsidRDefault="000B5CD4">
      <w:pPr>
        <w:pStyle w:val="CODE"/>
      </w:pPr>
      <w:r>
        <w:t xml:space="preserve">                                          child 1, value: string</w:t>
      </w:r>
    </w:p>
    <w:p w14:paraId="7F9A8E0C" w14:textId="77777777" w:rsidR="00B8253F" w:rsidRDefault="000B5CD4">
      <w:pPr>
        <w:pStyle w:val="CODE"/>
      </w:pPr>
      <w:r>
        <w:t xml:space="preserve">                                  child 3, Measurement: dense_union&lt;null: null=0, AsInt: struct&lt;value: int32&gt;=1, AsText: struct&lt;value: string&gt;=2, AsPoint: s (... 63 chars omitted)</w:t>
      </w:r>
    </w:p>
    <w:p w14:paraId="67486D20" w14:textId="77777777" w:rsidR="00B8253F" w:rsidRDefault="000B5CD4">
      <w:pPr>
        <w:pStyle w:val="CODE"/>
      </w:pPr>
      <w:r>
        <w:t xml:space="preserve">                                      child 0, null: null</w:t>
      </w:r>
    </w:p>
    <w:p w14:paraId="608F4DBF" w14:textId="77777777" w:rsidR="00B8253F" w:rsidRDefault="000B5CD4">
      <w:pPr>
        <w:pStyle w:val="CODE"/>
      </w:pPr>
      <w:r>
        <w:t xml:space="preserve">                                      child 1, AsInt: struct&lt;value: int32&gt;</w:t>
      </w:r>
    </w:p>
    <w:p w14:paraId="74A69284" w14:textId="77777777" w:rsidR="00B8253F" w:rsidRDefault="000B5CD4">
      <w:pPr>
        <w:pStyle w:val="CODE"/>
      </w:pPr>
      <w:r>
        <w:t xml:space="preserve">                                          child 0, value: int32</w:t>
      </w:r>
    </w:p>
    <w:p w14:paraId="354FD501" w14:textId="77777777" w:rsidR="00B8253F" w:rsidRDefault="000B5CD4">
      <w:pPr>
        <w:pStyle w:val="CODE"/>
      </w:pPr>
      <w:r>
        <w:t xml:space="preserve">                                      child 2, AsText: struct&lt;value: string&gt;</w:t>
      </w:r>
    </w:p>
    <w:p w14:paraId="52AB555D" w14:textId="77777777" w:rsidR="00B8253F" w:rsidRDefault="000B5CD4">
      <w:pPr>
        <w:pStyle w:val="CODE"/>
      </w:pPr>
      <w:r>
        <w:t xml:space="preserve">                                          child 0, value: string</w:t>
      </w:r>
    </w:p>
    <w:p w14:paraId="11F6AE00" w14:textId="77777777" w:rsidR="00B8253F" w:rsidRDefault="000B5CD4">
      <w:pPr>
        <w:pStyle w:val="CODE"/>
      </w:pPr>
      <w:r>
        <w:t xml:space="preserve">                                      child 3, AsPoint: struct&lt;value: struct&lt;X: double not null, Y: double not null&gt;&gt;</w:t>
      </w:r>
    </w:p>
    <w:p w14:paraId="3F7DE7FA" w14:textId="77777777" w:rsidR="00B8253F" w:rsidRDefault="000B5CD4">
      <w:pPr>
        <w:pStyle w:val="CODE"/>
      </w:pPr>
      <w:r>
        <w:t xml:space="preserve">                                          child 0, value: struct&lt;X: double not null, Y: double not null&gt;</w:t>
      </w:r>
    </w:p>
    <w:p w14:paraId="5C394194" w14:textId="77777777" w:rsidR="00B8253F" w:rsidRDefault="000B5CD4">
      <w:pPr>
        <w:pStyle w:val="CODE"/>
      </w:pPr>
      <w:r>
        <w:t xml:space="preserve">                                              child 0, X: double not null</w:t>
      </w:r>
    </w:p>
    <w:p w14:paraId="1B95A9DA" w14:textId="77777777" w:rsidR="00B8253F" w:rsidRDefault="000B5CD4">
      <w:pPr>
        <w:pStyle w:val="CODE"/>
      </w:pPr>
      <w:r>
        <w:t xml:space="preserve">                                              child 1, Y: double not null</w:t>
      </w:r>
    </w:p>
    <w:p w14:paraId="57A1D6ED" w14:textId="77777777" w:rsidR="00B8253F" w:rsidRDefault="000B5CD4">
      <w:pPr>
        <w:pStyle w:val="CODE"/>
      </w:pPr>
      <w:r>
        <w:t xml:space="preserve">                                  child 4, Envelope: struct&lt;&gt;</w:t>
      </w:r>
    </w:p>
    <w:p w14:paraId="76BF2DEB" w14:textId="77777777" w:rsidR="00B8253F" w:rsidRDefault="000B5CD4">
      <w:pPr>
        <w:pStyle w:val="CODE"/>
      </w:pPr>
      <w:r>
        <w:t xml:space="preserve">                                  child 5, OptionalScalars: struct&lt;Id: int32 not null, Flag: struct&lt;present: bool not null, value: bool&gt; not null, Count: struct (... 111 chars omitted)</w:t>
      </w:r>
    </w:p>
    <w:p w14:paraId="1F5178D3" w14:textId="77777777" w:rsidR="00B8253F" w:rsidRDefault="000B5CD4">
      <w:pPr>
        <w:pStyle w:val="CODE"/>
      </w:pPr>
      <w:r>
        <w:t xml:space="preserve">                                      child 0, Id: int32 not null</w:t>
      </w:r>
    </w:p>
    <w:p w14:paraId="1394F239" w14:textId="77777777" w:rsidR="00B8253F" w:rsidRDefault="000B5CD4">
      <w:pPr>
        <w:pStyle w:val="CODE"/>
      </w:pPr>
      <w:r>
        <w:t xml:space="preserve">                                      child 1, Flag: struct&lt;present: bool not null, value: bool&gt; not null</w:t>
      </w:r>
    </w:p>
    <w:p w14:paraId="541D37B1" w14:textId="77777777" w:rsidR="00B8253F" w:rsidRDefault="000B5CD4">
      <w:pPr>
        <w:pStyle w:val="CODE"/>
      </w:pPr>
      <w:r>
        <w:t xml:space="preserve">                                          child 0, present: bool not null</w:t>
      </w:r>
    </w:p>
    <w:p w14:paraId="7FEE69F9" w14:textId="77777777" w:rsidR="00B8253F" w:rsidRDefault="000B5CD4">
      <w:pPr>
        <w:pStyle w:val="CODE"/>
      </w:pPr>
      <w:r>
        <w:t xml:space="preserve">                                          child 1, value: bool</w:t>
      </w:r>
    </w:p>
    <w:p w14:paraId="78646C24" w14:textId="77777777" w:rsidR="00B8253F" w:rsidRDefault="000B5CD4">
      <w:pPr>
        <w:pStyle w:val="CODE"/>
      </w:pPr>
      <w:r>
        <w:t xml:space="preserve">                                      child 2, Count: struct&lt;present: bool not null, value: int32&gt; not null</w:t>
      </w:r>
    </w:p>
    <w:p w14:paraId="3F95967E" w14:textId="77777777" w:rsidR="00B8253F" w:rsidRDefault="000B5CD4">
      <w:pPr>
        <w:pStyle w:val="CODE"/>
      </w:pPr>
      <w:r>
        <w:t xml:space="preserve">                                          child 0, present: bool not null</w:t>
      </w:r>
    </w:p>
    <w:p w14:paraId="68BB2B86" w14:textId="77777777" w:rsidR="00B8253F" w:rsidRDefault="000B5CD4">
      <w:pPr>
        <w:pStyle w:val="CODE"/>
      </w:pPr>
      <w:r>
        <w:t xml:space="preserve">                                          child 1, value: int32</w:t>
      </w:r>
    </w:p>
    <w:p w14:paraId="6F81A605" w14:textId="77777777" w:rsidR="00B8253F" w:rsidRDefault="000B5CD4">
      <w:pPr>
        <w:pStyle w:val="CODE"/>
      </w:pPr>
      <w:r>
        <w:t xml:space="preserve">                                      child 3, Ratio: struct&lt;present: bool not null, value: double&gt; not null</w:t>
      </w:r>
    </w:p>
    <w:p w14:paraId="5BCAEEB3" w14:textId="77777777" w:rsidR="00B8253F" w:rsidRDefault="000B5CD4">
      <w:pPr>
        <w:pStyle w:val="CODE"/>
      </w:pPr>
      <w:r>
        <w:t xml:space="preserve">                                          child 0, present: bool not null</w:t>
      </w:r>
    </w:p>
    <w:p w14:paraId="13341DA0" w14:textId="77777777" w:rsidR="00B8253F" w:rsidRDefault="000B5CD4">
      <w:pPr>
        <w:pStyle w:val="CODE"/>
      </w:pPr>
      <w:r>
        <w:t xml:space="preserve">                                          child 1, value: double</w:t>
      </w:r>
    </w:p>
    <w:p w14:paraId="5161395F" w14:textId="77777777" w:rsidR="00B8253F" w:rsidRDefault="000B5CD4">
      <w:pPr>
        <w:pStyle w:val="CODE"/>
      </w:pPr>
      <w:r>
        <w:t xml:space="preserve">                                  child 6, FloatHolder: struct&lt;A: float not null, B: struct&lt;present: bool not null, value: float&gt; not null&gt;</w:t>
      </w:r>
    </w:p>
    <w:p w14:paraId="19E2DED6" w14:textId="77777777" w:rsidR="00B8253F" w:rsidRDefault="000B5CD4">
      <w:pPr>
        <w:pStyle w:val="CODE"/>
      </w:pPr>
      <w:r>
        <w:t xml:space="preserve">                                      child 0, A: float not null</w:t>
      </w:r>
    </w:p>
    <w:p w14:paraId="2F8B6BBE" w14:textId="77777777" w:rsidR="00B8253F" w:rsidRDefault="000B5CD4">
      <w:pPr>
        <w:pStyle w:val="CODE"/>
      </w:pPr>
      <w:r>
        <w:lastRenderedPageBreak/>
        <w:t xml:space="preserve">                                      child 1, B: struct&lt;present: bool not null, value: float&gt; not null</w:t>
      </w:r>
    </w:p>
    <w:p w14:paraId="12B1341D" w14:textId="77777777" w:rsidR="00B8253F" w:rsidRDefault="000B5CD4">
      <w:pPr>
        <w:pStyle w:val="CODE"/>
      </w:pPr>
      <w:r>
        <w:t xml:space="preserve">                                          child 0, present: bool not null</w:t>
      </w:r>
    </w:p>
    <w:p w14:paraId="3328F914" w14:textId="77777777" w:rsidR="00B8253F" w:rsidRDefault="000B5CD4">
      <w:pPr>
        <w:pStyle w:val="CODE"/>
      </w:pPr>
      <w:r>
        <w:t xml:space="preserve">                                          child 1, value: float</w:t>
      </w:r>
    </w:p>
    <w:p w14:paraId="45E8451D" w14:textId="77777777" w:rsidR="00B8253F" w:rsidRDefault="000B5CD4">
      <w:pPr>
        <w:pStyle w:val="CODE"/>
      </w:pPr>
      <w:r>
        <w:t xml:space="preserve">                                  child 7, binary: binary</w:t>
      </w:r>
    </w:p>
    <w:p w14:paraId="7AB042FF" w14:textId="77777777" w:rsidR="00B8253F" w:rsidRDefault="000B5CD4">
      <w:pPr>
        <w:pStyle w:val="CODE"/>
      </w:pPr>
      <w:r>
        <w:t xml:space="preserve">                      child 5, OptionalScalars: struct&lt;Id: int32 not null, Flag: struct&lt;present: bool not null, value: bool&gt; not null, Count: struct (... 111 chars omitted)</w:t>
      </w:r>
    </w:p>
    <w:p w14:paraId="57072C31" w14:textId="77777777" w:rsidR="00B8253F" w:rsidRDefault="000B5CD4">
      <w:pPr>
        <w:pStyle w:val="CODE"/>
      </w:pPr>
      <w:r>
        <w:t xml:space="preserve">                          child 0, Id: int32 not null</w:t>
      </w:r>
    </w:p>
    <w:p w14:paraId="493741DF" w14:textId="77777777" w:rsidR="00B8253F" w:rsidRDefault="000B5CD4">
      <w:pPr>
        <w:pStyle w:val="CODE"/>
      </w:pPr>
      <w:r>
        <w:t xml:space="preserve">                          child 1, Flag: struct&lt;present: bool not null, value: bool&gt; not null</w:t>
      </w:r>
    </w:p>
    <w:p w14:paraId="67E6DB54" w14:textId="77777777" w:rsidR="00B8253F" w:rsidRDefault="000B5CD4">
      <w:pPr>
        <w:pStyle w:val="CODE"/>
      </w:pPr>
      <w:r>
        <w:t xml:space="preserve">                              child 0, present: bool not null</w:t>
      </w:r>
    </w:p>
    <w:p w14:paraId="1E79251F" w14:textId="77777777" w:rsidR="00B8253F" w:rsidRDefault="000B5CD4">
      <w:pPr>
        <w:pStyle w:val="CODE"/>
      </w:pPr>
      <w:r>
        <w:t xml:space="preserve">                              child 1, value: bool</w:t>
      </w:r>
    </w:p>
    <w:p w14:paraId="2891D68D" w14:textId="77777777" w:rsidR="00B8253F" w:rsidRDefault="000B5CD4">
      <w:pPr>
        <w:pStyle w:val="CODE"/>
      </w:pPr>
      <w:r>
        <w:t xml:space="preserve">                          child 2, Count: struct&lt;present: bool not null, value: int32&gt; not null</w:t>
      </w:r>
    </w:p>
    <w:p w14:paraId="7DE0B337" w14:textId="77777777" w:rsidR="00B8253F" w:rsidRDefault="000B5CD4">
      <w:pPr>
        <w:pStyle w:val="CODE"/>
      </w:pPr>
      <w:r>
        <w:t xml:space="preserve">                              child 0, present: bool not null</w:t>
      </w:r>
    </w:p>
    <w:p w14:paraId="30483693" w14:textId="77777777" w:rsidR="00B8253F" w:rsidRDefault="000B5CD4">
      <w:pPr>
        <w:pStyle w:val="CODE"/>
      </w:pPr>
      <w:r>
        <w:t xml:space="preserve">                              child 1, value: int32</w:t>
      </w:r>
    </w:p>
    <w:p w14:paraId="5D6266F7" w14:textId="77777777" w:rsidR="00B8253F" w:rsidRDefault="000B5CD4">
      <w:pPr>
        <w:pStyle w:val="CODE"/>
      </w:pPr>
      <w:r>
        <w:t xml:space="preserve">                          child 3, Ratio: struct&lt;present: bool not null, value: double&gt; not null</w:t>
      </w:r>
    </w:p>
    <w:p w14:paraId="2314E919" w14:textId="77777777" w:rsidR="00B8253F" w:rsidRDefault="000B5CD4">
      <w:pPr>
        <w:pStyle w:val="CODE"/>
      </w:pPr>
      <w:r>
        <w:t xml:space="preserve">                              child 0, present: bool not null</w:t>
      </w:r>
    </w:p>
    <w:p w14:paraId="743F35FA" w14:textId="77777777" w:rsidR="00B8253F" w:rsidRDefault="000B5CD4">
      <w:pPr>
        <w:pStyle w:val="CODE"/>
      </w:pPr>
      <w:r>
        <w:t xml:space="preserve">                              child 1, value: double</w:t>
      </w:r>
    </w:p>
    <w:p w14:paraId="3806A61E" w14:textId="77777777" w:rsidR="00B8253F" w:rsidRDefault="000B5CD4">
      <w:pPr>
        <w:pStyle w:val="CODE"/>
      </w:pPr>
      <w:r>
        <w:t xml:space="preserve">                      child 6, FloatHolder: struct&lt;A: float not null, B: struct&lt;present: bool not null, value: float&gt; not null&gt;</w:t>
      </w:r>
    </w:p>
    <w:p w14:paraId="721F8EC2" w14:textId="77777777" w:rsidR="00B8253F" w:rsidRDefault="000B5CD4">
      <w:pPr>
        <w:pStyle w:val="CODE"/>
      </w:pPr>
      <w:r>
        <w:t xml:space="preserve">                          child 0, A: float not null</w:t>
      </w:r>
    </w:p>
    <w:p w14:paraId="3FB49BB7" w14:textId="77777777" w:rsidR="00B8253F" w:rsidRDefault="000B5CD4">
      <w:pPr>
        <w:pStyle w:val="CODE"/>
      </w:pPr>
      <w:r>
        <w:t xml:space="preserve">                          child 1, B: struct&lt;present: bool not null, value: float&gt; not null</w:t>
      </w:r>
    </w:p>
    <w:p w14:paraId="0EC6A369" w14:textId="77777777" w:rsidR="00B8253F" w:rsidRDefault="000B5CD4">
      <w:pPr>
        <w:pStyle w:val="CODE"/>
      </w:pPr>
      <w:r>
        <w:t xml:space="preserve">                              child 0, present: bool not null</w:t>
      </w:r>
    </w:p>
    <w:p w14:paraId="7577A425" w14:textId="77777777" w:rsidR="00B8253F" w:rsidRDefault="000B5CD4">
      <w:pPr>
        <w:pStyle w:val="CODE"/>
      </w:pPr>
      <w:r>
        <w:t xml:space="preserve">                              child 1, value: float</w:t>
      </w:r>
    </w:p>
    <w:p w14:paraId="09E117B4" w14:textId="77777777" w:rsidR="00B8253F" w:rsidRDefault="000B5CD4">
      <w:pPr>
        <w:pStyle w:val="CODE"/>
      </w:pPr>
      <w:r>
        <w:t xml:space="preserve">                      child 7, binary: binary</w:t>
      </w:r>
    </w:p>
    <w:p w14:paraId="1B571C66" w14:textId="77777777" w:rsidR="00B8253F" w:rsidRDefault="000B5CD4">
      <w:pPr>
        <w:pStyle w:val="CODE"/>
      </w:pPr>
      <w:r>
        <w:t xml:space="preserve">  child 1, status: uint32</w:t>
      </w:r>
    </w:p>
    <w:p w14:paraId="77E93DE2" w14:textId="77777777" w:rsidR="00B8253F" w:rsidRDefault="000B5CD4">
      <w:pPr>
        <w:pStyle w:val="CODE"/>
      </w:pPr>
      <w:r>
        <w:t xml:space="preserve">  child 2, source_timestamp: int64</w:t>
      </w:r>
    </w:p>
    <w:p w14:paraId="49F7F638" w14:textId="77777777" w:rsidR="00B8253F" w:rsidRDefault="000B5CD4">
      <w:pPr>
        <w:pStyle w:val="CODE"/>
      </w:pPr>
      <w:r>
        <w:t xml:space="preserve">  child 3, source_picoseconds: uint16</w:t>
      </w:r>
    </w:p>
    <w:p w14:paraId="48ADAA92" w14:textId="77777777" w:rsidR="00B8253F" w:rsidRDefault="000B5CD4">
      <w:pPr>
        <w:pStyle w:val="CODE"/>
      </w:pPr>
      <w:r>
        <w:t xml:space="preserve">  child 4, server_timestamp: int64</w:t>
      </w:r>
    </w:p>
    <w:p w14:paraId="49756FEA" w14:textId="77777777" w:rsidR="00B8253F" w:rsidRDefault="000B5CD4">
      <w:pPr>
        <w:pStyle w:val="CODE"/>
      </w:pPr>
      <w:r>
        <w:t xml:space="preserve">  child 5, server_picoseconds: uint16</w:t>
      </w:r>
    </w:p>
    <w:p w14:paraId="39534BC9" w14:textId="77777777" w:rsidR="00B8253F" w:rsidRDefault="000B5CD4">
      <w:pPr>
        <w:pStyle w:val="CODE"/>
      </w:pPr>
      <w:r>
        <w:t>-- schema metadata --</w:t>
      </w:r>
    </w:p>
    <w:p w14:paraId="4B8F2773" w14:textId="77777777" w:rsidR="00B8253F" w:rsidRDefault="000B5CD4">
      <w:pPr>
        <w:pStyle w:val="CODE"/>
      </w:pPr>
      <w:r>
        <w:t>opcua-arrow: '1'</w:t>
      </w:r>
    </w:p>
    <w:p w14:paraId="4DE940EA" w14:textId="77777777" w:rsidR="00B8253F" w:rsidRDefault="000B5CD4">
      <w:pPr>
        <w:pStyle w:val="PARAGRAPH"/>
      </w:pPr>
      <w:r>
        <w:t>Example value:</w:t>
      </w:r>
    </w:p>
    <w:p w14:paraId="086C3E8F" w14:textId="77777777" w:rsidR="00B8253F" w:rsidRDefault="000B5CD4">
      <w:pPr>
        <w:pStyle w:val="CODE"/>
      </w:pPr>
      <w:r>
        <w:t>DataValue(value=Variant(vtype=Builtin(id=&lt;BuiltInType.Int32: 6&gt;),</w:t>
      </w:r>
    </w:p>
    <w:p w14:paraId="3BA8967E" w14:textId="77777777" w:rsidR="00B8253F" w:rsidRDefault="000B5CD4">
      <w:pPr>
        <w:pStyle w:val="CODE"/>
      </w:pPr>
      <w:r>
        <w:t xml:space="preserve">                        value=42,</w:t>
      </w:r>
    </w:p>
    <w:p w14:paraId="4DA22F7F" w14:textId="77777777" w:rsidR="00B8253F" w:rsidRDefault="000B5CD4">
      <w:pPr>
        <w:pStyle w:val="CODE"/>
      </w:pPr>
      <w:r>
        <w:t xml:space="preserve">                        dimensions=None),</w:t>
      </w:r>
    </w:p>
    <w:p w14:paraId="6204FF2A" w14:textId="77777777" w:rsidR="00B8253F" w:rsidRDefault="000B5CD4">
      <w:pPr>
        <w:pStyle w:val="CODE"/>
      </w:pPr>
      <w:r>
        <w:t xml:space="preserve">          status=StatusCode(value=0),</w:t>
      </w:r>
    </w:p>
    <w:p w14:paraId="74BDDAE7" w14:textId="77777777" w:rsidR="00B8253F" w:rsidRDefault="000B5CD4">
      <w:pPr>
        <w:pStyle w:val="CODE"/>
      </w:pPr>
      <w:r>
        <w:t xml:space="preserve">          source_timestamp=DateTime(ticks=1000),</w:t>
      </w:r>
    </w:p>
    <w:p w14:paraId="3283B84B" w14:textId="77777777" w:rsidR="00B8253F" w:rsidRDefault="000B5CD4">
      <w:pPr>
        <w:pStyle w:val="CODE"/>
      </w:pPr>
      <w:r>
        <w:t xml:space="preserve">          source_picoseconds=500,</w:t>
      </w:r>
    </w:p>
    <w:p w14:paraId="0241F023" w14:textId="77777777" w:rsidR="00B8253F" w:rsidRDefault="000B5CD4">
      <w:pPr>
        <w:pStyle w:val="CODE"/>
      </w:pPr>
      <w:r>
        <w:t xml:space="preserve">          server_timestamp=DateTime(ticks=2000),</w:t>
      </w:r>
    </w:p>
    <w:p w14:paraId="36A62EDB" w14:textId="77777777" w:rsidR="00B8253F" w:rsidRDefault="000B5CD4">
      <w:pPr>
        <w:pStyle w:val="CODE"/>
      </w:pPr>
      <w:r>
        <w:t xml:space="preserve">          server_picoseconds=250)</w:t>
      </w:r>
    </w:p>
    <w:p w14:paraId="20604D9F" w14:textId="77777777" w:rsidR="00B8253F" w:rsidRDefault="000B5CD4">
      <w:pPr>
        <w:pStyle w:val="ANNEX-heading2"/>
      </w:pPr>
      <w:bookmarkStart w:id="447" w:name="_Clause_cA_2_24"/>
      <w:bookmarkStart w:id="448" w:name="_Toc236307318"/>
      <w:r>
        <w:t>Built-in Variant</w:t>
      </w:r>
      <w:bookmarkEnd w:id="447"/>
      <w:bookmarkEnd w:id="448"/>
    </w:p>
    <w:p w14:paraId="298E90E0"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21a6dba186a946e9</w:t>
      </w:r>
      <w:r>
        <w:t>.</w:t>
      </w:r>
    </w:p>
    <w:p w14:paraId="5D58991F" w14:textId="13098946" w:rsidR="00B8253F" w:rsidRDefault="000B5CD4">
      <w:pPr>
        <w:pStyle w:val="TABLE-title"/>
      </w:pPr>
      <w:bookmarkStart w:id="449" w:name="_Tab_built_in_variant_tab1"/>
      <w:bookmarkStart w:id="450" w:name="_Toc236307384"/>
      <w:r>
        <w:lastRenderedPageBreak/>
        <w:t xml:space="preserve">Table </w:t>
      </w:r>
      <w:r>
        <w:fldChar w:fldCharType="begin"/>
      </w:r>
      <w:r>
        <w:instrText xml:space="preserve"> SEQ Table \* ARABIC </w:instrText>
      </w:r>
      <w:r>
        <w:fldChar w:fldCharType="separate"/>
      </w:r>
      <w:r w:rsidR="00845676">
        <w:rPr>
          <w:noProof/>
        </w:rPr>
        <w:t>51</w:t>
      </w:r>
      <w:r>
        <w:fldChar w:fldCharType="end"/>
      </w:r>
      <w:r>
        <w:t xml:space="preserve"> – Built-in Variant</w:t>
      </w:r>
      <w:bookmarkEnd w:id="449"/>
      <w:bookmarkEnd w:id="45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7A9EC07D"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2AF7197F" w14:textId="77777777" w:rsidR="00B8253F" w:rsidRDefault="000B5CD4">
            <w:pPr>
              <w:pStyle w:val="TableText"/>
            </w:pPr>
            <w:r>
              <w:lastRenderedPageBreak/>
              <w:t>Field</w:t>
            </w:r>
          </w:p>
        </w:tc>
        <w:tc>
          <w:tcPr>
            <w:tcW w:w="2231" w:type="dxa"/>
            <w:tcBorders>
              <w:top w:val="single" w:sz="4" w:space="0" w:color="auto"/>
              <w:left w:val="single" w:sz="4" w:space="0" w:color="auto"/>
              <w:bottom w:val="double" w:sz="4" w:space="0" w:color="auto"/>
              <w:right w:val="single" w:sz="4" w:space="0" w:color="auto"/>
            </w:tcBorders>
          </w:tcPr>
          <w:p w14:paraId="6499F1CE"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00DE4F6B"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6B997EB4" w14:textId="77777777" w:rsidR="00B8253F" w:rsidRDefault="000B5CD4">
            <w:pPr>
              <w:pStyle w:val="TableText"/>
            </w:pPr>
            <w:r>
              <w:t>Notes</w:t>
            </w:r>
          </w:p>
        </w:tc>
      </w:tr>
      <w:tr w:rsidR="00B8253F" w14:paraId="33D0CE0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74B85F4"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675EB5EF" w14:textId="77777777" w:rsidR="00B8253F" w:rsidRDefault="000B5CD4">
            <w:pPr>
              <w:pStyle w:val="TableText"/>
            </w:pPr>
            <w:r>
              <w:rPr>
                <w:rStyle w:val="VARIABLE"/>
              </w:rPr>
              <w:t>dense_union&lt;null: null=0, scalar_Boolean: bool=1, array_Boolean: list&lt;item: bool&gt;=2, matrix_Boolean: struct&lt;dimensions: list&lt;item: int32&gt; not null, values: list&lt;item: bool&gt; not null&gt;=3, scalar_SByte: int8=4, array_SByte: list&lt;item: int8&gt;=5, matrix_SByte: struct&lt;dimensions: list&lt;item: int32&gt; not null, values: list&lt;item: int8&gt; not null&gt;=6, scalar_Byte: uint8=7, array_Byte: list&lt;item: uint8&gt;=8, matrix_Byte: struct&lt;dimensions: list&lt;item: int32&gt; not null, values: list&lt;item: uint8&gt; not null&gt;=9, scalar_Int16: int1</w:t>
            </w:r>
            <w:r>
              <w:rPr>
                <w:rStyle w:val="VARIABLE"/>
              </w:rPr>
              <w:t>6=10, array_Int16: list&lt;item: int16&gt;=11, matrix_Int16: struct&lt;dimensions: list&lt;item: int32&gt; not null, values: list&lt;item: int16&gt; not null&gt;=12, scalar_UInt16: uint16=13, array_UInt16: list&lt;item: uint16&gt;=14, matrix_UInt16: struct&lt;dimensions: list&lt;item: int32&gt; not null, values: list&lt;item: uint16&gt; not null&gt;=15, scalar_Int32: int32=16, array_Int32: list&lt;item: int32&gt;=17, matrix_Int32: struct&lt;dimensions: list&lt;item: int32&gt; not null, values: list&lt;item: int32&gt; not null&gt;=18, scalar_UInt32: uint32=19, array_UInt32: list</w:t>
            </w:r>
            <w:r>
              <w:rPr>
                <w:rStyle w:val="VARIABLE"/>
              </w:rPr>
              <w:t>&lt;item: uint32&gt;=20, matrix_UInt32: struct&lt;dimensions: list&lt;item: int32&gt; not null, values: list&lt;item: uint32&gt; not null&gt;=21, scalar_Int64: int64=22, array_Int64: list&lt;item: int64&gt;=23, matrix_Int64: struct&lt;dimensions: list&lt;item: int32&gt; not null, values: list&lt;item: int64&gt; not null&gt;=24, scalar_UInt64: uint64=25, array_UInt64: list&lt;item: uint64&gt;=26, matrix_UInt64: struct&lt;dimensions: list&lt;item: int32&gt; not null, values: list&lt;item: uint64&gt; not null&gt;=27, scalar_Float: float=28, array_Float: list&lt;item: float&gt;=29, matri</w:t>
            </w:r>
            <w:r>
              <w:rPr>
                <w:rStyle w:val="VARIABLE"/>
              </w:rPr>
              <w:t xml:space="preserve">x_Float: struct&lt;dimensions: list&lt;item: int32&gt; not null, values: list&lt;item: float&gt; not null&gt;=30, scalar_Double: double=31, array_Double: list&lt;item: double&gt;=32, matrix_Double: </w:t>
            </w:r>
            <w:r>
              <w:rPr>
                <w:rStyle w:val="VARIABLE"/>
              </w:rPr>
              <w:lastRenderedPageBreak/>
              <w:t>struct&lt;dimensions: list&lt;item: int32&gt; not null, values: list&lt;item: double&gt; not null&gt;=33, scalar_String: string=34, array_String: list&lt;item: string&gt;=35, matrix_String: struct&lt;dimensions: list&lt;item: int32&gt; not null, values: list&lt;item: string&gt; not null&gt;=36, scalar_DateTime: int64=37, array_DateTime: list&lt;item: int64&gt;=38, matrix_DateTime: st</w:t>
            </w:r>
            <w:r>
              <w:rPr>
                <w:rStyle w:val="VARIABLE"/>
              </w:rPr>
              <w:t>ruct&lt;dimensions: list&lt;item: int32&gt; not null, values: list&lt;item: int64&gt; not null&gt;=39, scalar_Guid: fixed_size_binary[16]=40, array_Guid: list&lt;item: fixed_size_binary[16]&gt;=41, matrix_Guid: struct&lt;dimensions: list&lt;item: int32&gt; not null, values: list&lt;item: fixed_size_binary[16]&gt; not null&gt;=42, scalar_ByteString: binary=43, array_ByteString: list&lt;item: binary&gt;=44, matrix_ByteString: struct&lt;dimensions: list&lt;item: int32&gt; not null, values: list&lt;item: binary&gt; not null&gt;=45, scalar_XmlElement: string=46, array_XmlEleme</w:t>
            </w:r>
            <w:r>
              <w:rPr>
                <w:rStyle w:val="VARIABLE"/>
              </w:rPr>
              <w:t>nt: list&lt;item: string&gt;=47, matrix_XmlElement: struct&lt;dimensions: list&lt;item: int32&gt; not null, values: list&lt;item: string&gt; not null&gt;=48, scalar_NodeId: string=49, array_NodeId: list&lt;item: string&gt;=50, matrix_NodeId: struct&lt;dimensions: list&lt;item: int32&gt; not null, values: list&lt;item: string&gt; not null&gt;=51, scalar_ExpandedNodeId: string=52, array_ExpandedNodeId: list&lt;item: string&gt;=53, matrix_ExpandedNodeId: struct&lt;dimensions: list&lt;item: int32&gt; not null, values: list&lt;item: string&gt; not null&gt;=54, scalar_StatusCode: uin</w:t>
            </w:r>
            <w:r>
              <w:rPr>
                <w:rStyle w:val="VARIABLE"/>
              </w:rPr>
              <w:t xml:space="preserve">t32=55, array_StatusCode: list&lt;item: uint32&gt;=56, matrix_StatusCode: struct&lt;dimensions: list&lt;item: int32&gt; not null, values: list&lt;item: uint32&gt; not null&gt;=57, scalar_QualifiedName: struct&lt;namespace: uint16 not null, name: string&gt;=58, array_QualifiedName: list&lt;item: struct&lt;namespace: uint16 not null, name: </w:t>
            </w:r>
            <w:r>
              <w:rPr>
                <w:rStyle w:val="VARIABLE"/>
              </w:rPr>
              <w:lastRenderedPageBreak/>
              <w:t>string&gt;&gt;=59, matrix_QualifiedName: struct&lt;dimensions: list&lt;item: int32&gt; not null, values: list&lt;item: struct&lt;namespace: uint16 not null, name: string&gt;&gt; not null&gt;=60, scalar_LocalizedText: struct&lt;locale: string</w:t>
            </w:r>
            <w:r>
              <w:rPr>
                <w:rStyle w:val="VARIABLE"/>
              </w:rPr>
              <w:t>, text: string&gt;=61, array_LocalizedText: list&lt;item: struct&lt;locale: string, text: string&gt;&gt;=62, matrix_LocalizedText: struct&lt;dimensions: list&lt;item: int32&gt; not null, values: list&lt;item: struct&lt;locale: string, text: string&gt;&gt; not null&gt;=63, scalar_ExtensionObject: struct&lt;type_id: string not null, body: dense_union&lt;null: null=0, Point: struct&lt;X: double not null, Y: double not null&gt;=1, Person: struct&lt;Name: string, Age: int32 not null, Email: struct&lt;present: bool not null, value: string&gt; not null, Nickname: struct&lt;pr</w:t>
            </w:r>
            <w:r>
              <w:rPr>
                <w:rStyle w:val="VARIABLE"/>
              </w:rPr>
              <w:t>esent: bool not null, value: string&gt; not null&gt;=2, Measurement: dense_union&lt;null: null=0, AsInt: struct&lt;value: int32&gt;=1, AsText: struct&lt;value: string&gt;=2, AsPoint: struct&lt;value: struct&lt;X: double not null, Y: double not null&gt;&gt;=3&gt;=3, Envelope: struct&lt;Id: string, Location: struct&lt;X: double not null, Y: double not null&gt;, Tags: list&lt;item: string&gt;, Payload: struct&lt;type_id: string not null, body: dense_union&lt;null: null=0, Point: struct&lt;X: double not null, Y: double not null&gt;=1, Person: struct&lt;Name: string, Age: int3</w:t>
            </w:r>
            <w:r>
              <w:rPr>
                <w:rStyle w:val="VARIABLE"/>
              </w:rPr>
              <w:t xml:space="preserve">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struct&lt;&gt;=4, OptionalScalars: struct&lt;Id: int32 not null, Flag: struct&lt;present: bool not null, value: bool&gt; not null, Count: struct&lt;present: bool not null, value: int32&gt; not null, </w:t>
            </w:r>
            <w:r>
              <w:rPr>
                <w:rStyle w:val="VARIABLE"/>
              </w:rPr>
              <w:t xml:space="preserve">Ratio: struct&lt;present: bool not null, value: double&gt; not null&gt;=5, FloatHolder: struct&lt;A: float </w:t>
            </w:r>
            <w:r>
              <w:rPr>
                <w:rStyle w:val="VARIABLE"/>
              </w:rPr>
              <w:lastRenderedPageBreak/>
              <w:t>not null, B: struct&lt;present: bool not null, value: float&gt; not null&gt;=6, binary: binary=7&gt; not null&gt;&gt;=4,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w:t>
            </w:r>
            <w:r>
              <w:rPr>
                <w:rStyle w:val="VARIABLE"/>
              </w:rPr>
              <w:t>oat&gt; not null&gt;=6, binary: binary=7&gt; not null&gt;=64, array_ExtensionObject: list&lt;item: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w:t>
            </w:r>
            <w:r>
              <w:rPr>
                <w:rStyle w:val="VARIABLE"/>
              </w:rPr>
              <w:t>: struct&lt;X: double not null, Y: double not null&gt;&gt;=3&gt;=3, Envelope: struct&lt;Id: string, Location: struct&lt;X: double not null,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w:t>
            </w:r>
            <w:r>
              <w:rPr>
                <w:rStyle w:val="VARIABLE"/>
              </w:rPr>
              <w:t xml:space="preserve"> null=0, AsInt: struct&lt;value: int32&gt;=1, AsText: struct&lt;value: string&gt;=2, AsPoint: struct&lt;value: struct&lt;X: double not 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w:t>
            </w:r>
            <w:r>
              <w:rPr>
                <w:rStyle w:val="VARIABLE"/>
              </w:rPr>
              <w:lastRenderedPageBreak/>
              <w:t xml:space="preserve">null&gt;=6, binary: </w:t>
            </w:r>
            <w:r>
              <w:rPr>
                <w:rStyle w:val="VARIABLE"/>
              </w:rPr>
              <w:t xml:space="preserve">binary=7&gt; not null&gt;&gt;=4,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null&gt;&gt;=65, matrix_ExtensionObject: struct&lt;dimensions: list&lt;item: int32&gt; not null, values: list&lt;item: struct&lt;type_id: string not null, </w:t>
            </w:r>
            <w:r>
              <w:rPr>
                <w:rStyle w:val="VARIABLE"/>
              </w:rPr>
              <w:t>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struct&lt;Id: string, Location: struct&lt;X: double not n</w:t>
            </w:r>
            <w:r>
              <w:rPr>
                <w:rStyle w:val="VARIABLE"/>
              </w:rPr>
              <w:t xml:space="preserve">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w:t>
            </w:r>
            <w:r>
              <w:rPr>
                <w:rStyle w:val="VARIABLE"/>
              </w:rPr>
              <w:t xml:space="preserve">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w:t>
            </w:r>
            <w:r>
              <w:rPr>
                <w:rStyle w:val="VARIABLE"/>
              </w:rPr>
              <w:lastRenderedPageBreak/>
              <w:t>null&gt;=6, binary: binary=7&gt; not null&gt;&gt;=4, OptionalScalars: struct&lt;Id: int32 not null, Flag: struct&lt;present: bool not null, value: bool&gt;</w:t>
            </w:r>
            <w:r>
              <w:rPr>
                <w:rStyle w:val="VARIABLE"/>
              </w:rPr>
              <w:t xml:space="preserve"> not null, Count: struct&lt;present: bool not null, value: int32&gt; not null, Ratio: struct&lt;present: bool not null, value: double&gt; not null&gt;=5, FloatHolder: struct&lt;A: float not null, B: struct&lt;present: bool not null, value: float&gt; not null&gt;=6, binary: binary=7&gt; not null&gt;&gt; not null&gt;=66&gt;</w:t>
            </w:r>
          </w:p>
        </w:tc>
        <w:tc>
          <w:tcPr>
            <w:tcW w:w="2231" w:type="dxa"/>
            <w:tcBorders>
              <w:top w:val="single" w:sz="4" w:space="0" w:color="auto"/>
              <w:left w:val="single" w:sz="4" w:space="0" w:color="auto"/>
              <w:bottom w:val="single" w:sz="4" w:space="0" w:color="auto"/>
              <w:right w:val="single" w:sz="4" w:space="0" w:color="auto"/>
            </w:tcBorders>
          </w:tcPr>
          <w:p w14:paraId="377678ED" w14:textId="77777777" w:rsidR="00B8253F" w:rsidRDefault="000B5CD4">
            <w:pPr>
              <w:pStyle w:val="TableText"/>
            </w:pPr>
            <w:r>
              <w:lastRenderedPageBreak/>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709F38A" w14:textId="77777777" w:rsidR="00B8253F" w:rsidRDefault="000B5CD4">
            <w:pPr>
              <w:pStyle w:val="TableText"/>
            </w:pPr>
            <w:r>
              <w:t>Dense-union type id plus value offset selects the active branch.</w:t>
            </w:r>
          </w:p>
        </w:tc>
      </w:tr>
      <w:tr w:rsidR="00B8253F" w14:paraId="66B707B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C7B99CF" w14:textId="77777777" w:rsidR="00B8253F" w:rsidRDefault="000B5CD4">
            <w:pPr>
              <w:pStyle w:val="TableText"/>
            </w:pPr>
            <w:r>
              <w:rPr>
                <w:rStyle w:val="VARIABLE"/>
              </w:rPr>
              <w:lastRenderedPageBreak/>
              <w:t>value.null</w:t>
            </w:r>
          </w:p>
        </w:tc>
        <w:tc>
          <w:tcPr>
            <w:tcW w:w="2231" w:type="dxa"/>
            <w:tcBorders>
              <w:top w:val="single" w:sz="4" w:space="0" w:color="auto"/>
              <w:left w:val="single" w:sz="4" w:space="0" w:color="auto"/>
              <w:bottom w:val="single" w:sz="4" w:space="0" w:color="auto"/>
              <w:right w:val="single" w:sz="4" w:space="0" w:color="auto"/>
            </w:tcBorders>
          </w:tcPr>
          <w:p w14:paraId="5CC882CC"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134EBBD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E88872F" w14:textId="77777777" w:rsidR="00B8253F" w:rsidRDefault="000B5CD4">
            <w:pPr>
              <w:pStyle w:val="TableText"/>
            </w:pPr>
            <w:r>
              <w:t>Canonical Part 6 Arrow mapping.</w:t>
            </w:r>
          </w:p>
        </w:tc>
      </w:tr>
      <w:tr w:rsidR="00B8253F" w14:paraId="36FB04E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6B0CC8F" w14:textId="77777777" w:rsidR="00B8253F" w:rsidRDefault="000B5CD4">
            <w:pPr>
              <w:pStyle w:val="TableText"/>
            </w:pPr>
            <w:r>
              <w:rPr>
                <w:rStyle w:val="VARIABLE"/>
              </w:rPr>
              <w:t>value.scalar_Boolean</w:t>
            </w:r>
          </w:p>
        </w:tc>
        <w:tc>
          <w:tcPr>
            <w:tcW w:w="2231" w:type="dxa"/>
            <w:tcBorders>
              <w:top w:val="single" w:sz="4" w:space="0" w:color="auto"/>
              <w:left w:val="single" w:sz="4" w:space="0" w:color="auto"/>
              <w:bottom w:val="single" w:sz="4" w:space="0" w:color="auto"/>
              <w:right w:val="single" w:sz="4" w:space="0" w:color="auto"/>
            </w:tcBorders>
          </w:tcPr>
          <w:p w14:paraId="17A436D6"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11D85BA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440DA14" w14:textId="77777777" w:rsidR="00B8253F" w:rsidRDefault="000B5CD4">
            <w:pPr>
              <w:pStyle w:val="TableText"/>
            </w:pPr>
            <w:r>
              <w:t>Canonical Part 6 Arrow mapping.</w:t>
            </w:r>
          </w:p>
        </w:tc>
      </w:tr>
      <w:tr w:rsidR="00B8253F" w14:paraId="0E1F5FC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6F74737" w14:textId="77777777" w:rsidR="00B8253F" w:rsidRDefault="000B5CD4">
            <w:pPr>
              <w:pStyle w:val="TableText"/>
            </w:pPr>
            <w:r>
              <w:rPr>
                <w:rStyle w:val="VARIABLE"/>
              </w:rPr>
              <w:t>value.array_Boolean</w:t>
            </w:r>
          </w:p>
        </w:tc>
        <w:tc>
          <w:tcPr>
            <w:tcW w:w="2231" w:type="dxa"/>
            <w:tcBorders>
              <w:top w:val="single" w:sz="4" w:space="0" w:color="auto"/>
              <w:left w:val="single" w:sz="4" w:space="0" w:color="auto"/>
              <w:bottom w:val="single" w:sz="4" w:space="0" w:color="auto"/>
              <w:right w:val="single" w:sz="4" w:space="0" w:color="auto"/>
            </w:tcBorders>
          </w:tcPr>
          <w:p w14:paraId="6773DF25" w14:textId="77777777" w:rsidR="00B8253F" w:rsidRDefault="000B5CD4">
            <w:pPr>
              <w:pStyle w:val="TableText"/>
            </w:pPr>
            <w:r>
              <w:rPr>
                <w:rStyle w:val="VARIABLE"/>
              </w:rPr>
              <w:t>list&lt;item: bool&gt;</w:t>
            </w:r>
          </w:p>
        </w:tc>
        <w:tc>
          <w:tcPr>
            <w:tcW w:w="2231" w:type="dxa"/>
            <w:tcBorders>
              <w:top w:val="single" w:sz="4" w:space="0" w:color="auto"/>
              <w:left w:val="single" w:sz="4" w:space="0" w:color="auto"/>
              <w:bottom w:val="single" w:sz="4" w:space="0" w:color="auto"/>
              <w:right w:val="single" w:sz="4" w:space="0" w:color="auto"/>
            </w:tcBorders>
          </w:tcPr>
          <w:p w14:paraId="63448A4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77A691D" w14:textId="77777777" w:rsidR="00B8253F" w:rsidRDefault="000B5CD4">
            <w:pPr>
              <w:pStyle w:val="TableText"/>
            </w:pPr>
            <w:r>
              <w:t>List offsets identify the element range; null list differs from empty list.</w:t>
            </w:r>
          </w:p>
        </w:tc>
      </w:tr>
      <w:tr w:rsidR="00B8253F" w14:paraId="64879E6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4A9C10F" w14:textId="77777777" w:rsidR="00B8253F" w:rsidRDefault="000B5CD4">
            <w:pPr>
              <w:pStyle w:val="TableText"/>
            </w:pPr>
            <w:r>
              <w:rPr>
                <w:rStyle w:val="VARIABLE"/>
              </w:rPr>
              <w:t>value.array_Boolean[]</w:t>
            </w:r>
          </w:p>
        </w:tc>
        <w:tc>
          <w:tcPr>
            <w:tcW w:w="2231" w:type="dxa"/>
            <w:tcBorders>
              <w:top w:val="single" w:sz="4" w:space="0" w:color="auto"/>
              <w:left w:val="single" w:sz="4" w:space="0" w:color="auto"/>
              <w:bottom w:val="single" w:sz="4" w:space="0" w:color="auto"/>
              <w:right w:val="single" w:sz="4" w:space="0" w:color="auto"/>
            </w:tcBorders>
          </w:tcPr>
          <w:p w14:paraId="5F605B00"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0E90073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6707D66" w14:textId="77777777" w:rsidR="00B8253F" w:rsidRDefault="000B5CD4">
            <w:pPr>
              <w:pStyle w:val="TableText"/>
            </w:pPr>
            <w:r>
              <w:t>Canonical Part 6 Arrow mapping.</w:t>
            </w:r>
          </w:p>
        </w:tc>
      </w:tr>
      <w:tr w:rsidR="00B8253F" w14:paraId="0EE531E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1D4A1EC" w14:textId="77777777" w:rsidR="00B8253F" w:rsidRDefault="000B5CD4">
            <w:pPr>
              <w:pStyle w:val="TableText"/>
            </w:pPr>
            <w:r>
              <w:rPr>
                <w:rStyle w:val="VARIABLE"/>
              </w:rPr>
              <w:t>value.matrix_Boolean</w:t>
            </w:r>
          </w:p>
        </w:tc>
        <w:tc>
          <w:tcPr>
            <w:tcW w:w="2231" w:type="dxa"/>
            <w:tcBorders>
              <w:top w:val="single" w:sz="4" w:space="0" w:color="auto"/>
              <w:left w:val="single" w:sz="4" w:space="0" w:color="auto"/>
              <w:bottom w:val="single" w:sz="4" w:space="0" w:color="auto"/>
              <w:right w:val="single" w:sz="4" w:space="0" w:color="auto"/>
            </w:tcBorders>
          </w:tcPr>
          <w:p w14:paraId="15549FAC" w14:textId="77777777" w:rsidR="00B8253F" w:rsidRDefault="000B5CD4">
            <w:pPr>
              <w:pStyle w:val="TableText"/>
            </w:pPr>
            <w:r>
              <w:rPr>
                <w:rStyle w:val="VARIABLE"/>
              </w:rPr>
              <w:t>struct&lt;dimensions: list&lt;item: int32&gt; not null, values: list&lt;item: bool&gt; not null&gt;</w:t>
            </w:r>
          </w:p>
        </w:tc>
        <w:tc>
          <w:tcPr>
            <w:tcW w:w="2231" w:type="dxa"/>
            <w:tcBorders>
              <w:top w:val="single" w:sz="4" w:space="0" w:color="auto"/>
              <w:left w:val="single" w:sz="4" w:space="0" w:color="auto"/>
              <w:bottom w:val="single" w:sz="4" w:space="0" w:color="auto"/>
              <w:right w:val="single" w:sz="4" w:space="0" w:color="auto"/>
            </w:tcBorders>
          </w:tcPr>
          <w:p w14:paraId="6A7E412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89673CD" w14:textId="77777777" w:rsidR="00B8253F" w:rsidRDefault="000B5CD4">
            <w:pPr>
              <w:pStyle w:val="TableText"/>
            </w:pPr>
            <w:r>
              <w:t>Canonical Part 6 Arrow mapping.</w:t>
            </w:r>
          </w:p>
        </w:tc>
      </w:tr>
      <w:tr w:rsidR="00B8253F" w14:paraId="578EAB0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9B827C3" w14:textId="77777777" w:rsidR="00B8253F" w:rsidRDefault="000B5CD4">
            <w:pPr>
              <w:pStyle w:val="TableText"/>
            </w:pPr>
            <w:r>
              <w:rPr>
                <w:rStyle w:val="VARIABLE"/>
              </w:rPr>
              <w:t>value.matrix_Boolean.dimensions</w:t>
            </w:r>
          </w:p>
        </w:tc>
        <w:tc>
          <w:tcPr>
            <w:tcW w:w="2231" w:type="dxa"/>
            <w:tcBorders>
              <w:top w:val="single" w:sz="4" w:space="0" w:color="auto"/>
              <w:left w:val="single" w:sz="4" w:space="0" w:color="auto"/>
              <w:bottom w:val="single" w:sz="4" w:space="0" w:color="auto"/>
              <w:right w:val="single" w:sz="4" w:space="0" w:color="auto"/>
            </w:tcBorders>
          </w:tcPr>
          <w:p w14:paraId="78DA2A32"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6491AF81"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406E512" w14:textId="77777777" w:rsidR="00B8253F" w:rsidRDefault="000B5CD4">
            <w:pPr>
              <w:pStyle w:val="TableText"/>
            </w:pPr>
            <w:r>
              <w:t>List offsets identify the element range; null list differs from empty list.</w:t>
            </w:r>
          </w:p>
        </w:tc>
      </w:tr>
      <w:tr w:rsidR="00B8253F" w14:paraId="4EA47BB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743C399" w14:textId="77777777" w:rsidR="00B8253F" w:rsidRDefault="000B5CD4">
            <w:pPr>
              <w:pStyle w:val="TableText"/>
            </w:pPr>
            <w:r>
              <w:rPr>
                <w:rStyle w:val="VARIABLE"/>
              </w:rPr>
              <w:t>value.matrix_Boolean.dimensions[]</w:t>
            </w:r>
          </w:p>
        </w:tc>
        <w:tc>
          <w:tcPr>
            <w:tcW w:w="2231" w:type="dxa"/>
            <w:tcBorders>
              <w:top w:val="single" w:sz="4" w:space="0" w:color="auto"/>
              <w:left w:val="single" w:sz="4" w:space="0" w:color="auto"/>
              <w:bottom w:val="single" w:sz="4" w:space="0" w:color="auto"/>
              <w:right w:val="single" w:sz="4" w:space="0" w:color="auto"/>
            </w:tcBorders>
          </w:tcPr>
          <w:p w14:paraId="1DB383D3"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AD4F4D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6C0D47D" w14:textId="77777777" w:rsidR="00B8253F" w:rsidRDefault="000B5CD4">
            <w:pPr>
              <w:pStyle w:val="TableText"/>
            </w:pPr>
            <w:r>
              <w:t>Canonical Part 6 Arrow mapping.</w:t>
            </w:r>
          </w:p>
        </w:tc>
      </w:tr>
      <w:tr w:rsidR="00B8253F" w14:paraId="086B9BD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72B70E1" w14:textId="77777777" w:rsidR="00B8253F" w:rsidRDefault="000B5CD4">
            <w:pPr>
              <w:pStyle w:val="TableText"/>
            </w:pPr>
            <w:r>
              <w:rPr>
                <w:rStyle w:val="VARIABLE"/>
              </w:rPr>
              <w:t>value.matrix_Boolean.values</w:t>
            </w:r>
          </w:p>
        </w:tc>
        <w:tc>
          <w:tcPr>
            <w:tcW w:w="2231" w:type="dxa"/>
            <w:tcBorders>
              <w:top w:val="single" w:sz="4" w:space="0" w:color="auto"/>
              <w:left w:val="single" w:sz="4" w:space="0" w:color="auto"/>
              <w:bottom w:val="single" w:sz="4" w:space="0" w:color="auto"/>
              <w:right w:val="single" w:sz="4" w:space="0" w:color="auto"/>
            </w:tcBorders>
          </w:tcPr>
          <w:p w14:paraId="78962733" w14:textId="77777777" w:rsidR="00B8253F" w:rsidRDefault="000B5CD4">
            <w:pPr>
              <w:pStyle w:val="TableText"/>
            </w:pPr>
            <w:r>
              <w:rPr>
                <w:rStyle w:val="VARIABLE"/>
              </w:rPr>
              <w:t>list&lt;item: bool&gt;</w:t>
            </w:r>
          </w:p>
        </w:tc>
        <w:tc>
          <w:tcPr>
            <w:tcW w:w="2231" w:type="dxa"/>
            <w:tcBorders>
              <w:top w:val="single" w:sz="4" w:space="0" w:color="auto"/>
              <w:left w:val="single" w:sz="4" w:space="0" w:color="auto"/>
              <w:bottom w:val="single" w:sz="4" w:space="0" w:color="auto"/>
              <w:right w:val="single" w:sz="4" w:space="0" w:color="auto"/>
            </w:tcBorders>
          </w:tcPr>
          <w:p w14:paraId="336AC9F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2D2B4B7" w14:textId="77777777" w:rsidR="00B8253F" w:rsidRDefault="000B5CD4">
            <w:pPr>
              <w:pStyle w:val="TableText"/>
            </w:pPr>
            <w:r>
              <w:t>List offsets identify the element range; null list differs from empty list.</w:t>
            </w:r>
          </w:p>
        </w:tc>
      </w:tr>
      <w:tr w:rsidR="00B8253F" w14:paraId="3AC349D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347166C" w14:textId="77777777" w:rsidR="00B8253F" w:rsidRDefault="000B5CD4">
            <w:pPr>
              <w:pStyle w:val="TableText"/>
            </w:pPr>
            <w:r>
              <w:rPr>
                <w:rStyle w:val="VARIABLE"/>
              </w:rPr>
              <w:t>value.matrix_Boolean.values[]</w:t>
            </w:r>
          </w:p>
        </w:tc>
        <w:tc>
          <w:tcPr>
            <w:tcW w:w="2231" w:type="dxa"/>
            <w:tcBorders>
              <w:top w:val="single" w:sz="4" w:space="0" w:color="auto"/>
              <w:left w:val="single" w:sz="4" w:space="0" w:color="auto"/>
              <w:bottom w:val="single" w:sz="4" w:space="0" w:color="auto"/>
              <w:right w:val="single" w:sz="4" w:space="0" w:color="auto"/>
            </w:tcBorders>
          </w:tcPr>
          <w:p w14:paraId="7933FC5B"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5A65281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5BEFB80" w14:textId="77777777" w:rsidR="00B8253F" w:rsidRDefault="000B5CD4">
            <w:pPr>
              <w:pStyle w:val="TableText"/>
            </w:pPr>
            <w:r>
              <w:t>Canonical Part 6 Arrow mapping.</w:t>
            </w:r>
          </w:p>
        </w:tc>
      </w:tr>
      <w:tr w:rsidR="00B8253F" w14:paraId="195804D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0F4D67B" w14:textId="77777777" w:rsidR="00B8253F" w:rsidRDefault="000B5CD4">
            <w:pPr>
              <w:pStyle w:val="TableText"/>
            </w:pPr>
            <w:r>
              <w:rPr>
                <w:rStyle w:val="VARIABLE"/>
              </w:rPr>
              <w:t>value.scalar_SByte</w:t>
            </w:r>
          </w:p>
        </w:tc>
        <w:tc>
          <w:tcPr>
            <w:tcW w:w="2231" w:type="dxa"/>
            <w:tcBorders>
              <w:top w:val="single" w:sz="4" w:space="0" w:color="auto"/>
              <w:left w:val="single" w:sz="4" w:space="0" w:color="auto"/>
              <w:bottom w:val="single" w:sz="4" w:space="0" w:color="auto"/>
              <w:right w:val="single" w:sz="4" w:space="0" w:color="auto"/>
            </w:tcBorders>
          </w:tcPr>
          <w:p w14:paraId="7BD525EA" w14:textId="77777777" w:rsidR="00B8253F" w:rsidRDefault="000B5CD4">
            <w:pPr>
              <w:pStyle w:val="TableText"/>
            </w:pPr>
            <w:r>
              <w:rPr>
                <w:rStyle w:val="VARIABLE"/>
              </w:rPr>
              <w:t>int8</w:t>
            </w:r>
          </w:p>
        </w:tc>
        <w:tc>
          <w:tcPr>
            <w:tcW w:w="2231" w:type="dxa"/>
            <w:tcBorders>
              <w:top w:val="single" w:sz="4" w:space="0" w:color="auto"/>
              <w:left w:val="single" w:sz="4" w:space="0" w:color="auto"/>
              <w:bottom w:val="single" w:sz="4" w:space="0" w:color="auto"/>
              <w:right w:val="single" w:sz="4" w:space="0" w:color="auto"/>
            </w:tcBorders>
          </w:tcPr>
          <w:p w14:paraId="3B1C7E5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F26AA17" w14:textId="77777777" w:rsidR="00B8253F" w:rsidRDefault="000B5CD4">
            <w:pPr>
              <w:pStyle w:val="TableText"/>
            </w:pPr>
            <w:r>
              <w:t>Canonical Part 6 Arrow mapping.</w:t>
            </w:r>
          </w:p>
        </w:tc>
      </w:tr>
      <w:tr w:rsidR="00B8253F" w14:paraId="7C5E05D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0BE1600" w14:textId="77777777" w:rsidR="00B8253F" w:rsidRDefault="000B5CD4">
            <w:pPr>
              <w:pStyle w:val="TableText"/>
            </w:pPr>
            <w:r>
              <w:rPr>
                <w:rStyle w:val="VARIABLE"/>
              </w:rPr>
              <w:t>value.array_SByte</w:t>
            </w:r>
          </w:p>
        </w:tc>
        <w:tc>
          <w:tcPr>
            <w:tcW w:w="2231" w:type="dxa"/>
            <w:tcBorders>
              <w:top w:val="single" w:sz="4" w:space="0" w:color="auto"/>
              <w:left w:val="single" w:sz="4" w:space="0" w:color="auto"/>
              <w:bottom w:val="single" w:sz="4" w:space="0" w:color="auto"/>
              <w:right w:val="single" w:sz="4" w:space="0" w:color="auto"/>
            </w:tcBorders>
          </w:tcPr>
          <w:p w14:paraId="775EE7CC" w14:textId="77777777" w:rsidR="00B8253F" w:rsidRDefault="000B5CD4">
            <w:pPr>
              <w:pStyle w:val="TableText"/>
            </w:pPr>
            <w:r>
              <w:rPr>
                <w:rStyle w:val="VARIABLE"/>
              </w:rPr>
              <w:t>list&lt;item: int8&gt;</w:t>
            </w:r>
          </w:p>
        </w:tc>
        <w:tc>
          <w:tcPr>
            <w:tcW w:w="2231" w:type="dxa"/>
            <w:tcBorders>
              <w:top w:val="single" w:sz="4" w:space="0" w:color="auto"/>
              <w:left w:val="single" w:sz="4" w:space="0" w:color="auto"/>
              <w:bottom w:val="single" w:sz="4" w:space="0" w:color="auto"/>
              <w:right w:val="single" w:sz="4" w:space="0" w:color="auto"/>
            </w:tcBorders>
          </w:tcPr>
          <w:p w14:paraId="0EEF693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1A4DA79" w14:textId="77777777" w:rsidR="00B8253F" w:rsidRDefault="000B5CD4">
            <w:pPr>
              <w:pStyle w:val="TableText"/>
            </w:pPr>
            <w:r>
              <w:t>List offsets identify the element range; null list differs from empty list.</w:t>
            </w:r>
          </w:p>
        </w:tc>
      </w:tr>
      <w:tr w:rsidR="00B8253F" w14:paraId="5D392DE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E13A1B6" w14:textId="77777777" w:rsidR="00B8253F" w:rsidRDefault="000B5CD4">
            <w:pPr>
              <w:pStyle w:val="TableText"/>
            </w:pPr>
            <w:r>
              <w:rPr>
                <w:rStyle w:val="VARIABLE"/>
              </w:rPr>
              <w:t>value.array_SByte[]</w:t>
            </w:r>
          </w:p>
        </w:tc>
        <w:tc>
          <w:tcPr>
            <w:tcW w:w="2231" w:type="dxa"/>
            <w:tcBorders>
              <w:top w:val="single" w:sz="4" w:space="0" w:color="auto"/>
              <w:left w:val="single" w:sz="4" w:space="0" w:color="auto"/>
              <w:bottom w:val="single" w:sz="4" w:space="0" w:color="auto"/>
              <w:right w:val="single" w:sz="4" w:space="0" w:color="auto"/>
            </w:tcBorders>
          </w:tcPr>
          <w:p w14:paraId="122FA666" w14:textId="77777777" w:rsidR="00B8253F" w:rsidRDefault="000B5CD4">
            <w:pPr>
              <w:pStyle w:val="TableText"/>
            </w:pPr>
            <w:r>
              <w:rPr>
                <w:rStyle w:val="VARIABLE"/>
              </w:rPr>
              <w:t>int8</w:t>
            </w:r>
          </w:p>
        </w:tc>
        <w:tc>
          <w:tcPr>
            <w:tcW w:w="2231" w:type="dxa"/>
            <w:tcBorders>
              <w:top w:val="single" w:sz="4" w:space="0" w:color="auto"/>
              <w:left w:val="single" w:sz="4" w:space="0" w:color="auto"/>
              <w:bottom w:val="single" w:sz="4" w:space="0" w:color="auto"/>
              <w:right w:val="single" w:sz="4" w:space="0" w:color="auto"/>
            </w:tcBorders>
          </w:tcPr>
          <w:p w14:paraId="490F646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E8AC875" w14:textId="77777777" w:rsidR="00B8253F" w:rsidRDefault="000B5CD4">
            <w:pPr>
              <w:pStyle w:val="TableText"/>
            </w:pPr>
            <w:r>
              <w:t>Canonical Part 6 Arrow mapping.</w:t>
            </w:r>
          </w:p>
        </w:tc>
      </w:tr>
      <w:tr w:rsidR="00B8253F" w14:paraId="2E1FCF8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5A4065C" w14:textId="77777777" w:rsidR="00B8253F" w:rsidRDefault="000B5CD4">
            <w:pPr>
              <w:pStyle w:val="TableText"/>
            </w:pPr>
            <w:r>
              <w:rPr>
                <w:rStyle w:val="VARIABLE"/>
              </w:rPr>
              <w:t>value.matrix_SByte</w:t>
            </w:r>
          </w:p>
        </w:tc>
        <w:tc>
          <w:tcPr>
            <w:tcW w:w="2231" w:type="dxa"/>
            <w:tcBorders>
              <w:top w:val="single" w:sz="4" w:space="0" w:color="auto"/>
              <w:left w:val="single" w:sz="4" w:space="0" w:color="auto"/>
              <w:bottom w:val="single" w:sz="4" w:space="0" w:color="auto"/>
              <w:right w:val="single" w:sz="4" w:space="0" w:color="auto"/>
            </w:tcBorders>
          </w:tcPr>
          <w:p w14:paraId="3094DDC6" w14:textId="77777777" w:rsidR="00B8253F" w:rsidRDefault="000B5CD4">
            <w:pPr>
              <w:pStyle w:val="TableText"/>
            </w:pPr>
            <w:r>
              <w:rPr>
                <w:rStyle w:val="VARIABLE"/>
              </w:rPr>
              <w:t>struct&lt;dimensions: list&lt;item: int32&gt; not null, values: list&lt;item: int8&gt; not null&gt;</w:t>
            </w:r>
          </w:p>
        </w:tc>
        <w:tc>
          <w:tcPr>
            <w:tcW w:w="2231" w:type="dxa"/>
            <w:tcBorders>
              <w:top w:val="single" w:sz="4" w:space="0" w:color="auto"/>
              <w:left w:val="single" w:sz="4" w:space="0" w:color="auto"/>
              <w:bottom w:val="single" w:sz="4" w:space="0" w:color="auto"/>
              <w:right w:val="single" w:sz="4" w:space="0" w:color="auto"/>
            </w:tcBorders>
          </w:tcPr>
          <w:p w14:paraId="5A0CD39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91D24F6" w14:textId="77777777" w:rsidR="00B8253F" w:rsidRDefault="000B5CD4">
            <w:pPr>
              <w:pStyle w:val="TableText"/>
            </w:pPr>
            <w:r>
              <w:t>Canonical Part 6 Arrow mapping.</w:t>
            </w:r>
          </w:p>
        </w:tc>
      </w:tr>
      <w:tr w:rsidR="00B8253F" w14:paraId="643729A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56A3A6E" w14:textId="77777777" w:rsidR="00B8253F" w:rsidRDefault="000B5CD4">
            <w:pPr>
              <w:pStyle w:val="TableText"/>
            </w:pPr>
            <w:r>
              <w:rPr>
                <w:rStyle w:val="VARIABLE"/>
              </w:rPr>
              <w:t>value.matrix_SByte.dimensions</w:t>
            </w:r>
          </w:p>
        </w:tc>
        <w:tc>
          <w:tcPr>
            <w:tcW w:w="2231" w:type="dxa"/>
            <w:tcBorders>
              <w:top w:val="single" w:sz="4" w:space="0" w:color="auto"/>
              <w:left w:val="single" w:sz="4" w:space="0" w:color="auto"/>
              <w:bottom w:val="single" w:sz="4" w:space="0" w:color="auto"/>
              <w:right w:val="single" w:sz="4" w:space="0" w:color="auto"/>
            </w:tcBorders>
          </w:tcPr>
          <w:p w14:paraId="27503826"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4B86C76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C9C535F" w14:textId="77777777" w:rsidR="00B8253F" w:rsidRDefault="000B5CD4">
            <w:pPr>
              <w:pStyle w:val="TableText"/>
            </w:pPr>
            <w:r>
              <w:t>List offsets identify the element range; null list differs from empty list.</w:t>
            </w:r>
          </w:p>
        </w:tc>
      </w:tr>
      <w:tr w:rsidR="00B8253F" w14:paraId="61AB1CE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3457962" w14:textId="77777777" w:rsidR="00B8253F" w:rsidRDefault="000B5CD4">
            <w:pPr>
              <w:pStyle w:val="TableText"/>
            </w:pPr>
            <w:r>
              <w:rPr>
                <w:rStyle w:val="VARIABLE"/>
              </w:rPr>
              <w:t>value.matrix_SByte.dimensions[]</w:t>
            </w:r>
          </w:p>
        </w:tc>
        <w:tc>
          <w:tcPr>
            <w:tcW w:w="2231" w:type="dxa"/>
            <w:tcBorders>
              <w:top w:val="single" w:sz="4" w:space="0" w:color="auto"/>
              <w:left w:val="single" w:sz="4" w:space="0" w:color="auto"/>
              <w:bottom w:val="single" w:sz="4" w:space="0" w:color="auto"/>
              <w:right w:val="single" w:sz="4" w:space="0" w:color="auto"/>
            </w:tcBorders>
          </w:tcPr>
          <w:p w14:paraId="0B4E614C"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58F7590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41F5921" w14:textId="77777777" w:rsidR="00B8253F" w:rsidRDefault="000B5CD4">
            <w:pPr>
              <w:pStyle w:val="TableText"/>
            </w:pPr>
            <w:r>
              <w:t>Canonical Part 6 Arrow mapping.</w:t>
            </w:r>
          </w:p>
        </w:tc>
      </w:tr>
      <w:tr w:rsidR="00B8253F" w14:paraId="527DDC0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C81BD69" w14:textId="77777777" w:rsidR="00B8253F" w:rsidRDefault="000B5CD4">
            <w:pPr>
              <w:pStyle w:val="TableText"/>
            </w:pPr>
            <w:r>
              <w:rPr>
                <w:rStyle w:val="VARIABLE"/>
              </w:rPr>
              <w:t>value.matrix_SByte.values</w:t>
            </w:r>
          </w:p>
        </w:tc>
        <w:tc>
          <w:tcPr>
            <w:tcW w:w="2231" w:type="dxa"/>
            <w:tcBorders>
              <w:top w:val="single" w:sz="4" w:space="0" w:color="auto"/>
              <w:left w:val="single" w:sz="4" w:space="0" w:color="auto"/>
              <w:bottom w:val="single" w:sz="4" w:space="0" w:color="auto"/>
              <w:right w:val="single" w:sz="4" w:space="0" w:color="auto"/>
            </w:tcBorders>
          </w:tcPr>
          <w:p w14:paraId="184C5504" w14:textId="77777777" w:rsidR="00B8253F" w:rsidRDefault="000B5CD4">
            <w:pPr>
              <w:pStyle w:val="TableText"/>
            </w:pPr>
            <w:r>
              <w:rPr>
                <w:rStyle w:val="VARIABLE"/>
              </w:rPr>
              <w:t>list&lt;item: int8&gt;</w:t>
            </w:r>
          </w:p>
        </w:tc>
        <w:tc>
          <w:tcPr>
            <w:tcW w:w="2231" w:type="dxa"/>
            <w:tcBorders>
              <w:top w:val="single" w:sz="4" w:space="0" w:color="auto"/>
              <w:left w:val="single" w:sz="4" w:space="0" w:color="auto"/>
              <w:bottom w:val="single" w:sz="4" w:space="0" w:color="auto"/>
              <w:right w:val="single" w:sz="4" w:space="0" w:color="auto"/>
            </w:tcBorders>
          </w:tcPr>
          <w:p w14:paraId="4366354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3168875" w14:textId="77777777" w:rsidR="00B8253F" w:rsidRDefault="000B5CD4">
            <w:pPr>
              <w:pStyle w:val="TableText"/>
            </w:pPr>
            <w:r>
              <w:t>List offsets identify the element range; null list differs from empty list.</w:t>
            </w:r>
          </w:p>
        </w:tc>
      </w:tr>
      <w:tr w:rsidR="00B8253F" w14:paraId="3A7E966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16EC51F" w14:textId="77777777" w:rsidR="00B8253F" w:rsidRDefault="000B5CD4">
            <w:pPr>
              <w:pStyle w:val="TableText"/>
            </w:pPr>
            <w:r>
              <w:rPr>
                <w:rStyle w:val="VARIABLE"/>
              </w:rPr>
              <w:t>value.matrix_SByte.values[]</w:t>
            </w:r>
          </w:p>
        </w:tc>
        <w:tc>
          <w:tcPr>
            <w:tcW w:w="2231" w:type="dxa"/>
            <w:tcBorders>
              <w:top w:val="single" w:sz="4" w:space="0" w:color="auto"/>
              <w:left w:val="single" w:sz="4" w:space="0" w:color="auto"/>
              <w:bottom w:val="single" w:sz="4" w:space="0" w:color="auto"/>
              <w:right w:val="single" w:sz="4" w:space="0" w:color="auto"/>
            </w:tcBorders>
          </w:tcPr>
          <w:p w14:paraId="518D022A" w14:textId="77777777" w:rsidR="00B8253F" w:rsidRDefault="000B5CD4">
            <w:pPr>
              <w:pStyle w:val="TableText"/>
            </w:pPr>
            <w:r>
              <w:rPr>
                <w:rStyle w:val="VARIABLE"/>
              </w:rPr>
              <w:t>int8</w:t>
            </w:r>
          </w:p>
        </w:tc>
        <w:tc>
          <w:tcPr>
            <w:tcW w:w="2231" w:type="dxa"/>
            <w:tcBorders>
              <w:top w:val="single" w:sz="4" w:space="0" w:color="auto"/>
              <w:left w:val="single" w:sz="4" w:space="0" w:color="auto"/>
              <w:bottom w:val="single" w:sz="4" w:space="0" w:color="auto"/>
              <w:right w:val="single" w:sz="4" w:space="0" w:color="auto"/>
            </w:tcBorders>
          </w:tcPr>
          <w:p w14:paraId="2998DF2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8B6739F" w14:textId="77777777" w:rsidR="00B8253F" w:rsidRDefault="000B5CD4">
            <w:pPr>
              <w:pStyle w:val="TableText"/>
            </w:pPr>
            <w:r>
              <w:t>Canonical Part 6 Arrow mapping.</w:t>
            </w:r>
          </w:p>
        </w:tc>
      </w:tr>
      <w:tr w:rsidR="00B8253F" w14:paraId="48E2DE6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55C6F4B" w14:textId="77777777" w:rsidR="00B8253F" w:rsidRDefault="000B5CD4">
            <w:pPr>
              <w:pStyle w:val="TableText"/>
            </w:pPr>
            <w:r>
              <w:rPr>
                <w:rStyle w:val="VARIABLE"/>
              </w:rPr>
              <w:t>value.scalar_Byte</w:t>
            </w:r>
          </w:p>
        </w:tc>
        <w:tc>
          <w:tcPr>
            <w:tcW w:w="2231" w:type="dxa"/>
            <w:tcBorders>
              <w:top w:val="single" w:sz="4" w:space="0" w:color="auto"/>
              <w:left w:val="single" w:sz="4" w:space="0" w:color="auto"/>
              <w:bottom w:val="single" w:sz="4" w:space="0" w:color="auto"/>
              <w:right w:val="single" w:sz="4" w:space="0" w:color="auto"/>
            </w:tcBorders>
          </w:tcPr>
          <w:p w14:paraId="6626587A" w14:textId="77777777" w:rsidR="00B8253F" w:rsidRDefault="000B5CD4">
            <w:pPr>
              <w:pStyle w:val="TableText"/>
            </w:pPr>
            <w:r>
              <w:rPr>
                <w:rStyle w:val="VARIABLE"/>
              </w:rPr>
              <w:t>uint8</w:t>
            </w:r>
          </w:p>
        </w:tc>
        <w:tc>
          <w:tcPr>
            <w:tcW w:w="2231" w:type="dxa"/>
            <w:tcBorders>
              <w:top w:val="single" w:sz="4" w:space="0" w:color="auto"/>
              <w:left w:val="single" w:sz="4" w:space="0" w:color="auto"/>
              <w:bottom w:val="single" w:sz="4" w:space="0" w:color="auto"/>
              <w:right w:val="single" w:sz="4" w:space="0" w:color="auto"/>
            </w:tcBorders>
          </w:tcPr>
          <w:p w14:paraId="681D1E0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016E1D7" w14:textId="77777777" w:rsidR="00B8253F" w:rsidRDefault="000B5CD4">
            <w:pPr>
              <w:pStyle w:val="TableText"/>
            </w:pPr>
            <w:r>
              <w:t>Canonical Part 6 Arrow mapping.</w:t>
            </w:r>
          </w:p>
        </w:tc>
      </w:tr>
      <w:tr w:rsidR="00B8253F" w14:paraId="441519C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27A10F2" w14:textId="77777777" w:rsidR="00B8253F" w:rsidRDefault="000B5CD4">
            <w:pPr>
              <w:pStyle w:val="TableText"/>
            </w:pPr>
            <w:r>
              <w:rPr>
                <w:rStyle w:val="VARIABLE"/>
              </w:rPr>
              <w:t>value.array_Byte</w:t>
            </w:r>
          </w:p>
        </w:tc>
        <w:tc>
          <w:tcPr>
            <w:tcW w:w="2231" w:type="dxa"/>
            <w:tcBorders>
              <w:top w:val="single" w:sz="4" w:space="0" w:color="auto"/>
              <w:left w:val="single" w:sz="4" w:space="0" w:color="auto"/>
              <w:bottom w:val="single" w:sz="4" w:space="0" w:color="auto"/>
              <w:right w:val="single" w:sz="4" w:space="0" w:color="auto"/>
            </w:tcBorders>
          </w:tcPr>
          <w:p w14:paraId="5FE8E85B" w14:textId="77777777" w:rsidR="00B8253F" w:rsidRDefault="000B5CD4">
            <w:pPr>
              <w:pStyle w:val="TableText"/>
            </w:pPr>
            <w:r>
              <w:rPr>
                <w:rStyle w:val="VARIABLE"/>
              </w:rPr>
              <w:t>list&lt;item: uint8&gt;</w:t>
            </w:r>
          </w:p>
        </w:tc>
        <w:tc>
          <w:tcPr>
            <w:tcW w:w="2231" w:type="dxa"/>
            <w:tcBorders>
              <w:top w:val="single" w:sz="4" w:space="0" w:color="auto"/>
              <w:left w:val="single" w:sz="4" w:space="0" w:color="auto"/>
              <w:bottom w:val="single" w:sz="4" w:space="0" w:color="auto"/>
              <w:right w:val="single" w:sz="4" w:space="0" w:color="auto"/>
            </w:tcBorders>
          </w:tcPr>
          <w:p w14:paraId="0526E01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F6FEE48" w14:textId="77777777" w:rsidR="00B8253F" w:rsidRDefault="000B5CD4">
            <w:pPr>
              <w:pStyle w:val="TableText"/>
            </w:pPr>
            <w:r>
              <w:t>List offsets identify the element range; null list differs from empty list.</w:t>
            </w:r>
          </w:p>
        </w:tc>
      </w:tr>
      <w:tr w:rsidR="00B8253F" w14:paraId="51AB351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88A7DB2" w14:textId="77777777" w:rsidR="00B8253F" w:rsidRDefault="000B5CD4">
            <w:pPr>
              <w:pStyle w:val="TableText"/>
            </w:pPr>
            <w:r>
              <w:rPr>
                <w:rStyle w:val="VARIABLE"/>
              </w:rPr>
              <w:t>value.array_Byte[]</w:t>
            </w:r>
          </w:p>
        </w:tc>
        <w:tc>
          <w:tcPr>
            <w:tcW w:w="2231" w:type="dxa"/>
            <w:tcBorders>
              <w:top w:val="single" w:sz="4" w:space="0" w:color="auto"/>
              <w:left w:val="single" w:sz="4" w:space="0" w:color="auto"/>
              <w:bottom w:val="single" w:sz="4" w:space="0" w:color="auto"/>
              <w:right w:val="single" w:sz="4" w:space="0" w:color="auto"/>
            </w:tcBorders>
          </w:tcPr>
          <w:p w14:paraId="7404FB6A" w14:textId="77777777" w:rsidR="00B8253F" w:rsidRDefault="000B5CD4">
            <w:pPr>
              <w:pStyle w:val="TableText"/>
            </w:pPr>
            <w:r>
              <w:rPr>
                <w:rStyle w:val="VARIABLE"/>
              </w:rPr>
              <w:t>uint8</w:t>
            </w:r>
          </w:p>
        </w:tc>
        <w:tc>
          <w:tcPr>
            <w:tcW w:w="2231" w:type="dxa"/>
            <w:tcBorders>
              <w:top w:val="single" w:sz="4" w:space="0" w:color="auto"/>
              <w:left w:val="single" w:sz="4" w:space="0" w:color="auto"/>
              <w:bottom w:val="single" w:sz="4" w:space="0" w:color="auto"/>
              <w:right w:val="single" w:sz="4" w:space="0" w:color="auto"/>
            </w:tcBorders>
          </w:tcPr>
          <w:p w14:paraId="7E2E051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6875A97" w14:textId="77777777" w:rsidR="00B8253F" w:rsidRDefault="000B5CD4">
            <w:pPr>
              <w:pStyle w:val="TableText"/>
            </w:pPr>
            <w:r>
              <w:t>Canonical Part 6 Arrow mapping.</w:t>
            </w:r>
          </w:p>
        </w:tc>
      </w:tr>
      <w:tr w:rsidR="00B8253F" w14:paraId="6D60535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0206BDA" w14:textId="77777777" w:rsidR="00B8253F" w:rsidRDefault="000B5CD4">
            <w:pPr>
              <w:pStyle w:val="TableText"/>
            </w:pPr>
            <w:r>
              <w:rPr>
                <w:rStyle w:val="VARIABLE"/>
              </w:rPr>
              <w:lastRenderedPageBreak/>
              <w:t>value.matrix_Byte</w:t>
            </w:r>
          </w:p>
        </w:tc>
        <w:tc>
          <w:tcPr>
            <w:tcW w:w="2231" w:type="dxa"/>
            <w:tcBorders>
              <w:top w:val="single" w:sz="4" w:space="0" w:color="auto"/>
              <w:left w:val="single" w:sz="4" w:space="0" w:color="auto"/>
              <w:bottom w:val="single" w:sz="4" w:space="0" w:color="auto"/>
              <w:right w:val="single" w:sz="4" w:space="0" w:color="auto"/>
            </w:tcBorders>
          </w:tcPr>
          <w:p w14:paraId="66D66262" w14:textId="77777777" w:rsidR="00B8253F" w:rsidRDefault="000B5CD4">
            <w:pPr>
              <w:pStyle w:val="TableText"/>
            </w:pPr>
            <w:r>
              <w:rPr>
                <w:rStyle w:val="VARIABLE"/>
              </w:rPr>
              <w:t>struct&lt;dimensions: list&lt;item: int32&gt; not null, values: list&lt;item: uint8&gt; not null&gt;</w:t>
            </w:r>
          </w:p>
        </w:tc>
        <w:tc>
          <w:tcPr>
            <w:tcW w:w="2231" w:type="dxa"/>
            <w:tcBorders>
              <w:top w:val="single" w:sz="4" w:space="0" w:color="auto"/>
              <w:left w:val="single" w:sz="4" w:space="0" w:color="auto"/>
              <w:bottom w:val="single" w:sz="4" w:space="0" w:color="auto"/>
              <w:right w:val="single" w:sz="4" w:space="0" w:color="auto"/>
            </w:tcBorders>
          </w:tcPr>
          <w:p w14:paraId="498941C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1ADA359" w14:textId="77777777" w:rsidR="00B8253F" w:rsidRDefault="000B5CD4">
            <w:pPr>
              <w:pStyle w:val="TableText"/>
            </w:pPr>
            <w:r>
              <w:t>Canonical Part 6 Arrow mapping.</w:t>
            </w:r>
          </w:p>
        </w:tc>
      </w:tr>
      <w:tr w:rsidR="00B8253F" w14:paraId="48B8D6C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36916EE" w14:textId="77777777" w:rsidR="00B8253F" w:rsidRDefault="000B5CD4">
            <w:pPr>
              <w:pStyle w:val="TableText"/>
            </w:pPr>
            <w:r>
              <w:rPr>
                <w:rStyle w:val="VARIABLE"/>
              </w:rPr>
              <w:t>value.matrix_Byte.dimensions</w:t>
            </w:r>
          </w:p>
        </w:tc>
        <w:tc>
          <w:tcPr>
            <w:tcW w:w="2231" w:type="dxa"/>
            <w:tcBorders>
              <w:top w:val="single" w:sz="4" w:space="0" w:color="auto"/>
              <w:left w:val="single" w:sz="4" w:space="0" w:color="auto"/>
              <w:bottom w:val="single" w:sz="4" w:space="0" w:color="auto"/>
              <w:right w:val="single" w:sz="4" w:space="0" w:color="auto"/>
            </w:tcBorders>
          </w:tcPr>
          <w:p w14:paraId="11A16D79"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78F17998"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2D2B6BA" w14:textId="77777777" w:rsidR="00B8253F" w:rsidRDefault="000B5CD4">
            <w:pPr>
              <w:pStyle w:val="TableText"/>
            </w:pPr>
            <w:r>
              <w:t>List offsets identify the element range; null list differs from empty list.</w:t>
            </w:r>
          </w:p>
        </w:tc>
      </w:tr>
      <w:tr w:rsidR="00B8253F" w14:paraId="2C1ECFD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615A9D9" w14:textId="77777777" w:rsidR="00B8253F" w:rsidRDefault="000B5CD4">
            <w:pPr>
              <w:pStyle w:val="TableText"/>
            </w:pPr>
            <w:r>
              <w:rPr>
                <w:rStyle w:val="VARIABLE"/>
              </w:rPr>
              <w:t>value.matrix_Byte.dimensions[]</w:t>
            </w:r>
          </w:p>
        </w:tc>
        <w:tc>
          <w:tcPr>
            <w:tcW w:w="2231" w:type="dxa"/>
            <w:tcBorders>
              <w:top w:val="single" w:sz="4" w:space="0" w:color="auto"/>
              <w:left w:val="single" w:sz="4" w:space="0" w:color="auto"/>
              <w:bottom w:val="single" w:sz="4" w:space="0" w:color="auto"/>
              <w:right w:val="single" w:sz="4" w:space="0" w:color="auto"/>
            </w:tcBorders>
          </w:tcPr>
          <w:p w14:paraId="3821E431"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73BF71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2838F57" w14:textId="77777777" w:rsidR="00B8253F" w:rsidRDefault="000B5CD4">
            <w:pPr>
              <w:pStyle w:val="TableText"/>
            </w:pPr>
            <w:r>
              <w:t>Canonical Part 6 Arrow mapping.</w:t>
            </w:r>
          </w:p>
        </w:tc>
      </w:tr>
      <w:tr w:rsidR="00B8253F" w14:paraId="2BB934C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518B078" w14:textId="77777777" w:rsidR="00B8253F" w:rsidRDefault="000B5CD4">
            <w:pPr>
              <w:pStyle w:val="TableText"/>
            </w:pPr>
            <w:r>
              <w:rPr>
                <w:rStyle w:val="VARIABLE"/>
              </w:rPr>
              <w:t>value.matrix_Byte.values</w:t>
            </w:r>
          </w:p>
        </w:tc>
        <w:tc>
          <w:tcPr>
            <w:tcW w:w="2231" w:type="dxa"/>
            <w:tcBorders>
              <w:top w:val="single" w:sz="4" w:space="0" w:color="auto"/>
              <w:left w:val="single" w:sz="4" w:space="0" w:color="auto"/>
              <w:bottom w:val="single" w:sz="4" w:space="0" w:color="auto"/>
              <w:right w:val="single" w:sz="4" w:space="0" w:color="auto"/>
            </w:tcBorders>
          </w:tcPr>
          <w:p w14:paraId="0F36B002" w14:textId="77777777" w:rsidR="00B8253F" w:rsidRDefault="000B5CD4">
            <w:pPr>
              <w:pStyle w:val="TableText"/>
            </w:pPr>
            <w:r>
              <w:rPr>
                <w:rStyle w:val="VARIABLE"/>
              </w:rPr>
              <w:t>list&lt;item: uint8&gt;</w:t>
            </w:r>
          </w:p>
        </w:tc>
        <w:tc>
          <w:tcPr>
            <w:tcW w:w="2231" w:type="dxa"/>
            <w:tcBorders>
              <w:top w:val="single" w:sz="4" w:space="0" w:color="auto"/>
              <w:left w:val="single" w:sz="4" w:space="0" w:color="auto"/>
              <w:bottom w:val="single" w:sz="4" w:space="0" w:color="auto"/>
              <w:right w:val="single" w:sz="4" w:space="0" w:color="auto"/>
            </w:tcBorders>
          </w:tcPr>
          <w:p w14:paraId="400AE9FC"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DBF374B" w14:textId="77777777" w:rsidR="00B8253F" w:rsidRDefault="000B5CD4">
            <w:pPr>
              <w:pStyle w:val="TableText"/>
            </w:pPr>
            <w:r>
              <w:t>List offsets identify the element range; null list differs from empty list.</w:t>
            </w:r>
          </w:p>
        </w:tc>
      </w:tr>
      <w:tr w:rsidR="00B8253F" w14:paraId="7CAF5F9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B2A8BEF" w14:textId="77777777" w:rsidR="00B8253F" w:rsidRDefault="000B5CD4">
            <w:pPr>
              <w:pStyle w:val="TableText"/>
            </w:pPr>
            <w:r>
              <w:rPr>
                <w:rStyle w:val="VARIABLE"/>
              </w:rPr>
              <w:t>value.matrix_Byte.values[]</w:t>
            </w:r>
          </w:p>
        </w:tc>
        <w:tc>
          <w:tcPr>
            <w:tcW w:w="2231" w:type="dxa"/>
            <w:tcBorders>
              <w:top w:val="single" w:sz="4" w:space="0" w:color="auto"/>
              <w:left w:val="single" w:sz="4" w:space="0" w:color="auto"/>
              <w:bottom w:val="single" w:sz="4" w:space="0" w:color="auto"/>
              <w:right w:val="single" w:sz="4" w:space="0" w:color="auto"/>
            </w:tcBorders>
          </w:tcPr>
          <w:p w14:paraId="2A474144" w14:textId="77777777" w:rsidR="00B8253F" w:rsidRDefault="000B5CD4">
            <w:pPr>
              <w:pStyle w:val="TableText"/>
            </w:pPr>
            <w:r>
              <w:rPr>
                <w:rStyle w:val="VARIABLE"/>
              </w:rPr>
              <w:t>uint8</w:t>
            </w:r>
          </w:p>
        </w:tc>
        <w:tc>
          <w:tcPr>
            <w:tcW w:w="2231" w:type="dxa"/>
            <w:tcBorders>
              <w:top w:val="single" w:sz="4" w:space="0" w:color="auto"/>
              <w:left w:val="single" w:sz="4" w:space="0" w:color="auto"/>
              <w:bottom w:val="single" w:sz="4" w:space="0" w:color="auto"/>
              <w:right w:val="single" w:sz="4" w:space="0" w:color="auto"/>
            </w:tcBorders>
          </w:tcPr>
          <w:p w14:paraId="0A9FA7D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9F6D0A7" w14:textId="77777777" w:rsidR="00B8253F" w:rsidRDefault="000B5CD4">
            <w:pPr>
              <w:pStyle w:val="TableText"/>
            </w:pPr>
            <w:r>
              <w:t>Canonical Part 6 Arrow mapping.</w:t>
            </w:r>
          </w:p>
        </w:tc>
      </w:tr>
      <w:tr w:rsidR="00B8253F" w14:paraId="20C1EE6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EF25A20" w14:textId="77777777" w:rsidR="00B8253F" w:rsidRDefault="000B5CD4">
            <w:pPr>
              <w:pStyle w:val="TableText"/>
            </w:pPr>
            <w:r>
              <w:rPr>
                <w:rStyle w:val="VARIABLE"/>
              </w:rPr>
              <w:t>value.scalar_Int16</w:t>
            </w:r>
          </w:p>
        </w:tc>
        <w:tc>
          <w:tcPr>
            <w:tcW w:w="2231" w:type="dxa"/>
            <w:tcBorders>
              <w:top w:val="single" w:sz="4" w:space="0" w:color="auto"/>
              <w:left w:val="single" w:sz="4" w:space="0" w:color="auto"/>
              <w:bottom w:val="single" w:sz="4" w:space="0" w:color="auto"/>
              <w:right w:val="single" w:sz="4" w:space="0" w:color="auto"/>
            </w:tcBorders>
          </w:tcPr>
          <w:p w14:paraId="627861A7" w14:textId="77777777" w:rsidR="00B8253F" w:rsidRDefault="000B5CD4">
            <w:pPr>
              <w:pStyle w:val="TableText"/>
            </w:pPr>
            <w:r>
              <w:rPr>
                <w:rStyle w:val="VARIABLE"/>
              </w:rPr>
              <w:t>int16</w:t>
            </w:r>
          </w:p>
        </w:tc>
        <w:tc>
          <w:tcPr>
            <w:tcW w:w="2231" w:type="dxa"/>
            <w:tcBorders>
              <w:top w:val="single" w:sz="4" w:space="0" w:color="auto"/>
              <w:left w:val="single" w:sz="4" w:space="0" w:color="auto"/>
              <w:bottom w:val="single" w:sz="4" w:space="0" w:color="auto"/>
              <w:right w:val="single" w:sz="4" w:space="0" w:color="auto"/>
            </w:tcBorders>
          </w:tcPr>
          <w:p w14:paraId="3F47306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918354F" w14:textId="77777777" w:rsidR="00B8253F" w:rsidRDefault="000B5CD4">
            <w:pPr>
              <w:pStyle w:val="TableText"/>
            </w:pPr>
            <w:r>
              <w:t>Canonical Part 6 Arrow mapping.</w:t>
            </w:r>
          </w:p>
        </w:tc>
      </w:tr>
      <w:tr w:rsidR="00B8253F" w14:paraId="734EEFB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AE3523C" w14:textId="77777777" w:rsidR="00B8253F" w:rsidRDefault="000B5CD4">
            <w:pPr>
              <w:pStyle w:val="TableText"/>
            </w:pPr>
            <w:r>
              <w:rPr>
                <w:rStyle w:val="VARIABLE"/>
              </w:rPr>
              <w:t>value.array_Int16</w:t>
            </w:r>
          </w:p>
        </w:tc>
        <w:tc>
          <w:tcPr>
            <w:tcW w:w="2231" w:type="dxa"/>
            <w:tcBorders>
              <w:top w:val="single" w:sz="4" w:space="0" w:color="auto"/>
              <w:left w:val="single" w:sz="4" w:space="0" w:color="auto"/>
              <w:bottom w:val="single" w:sz="4" w:space="0" w:color="auto"/>
              <w:right w:val="single" w:sz="4" w:space="0" w:color="auto"/>
            </w:tcBorders>
          </w:tcPr>
          <w:p w14:paraId="0DD6B4D2" w14:textId="77777777" w:rsidR="00B8253F" w:rsidRDefault="000B5CD4">
            <w:pPr>
              <w:pStyle w:val="TableText"/>
            </w:pPr>
            <w:r>
              <w:rPr>
                <w:rStyle w:val="VARIABLE"/>
              </w:rPr>
              <w:t>list&lt;item: int16&gt;</w:t>
            </w:r>
          </w:p>
        </w:tc>
        <w:tc>
          <w:tcPr>
            <w:tcW w:w="2231" w:type="dxa"/>
            <w:tcBorders>
              <w:top w:val="single" w:sz="4" w:space="0" w:color="auto"/>
              <w:left w:val="single" w:sz="4" w:space="0" w:color="auto"/>
              <w:bottom w:val="single" w:sz="4" w:space="0" w:color="auto"/>
              <w:right w:val="single" w:sz="4" w:space="0" w:color="auto"/>
            </w:tcBorders>
          </w:tcPr>
          <w:p w14:paraId="00E39AC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6B5B0DD" w14:textId="77777777" w:rsidR="00B8253F" w:rsidRDefault="000B5CD4">
            <w:pPr>
              <w:pStyle w:val="TableText"/>
            </w:pPr>
            <w:r>
              <w:t>List offsets identify the element range; null list differs from empty list.</w:t>
            </w:r>
          </w:p>
        </w:tc>
      </w:tr>
      <w:tr w:rsidR="00B8253F" w14:paraId="7C1F376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64E43B3" w14:textId="77777777" w:rsidR="00B8253F" w:rsidRDefault="000B5CD4">
            <w:pPr>
              <w:pStyle w:val="TableText"/>
            </w:pPr>
            <w:r>
              <w:rPr>
                <w:rStyle w:val="VARIABLE"/>
              </w:rPr>
              <w:t>value.array_Int16[]</w:t>
            </w:r>
          </w:p>
        </w:tc>
        <w:tc>
          <w:tcPr>
            <w:tcW w:w="2231" w:type="dxa"/>
            <w:tcBorders>
              <w:top w:val="single" w:sz="4" w:space="0" w:color="auto"/>
              <w:left w:val="single" w:sz="4" w:space="0" w:color="auto"/>
              <w:bottom w:val="single" w:sz="4" w:space="0" w:color="auto"/>
              <w:right w:val="single" w:sz="4" w:space="0" w:color="auto"/>
            </w:tcBorders>
          </w:tcPr>
          <w:p w14:paraId="7388012B" w14:textId="77777777" w:rsidR="00B8253F" w:rsidRDefault="000B5CD4">
            <w:pPr>
              <w:pStyle w:val="TableText"/>
            </w:pPr>
            <w:r>
              <w:rPr>
                <w:rStyle w:val="VARIABLE"/>
              </w:rPr>
              <w:t>int16</w:t>
            </w:r>
          </w:p>
        </w:tc>
        <w:tc>
          <w:tcPr>
            <w:tcW w:w="2231" w:type="dxa"/>
            <w:tcBorders>
              <w:top w:val="single" w:sz="4" w:space="0" w:color="auto"/>
              <w:left w:val="single" w:sz="4" w:space="0" w:color="auto"/>
              <w:bottom w:val="single" w:sz="4" w:space="0" w:color="auto"/>
              <w:right w:val="single" w:sz="4" w:space="0" w:color="auto"/>
            </w:tcBorders>
          </w:tcPr>
          <w:p w14:paraId="43A1B1F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D359844" w14:textId="77777777" w:rsidR="00B8253F" w:rsidRDefault="000B5CD4">
            <w:pPr>
              <w:pStyle w:val="TableText"/>
            </w:pPr>
            <w:r>
              <w:t>Canonical Part 6 Arrow mapping.</w:t>
            </w:r>
          </w:p>
        </w:tc>
      </w:tr>
      <w:tr w:rsidR="00B8253F" w14:paraId="206C02D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49C5370" w14:textId="77777777" w:rsidR="00B8253F" w:rsidRDefault="000B5CD4">
            <w:pPr>
              <w:pStyle w:val="TableText"/>
            </w:pPr>
            <w:r>
              <w:rPr>
                <w:rStyle w:val="VARIABLE"/>
              </w:rPr>
              <w:t>value.matrix_Int16</w:t>
            </w:r>
          </w:p>
        </w:tc>
        <w:tc>
          <w:tcPr>
            <w:tcW w:w="2231" w:type="dxa"/>
            <w:tcBorders>
              <w:top w:val="single" w:sz="4" w:space="0" w:color="auto"/>
              <w:left w:val="single" w:sz="4" w:space="0" w:color="auto"/>
              <w:bottom w:val="single" w:sz="4" w:space="0" w:color="auto"/>
              <w:right w:val="single" w:sz="4" w:space="0" w:color="auto"/>
            </w:tcBorders>
          </w:tcPr>
          <w:p w14:paraId="0C39C961" w14:textId="77777777" w:rsidR="00B8253F" w:rsidRDefault="000B5CD4">
            <w:pPr>
              <w:pStyle w:val="TableText"/>
            </w:pPr>
            <w:r>
              <w:rPr>
                <w:rStyle w:val="VARIABLE"/>
              </w:rPr>
              <w:t>struct&lt;dimensions: list&lt;item: int32&gt; not null, values: list&lt;item: int16&gt; not null&gt;</w:t>
            </w:r>
          </w:p>
        </w:tc>
        <w:tc>
          <w:tcPr>
            <w:tcW w:w="2231" w:type="dxa"/>
            <w:tcBorders>
              <w:top w:val="single" w:sz="4" w:space="0" w:color="auto"/>
              <w:left w:val="single" w:sz="4" w:space="0" w:color="auto"/>
              <w:bottom w:val="single" w:sz="4" w:space="0" w:color="auto"/>
              <w:right w:val="single" w:sz="4" w:space="0" w:color="auto"/>
            </w:tcBorders>
          </w:tcPr>
          <w:p w14:paraId="1FEF51F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B289F17" w14:textId="77777777" w:rsidR="00B8253F" w:rsidRDefault="000B5CD4">
            <w:pPr>
              <w:pStyle w:val="TableText"/>
            </w:pPr>
            <w:r>
              <w:t>Canonical Part 6 Arrow mapping.</w:t>
            </w:r>
          </w:p>
        </w:tc>
      </w:tr>
      <w:tr w:rsidR="00B8253F" w14:paraId="18A19EB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AB5782C" w14:textId="77777777" w:rsidR="00B8253F" w:rsidRDefault="000B5CD4">
            <w:pPr>
              <w:pStyle w:val="TableText"/>
            </w:pPr>
            <w:r>
              <w:rPr>
                <w:rStyle w:val="VARIABLE"/>
              </w:rPr>
              <w:t>value.matrix_Int16.dimensions</w:t>
            </w:r>
          </w:p>
        </w:tc>
        <w:tc>
          <w:tcPr>
            <w:tcW w:w="2231" w:type="dxa"/>
            <w:tcBorders>
              <w:top w:val="single" w:sz="4" w:space="0" w:color="auto"/>
              <w:left w:val="single" w:sz="4" w:space="0" w:color="auto"/>
              <w:bottom w:val="single" w:sz="4" w:space="0" w:color="auto"/>
              <w:right w:val="single" w:sz="4" w:space="0" w:color="auto"/>
            </w:tcBorders>
          </w:tcPr>
          <w:p w14:paraId="4ED0252C"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222EE61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C3F04A1" w14:textId="77777777" w:rsidR="00B8253F" w:rsidRDefault="000B5CD4">
            <w:pPr>
              <w:pStyle w:val="TableText"/>
            </w:pPr>
            <w:r>
              <w:t>List offsets identify the element range; null list differs from empty list.</w:t>
            </w:r>
          </w:p>
        </w:tc>
      </w:tr>
      <w:tr w:rsidR="00B8253F" w14:paraId="419A75B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B534AB9" w14:textId="77777777" w:rsidR="00B8253F" w:rsidRDefault="000B5CD4">
            <w:pPr>
              <w:pStyle w:val="TableText"/>
            </w:pPr>
            <w:r>
              <w:rPr>
                <w:rStyle w:val="VARIABLE"/>
              </w:rPr>
              <w:t>value.matrix_Int16.dimensions[]</w:t>
            </w:r>
          </w:p>
        </w:tc>
        <w:tc>
          <w:tcPr>
            <w:tcW w:w="2231" w:type="dxa"/>
            <w:tcBorders>
              <w:top w:val="single" w:sz="4" w:space="0" w:color="auto"/>
              <w:left w:val="single" w:sz="4" w:space="0" w:color="auto"/>
              <w:bottom w:val="single" w:sz="4" w:space="0" w:color="auto"/>
              <w:right w:val="single" w:sz="4" w:space="0" w:color="auto"/>
            </w:tcBorders>
          </w:tcPr>
          <w:p w14:paraId="15664612"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F9AD01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12EF5DA" w14:textId="77777777" w:rsidR="00B8253F" w:rsidRDefault="000B5CD4">
            <w:pPr>
              <w:pStyle w:val="TableText"/>
            </w:pPr>
            <w:r>
              <w:t>Canonical Part 6 Arrow mapping.</w:t>
            </w:r>
          </w:p>
        </w:tc>
      </w:tr>
      <w:tr w:rsidR="00B8253F" w14:paraId="4FE1ADC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DA23522" w14:textId="77777777" w:rsidR="00B8253F" w:rsidRDefault="000B5CD4">
            <w:pPr>
              <w:pStyle w:val="TableText"/>
            </w:pPr>
            <w:r>
              <w:rPr>
                <w:rStyle w:val="VARIABLE"/>
              </w:rPr>
              <w:t>value.matrix_Int16.values</w:t>
            </w:r>
          </w:p>
        </w:tc>
        <w:tc>
          <w:tcPr>
            <w:tcW w:w="2231" w:type="dxa"/>
            <w:tcBorders>
              <w:top w:val="single" w:sz="4" w:space="0" w:color="auto"/>
              <w:left w:val="single" w:sz="4" w:space="0" w:color="auto"/>
              <w:bottom w:val="single" w:sz="4" w:space="0" w:color="auto"/>
              <w:right w:val="single" w:sz="4" w:space="0" w:color="auto"/>
            </w:tcBorders>
          </w:tcPr>
          <w:p w14:paraId="32DD42C7" w14:textId="77777777" w:rsidR="00B8253F" w:rsidRDefault="000B5CD4">
            <w:pPr>
              <w:pStyle w:val="TableText"/>
            </w:pPr>
            <w:r>
              <w:rPr>
                <w:rStyle w:val="VARIABLE"/>
              </w:rPr>
              <w:t>list&lt;item: int16&gt;</w:t>
            </w:r>
          </w:p>
        </w:tc>
        <w:tc>
          <w:tcPr>
            <w:tcW w:w="2231" w:type="dxa"/>
            <w:tcBorders>
              <w:top w:val="single" w:sz="4" w:space="0" w:color="auto"/>
              <w:left w:val="single" w:sz="4" w:space="0" w:color="auto"/>
              <w:bottom w:val="single" w:sz="4" w:space="0" w:color="auto"/>
              <w:right w:val="single" w:sz="4" w:space="0" w:color="auto"/>
            </w:tcBorders>
          </w:tcPr>
          <w:p w14:paraId="6D579592"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411F49B" w14:textId="77777777" w:rsidR="00B8253F" w:rsidRDefault="000B5CD4">
            <w:pPr>
              <w:pStyle w:val="TableText"/>
            </w:pPr>
            <w:r>
              <w:t>List offsets identify the element range; null list differs from empty list.</w:t>
            </w:r>
          </w:p>
        </w:tc>
      </w:tr>
      <w:tr w:rsidR="00B8253F" w14:paraId="5D43471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FD5AD53" w14:textId="77777777" w:rsidR="00B8253F" w:rsidRDefault="000B5CD4">
            <w:pPr>
              <w:pStyle w:val="TableText"/>
            </w:pPr>
            <w:r>
              <w:rPr>
                <w:rStyle w:val="VARIABLE"/>
              </w:rPr>
              <w:t>value.matrix_Int16.values[]</w:t>
            </w:r>
          </w:p>
        </w:tc>
        <w:tc>
          <w:tcPr>
            <w:tcW w:w="2231" w:type="dxa"/>
            <w:tcBorders>
              <w:top w:val="single" w:sz="4" w:space="0" w:color="auto"/>
              <w:left w:val="single" w:sz="4" w:space="0" w:color="auto"/>
              <w:bottom w:val="single" w:sz="4" w:space="0" w:color="auto"/>
              <w:right w:val="single" w:sz="4" w:space="0" w:color="auto"/>
            </w:tcBorders>
          </w:tcPr>
          <w:p w14:paraId="63671BCC" w14:textId="77777777" w:rsidR="00B8253F" w:rsidRDefault="000B5CD4">
            <w:pPr>
              <w:pStyle w:val="TableText"/>
            </w:pPr>
            <w:r>
              <w:rPr>
                <w:rStyle w:val="VARIABLE"/>
              </w:rPr>
              <w:t>int16</w:t>
            </w:r>
          </w:p>
        </w:tc>
        <w:tc>
          <w:tcPr>
            <w:tcW w:w="2231" w:type="dxa"/>
            <w:tcBorders>
              <w:top w:val="single" w:sz="4" w:space="0" w:color="auto"/>
              <w:left w:val="single" w:sz="4" w:space="0" w:color="auto"/>
              <w:bottom w:val="single" w:sz="4" w:space="0" w:color="auto"/>
              <w:right w:val="single" w:sz="4" w:space="0" w:color="auto"/>
            </w:tcBorders>
          </w:tcPr>
          <w:p w14:paraId="05A2485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DBED6CD" w14:textId="77777777" w:rsidR="00B8253F" w:rsidRDefault="000B5CD4">
            <w:pPr>
              <w:pStyle w:val="TableText"/>
            </w:pPr>
            <w:r>
              <w:t>Canonical Part 6 Arrow mapping.</w:t>
            </w:r>
          </w:p>
        </w:tc>
      </w:tr>
      <w:tr w:rsidR="00B8253F" w14:paraId="1D72BD5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90B4EA3" w14:textId="77777777" w:rsidR="00B8253F" w:rsidRDefault="000B5CD4">
            <w:pPr>
              <w:pStyle w:val="TableText"/>
            </w:pPr>
            <w:r>
              <w:rPr>
                <w:rStyle w:val="VARIABLE"/>
              </w:rPr>
              <w:t>value.scalar_UInt16</w:t>
            </w:r>
          </w:p>
        </w:tc>
        <w:tc>
          <w:tcPr>
            <w:tcW w:w="2231" w:type="dxa"/>
            <w:tcBorders>
              <w:top w:val="single" w:sz="4" w:space="0" w:color="auto"/>
              <w:left w:val="single" w:sz="4" w:space="0" w:color="auto"/>
              <w:bottom w:val="single" w:sz="4" w:space="0" w:color="auto"/>
              <w:right w:val="single" w:sz="4" w:space="0" w:color="auto"/>
            </w:tcBorders>
          </w:tcPr>
          <w:p w14:paraId="41D4CB23" w14:textId="77777777" w:rsidR="00B8253F" w:rsidRDefault="000B5CD4">
            <w:pPr>
              <w:pStyle w:val="TableText"/>
            </w:pPr>
            <w:r>
              <w:rPr>
                <w:rStyle w:val="VARIABLE"/>
              </w:rPr>
              <w:t>uint16</w:t>
            </w:r>
          </w:p>
        </w:tc>
        <w:tc>
          <w:tcPr>
            <w:tcW w:w="2231" w:type="dxa"/>
            <w:tcBorders>
              <w:top w:val="single" w:sz="4" w:space="0" w:color="auto"/>
              <w:left w:val="single" w:sz="4" w:space="0" w:color="auto"/>
              <w:bottom w:val="single" w:sz="4" w:space="0" w:color="auto"/>
              <w:right w:val="single" w:sz="4" w:space="0" w:color="auto"/>
            </w:tcBorders>
          </w:tcPr>
          <w:p w14:paraId="1B81C46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C57555D" w14:textId="77777777" w:rsidR="00B8253F" w:rsidRDefault="000B5CD4">
            <w:pPr>
              <w:pStyle w:val="TableText"/>
            </w:pPr>
            <w:r>
              <w:t>Canonical Part 6 Arrow mapping.</w:t>
            </w:r>
          </w:p>
        </w:tc>
      </w:tr>
      <w:tr w:rsidR="00B8253F" w14:paraId="226EC1B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5D72D77" w14:textId="77777777" w:rsidR="00B8253F" w:rsidRDefault="000B5CD4">
            <w:pPr>
              <w:pStyle w:val="TableText"/>
            </w:pPr>
            <w:r>
              <w:rPr>
                <w:rStyle w:val="VARIABLE"/>
              </w:rPr>
              <w:t>value.array_UInt16</w:t>
            </w:r>
          </w:p>
        </w:tc>
        <w:tc>
          <w:tcPr>
            <w:tcW w:w="2231" w:type="dxa"/>
            <w:tcBorders>
              <w:top w:val="single" w:sz="4" w:space="0" w:color="auto"/>
              <w:left w:val="single" w:sz="4" w:space="0" w:color="auto"/>
              <w:bottom w:val="single" w:sz="4" w:space="0" w:color="auto"/>
              <w:right w:val="single" w:sz="4" w:space="0" w:color="auto"/>
            </w:tcBorders>
          </w:tcPr>
          <w:p w14:paraId="3AF80D2A" w14:textId="77777777" w:rsidR="00B8253F" w:rsidRDefault="000B5CD4">
            <w:pPr>
              <w:pStyle w:val="TableText"/>
            </w:pPr>
            <w:r>
              <w:rPr>
                <w:rStyle w:val="VARIABLE"/>
              </w:rPr>
              <w:t>list&lt;item: uint16&gt;</w:t>
            </w:r>
          </w:p>
        </w:tc>
        <w:tc>
          <w:tcPr>
            <w:tcW w:w="2231" w:type="dxa"/>
            <w:tcBorders>
              <w:top w:val="single" w:sz="4" w:space="0" w:color="auto"/>
              <w:left w:val="single" w:sz="4" w:space="0" w:color="auto"/>
              <w:bottom w:val="single" w:sz="4" w:space="0" w:color="auto"/>
              <w:right w:val="single" w:sz="4" w:space="0" w:color="auto"/>
            </w:tcBorders>
          </w:tcPr>
          <w:p w14:paraId="591DE36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AAA4D92" w14:textId="77777777" w:rsidR="00B8253F" w:rsidRDefault="000B5CD4">
            <w:pPr>
              <w:pStyle w:val="TableText"/>
            </w:pPr>
            <w:r>
              <w:t>List offsets identify the element range; null list differs from empty list.</w:t>
            </w:r>
          </w:p>
        </w:tc>
      </w:tr>
      <w:tr w:rsidR="00B8253F" w14:paraId="3FC611F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E0B587D" w14:textId="77777777" w:rsidR="00B8253F" w:rsidRDefault="000B5CD4">
            <w:pPr>
              <w:pStyle w:val="TableText"/>
            </w:pPr>
            <w:r>
              <w:rPr>
                <w:rStyle w:val="VARIABLE"/>
              </w:rPr>
              <w:t>value.array_UInt16[]</w:t>
            </w:r>
          </w:p>
        </w:tc>
        <w:tc>
          <w:tcPr>
            <w:tcW w:w="2231" w:type="dxa"/>
            <w:tcBorders>
              <w:top w:val="single" w:sz="4" w:space="0" w:color="auto"/>
              <w:left w:val="single" w:sz="4" w:space="0" w:color="auto"/>
              <w:bottom w:val="single" w:sz="4" w:space="0" w:color="auto"/>
              <w:right w:val="single" w:sz="4" w:space="0" w:color="auto"/>
            </w:tcBorders>
          </w:tcPr>
          <w:p w14:paraId="644E6B4E" w14:textId="77777777" w:rsidR="00B8253F" w:rsidRDefault="000B5CD4">
            <w:pPr>
              <w:pStyle w:val="TableText"/>
            </w:pPr>
            <w:r>
              <w:rPr>
                <w:rStyle w:val="VARIABLE"/>
              </w:rPr>
              <w:t>uint16</w:t>
            </w:r>
          </w:p>
        </w:tc>
        <w:tc>
          <w:tcPr>
            <w:tcW w:w="2231" w:type="dxa"/>
            <w:tcBorders>
              <w:top w:val="single" w:sz="4" w:space="0" w:color="auto"/>
              <w:left w:val="single" w:sz="4" w:space="0" w:color="auto"/>
              <w:bottom w:val="single" w:sz="4" w:space="0" w:color="auto"/>
              <w:right w:val="single" w:sz="4" w:space="0" w:color="auto"/>
            </w:tcBorders>
          </w:tcPr>
          <w:p w14:paraId="2F777C8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5F053A8" w14:textId="77777777" w:rsidR="00B8253F" w:rsidRDefault="000B5CD4">
            <w:pPr>
              <w:pStyle w:val="TableText"/>
            </w:pPr>
            <w:r>
              <w:t>Canonical Part 6 Arrow mapping.</w:t>
            </w:r>
          </w:p>
        </w:tc>
      </w:tr>
      <w:tr w:rsidR="00B8253F" w14:paraId="097CF74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CAD45CB" w14:textId="77777777" w:rsidR="00B8253F" w:rsidRDefault="000B5CD4">
            <w:pPr>
              <w:pStyle w:val="TableText"/>
            </w:pPr>
            <w:r>
              <w:rPr>
                <w:rStyle w:val="VARIABLE"/>
              </w:rPr>
              <w:t>value.matrix_UInt16</w:t>
            </w:r>
          </w:p>
        </w:tc>
        <w:tc>
          <w:tcPr>
            <w:tcW w:w="2231" w:type="dxa"/>
            <w:tcBorders>
              <w:top w:val="single" w:sz="4" w:space="0" w:color="auto"/>
              <w:left w:val="single" w:sz="4" w:space="0" w:color="auto"/>
              <w:bottom w:val="single" w:sz="4" w:space="0" w:color="auto"/>
              <w:right w:val="single" w:sz="4" w:space="0" w:color="auto"/>
            </w:tcBorders>
          </w:tcPr>
          <w:p w14:paraId="0E5B54A4" w14:textId="77777777" w:rsidR="00B8253F" w:rsidRDefault="000B5CD4">
            <w:pPr>
              <w:pStyle w:val="TableText"/>
            </w:pPr>
            <w:r>
              <w:rPr>
                <w:rStyle w:val="VARIABLE"/>
              </w:rPr>
              <w:t>struct&lt;dimensions: list&lt;item: int32&gt; not null, values: list&lt;item: uint16&gt; not null&gt;</w:t>
            </w:r>
          </w:p>
        </w:tc>
        <w:tc>
          <w:tcPr>
            <w:tcW w:w="2231" w:type="dxa"/>
            <w:tcBorders>
              <w:top w:val="single" w:sz="4" w:space="0" w:color="auto"/>
              <w:left w:val="single" w:sz="4" w:space="0" w:color="auto"/>
              <w:bottom w:val="single" w:sz="4" w:space="0" w:color="auto"/>
              <w:right w:val="single" w:sz="4" w:space="0" w:color="auto"/>
            </w:tcBorders>
          </w:tcPr>
          <w:p w14:paraId="60CACD8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F3B857D" w14:textId="77777777" w:rsidR="00B8253F" w:rsidRDefault="000B5CD4">
            <w:pPr>
              <w:pStyle w:val="TableText"/>
            </w:pPr>
            <w:r>
              <w:t>Canonical Part 6 Arrow mapping.</w:t>
            </w:r>
          </w:p>
        </w:tc>
      </w:tr>
      <w:tr w:rsidR="00B8253F" w14:paraId="5141720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A267991" w14:textId="77777777" w:rsidR="00B8253F" w:rsidRDefault="000B5CD4">
            <w:pPr>
              <w:pStyle w:val="TableText"/>
            </w:pPr>
            <w:r>
              <w:rPr>
                <w:rStyle w:val="VARIABLE"/>
              </w:rPr>
              <w:t>value.matrix_UInt16.dimensions</w:t>
            </w:r>
          </w:p>
        </w:tc>
        <w:tc>
          <w:tcPr>
            <w:tcW w:w="2231" w:type="dxa"/>
            <w:tcBorders>
              <w:top w:val="single" w:sz="4" w:space="0" w:color="auto"/>
              <w:left w:val="single" w:sz="4" w:space="0" w:color="auto"/>
              <w:bottom w:val="single" w:sz="4" w:space="0" w:color="auto"/>
              <w:right w:val="single" w:sz="4" w:space="0" w:color="auto"/>
            </w:tcBorders>
          </w:tcPr>
          <w:p w14:paraId="51127A4E"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4CEAD8E1"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88F01B5" w14:textId="77777777" w:rsidR="00B8253F" w:rsidRDefault="000B5CD4">
            <w:pPr>
              <w:pStyle w:val="TableText"/>
            </w:pPr>
            <w:r>
              <w:t>List offsets identify the element range; null list differs from empty list.</w:t>
            </w:r>
          </w:p>
        </w:tc>
      </w:tr>
      <w:tr w:rsidR="00B8253F" w14:paraId="07F4677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6BFE78E" w14:textId="77777777" w:rsidR="00B8253F" w:rsidRDefault="000B5CD4">
            <w:pPr>
              <w:pStyle w:val="TableText"/>
            </w:pPr>
            <w:r>
              <w:rPr>
                <w:rStyle w:val="VARIABLE"/>
              </w:rPr>
              <w:t>value.matrix_UInt16.dimensions[]</w:t>
            </w:r>
          </w:p>
        </w:tc>
        <w:tc>
          <w:tcPr>
            <w:tcW w:w="2231" w:type="dxa"/>
            <w:tcBorders>
              <w:top w:val="single" w:sz="4" w:space="0" w:color="auto"/>
              <w:left w:val="single" w:sz="4" w:space="0" w:color="auto"/>
              <w:bottom w:val="single" w:sz="4" w:space="0" w:color="auto"/>
              <w:right w:val="single" w:sz="4" w:space="0" w:color="auto"/>
            </w:tcBorders>
          </w:tcPr>
          <w:p w14:paraId="1B232634"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2E7D56C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97711D9" w14:textId="77777777" w:rsidR="00B8253F" w:rsidRDefault="000B5CD4">
            <w:pPr>
              <w:pStyle w:val="TableText"/>
            </w:pPr>
            <w:r>
              <w:t>Canonical Part 6 Arrow mapping.</w:t>
            </w:r>
          </w:p>
        </w:tc>
      </w:tr>
      <w:tr w:rsidR="00B8253F" w14:paraId="534B576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632B59F" w14:textId="77777777" w:rsidR="00B8253F" w:rsidRDefault="000B5CD4">
            <w:pPr>
              <w:pStyle w:val="TableText"/>
            </w:pPr>
            <w:r>
              <w:rPr>
                <w:rStyle w:val="VARIABLE"/>
              </w:rPr>
              <w:t>value.matrix_UInt16.values</w:t>
            </w:r>
          </w:p>
        </w:tc>
        <w:tc>
          <w:tcPr>
            <w:tcW w:w="2231" w:type="dxa"/>
            <w:tcBorders>
              <w:top w:val="single" w:sz="4" w:space="0" w:color="auto"/>
              <w:left w:val="single" w:sz="4" w:space="0" w:color="auto"/>
              <w:bottom w:val="single" w:sz="4" w:space="0" w:color="auto"/>
              <w:right w:val="single" w:sz="4" w:space="0" w:color="auto"/>
            </w:tcBorders>
          </w:tcPr>
          <w:p w14:paraId="226E69BC" w14:textId="77777777" w:rsidR="00B8253F" w:rsidRDefault="000B5CD4">
            <w:pPr>
              <w:pStyle w:val="TableText"/>
            </w:pPr>
            <w:r>
              <w:rPr>
                <w:rStyle w:val="VARIABLE"/>
              </w:rPr>
              <w:t>list&lt;item: uint16&gt;</w:t>
            </w:r>
          </w:p>
        </w:tc>
        <w:tc>
          <w:tcPr>
            <w:tcW w:w="2231" w:type="dxa"/>
            <w:tcBorders>
              <w:top w:val="single" w:sz="4" w:space="0" w:color="auto"/>
              <w:left w:val="single" w:sz="4" w:space="0" w:color="auto"/>
              <w:bottom w:val="single" w:sz="4" w:space="0" w:color="auto"/>
              <w:right w:val="single" w:sz="4" w:space="0" w:color="auto"/>
            </w:tcBorders>
          </w:tcPr>
          <w:p w14:paraId="00DB0407"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D3632E4" w14:textId="77777777" w:rsidR="00B8253F" w:rsidRDefault="000B5CD4">
            <w:pPr>
              <w:pStyle w:val="TableText"/>
            </w:pPr>
            <w:r>
              <w:t>List offsets identify the element range; null list differs from empty list.</w:t>
            </w:r>
          </w:p>
        </w:tc>
      </w:tr>
      <w:tr w:rsidR="00B8253F" w14:paraId="302650C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C65ED0F" w14:textId="77777777" w:rsidR="00B8253F" w:rsidRDefault="000B5CD4">
            <w:pPr>
              <w:pStyle w:val="TableText"/>
            </w:pPr>
            <w:r>
              <w:rPr>
                <w:rStyle w:val="VARIABLE"/>
              </w:rPr>
              <w:t>value.matrix_UInt16.values[]</w:t>
            </w:r>
          </w:p>
        </w:tc>
        <w:tc>
          <w:tcPr>
            <w:tcW w:w="2231" w:type="dxa"/>
            <w:tcBorders>
              <w:top w:val="single" w:sz="4" w:space="0" w:color="auto"/>
              <w:left w:val="single" w:sz="4" w:space="0" w:color="auto"/>
              <w:bottom w:val="single" w:sz="4" w:space="0" w:color="auto"/>
              <w:right w:val="single" w:sz="4" w:space="0" w:color="auto"/>
            </w:tcBorders>
          </w:tcPr>
          <w:p w14:paraId="3D44009C" w14:textId="77777777" w:rsidR="00B8253F" w:rsidRDefault="000B5CD4">
            <w:pPr>
              <w:pStyle w:val="TableText"/>
            </w:pPr>
            <w:r>
              <w:rPr>
                <w:rStyle w:val="VARIABLE"/>
              </w:rPr>
              <w:t>uint16</w:t>
            </w:r>
          </w:p>
        </w:tc>
        <w:tc>
          <w:tcPr>
            <w:tcW w:w="2231" w:type="dxa"/>
            <w:tcBorders>
              <w:top w:val="single" w:sz="4" w:space="0" w:color="auto"/>
              <w:left w:val="single" w:sz="4" w:space="0" w:color="auto"/>
              <w:bottom w:val="single" w:sz="4" w:space="0" w:color="auto"/>
              <w:right w:val="single" w:sz="4" w:space="0" w:color="auto"/>
            </w:tcBorders>
          </w:tcPr>
          <w:p w14:paraId="74D8484B"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85A6D78" w14:textId="77777777" w:rsidR="00B8253F" w:rsidRDefault="000B5CD4">
            <w:pPr>
              <w:pStyle w:val="TableText"/>
            </w:pPr>
            <w:r>
              <w:t>Canonical Part 6 Arrow mapping.</w:t>
            </w:r>
          </w:p>
        </w:tc>
      </w:tr>
      <w:tr w:rsidR="00B8253F" w14:paraId="6A4C36E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8F51D35" w14:textId="77777777" w:rsidR="00B8253F" w:rsidRDefault="000B5CD4">
            <w:pPr>
              <w:pStyle w:val="TableText"/>
            </w:pPr>
            <w:r>
              <w:rPr>
                <w:rStyle w:val="VARIABLE"/>
              </w:rPr>
              <w:t>value.scalar_Int32</w:t>
            </w:r>
          </w:p>
        </w:tc>
        <w:tc>
          <w:tcPr>
            <w:tcW w:w="2231" w:type="dxa"/>
            <w:tcBorders>
              <w:top w:val="single" w:sz="4" w:space="0" w:color="auto"/>
              <w:left w:val="single" w:sz="4" w:space="0" w:color="auto"/>
              <w:bottom w:val="single" w:sz="4" w:space="0" w:color="auto"/>
              <w:right w:val="single" w:sz="4" w:space="0" w:color="auto"/>
            </w:tcBorders>
          </w:tcPr>
          <w:p w14:paraId="7E6E6852"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6CA50B7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2B5FA33" w14:textId="77777777" w:rsidR="00B8253F" w:rsidRDefault="000B5CD4">
            <w:pPr>
              <w:pStyle w:val="TableText"/>
            </w:pPr>
            <w:r>
              <w:t>Canonical Part 6 Arrow mapping.</w:t>
            </w:r>
          </w:p>
        </w:tc>
      </w:tr>
      <w:tr w:rsidR="00B8253F" w14:paraId="271A87D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E2A3CB" w14:textId="77777777" w:rsidR="00B8253F" w:rsidRDefault="000B5CD4">
            <w:pPr>
              <w:pStyle w:val="TableText"/>
            </w:pPr>
            <w:r>
              <w:rPr>
                <w:rStyle w:val="VARIABLE"/>
              </w:rPr>
              <w:t>value.array_Int32</w:t>
            </w:r>
          </w:p>
        </w:tc>
        <w:tc>
          <w:tcPr>
            <w:tcW w:w="2231" w:type="dxa"/>
            <w:tcBorders>
              <w:top w:val="single" w:sz="4" w:space="0" w:color="auto"/>
              <w:left w:val="single" w:sz="4" w:space="0" w:color="auto"/>
              <w:bottom w:val="single" w:sz="4" w:space="0" w:color="auto"/>
              <w:right w:val="single" w:sz="4" w:space="0" w:color="auto"/>
            </w:tcBorders>
          </w:tcPr>
          <w:p w14:paraId="79B269DA"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4C93B87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A19B3FB" w14:textId="77777777" w:rsidR="00B8253F" w:rsidRDefault="000B5CD4">
            <w:pPr>
              <w:pStyle w:val="TableText"/>
            </w:pPr>
            <w:r>
              <w:t>List offsets identify the element range; null list differs from empty list.</w:t>
            </w:r>
          </w:p>
        </w:tc>
      </w:tr>
      <w:tr w:rsidR="00B8253F" w14:paraId="3FD7454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FDA0CE9" w14:textId="77777777" w:rsidR="00B8253F" w:rsidRDefault="000B5CD4">
            <w:pPr>
              <w:pStyle w:val="TableText"/>
            </w:pPr>
            <w:r>
              <w:rPr>
                <w:rStyle w:val="VARIABLE"/>
              </w:rPr>
              <w:t>value.array_Int32[]</w:t>
            </w:r>
          </w:p>
        </w:tc>
        <w:tc>
          <w:tcPr>
            <w:tcW w:w="2231" w:type="dxa"/>
            <w:tcBorders>
              <w:top w:val="single" w:sz="4" w:space="0" w:color="auto"/>
              <w:left w:val="single" w:sz="4" w:space="0" w:color="auto"/>
              <w:bottom w:val="single" w:sz="4" w:space="0" w:color="auto"/>
              <w:right w:val="single" w:sz="4" w:space="0" w:color="auto"/>
            </w:tcBorders>
          </w:tcPr>
          <w:p w14:paraId="2B2E1D43"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23256C4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DB7D0EF" w14:textId="77777777" w:rsidR="00B8253F" w:rsidRDefault="000B5CD4">
            <w:pPr>
              <w:pStyle w:val="TableText"/>
            </w:pPr>
            <w:r>
              <w:t>Canonical Part 6 Arrow mapping.</w:t>
            </w:r>
          </w:p>
        </w:tc>
      </w:tr>
      <w:tr w:rsidR="00B8253F" w14:paraId="3F98107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08A8B24" w14:textId="77777777" w:rsidR="00B8253F" w:rsidRDefault="000B5CD4">
            <w:pPr>
              <w:pStyle w:val="TableText"/>
            </w:pPr>
            <w:r>
              <w:rPr>
                <w:rStyle w:val="VARIABLE"/>
              </w:rPr>
              <w:t>value.matrix_Int32</w:t>
            </w:r>
          </w:p>
        </w:tc>
        <w:tc>
          <w:tcPr>
            <w:tcW w:w="2231" w:type="dxa"/>
            <w:tcBorders>
              <w:top w:val="single" w:sz="4" w:space="0" w:color="auto"/>
              <w:left w:val="single" w:sz="4" w:space="0" w:color="auto"/>
              <w:bottom w:val="single" w:sz="4" w:space="0" w:color="auto"/>
              <w:right w:val="single" w:sz="4" w:space="0" w:color="auto"/>
            </w:tcBorders>
          </w:tcPr>
          <w:p w14:paraId="1E08BAB3" w14:textId="77777777" w:rsidR="00B8253F" w:rsidRDefault="000B5CD4">
            <w:pPr>
              <w:pStyle w:val="TableText"/>
            </w:pPr>
            <w:r>
              <w:rPr>
                <w:rStyle w:val="VARIABLE"/>
              </w:rPr>
              <w:t>struct&lt;dimensions: list&lt;item: int32&gt; not null, values: list&lt;item: int32&gt; not null&gt;</w:t>
            </w:r>
          </w:p>
        </w:tc>
        <w:tc>
          <w:tcPr>
            <w:tcW w:w="2231" w:type="dxa"/>
            <w:tcBorders>
              <w:top w:val="single" w:sz="4" w:space="0" w:color="auto"/>
              <w:left w:val="single" w:sz="4" w:space="0" w:color="auto"/>
              <w:bottom w:val="single" w:sz="4" w:space="0" w:color="auto"/>
              <w:right w:val="single" w:sz="4" w:space="0" w:color="auto"/>
            </w:tcBorders>
          </w:tcPr>
          <w:p w14:paraId="4FEF179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2696017" w14:textId="77777777" w:rsidR="00B8253F" w:rsidRDefault="000B5CD4">
            <w:pPr>
              <w:pStyle w:val="TableText"/>
            </w:pPr>
            <w:r>
              <w:t>Canonical Part 6 Arrow mapping.</w:t>
            </w:r>
          </w:p>
        </w:tc>
      </w:tr>
      <w:tr w:rsidR="00B8253F" w14:paraId="15E0E3F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7BCBBB0" w14:textId="77777777" w:rsidR="00B8253F" w:rsidRDefault="000B5CD4">
            <w:pPr>
              <w:pStyle w:val="TableText"/>
            </w:pPr>
            <w:r>
              <w:rPr>
                <w:rStyle w:val="VARIABLE"/>
              </w:rPr>
              <w:lastRenderedPageBreak/>
              <w:t>value.matrix_Int32.dimensions</w:t>
            </w:r>
          </w:p>
        </w:tc>
        <w:tc>
          <w:tcPr>
            <w:tcW w:w="2231" w:type="dxa"/>
            <w:tcBorders>
              <w:top w:val="single" w:sz="4" w:space="0" w:color="auto"/>
              <w:left w:val="single" w:sz="4" w:space="0" w:color="auto"/>
              <w:bottom w:val="single" w:sz="4" w:space="0" w:color="auto"/>
              <w:right w:val="single" w:sz="4" w:space="0" w:color="auto"/>
            </w:tcBorders>
          </w:tcPr>
          <w:p w14:paraId="2E791E96"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77973D8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0213AFE" w14:textId="77777777" w:rsidR="00B8253F" w:rsidRDefault="000B5CD4">
            <w:pPr>
              <w:pStyle w:val="TableText"/>
            </w:pPr>
            <w:r>
              <w:t>List offsets identify the element range; null list differs from empty list.</w:t>
            </w:r>
          </w:p>
        </w:tc>
      </w:tr>
      <w:tr w:rsidR="00B8253F" w14:paraId="73DB2D5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F971FD9" w14:textId="77777777" w:rsidR="00B8253F" w:rsidRDefault="000B5CD4">
            <w:pPr>
              <w:pStyle w:val="TableText"/>
            </w:pPr>
            <w:r>
              <w:rPr>
                <w:rStyle w:val="VARIABLE"/>
              </w:rPr>
              <w:t>value.matrix_Int32.dimensions[]</w:t>
            </w:r>
          </w:p>
        </w:tc>
        <w:tc>
          <w:tcPr>
            <w:tcW w:w="2231" w:type="dxa"/>
            <w:tcBorders>
              <w:top w:val="single" w:sz="4" w:space="0" w:color="auto"/>
              <w:left w:val="single" w:sz="4" w:space="0" w:color="auto"/>
              <w:bottom w:val="single" w:sz="4" w:space="0" w:color="auto"/>
              <w:right w:val="single" w:sz="4" w:space="0" w:color="auto"/>
            </w:tcBorders>
          </w:tcPr>
          <w:p w14:paraId="13ADC638"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C9A1E1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F817110" w14:textId="77777777" w:rsidR="00B8253F" w:rsidRDefault="000B5CD4">
            <w:pPr>
              <w:pStyle w:val="TableText"/>
            </w:pPr>
            <w:r>
              <w:t>Canonical Part 6 Arrow mapping.</w:t>
            </w:r>
          </w:p>
        </w:tc>
      </w:tr>
      <w:tr w:rsidR="00B8253F" w14:paraId="753550B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A66EA66" w14:textId="77777777" w:rsidR="00B8253F" w:rsidRDefault="000B5CD4">
            <w:pPr>
              <w:pStyle w:val="TableText"/>
            </w:pPr>
            <w:r>
              <w:rPr>
                <w:rStyle w:val="VARIABLE"/>
              </w:rPr>
              <w:t>value.matrix_Int32.values</w:t>
            </w:r>
          </w:p>
        </w:tc>
        <w:tc>
          <w:tcPr>
            <w:tcW w:w="2231" w:type="dxa"/>
            <w:tcBorders>
              <w:top w:val="single" w:sz="4" w:space="0" w:color="auto"/>
              <w:left w:val="single" w:sz="4" w:space="0" w:color="auto"/>
              <w:bottom w:val="single" w:sz="4" w:space="0" w:color="auto"/>
              <w:right w:val="single" w:sz="4" w:space="0" w:color="auto"/>
            </w:tcBorders>
          </w:tcPr>
          <w:p w14:paraId="193B20B3"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0C623E1C"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FF56BCC" w14:textId="77777777" w:rsidR="00B8253F" w:rsidRDefault="000B5CD4">
            <w:pPr>
              <w:pStyle w:val="TableText"/>
            </w:pPr>
            <w:r>
              <w:t>List offsets identify the element range; null list differs from empty list.</w:t>
            </w:r>
          </w:p>
        </w:tc>
      </w:tr>
      <w:tr w:rsidR="00B8253F" w14:paraId="70F53C0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96673FE" w14:textId="77777777" w:rsidR="00B8253F" w:rsidRDefault="000B5CD4">
            <w:pPr>
              <w:pStyle w:val="TableText"/>
            </w:pPr>
            <w:r>
              <w:rPr>
                <w:rStyle w:val="VARIABLE"/>
              </w:rPr>
              <w:t>value.matrix_Int32.values[]</w:t>
            </w:r>
          </w:p>
        </w:tc>
        <w:tc>
          <w:tcPr>
            <w:tcW w:w="2231" w:type="dxa"/>
            <w:tcBorders>
              <w:top w:val="single" w:sz="4" w:space="0" w:color="auto"/>
              <w:left w:val="single" w:sz="4" w:space="0" w:color="auto"/>
              <w:bottom w:val="single" w:sz="4" w:space="0" w:color="auto"/>
              <w:right w:val="single" w:sz="4" w:space="0" w:color="auto"/>
            </w:tcBorders>
          </w:tcPr>
          <w:p w14:paraId="0A7CA654"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6B0589D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E857563" w14:textId="77777777" w:rsidR="00B8253F" w:rsidRDefault="000B5CD4">
            <w:pPr>
              <w:pStyle w:val="TableText"/>
            </w:pPr>
            <w:r>
              <w:t>Canonical Part 6 Arrow mapping.</w:t>
            </w:r>
          </w:p>
        </w:tc>
      </w:tr>
      <w:tr w:rsidR="00B8253F" w14:paraId="66209FA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B0D4D1D" w14:textId="77777777" w:rsidR="00B8253F" w:rsidRDefault="000B5CD4">
            <w:pPr>
              <w:pStyle w:val="TableText"/>
            </w:pPr>
            <w:r>
              <w:rPr>
                <w:rStyle w:val="VARIABLE"/>
              </w:rPr>
              <w:t>value.scalar_UInt32</w:t>
            </w:r>
          </w:p>
        </w:tc>
        <w:tc>
          <w:tcPr>
            <w:tcW w:w="2231" w:type="dxa"/>
            <w:tcBorders>
              <w:top w:val="single" w:sz="4" w:space="0" w:color="auto"/>
              <w:left w:val="single" w:sz="4" w:space="0" w:color="auto"/>
              <w:bottom w:val="single" w:sz="4" w:space="0" w:color="auto"/>
              <w:right w:val="single" w:sz="4" w:space="0" w:color="auto"/>
            </w:tcBorders>
          </w:tcPr>
          <w:p w14:paraId="18540038" w14:textId="77777777" w:rsidR="00B8253F" w:rsidRDefault="000B5CD4">
            <w:pPr>
              <w:pStyle w:val="TableText"/>
            </w:pPr>
            <w:r>
              <w:rPr>
                <w:rStyle w:val="VARIABLE"/>
              </w:rPr>
              <w:t>uint32</w:t>
            </w:r>
          </w:p>
        </w:tc>
        <w:tc>
          <w:tcPr>
            <w:tcW w:w="2231" w:type="dxa"/>
            <w:tcBorders>
              <w:top w:val="single" w:sz="4" w:space="0" w:color="auto"/>
              <w:left w:val="single" w:sz="4" w:space="0" w:color="auto"/>
              <w:bottom w:val="single" w:sz="4" w:space="0" w:color="auto"/>
              <w:right w:val="single" w:sz="4" w:space="0" w:color="auto"/>
            </w:tcBorders>
          </w:tcPr>
          <w:p w14:paraId="69991E0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2223A3A" w14:textId="77777777" w:rsidR="00B8253F" w:rsidRDefault="000B5CD4">
            <w:pPr>
              <w:pStyle w:val="TableText"/>
            </w:pPr>
            <w:r>
              <w:t>Canonical Part 6 Arrow mapping.</w:t>
            </w:r>
          </w:p>
        </w:tc>
      </w:tr>
      <w:tr w:rsidR="00B8253F" w14:paraId="22EE004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C9AC389" w14:textId="77777777" w:rsidR="00B8253F" w:rsidRDefault="000B5CD4">
            <w:pPr>
              <w:pStyle w:val="TableText"/>
            </w:pPr>
            <w:r>
              <w:rPr>
                <w:rStyle w:val="VARIABLE"/>
              </w:rPr>
              <w:t>value.array_UInt32</w:t>
            </w:r>
          </w:p>
        </w:tc>
        <w:tc>
          <w:tcPr>
            <w:tcW w:w="2231" w:type="dxa"/>
            <w:tcBorders>
              <w:top w:val="single" w:sz="4" w:space="0" w:color="auto"/>
              <w:left w:val="single" w:sz="4" w:space="0" w:color="auto"/>
              <w:bottom w:val="single" w:sz="4" w:space="0" w:color="auto"/>
              <w:right w:val="single" w:sz="4" w:space="0" w:color="auto"/>
            </w:tcBorders>
          </w:tcPr>
          <w:p w14:paraId="284C12C6" w14:textId="77777777" w:rsidR="00B8253F" w:rsidRDefault="000B5CD4">
            <w:pPr>
              <w:pStyle w:val="TableText"/>
            </w:pPr>
            <w:r>
              <w:rPr>
                <w:rStyle w:val="VARIABLE"/>
              </w:rPr>
              <w:t>list&lt;item: uint32&gt;</w:t>
            </w:r>
          </w:p>
        </w:tc>
        <w:tc>
          <w:tcPr>
            <w:tcW w:w="2231" w:type="dxa"/>
            <w:tcBorders>
              <w:top w:val="single" w:sz="4" w:space="0" w:color="auto"/>
              <w:left w:val="single" w:sz="4" w:space="0" w:color="auto"/>
              <w:bottom w:val="single" w:sz="4" w:space="0" w:color="auto"/>
              <w:right w:val="single" w:sz="4" w:space="0" w:color="auto"/>
            </w:tcBorders>
          </w:tcPr>
          <w:p w14:paraId="0978EBA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EF54892" w14:textId="77777777" w:rsidR="00B8253F" w:rsidRDefault="000B5CD4">
            <w:pPr>
              <w:pStyle w:val="TableText"/>
            </w:pPr>
            <w:r>
              <w:t>List offsets identify the element range; null list differs from empty list.</w:t>
            </w:r>
          </w:p>
        </w:tc>
      </w:tr>
      <w:tr w:rsidR="00B8253F" w14:paraId="1F59860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F8C70CB" w14:textId="77777777" w:rsidR="00B8253F" w:rsidRDefault="000B5CD4">
            <w:pPr>
              <w:pStyle w:val="TableText"/>
            </w:pPr>
            <w:r>
              <w:rPr>
                <w:rStyle w:val="VARIABLE"/>
              </w:rPr>
              <w:t>value.array_UInt32[]</w:t>
            </w:r>
          </w:p>
        </w:tc>
        <w:tc>
          <w:tcPr>
            <w:tcW w:w="2231" w:type="dxa"/>
            <w:tcBorders>
              <w:top w:val="single" w:sz="4" w:space="0" w:color="auto"/>
              <w:left w:val="single" w:sz="4" w:space="0" w:color="auto"/>
              <w:bottom w:val="single" w:sz="4" w:space="0" w:color="auto"/>
              <w:right w:val="single" w:sz="4" w:space="0" w:color="auto"/>
            </w:tcBorders>
          </w:tcPr>
          <w:p w14:paraId="69CFD18B" w14:textId="77777777" w:rsidR="00B8253F" w:rsidRDefault="000B5CD4">
            <w:pPr>
              <w:pStyle w:val="TableText"/>
            </w:pPr>
            <w:r>
              <w:rPr>
                <w:rStyle w:val="VARIABLE"/>
              </w:rPr>
              <w:t>uint32</w:t>
            </w:r>
          </w:p>
        </w:tc>
        <w:tc>
          <w:tcPr>
            <w:tcW w:w="2231" w:type="dxa"/>
            <w:tcBorders>
              <w:top w:val="single" w:sz="4" w:space="0" w:color="auto"/>
              <w:left w:val="single" w:sz="4" w:space="0" w:color="auto"/>
              <w:bottom w:val="single" w:sz="4" w:space="0" w:color="auto"/>
              <w:right w:val="single" w:sz="4" w:space="0" w:color="auto"/>
            </w:tcBorders>
          </w:tcPr>
          <w:p w14:paraId="64A6AB5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909283C" w14:textId="77777777" w:rsidR="00B8253F" w:rsidRDefault="000B5CD4">
            <w:pPr>
              <w:pStyle w:val="TableText"/>
            </w:pPr>
            <w:r>
              <w:t>Canonical Part 6 Arrow mapping.</w:t>
            </w:r>
          </w:p>
        </w:tc>
      </w:tr>
      <w:tr w:rsidR="00B8253F" w14:paraId="35A5030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8767FAC" w14:textId="77777777" w:rsidR="00B8253F" w:rsidRDefault="000B5CD4">
            <w:pPr>
              <w:pStyle w:val="TableText"/>
            </w:pPr>
            <w:r>
              <w:rPr>
                <w:rStyle w:val="VARIABLE"/>
              </w:rPr>
              <w:t>value.matrix_UInt32</w:t>
            </w:r>
          </w:p>
        </w:tc>
        <w:tc>
          <w:tcPr>
            <w:tcW w:w="2231" w:type="dxa"/>
            <w:tcBorders>
              <w:top w:val="single" w:sz="4" w:space="0" w:color="auto"/>
              <w:left w:val="single" w:sz="4" w:space="0" w:color="auto"/>
              <w:bottom w:val="single" w:sz="4" w:space="0" w:color="auto"/>
              <w:right w:val="single" w:sz="4" w:space="0" w:color="auto"/>
            </w:tcBorders>
          </w:tcPr>
          <w:p w14:paraId="050CC2E1" w14:textId="77777777" w:rsidR="00B8253F" w:rsidRDefault="000B5CD4">
            <w:pPr>
              <w:pStyle w:val="TableText"/>
            </w:pPr>
            <w:r>
              <w:rPr>
                <w:rStyle w:val="VARIABLE"/>
              </w:rPr>
              <w:t>struct&lt;dimensions: list&lt;item: int32&gt; not null, values: list&lt;item: uint32&gt; not null&gt;</w:t>
            </w:r>
          </w:p>
        </w:tc>
        <w:tc>
          <w:tcPr>
            <w:tcW w:w="2231" w:type="dxa"/>
            <w:tcBorders>
              <w:top w:val="single" w:sz="4" w:space="0" w:color="auto"/>
              <w:left w:val="single" w:sz="4" w:space="0" w:color="auto"/>
              <w:bottom w:val="single" w:sz="4" w:space="0" w:color="auto"/>
              <w:right w:val="single" w:sz="4" w:space="0" w:color="auto"/>
            </w:tcBorders>
          </w:tcPr>
          <w:p w14:paraId="559CD99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D54B4B2" w14:textId="77777777" w:rsidR="00B8253F" w:rsidRDefault="000B5CD4">
            <w:pPr>
              <w:pStyle w:val="TableText"/>
            </w:pPr>
            <w:r>
              <w:t>Canonical Part 6 Arrow mapping.</w:t>
            </w:r>
          </w:p>
        </w:tc>
      </w:tr>
      <w:tr w:rsidR="00B8253F" w14:paraId="4FCEEF9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6711E66" w14:textId="77777777" w:rsidR="00B8253F" w:rsidRDefault="000B5CD4">
            <w:pPr>
              <w:pStyle w:val="TableText"/>
            </w:pPr>
            <w:r>
              <w:rPr>
                <w:rStyle w:val="VARIABLE"/>
              </w:rPr>
              <w:t>value.matrix_UInt32.dimensions</w:t>
            </w:r>
          </w:p>
        </w:tc>
        <w:tc>
          <w:tcPr>
            <w:tcW w:w="2231" w:type="dxa"/>
            <w:tcBorders>
              <w:top w:val="single" w:sz="4" w:space="0" w:color="auto"/>
              <w:left w:val="single" w:sz="4" w:space="0" w:color="auto"/>
              <w:bottom w:val="single" w:sz="4" w:space="0" w:color="auto"/>
              <w:right w:val="single" w:sz="4" w:space="0" w:color="auto"/>
            </w:tcBorders>
          </w:tcPr>
          <w:p w14:paraId="0CA7EB27"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20F4DE3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CFD6314" w14:textId="77777777" w:rsidR="00B8253F" w:rsidRDefault="000B5CD4">
            <w:pPr>
              <w:pStyle w:val="TableText"/>
            </w:pPr>
            <w:r>
              <w:t>List offsets identify the element range; null list differs from empty list.</w:t>
            </w:r>
          </w:p>
        </w:tc>
      </w:tr>
      <w:tr w:rsidR="00B8253F" w14:paraId="3C670E1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0C9B73D" w14:textId="77777777" w:rsidR="00B8253F" w:rsidRDefault="000B5CD4">
            <w:pPr>
              <w:pStyle w:val="TableText"/>
            </w:pPr>
            <w:r>
              <w:rPr>
                <w:rStyle w:val="VARIABLE"/>
              </w:rPr>
              <w:t>value.matrix_UInt32.dimensions[]</w:t>
            </w:r>
          </w:p>
        </w:tc>
        <w:tc>
          <w:tcPr>
            <w:tcW w:w="2231" w:type="dxa"/>
            <w:tcBorders>
              <w:top w:val="single" w:sz="4" w:space="0" w:color="auto"/>
              <w:left w:val="single" w:sz="4" w:space="0" w:color="auto"/>
              <w:bottom w:val="single" w:sz="4" w:space="0" w:color="auto"/>
              <w:right w:val="single" w:sz="4" w:space="0" w:color="auto"/>
            </w:tcBorders>
          </w:tcPr>
          <w:p w14:paraId="65877B05"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1987632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9F4B8EB" w14:textId="77777777" w:rsidR="00B8253F" w:rsidRDefault="000B5CD4">
            <w:pPr>
              <w:pStyle w:val="TableText"/>
            </w:pPr>
            <w:r>
              <w:t>Canonical Part 6 Arrow mapping.</w:t>
            </w:r>
          </w:p>
        </w:tc>
      </w:tr>
      <w:tr w:rsidR="00B8253F" w14:paraId="3FC2F15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893CEBC" w14:textId="77777777" w:rsidR="00B8253F" w:rsidRDefault="000B5CD4">
            <w:pPr>
              <w:pStyle w:val="TableText"/>
            </w:pPr>
            <w:r>
              <w:rPr>
                <w:rStyle w:val="VARIABLE"/>
              </w:rPr>
              <w:t>value.matrix_UInt32.values</w:t>
            </w:r>
          </w:p>
        </w:tc>
        <w:tc>
          <w:tcPr>
            <w:tcW w:w="2231" w:type="dxa"/>
            <w:tcBorders>
              <w:top w:val="single" w:sz="4" w:space="0" w:color="auto"/>
              <w:left w:val="single" w:sz="4" w:space="0" w:color="auto"/>
              <w:bottom w:val="single" w:sz="4" w:space="0" w:color="auto"/>
              <w:right w:val="single" w:sz="4" w:space="0" w:color="auto"/>
            </w:tcBorders>
          </w:tcPr>
          <w:p w14:paraId="396EE85A" w14:textId="77777777" w:rsidR="00B8253F" w:rsidRDefault="000B5CD4">
            <w:pPr>
              <w:pStyle w:val="TableText"/>
            </w:pPr>
            <w:r>
              <w:rPr>
                <w:rStyle w:val="VARIABLE"/>
              </w:rPr>
              <w:t>list&lt;item: uint32&gt;</w:t>
            </w:r>
          </w:p>
        </w:tc>
        <w:tc>
          <w:tcPr>
            <w:tcW w:w="2231" w:type="dxa"/>
            <w:tcBorders>
              <w:top w:val="single" w:sz="4" w:space="0" w:color="auto"/>
              <w:left w:val="single" w:sz="4" w:space="0" w:color="auto"/>
              <w:bottom w:val="single" w:sz="4" w:space="0" w:color="auto"/>
              <w:right w:val="single" w:sz="4" w:space="0" w:color="auto"/>
            </w:tcBorders>
          </w:tcPr>
          <w:p w14:paraId="6ED4874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A57A788" w14:textId="77777777" w:rsidR="00B8253F" w:rsidRDefault="000B5CD4">
            <w:pPr>
              <w:pStyle w:val="TableText"/>
            </w:pPr>
            <w:r>
              <w:t>List offsets identify the element range; null list differs from empty list.</w:t>
            </w:r>
          </w:p>
        </w:tc>
      </w:tr>
      <w:tr w:rsidR="00B8253F" w14:paraId="5ED20F8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4B13D6B" w14:textId="77777777" w:rsidR="00B8253F" w:rsidRDefault="000B5CD4">
            <w:pPr>
              <w:pStyle w:val="TableText"/>
            </w:pPr>
            <w:r>
              <w:rPr>
                <w:rStyle w:val="VARIABLE"/>
              </w:rPr>
              <w:t>value.matrix_UInt32.values[]</w:t>
            </w:r>
          </w:p>
        </w:tc>
        <w:tc>
          <w:tcPr>
            <w:tcW w:w="2231" w:type="dxa"/>
            <w:tcBorders>
              <w:top w:val="single" w:sz="4" w:space="0" w:color="auto"/>
              <w:left w:val="single" w:sz="4" w:space="0" w:color="auto"/>
              <w:bottom w:val="single" w:sz="4" w:space="0" w:color="auto"/>
              <w:right w:val="single" w:sz="4" w:space="0" w:color="auto"/>
            </w:tcBorders>
          </w:tcPr>
          <w:p w14:paraId="0E8E0F29" w14:textId="77777777" w:rsidR="00B8253F" w:rsidRDefault="000B5CD4">
            <w:pPr>
              <w:pStyle w:val="TableText"/>
            </w:pPr>
            <w:r>
              <w:rPr>
                <w:rStyle w:val="VARIABLE"/>
              </w:rPr>
              <w:t>uint32</w:t>
            </w:r>
          </w:p>
        </w:tc>
        <w:tc>
          <w:tcPr>
            <w:tcW w:w="2231" w:type="dxa"/>
            <w:tcBorders>
              <w:top w:val="single" w:sz="4" w:space="0" w:color="auto"/>
              <w:left w:val="single" w:sz="4" w:space="0" w:color="auto"/>
              <w:bottom w:val="single" w:sz="4" w:space="0" w:color="auto"/>
              <w:right w:val="single" w:sz="4" w:space="0" w:color="auto"/>
            </w:tcBorders>
          </w:tcPr>
          <w:p w14:paraId="7AE850D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D7223BE" w14:textId="77777777" w:rsidR="00B8253F" w:rsidRDefault="000B5CD4">
            <w:pPr>
              <w:pStyle w:val="TableText"/>
            </w:pPr>
            <w:r>
              <w:t>Canonical Part 6 Arrow mapping.</w:t>
            </w:r>
          </w:p>
        </w:tc>
      </w:tr>
      <w:tr w:rsidR="00B8253F" w14:paraId="349F3F7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BABAB21" w14:textId="77777777" w:rsidR="00B8253F" w:rsidRDefault="000B5CD4">
            <w:pPr>
              <w:pStyle w:val="TableText"/>
            </w:pPr>
            <w:r>
              <w:rPr>
                <w:rStyle w:val="VARIABLE"/>
              </w:rPr>
              <w:t>value.scalar_Int64</w:t>
            </w:r>
          </w:p>
        </w:tc>
        <w:tc>
          <w:tcPr>
            <w:tcW w:w="2231" w:type="dxa"/>
            <w:tcBorders>
              <w:top w:val="single" w:sz="4" w:space="0" w:color="auto"/>
              <w:left w:val="single" w:sz="4" w:space="0" w:color="auto"/>
              <w:bottom w:val="single" w:sz="4" w:space="0" w:color="auto"/>
              <w:right w:val="single" w:sz="4" w:space="0" w:color="auto"/>
            </w:tcBorders>
          </w:tcPr>
          <w:p w14:paraId="43D0E415" w14:textId="77777777" w:rsidR="00B8253F" w:rsidRDefault="000B5CD4">
            <w:pPr>
              <w:pStyle w:val="TableText"/>
            </w:pPr>
            <w:r>
              <w:rPr>
                <w:rStyle w:val="VARIABLE"/>
              </w:rPr>
              <w:t>int64</w:t>
            </w:r>
          </w:p>
        </w:tc>
        <w:tc>
          <w:tcPr>
            <w:tcW w:w="2231" w:type="dxa"/>
            <w:tcBorders>
              <w:top w:val="single" w:sz="4" w:space="0" w:color="auto"/>
              <w:left w:val="single" w:sz="4" w:space="0" w:color="auto"/>
              <w:bottom w:val="single" w:sz="4" w:space="0" w:color="auto"/>
              <w:right w:val="single" w:sz="4" w:space="0" w:color="auto"/>
            </w:tcBorders>
          </w:tcPr>
          <w:p w14:paraId="3FCAE45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5A6372A" w14:textId="77777777" w:rsidR="00B8253F" w:rsidRDefault="000B5CD4">
            <w:pPr>
              <w:pStyle w:val="TableText"/>
            </w:pPr>
            <w:r>
              <w:t>Canonical Part 6 Arrow mapping.</w:t>
            </w:r>
          </w:p>
        </w:tc>
      </w:tr>
      <w:tr w:rsidR="00B8253F" w14:paraId="199C89F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C539A91" w14:textId="77777777" w:rsidR="00B8253F" w:rsidRDefault="000B5CD4">
            <w:pPr>
              <w:pStyle w:val="TableText"/>
            </w:pPr>
            <w:r>
              <w:rPr>
                <w:rStyle w:val="VARIABLE"/>
              </w:rPr>
              <w:t>value.array_Int64</w:t>
            </w:r>
          </w:p>
        </w:tc>
        <w:tc>
          <w:tcPr>
            <w:tcW w:w="2231" w:type="dxa"/>
            <w:tcBorders>
              <w:top w:val="single" w:sz="4" w:space="0" w:color="auto"/>
              <w:left w:val="single" w:sz="4" w:space="0" w:color="auto"/>
              <w:bottom w:val="single" w:sz="4" w:space="0" w:color="auto"/>
              <w:right w:val="single" w:sz="4" w:space="0" w:color="auto"/>
            </w:tcBorders>
          </w:tcPr>
          <w:p w14:paraId="0E5D85B2" w14:textId="77777777" w:rsidR="00B8253F" w:rsidRDefault="000B5CD4">
            <w:pPr>
              <w:pStyle w:val="TableText"/>
            </w:pPr>
            <w:r>
              <w:rPr>
                <w:rStyle w:val="VARIABLE"/>
              </w:rPr>
              <w:t>list&lt;item: int64&gt;</w:t>
            </w:r>
          </w:p>
        </w:tc>
        <w:tc>
          <w:tcPr>
            <w:tcW w:w="2231" w:type="dxa"/>
            <w:tcBorders>
              <w:top w:val="single" w:sz="4" w:space="0" w:color="auto"/>
              <w:left w:val="single" w:sz="4" w:space="0" w:color="auto"/>
              <w:bottom w:val="single" w:sz="4" w:space="0" w:color="auto"/>
              <w:right w:val="single" w:sz="4" w:space="0" w:color="auto"/>
            </w:tcBorders>
          </w:tcPr>
          <w:p w14:paraId="34DEA90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D0811B7" w14:textId="77777777" w:rsidR="00B8253F" w:rsidRDefault="000B5CD4">
            <w:pPr>
              <w:pStyle w:val="TableText"/>
            </w:pPr>
            <w:r>
              <w:t>List offsets identify the element range; null list differs from empty list.</w:t>
            </w:r>
          </w:p>
        </w:tc>
      </w:tr>
      <w:tr w:rsidR="00B8253F" w14:paraId="1441DDA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564FB68" w14:textId="77777777" w:rsidR="00B8253F" w:rsidRDefault="000B5CD4">
            <w:pPr>
              <w:pStyle w:val="TableText"/>
            </w:pPr>
            <w:r>
              <w:rPr>
                <w:rStyle w:val="VARIABLE"/>
              </w:rPr>
              <w:t>value.array_Int64[]</w:t>
            </w:r>
          </w:p>
        </w:tc>
        <w:tc>
          <w:tcPr>
            <w:tcW w:w="2231" w:type="dxa"/>
            <w:tcBorders>
              <w:top w:val="single" w:sz="4" w:space="0" w:color="auto"/>
              <w:left w:val="single" w:sz="4" w:space="0" w:color="auto"/>
              <w:bottom w:val="single" w:sz="4" w:space="0" w:color="auto"/>
              <w:right w:val="single" w:sz="4" w:space="0" w:color="auto"/>
            </w:tcBorders>
          </w:tcPr>
          <w:p w14:paraId="2E0D8D3D" w14:textId="77777777" w:rsidR="00B8253F" w:rsidRDefault="000B5CD4">
            <w:pPr>
              <w:pStyle w:val="TableText"/>
            </w:pPr>
            <w:r>
              <w:rPr>
                <w:rStyle w:val="VARIABLE"/>
              </w:rPr>
              <w:t>int64</w:t>
            </w:r>
          </w:p>
        </w:tc>
        <w:tc>
          <w:tcPr>
            <w:tcW w:w="2231" w:type="dxa"/>
            <w:tcBorders>
              <w:top w:val="single" w:sz="4" w:space="0" w:color="auto"/>
              <w:left w:val="single" w:sz="4" w:space="0" w:color="auto"/>
              <w:bottom w:val="single" w:sz="4" w:space="0" w:color="auto"/>
              <w:right w:val="single" w:sz="4" w:space="0" w:color="auto"/>
            </w:tcBorders>
          </w:tcPr>
          <w:p w14:paraId="58F0297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0728415" w14:textId="77777777" w:rsidR="00B8253F" w:rsidRDefault="000B5CD4">
            <w:pPr>
              <w:pStyle w:val="TableText"/>
            </w:pPr>
            <w:r>
              <w:t>Canonical Part 6 Arrow mapping.</w:t>
            </w:r>
          </w:p>
        </w:tc>
      </w:tr>
      <w:tr w:rsidR="00B8253F" w14:paraId="34886D5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DE199E6" w14:textId="77777777" w:rsidR="00B8253F" w:rsidRDefault="000B5CD4">
            <w:pPr>
              <w:pStyle w:val="TableText"/>
            </w:pPr>
            <w:r>
              <w:rPr>
                <w:rStyle w:val="VARIABLE"/>
              </w:rPr>
              <w:t>value.matrix_Int64</w:t>
            </w:r>
          </w:p>
        </w:tc>
        <w:tc>
          <w:tcPr>
            <w:tcW w:w="2231" w:type="dxa"/>
            <w:tcBorders>
              <w:top w:val="single" w:sz="4" w:space="0" w:color="auto"/>
              <w:left w:val="single" w:sz="4" w:space="0" w:color="auto"/>
              <w:bottom w:val="single" w:sz="4" w:space="0" w:color="auto"/>
              <w:right w:val="single" w:sz="4" w:space="0" w:color="auto"/>
            </w:tcBorders>
          </w:tcPr>
          <w:p w14:paraId="12D9EFEA" w14:textId="77777777" w:rsidR="00B8253F" w:rsidRDefault="000B5CD4">
            <w:pPr>
              <w:pStyle w:val="TableText"/>
            </w:pPr>
            <w:r>
              <w:rPr>
                <w:rStyle w:val="VARIABLE"/>
              </w:rPr>
              <w:t>struct&lt;dimensions: list&lt;item: int32&gt; not null, values: list&lt;item: int64&gt; not null&gt;</w:t>
            </w:r>
          </w:p>
        </w:tc>
        <w:tc>
          <w:tcPr>
            <w:tcW w:w="2231" w:type="dxa"/>
            <w:tcBorders>
              <w:top w:val="single" w:sz="4" w:space="0" w:color="auto"/>
              <w:left w:val="single" w:sz="4" w:space="0" w:color="auto"/>
              <w:bottom w:val="single" w:sz="4" w:space="0" w:color="auto"/>
              <w:right w:val="single" w:sz="4" w:space="0" w:color="auto"/>
            </w:tcBorders>
          </w:tcPr>
          <w:p w14:paraId="4DD591F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54C8B4B" w14:textId="77777777" w:rsidR="00B8253F" w:rsidRDefault="000B5CD4">
            <w:pPr>
              <w:pStyle w:val="TableText"/>
            </w:pPr>
            <w:r>
              <w:t>Canonical Part 6 Arrow mapping.</w:t>
            </w:r>
          </w:p>
        </w:tc>
      </w:tr>
      <w:tr w:rsidR="00B8253F" w14:paraId="7BF62C0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0D6E204" w14:textId="77777777" w:rsidR="00B8253F" w:rsidRDefault="000B5CD4">
            <w:pPr>
              <w:pStyle w:val="TableText"/>
            </w:pPr>
            <w:r>
              <w:rPr>
                <w:rStyle w:val="VARIABLE"/>
              </w:rPr>
              <w:t>value.matrix_Int64.dimensions</w:t>
            </w:r>
          </w:p>
        </w:tc>
        <w:tc>
          <w:tcPr>
            <w:tcW w:w="2231" w:type="dxa"/>
            <w:tcBorders>
              <w:top w:val="single" w:sz="4" w:space="0" w:color="auto"/>
              <w:left w:val="single" w:sz="4" w:space="0" w:color="auto"/>
              <w:bottom w:val="single" w:sz="4" w:space="0" w:color="auto"/>
              <w:right w:val="single" w:sz="4" w:space="0" w:color="auto"/>
            </w:tcBorders>
          </w:tcPr>
          <w:p w14:paraId="7EA99D9F"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4C10EBC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032E7DF" w14:textId="77777777" w:rsidR="00B8253F" w:rsidRDefault="000B5CD4">
            <w:pPr>
              <w:pStyle w:val="TableText"/>
            </w:pPr>
            <w:r>
              <w:t>List offsets identify the element range; null list differs from empty list.</w:t>
            </w:r>
          </w:p>
        </w:tc>
      </w:tr>
      <w:tr w:rsidR="00B8253F" w14:paraId="628355C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E03F677" w14:textId="77777777" w:rsidR="00B8253F" w:rsidRDefault="000B5CD4">
            <w:pPr>
              <w:pStyle w:val="TableText"/>
            </w:pPr>
            <w:r>
              <w:rPr>
                <w:rStyle w:val="VARIABLE"/>
              </w:rPr>
              <w:t>value.matrix_Int64.dimensions[]</w:t>
            </w:r>
          </w:p>
        </w:tc>
        <w:tc>
          <w:tcPr>
            <w:tcW w:w="2231" w:type="dxa"/>
            <w:tcBorders>
              <w:top w:val="single" w:sz="4" w:space="0" w:color="auto"/>
              <w:left w:val="single" w:sz="4" w:space="0" w:color="auto"/>
              <w:bottom w:val="single" w:sz="4" w:space="0" w:color="auto"/>
              <w:right w:val="single" w:sz="4" w:space="0" w:color="auto"/>
            </w:tcBorders>
          </w:tcPr>
          <w:p w14:paraId="6912F8B0"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17DB606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60D97BF" w14:textId="77777777" w:rsidR="00B8253F" w:rsidRDefault="000B5CD4">
            <w:pPr>
              <w:pStyle w:val="TableText"/>
            </w:pPr>
            <w:r>
              <w:t>Canonical Part 6 Arrow mapping.</w:t>
            </w:r>
          </w:p>
        </w:tc>
      </w:tr>
      <w:tr w:rsidR="00B8253F" w14:paraId="6C9B03B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37F6406" w14:textId="77777777" w:rsidR="00B8253F" w:rsidRDefault="000B5CD4">
            <w:pPr>
              <w:pStyle w:val="TableText"/>
            </w:pPr>
            <w:r>
              <w:rPr>
                <w:rStyle w:val="VARIABLE"/>
              </w:rPr>
              <w:t>value.matrix_Int64.values</w:t>
            </w:r>
          </w:p>
        </w:tc>
        <w:tc>
          <w:tcPr>
            <w:tcW w:w="2231" w:type="dxa"/>
            <w:tcBorders>
              <w:top w:val="single" w:sz="4" w:space="0" w:color="auto"/>
              <w:left w:val="single" w:sz="4" w:space="0" w:color="auto"/>
              <w:bottom w:val="single" w:sz="4" w:space="0" w:color="auto"/>
              <w:right w:val="single" w:sz="4" w:space="0" w:color="auto"/>
            </w:tcBorders>
          </w:tcPr>
          <w:p w14:paraId="292D301E" w14:textId="77777777" w:rsidR="00B8253F" w:rsidRDefault="000B5CD4">
            <w:pPr>
              <w:pStyle w:val="TableText"/>
            </w:pPr>
            <w:r>
              <w:rPr>
                <w:rStyle w:val="VARIABLE"/>
              </w:rPr>
              <w:t>list&lt;item: int64&gt;</w:t>
            </w:r>
          </w:p>
        </w:tc>
        <w:tc>
          <w:tcPr>
            <w:tcW w:w="2231" w:type="dxa"/>
            <w:tcBorders>
              <w:top w:val="single" w:sz="4" w:space="0" w:color="auto"/>
              <w:left w:val="single" w:sz="4" w:space="0" w:color="auto"/>
              <w:bottom w:val="single" w:sz="4" w:space="0" w:color="auto"/>
              <w:right w:val="single" w:sz="4" w:space="0" w:color="auto"/>
            </w:tcBorders>
          </w:tcPr>
          <w:p w14:paraId="459BC4F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3E112CD" w14:textId="77777777" w:rsidR="00B8253F" w:rsidRDefault="000B5CD4">
            <w:pPr>
              <w:pStyle w:val="TableText"/>
            </w:pPr>
            <w:r>
              <w:t>List offsets identify the element range; null list differs from empty list.</w:t>
            </w:r>
          </w:p>
        </w:tc>
      </w:tr>
      <w:tr w:rsidR="00B8253F" w14:paraId="23B2D23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1EB2528" w14:textId="77777777" w:rsidR="00B8253F" w:rsidRDefault="000B5CD4">
            <w:pPr>
              <w:pStyle w:val="TableText"/>
            </w:pPr>
            <w:r>
              <w:rPr>
                <w:rStyle w:val="VARIABLE"/>
              </w:rPr>
              <w:t>value.matrix_Int64.values[]</w:t>
            </w:r>
          </w:p>
        </w:tc>
        <w:tc>
          <w:tcPr>
            <w:tcW w:w="2231" w:type="dxa"/>
            <w:tcBorders>
              <w:top w:val="single" w:sz="4" w:space="0" w:color="auto"/>
              <w:left w:val="single" w:sz="4" w:space="0" w:color="auto"/>
              <w:bottom w:val="single" w:sz="4" w:space="0" w:color="auto"/>
              <w:right w:val="single" w:sz="4" w:space="0" w:color="auto"/>
            </w:tcBorders>
          </w:tcPr>
          <w:p w14:paraId="04FD2BB4" w14:textId="77777777" w:rsidR="00B8253F" w:rsidRDefault="000B5CD4">
            <w:pPr>
              <w:pStyle w:val="TableText"/>
            </w:pPr>
            <w:r>
              <w:rPr>
                <w:rStyle w:val="VARIABLE"/>
              </w:rPr>
              <w:t>int64</w:t>
            </w:r>
          </w:p>
        </w:tc>
        <w:tc>
          <w:tcPr>
            <w:tcW w:w="2231" w:type="dxa"/>
            <w:tcBorders>
              <w:top w:val="single" w:sz="4" w:space="0" w:color="auto"/>
              <w:left w:val="single" w:sz="4" w:space="0" w:color="auto"/>
              <w:bottom w:val="single" w:sz="4" w:space="0" w:color="auto"/>
              <w:right w:val="single" w:sz="4" w:space="0" w:color="auto"/>
            </w:tcBorders>
          </w:tcPr>
          <w:p w14:paraId="7F82466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3D37EC3" w14:textId="77777777" w:rsidR="00B8253F" w:rsidRDefault="000B5CD4">
            <w:pPr>
              <w:pStyle w:val="TableText"/>
            </w:pPr>
            <w:r>
              <w:t>Canonical Part 6 Arrow mapping.</w:t>
            </w:r>
          </w:p>
        </w:tc>
      </w:tr>
      <w:tr w:rsidR="00B8253F" w14:paraId="62FD9BE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E382802" w14:textId="77777777" w:rsidR="00B8253F" w:rsidRDefault="000B5CD4">
            <w:pPr>
              <w:pStyle w:val="TableText"/>
            </w:pPr>
            <w:r>
              <w:rPr>
                <w:rStyle w:val="VARIABLE"/>
              </w:rPr>
              <w:t>value.scalar_UInt64</w:t>
            </w:r>
          </w:p>
        </w:tc>
        <w:tc>
          <w:tcPr>
            <w:tcW w:w="2231" w:type="dxa"/>
            <w:tcBorders>
              <w:top w:val="single" w:sz="4" w:space="0" w:color="auto"/>
              <w:left w:val="single" w:sz="4" w:space="0" w:color="auto"/>
              <w:bottom w:val="single" w:sz="4" w:space="0" w:color="auto"/>
              <w:right w:val="single" w:sz="4" w:space="0" w:color="auto"/>
            </w:tcBorders>
          </w:tcPr>
          <w:p w14:paraId="6B6390E4" w14:textId="77777777" w:rsidR="00B8253F" w:rsidRDefault="000B5CD4">
            <w:pPr>
              <w:pStyle w:val="TableText"/>
            </w:pPr>
            <w:r>
              <w:rPr>
                <w:rStyle w:val="VARIABLE"/>
              </w:rPr>
              <w:t>uint64</w:t>
            </w:r>
          </w:p>
        </w:tc>
        <w:tc>
          <w:tcPr>
            <w:tcW w:w="2231" w:type="dxa"/>
            <w:tcBorders>
              <w:top w:val="single" w:sz="4" w:space="0" w:color="auto"/>
              <w:left w:val="single" w:sz="4" w:space="0" w:color="auto"/>
              <w:bottom w:val="single" w:sz="4" w:space="0" w:color="auto"/>
              <w:right w:val="single" w:sz="4" w:space="0" w:color="auto"/>
            </w:tcBorders>
          </w:tcPr>
          <w:p w14:paraId="65BA758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D3CDD2B" w14:textId="77777777" w:rsidR="00B8253F" w:rsidRDefault="000B5CD4">
            <w:pPr>
              <w:pStyle w:val="TableText"/>
            </w:pPr>
            <w:r>
              <w:t>Canonical Part 6 Arrow mapping.</w:t>
            </w:r>
          </w:p>
        </w:tc>
      </w:tr>
      <w:tr w:rsidR="00B8253F" w14:paraId="18E7CDD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651D7BD" w14:textId="77777777" w:rsidR="00B8253F" w:rsidRDefault="000B5CD4">
            <w:pPr>
              <w:pStyle w:val="TableText"/>
            </w:pPr>
            <w:r>
              <w:rPr>
                <w:rStyle w:val="VARIABLE"/>
              </w:rPr>
              <w:t>value.array_UInt64</w:t>
            </w:r>
          </w:p>
        </w:tc>
        <w:tc>
          <w:tcPr>
            <w:tcW w:w="2231" w:type="dxa"/>
            <w:tcBorders>
              <w:top w:val="single" w:sz="4" w:space="0" w:color="auto"/>
              <w:left w:val="single" w:sz="4" w:space="0" w:color="auto"/>
              <w:bottom w:val="single" w:sz="4" w:space="0" w:color="auto"/>
              <w:right w:val="single" w:sz="4" w:space="0" w:color="auto"/>
            </w:tcBorders>
          </w:tcPr>
          <w:p w14:paraId="7CCE2EB2" w14:textId="77777777" w:rsidR="00B8253F" w:rsidRDefault="000B5CD4">
            <w:pPr>
              <w:pStyle w:val="TableText"/>
            </w:pPr>
            <w:r>
              <w:rPr>
                <w:rStyle w:val="VARIABLE"/>
              </w:rPr>
              <w:t>list&lt;item: uint64&gt;</w:t>
            </w:r>
          </w:p>
        </w:tc>
        <w:tc>
          <w:tcPr>
            <w:tcW w:w="2231" w:type="dxa"/>
            <w:tcBorders>
              <w:top w:val="single" w:sz="4" w:space="0" w:color="auto"/>
              <w:left w:val="single" w:sz="4" w:space="0" w:color="auto"/>
              <w:bottom w:val="single" w:sz="4" w:space="0" w:color="auto"/>
              <w:right w:val="single" w:sz="4" w:space="0" w:color="auto"/>
            </w:tcBorders>
          </w:tcPr>
          <w:p w14:paraId="0CE255FB"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20946A3" w14:textId="77777777" w:rsidR="00B8253F" w:rsidRDefault="000B5CD4">
            <w:pPr>
              <w:pStyle w:val="TableText"/>
            </w:pPr>
            <w:r>
              <w:t>List offsets identify the element range; null list differs from empty list.</w:t>
            </w:r>
          </w:p>
        </w:tc>
      </w:tr>
      <w:tr w:rsidR="00B8253F" w14:paraId="4E915D2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FD120F4" w14:textId="77777777" w:rsidR="00B8253F" w:rsidRDefault="000B5CD4">
            <w:pPr>
              <w:pStyle w:val="TableText"/>
            </w:pPr>
            <w:r>
              <w:rPr>
                <w:rStyle w:val="VARIABLE"/>
              </w:rPr>
              <w:t>value.array_UInt64[]</w:t>
            </w:r>
          </w:p>
        </w:tc>
        <w:tc>
          <w:tcPr>
            <w:tcW w:w="2231" w:type="dxa"/>
            <w:tcBorders>
              <w:top w:val="single" w:sz="4" w:space="0" w:color="auto"/>
              <w:left w:val="single" w:sz="4" w:space="0" w:color="auto"/>
              <w:bottom w:val="single" w:sz="4" w:space="0" w:color="auto"/>
              <w:right w:val="single" w:sz="4" w:space="0" w:color="auto"/>
            </w:tcBorders>
          </w:tcPr>
          <w:p w14:paraId="64E9F4AC" w14:textId="77777777" w:rsidR="00B8253F" w:rsidRDefault="000B5CD4">
            <w:pPr>
              <w:pStyle w:val="TableText"/>
            </w:pPr>
            <w:r>
              <w:rPr>
                <w:rStyle w:val="VARIABLE"/>
              </w:rPr>
              <w:t>uint64</w:t>
            </w:r>
          </w:p>
        </w:tc>
        <w:tc>
          <w:tcPr>
            <w:tcW w:w="2231" w:type="dxa"/>
            <w:tcBorders>
              <w:top w:val="single" w:sz="4" w:space="0" w:color="auto"/>
              <w:left w:val="single" w:sz="4" w:space="0" w:color="auto"/>
              <w:bottom w:val="single" w:sz="4" w:space="0" w:color="auto"/>
              <w:right w:val="single" w:sz="4" w:space="0" w:color="auto"/>
            </w:tcBorders>
          </w:tcPr>
          <w:p w14:paraId="7E5C67F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A0E3844" w14:textId="77777777" w:rsidR="00B8253F" w:rsidRDefault="000B5CD4">
            <w:pPr>
              <w:pStyle w:val="TableText"/>
            </w:pPr>
            <w:r>
              <w:t>Canonical Part 6 Arrow mapping.</w:t>
            </w:r>
          </w:p>
        </w:tc>
      </w:tr>
      <w:tr w:rsidR="00B8253F" w14:paraId="4709726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9AF497B" w14:textId="77777777" w:rsidR="00B8253F" w:rsidRDefault="000B5CD4">
            <w:pPr>
              <w:pStyle w:val="TableText"/>
            </w:pPr>
            <w:r>
              <w:rPr>
                <w:rStyle w:val="VARIABLE"/>
              </w:rPr>
              <w:t>value.matrix_UInt64</w:t>
            </w:r>
          </w:p>
        </w:tc>
        <w:tc>
          <w:tcPr>
            <w:tcW w:w="2231" w:type="dxa"/>
            <w:tcBorders>
              <w:top w:val="single" w:sz="4" w:space="0" w:color="auto"/>
              <w:left w:val="single" w:sz="4" w:space="0" w:color="auto"/>
              <w:bottom w:val="single" w:sz="4" w:space="0" w:color="auto"/>
              <w:right w:val="single" w:sz="4" w:space="0" w:color="auto"/>
            </w:tcBorders>
          </w:tcPr>
          <w:p w14:paraId="14A2C2E3" w14:textId="77777777" w:rsidR="00B8253F" w:rsidRDefault="000B5CD4">
            <w:pPr>
              <w:pStyle w:val="TableText"/>
            </w:pPr>
            <w:r>
              <w:rPr>
                <w:rStyle w:val="VARIABLE"/>
              </w:rPr>
              <w:t>struct&lt;dimensions: list&lt;item: int32&gt; not null, values: list&lt;item: uint64&gt; not null&gt;</w:t>
            </w:r>
          </w:p>
        </w:tc>
        <w:tc>
          <w:tcPr>
            <w:tcW w:w="2231" w:type="dxa"/>
            <w:tcBorders>
              <w:top w:val="single" w:sz="4" w:space="0" w:color="auto"/>
              <w:left w:val="single" w:sz="4" w:space="0" w:color="auto"/>
              <w:bottom w:val="single" w:sz="4" w:space="0" w:color="auto"/>
              <w:right w:val="single" w:sz="4" w:space="0" w:color="auto"/>
            </w:tcBorders>
          </w:tcPr>
          <w:p w14:paraId="431B31B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54F1C9D" w14:textId="77777777" w:rsidR="00B8253F" w:rsidRDefault="000B5CD4">
            <w:pPr>
              <w:pStyle w:val="TableText"/>
            </w:pPr>
            <w:r>
              <w:t>Canonical Part 6 Arrow mapping.</w:t>
            </w:r>
          </w:p>
        </w:tc>
      </w:tr>
      <w:tr w:rsidR="00B8253F" w14:paraId="6FE59E6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0778CB3" w14:textId="77777777" w:rsidR="00B8253F" w:rsidRDefault="000B5CD4">
            <w:pPr>
              <w:pStyle w:val="TableText"/>
            </w:pPr>
            <w:r>
              <w:rPr>
                <w:rStyle w:val="VARIABLE"/>
              </w:rPr>
              <w:t>value.matrix_UInt64.dimensions</w:t>
            </w:r>
          </w:p>
        </w:tc>
        <w:tc>
          <w:tcPr>
            <w:tcW w:w="2231" w:type="dxa"/>
            <w:tcBorders>
              <w:top w:val="single" w:sz="4" w:space="0" w:color="auto"/>
              <w:left w:val="single" w:sz="4" w:space="0" w:color="auto"/>
              <w:bottom w:val="single" w:sz="4" w:space="0" w:color="auto"/>
              <w:right w:val="single" w:sz="4" w:space="0" w:color="auto"/>
            </w:tcBorders>
          </w:tcPr>
          <w:p w14:paraId="155D8559"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3FD1646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F057851" w14:textId="77777777" w:rsidR="00B8253F" w:rsidRDefault="000B5CD4">
            <w:pPr>
              <w:pStyle w:val="TableText"/>
            </w:pPr>
            <w:r>
              <w:t>List offsets identify the element range; null list differs from empty list.</w:t>
            </w:r>
          </w:p>
        </w:tc>
      </w:tr>
      <w:tr w:rsidR="00B8253F" w14:paraId="477EB74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6FAD399" w14:textId="77777777" w:rsidR="00B8253F" w:rsidRDefault="000B5CD4">
            <w:pPr>
              <w:pStyle w:val="TableText"/>
            </w:pPr>
            <w:r>
              <w:rPr>
                <w:rStyle w:val="VARIABLE"/>
              </w:rPr>
              <w:lastRenderedPageBreak/>
              <w:t>value.matrix_UInt64.dimensions[]</w:t>
            </w:r>
          </w:p>
        </w:tc>
        <w:tc>
          <w:tcPr>
            <w:tcW w:w="2231" w:type="dxa"/>
            <w:tcBorders>
              <w:top w:val="single" w:sz="4" w:space="0" w:color="auto"/>
              <w:left w:val="single" w:sz="4" w:space="0" w:color="auto"/>
              <w:bottom w:val="single" w:sz="4" w:space="0" w:color="auto"/>
              <w:right w:val="single" w:sz="4" w:space="0" w:color="auto"/>
            </w:tcBorders>
          </w:tcPr>
          <w:p w14:paraId="6F9469EC"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2BB07EAB"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CF82A62" w14:textId="77777777" w:rsidR="00B8253F" w:rsidRDefault="000B5CD4">
            <w:pPr>
              <w:pStyle w:val="TableText"/>
            </w:pPr>
            <w:r>
              <w:t>Canonical Part 6 Arrow mapping.</w:t>
            </w:r>
          </w:p>
        </w:tc>
      </w:tr>
      <w:tr w:rsidR="00B8253F" w14:paraId="0F7EFAC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34A4282" w14:textId="77777777" w:rsidR="00B8253F" w:rsidRDefault="000B5CD4">
            <w:pPr>
              <w:pStyle w:val="TableText"/>
            </w:pPr>
            <w:r>
              <w:rPr>
                <w:rStyle w:val="VARIABLE"/>
              </w:rPr>
              <w:t>value.matrix_UInt64.values</w:t>
            </w:r>
          </w:p>
        </w:tc>
        <w:tc>
          <w:tcPr>
            <w:tcW w:w="2231" w:type="dxa"/>
            <w:tcBorders>
              <w:top w:val="single" w:sz="4" w:space="0" w:color="auto"/>
              <w:left w:val="single" w:sz="4" w:space="0" w:color="auto"/>
              <w:bottom w:val="single" w:sz="4" w:space="0" w:color="auto"/>
              <w:right w:val="single" w:sz="4" w:space="0" w:color="auto"/>
            </w:tcBorders>
          </w:tcPr>
          <w:p w14:paraId="32E67102" w14:textId="77777777" w:rsidR="00B8253F" w:rsidRDefault="000B5CD4">
            <w:pPr>
              <w:pStyle w:val="TableText"/>
            </w:pPr>
            <w:r>
              <w:rPr>
                <w:rStyle w:val="VARIABLE"/>
              </w:rPr>
              <w:t>list&lt;item: uint64&gt;</w:t>
            </w:r>
          </w:p>
        </w:tc>
        <w:tc>
          <w:tcPr>
            <w:tcW w:w="2231" w:type="dxa"/>
            <w:tcBorders>
              <w:top w:val="single" w:sz="4" w:space="0" w:color="auto"/>
              <w:left w:val="single" w:sz="4" w:space="0" w:color="auto"/>
              <w:bottom w:val="single" w:sz="4" w:space="0" w:color="auto"/>
              <w:right w:val="single" w:sz="4" w:space="0" w:color="auto"/>
            </w:tcBorders>
          </w:tcPr>
          <w:p w14:paraId="4D8A3643"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A508EB1" w14:textId="77777777" w:rsidR="00B8253F" w:rsidRDefault="000B5CD4">
            <w:pPr>
              <w:pStyle w:val="TableText"/>
            </w:pPr>
            <w:r>
              <w:t>List offsets identify the element range; null list differs from empty list.</w:t>
            </w:r>
          </w:p>
        </w:tc>
      </w:tr>
      <w:tr w:rsidR="00B8253F" w14:paraId="6BE4788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567CCBC" w14:textId="77777777" w:rsidR="00B8253F" w:rsidRDefault="000B5CD4">
            <w:pPr>
              <w:pStyle w:val="TableText"/>
            </w:pPr>
            <w:r>
              <w:rPr>
                <w:rStyle w:val="VARIABLE"/>
              </w:rPr>
              <w:t>value.matrix_UInt64.values[]</w:t>
            </w:r>
          </w:p>
        </w:tc>
        <w:tc>
          <w:tcPr>
            <w:tcW w:w="2231" w:type="dxa"/>
            <w:tcBorders>
              <w:top w:val="single" w:sz="4" w:space="0" w:color="auto"/>
              <w:left w:val="single" w:sz="4" w:space="0" w:color="auto"/>
              <w:bottom w:val="single" w:sz="4" w:space="0" w:color="auto"/>
              <w:right w:val="single" w:sz="4" w:space="0" w:color="auto"/>
            </w:tcBorders>
          </w:tcPr>
          <w:p w14:paraId="4A26085C" w14:textId="77777777" w:rsidR="00B8253F" w:rsidRDefault="000B5CD4">
            <w:pPr>
              <w:pStyle w:val="TableText"/>
            </w:pPr>
            <w:r>
              <w:rPr>
                <w:rStyle w:val="VARIABLE"/>
              </w:rPr>
              <w:t>uint64</w:t>
            </w:r>
          </w:p>
        </w:tc>
        <w:tc>
          <w:tcPr>
            <w:tcW w:w="2231" w:type="dxa"/>
            <w:tcBorders>
              <w:top w:val="single" w:sz="4" w:space="0" w:color="auto"/>
              <w:left w:val="single" w:sz="4" w:space="0" w:color="auto"/>
              <w:bottom w:val="single" w:sz="4" w:space="0" w:color="auto"/>
              <w:right w:val="single" w:sz="4" w:space="0" w:color="auto"/>
            </w:tcBorders>
          </w:tcPr>
          <w:p w14:paraId="301B96E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D77E6F8" w14:textId="77777777" w:rsidR="00B8253F" w:rsidRDefault="000B5CD4">
            <w:pPr>
              <w:pStyle w:val="TableText"/>
            </w:pPr>
            <w:r>
              <w:t>Canonical Part 6 Arrow mapping.</w:t>
            </w:r>
          </w:p>
        </w:tc>
      </w:tr>
      <w:tr w:rsidR="00B8253F" w14:paraId="1E764A3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6F0DB57" w14:textId="77777777" w:rsidR="00B8253F" w:rsidRDefault="000B5CD4">
            <w:pPr>
              <w:pStyle w:val="TableText"/>
            </w:pPr>
            <w:r>
              <w:rPr>
                <w:rStyle w:val="VARIABLE"/>
              </w:rPr>
              <w:t>value.scalar_Float</w:t>
            </w:r>
          </w:p>
        </w:tc>
        <w:tc>
          <w:tcPr>
            <w:tcW w:w="2231" w:type="dxa"/>
            <w:tcBorders>
              <w:top w:val="single" w:sz="4" w:space="0" w:color="auto"/>
              <w:left w:val="single" w:sz="4" w:space="0" w:color="auto"/>
              <w:bottom w:val="single" w:sz="4" w:space="0" w:color="auto"/>
              <w:right w:val="single" w:sz="4" w:space="0" w:color="auto"/>
            </w:tcBorders>
          </w:tcPr>
          <w:p w14:paraId="511B5BAA" w14:textId="77777777" w:rsidR="00B8253F" w:rsidRDefault="000B5CD4">
            <w:pPr>
              <w:pStyle w:val="TableText"/>
            </w:pPr>
            <w:r>
              <w:rPr>
                <w:rStyle w:val="VARIABLE"/>
              </w:rPr>
              <w:t>float</w:t>
            </w:r>
          </w:p>
        </w:tc>
        <w:tc>
          <w:tcPr>
            <w:tcW w:w="2231" w:type="dxa"/>
            <w:tcBorders>
              <w:top w:val="single" w:sz="4" w:space="0" w:color="auto"/>
              <w:left w:val="single" w:sz="4" w:space="0" w:color="auto"/>
              <w:bottom w:val="single" w:sz="4" w:space="0" w:color="auto"/>
              <w:right w:val="single" w:sz="4" w:space="0" w:color="auto"/>
            </w:tcBorders>
          </w:tcPr>
          <w:p w14:paraId="2198786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14FD39E" w14:textId="77777777" w:rsidR="00B8253F" w:rsidRDefault="000B5CD4">
            <w:pPr>
              <w:pStyle w:val="TableText"/>
            </w:pPr>
            <w:r>
              <w:t>Canonical Part 6 Arrow mapping.</w:t>
            </w:r>
          </w:p>
        </w:tc>
      </w:tr>
      <w:tr w:rsidR="00B8253F" w14:paraId="422F0B9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B08DB98" w14:textId="77777777" w:rsidR="00B8253F" w:rsidRDefault="000B5CD4">
            <w:pPr>
              <w:pStyle w:val="TableText"/>
            </w:pPr>
            <w:r>
              <w:rPr>
                <w:rStyle w:val="VARIABLE"/>
              </w:rPr>
              <w:t>value.array_Float</w:t>
            </w:r>
          </w:p>
        </w:tc>
        <w:tc>
          <w:tcPr>
            <w:tcW w:w="2231" w:type="dxa"/>
            <w:tcBorders>
              <w:top w:val="single" w:sz="4" w:space="0" w:color="auto"/>
              <w:left w:val="single" w:sz="4" w:space="0" w:color="auto"/>
              <w:bottom w:val="single" w:sz="4" w:space="0" w:color="auto"/>
              <w:right w:val="single" w:sz="4" w:space="0" w:color="auto"/>
            </w:tcBorders>
          </w:tcPr>
          <w:p w14:paraId="5DDD2CFC" w14:textId="77777777" w:rsidR="00B8253F" w:rsidRDefault="000B5CD4">
            <w:pPr>
              <w:pStyle w:val="TableText"/>
            </w:pPr>
            <w:r>
              <w:rPr>
                <w:rStyle w:val="VARIABLE"/>
              </w:rPr>
              <w:t>list&lt;item: float&gt;</w:t>
            </w:r>
          </w:p>
        </w:tc>
        <w:tc>
          <w:tcPr>
            <w:tcW w:w="2231" w:type="dxa"/>
            <w:tcBorders>
              <w:top w:val="single" w:sz="4" w:space="0" w:color="auto"/>
              <w:left w:val="single" w:sz="4" w:space="0" w:color="auto"/>
              <w:bottom w:val="single" w:sz="4" w:space="0" w:color="auto"/>
              <w:right w:val="single" w:sz="4" w:space="0" w:color="auto"/>
            </w:tcBorders>
          </w:tcPr>
          <w:p w14:paraId="0913A66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1E46622" w14:textId="77777777" w:rsidR="00B8253F" w:rsidRDefault="000B5CD4">
            <w:pPr>
              <w:pStyle w:val="TableText"/>
            </w:pPr>
            <w:r>
              <w:t>List offsets identify the element range; null list differs from empty list.</w:t>
            </w:r>
          </w:p>
        </w:tc>
      </w:tr>
      <w:tr w:rsidR="00B8253F" w14:paraId="3608D82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1DC15D1" w14:textId="77777777" w:rsidR="00B8253F" w:rsidRDefault="000B5CD4">
            <w:pPr>
              <w:pStyle w:val="TableText"/>
            </w:pPr>
            <w:r>
              <w:rPr>
                <w:rStyle w:val="VARIABLE"/>
              </w:rPr>
              <w:t>value.array_Float[]</w:t>
            </w:r>
          </w:p>
        </w:tc>
        <w:tc>
          <w:tcPr>
            <w:tcW w:w="2231" w:type="dxa"/>
            <w:tcBorders>
              <w:top w:val="single" w:sz="4" w:space="0" w:color="auto"/>
              <w:left w:val="single" w:sz="4" w:space="0" w:color="auto"/>
              <w:bottom w:val="single" w:sz="4" w:space="0" w:color="auto"/>
              <w:right w:val="single" w:sz="4" w:space="0" w:color="auto"/>
            </w:tcBorders>
          </w:tcPr>
          <w:p w14:paraId="133DBFBB" w14:textId="77777777" w:rsidR="00B8253F" w:rsidRDefault="000B5CD4">
            <w:pPr>
              <w:pStyle w:val="TableText"/>
            </w:pPr>
            <w:r>
              <w:rPr>
                <w:rStyle w:val="VARIABLE"/>
              </w:rPr>
              <w:t>float</w:t>
            </w:r>
          </w:p>
        </w:tc>
        <w:tc>
          <w:tcPr>
            <w:tcW w:w="2231" w:type="dxa"/>
            <w:tcBorders>
              <w:top w:val="single" w:sz="4" w:space="0" w:color="auto"/>
              <w:left w:val="single" w:sz="4" w:space="0" w:color="auto"/>
              <w:bottom w:val="single" w:sz="4" w:space="0" w:color="auto"/>
              <w:right w:val="single" w:sz="4" w:space="0" w:color="auto"/>
            </w:tcBorders>
          </w:tcPr>
          <w:p w14:paraId="42F1236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7E70DCA" w14:textId="77777777" w:rsidR="00B8253F" w:rsidRDefault="000B5CD4">
            <w:pPr>
              <w:pStyle w:val="TableText"/>
            </w:pPr>
            <w:r>
              <w:t>Canonical Part 6 Arrow mapping.</w:t>
            </w:r>
          </w:p>
        </w:tc>
      </w:tr>
      <w:tr w:rsidR="00B8253F" w14:paraId="09ADBAD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C58F483" w14:textId="77777777" w:rsidR="00B8253F" w:rsidRDefault="000B5CD4">
            <w:pPr>
              <w:pStyle w:val="TableText"/>
            </w:pPr>
            <w:r>
              <w:rPr>
                <w:rStyle w:val="VARIABLE"/>
              </w:rPr>
              <w:t>value.matrix_Float</w:t>
            </w:r>
          </w:p>
        </w:tc>
        <w:tc>
          <w:tcPr>
            <w:tcW w:w="2231" w:type="dxa"/>
            <w:tcBorders>
              <w:top w:val="single" w:sz="4" w:space="0" w:color="auto"/>
              <w:left w:val="single" w:sz="4" w:space="0" w:color="auto"/>
              <w:bottom w:val="single" w:sz="4" w:space="0" w:color="auto"/>
              <w:right w:val="single" w:sz="4" w:space="0" w:color="auto"/>
            </w:tcBorders>
          </w:tcPr>
          <w:p w14:paraId="4BA8FCBD" w14:textId="77777777" w:rsidR="00B8253F" w:rsidRDefault="000B5CD4">
            <w:pPr>
              <w:pStyle w:val="TableText"/>
            </w:pPr>
            <w:r>
              <w:rPr>
                <w:rStyle w:val="VARIABLE"/>
              </w:rPr>
              <w:t>struct&lt;dimensions: list&lt;item: int32&gt; not null, values: list&lt;item: float&gt; not null&gt;</w:t>
            </w:r>
          </w:p>
        </w:tc>
        <w:tc>
          <w:tcPr>
            <w:tcW w:w="2231" w:type="dxa"/>
            <w:tcBorders>
              <w:top w:val="single" w:sz="4" w:space="0" w:color="auto"/>
              <w:left w:val="single" w:sz="4" w:space="0" w:color="auto"/>
              <w:bottom w:val="single" w:sz="4" w:space="0" w:color="auto"/>
              <w:right w:val="single" w:sz="4" w:space="0" w:color="auto"/>
            </w:tcBorders>
          </w:tcPr>
          <w:p w14:paraId="2CF4AC8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18AECDD" w14:textId="77777777" w:rsidR="00B8253F" w:rsidRDefault="000B5CD4">
            <w:pPr>
              <w:pStyle w:val="TableText"/>
            </w:pPr>
            <w:r>
              <w:t>Canonical Part 6 Arrow mapping.</w:t>
            </w:r>
          </w:p>
        </w:tc>
      </w:tr>
      <w:tr w:rsidR="00B8253F" w14:paraId="652C7BF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8E6B5A8" w14:textId="77777777" w:rsidR="00B8253F" w:rsidRDefault="000B5CD4">
            <w:pPr>
              <w:pStyle w:val="TableText"/>
            </w:pPr>
            <w:r>
              <w:rPr>
                <w:rStyle w:val="VARIABLE"/>
              </w:rPr>
              <w:t>value.matrix_Float.dimensions</w:t>
            </w:r>
          </w:p>
        </w:tc>
        <w:tc>
          <w:tcPr>
            <w:tcW w:w="2231" w:type="dxa"/>
            <w:tcBorders>
              <w:top w:val="single" w:sz="4" w:space="0" w:color="auto"/>
              <w:left w:val="single" w:sz="4" w:space="0" w:color="auto"/>
              <w:bottom w:val="single" w:sz="4" w:space="0" w:color="auto"/>
              <w:right w:val="single" w:sz="4" w:space="0" w:color="auto"/>
            </w:tcBorders>
          </w:tcPr>
          <w:p w14:paraId="75D3D428"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5A7EF279"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328F42E" w14:textId="77777777" w:rsidR="00B8253F" w:rsidRDefault="000B5CD4">
            <w:pPr>
              <w:pStyle w:val="TableText"/>
            </w:pPr>
            <w:r>
              <w:t>List offsets identify the element range; null list differs from empty list.</w:t>
            </w:r>
          </w:p>
        </w:tc>
      </w:tr>
      <w:tr w:rsidR="00B8253F" w14:paraId="481356D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69C010D" w14:textId="77777777" w:rsidR="00B8253F" w:rsidRDefault="000B5CD4">
            <w:pPr>
              <w:pStyle w:val="TableText"/>
            </w:pPr>
            <w:r>
              <w:rPr>
                <w:rStyle w:val="VARIABLE"/>
              </w:rPr>
              <w:t>value.matrix_Float.dimensions[]</w:t>
            </w:r>
          </w:p>
        </w:tc>
        <w:tc>
          <w:tcPr>
            <w:tcW w:w="2231" w:type="dxa"/>
            <w:tcBorders>
              <w:top w:val="single" w:sz="4" w:space="0" w:color="auto"/>
              <w:left w:val="single" w:sz="4" w:space="0" w:color="auto"/>
              <w:bottom w:val="single" w:sz="4" w:space="0" w:color="auto"/>
              <w:right w:val="single" w:sz="4" w:space="0" w:color="auto"/>
            </w:tcBorders>
          </w:tcPr>
          <w:p w14:paraId="59E13F84"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314E851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C54B0E7" w14:textId="77777777" w:rsidR="00B8253F" w:rsidRDefault="000B5CD4">
            <w:pPr>
              <w:pStyle w:val="TableText"/>
            </w:pPr>
            <w:r>
              <w:t>Canonical Part 6 Arrow mapping.</w:t>
            </w:r>
          </w:p>
        </w:tc>
      </w:tr>
      <w:tr w:rsidR="00B8253F" w14:paraId="351A6AC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8F6AC61" w14:textId="77777777" w:rsidR="00B8253F" w:rsidRDefault="000B5CD4">
            <w:pPr>
              <w:pStyle w:val="TableText"/>
            </w:pPr>
            <w:r>
              <w:rPr>
                <w:rStyle w:val="VARIABLE"/>
              </w:rPr>
              <w:t>value.matrix_Float.values</w:t>
            </w:r>
          </w:p>
        </w:tc>
        <w:tc>
          <w:tcPr>
            <w:tcW w:w="2231" w:type="dxa"/>
            <w:tcBorders>
              <w:top w:val="single" w:sz="4" w:space="0" w:color="auto"/>
              <w:left w:val="single" w:sz="4" w:space="0" w:color="auto"/>
              <w:bottom w:val="single" w:sz="4" w:space="0" w:color="auto"/>
              <w:right w:val="single" w:sz="4" w:space="0" w:color="auto"/>
            </w:tcBorders>
          </w:tcPr>
          <w:p w14:paraId="1A3FC2E8" w14:textId="77777777" w:rsidR="00B8253F" w:rsidRDefault="000B5CD4">
            <w:pPr>
              <w:pStyle w:val="TableText"/>
            </w:pPr>
            <w:r>
              <w:rPr>
                <w:rStyle w:val="VARIABLE"/>
              </w:rPr>
              <w:t>list&lt;item: float&gt;</w:t>
            </w:r>
          </w:p>
        </w:tc>
        <w:tc>
          <w:tcPr>
            <w:tcW w:w="2231" w:type="dxa"/>
            <w:tcBorders>
              <w:top w:val="single" w:sz="4" w:space="0" w:color="auto"/>
              <w:left w:val="single" w:sz="4" w:space="0" w:color="auto"/>
              <w:bottom w:val="single" w:sz="4" w:space="0" w:color="auto"/>
              <w:right w:val="single" w:sz="4" w:space="0" w:color="auto"/>
            </w:tcBorders>
          </w:tcPr>
          <w:p w14:paraId="1B250491"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62CF0AF" w14:textId="77777777" w:rsidR="00B8253F" w:rsidRDefault="000B5CD4">
            <w:pPr>
              <w:pStyle w:val="TableText"/>
            </w:pPr>
            <w:r>
              <w:t>List offsets identify the element range; null list differs from empty list.</w:t>
            </w:r>
          </w:p>
        </w:tc>
      </w:tr>
      <w:tr w:rsidR="00B8253F" w14:paraId="05F44BE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17E2748" w14:textId="77777777" w:rsidR="00B8253F" w:rsidRDefault="000B5CD4">
            <w:pPr>
              <w:pStyle w:val="TableText"/>
            </w:pPr>
            <w:r>
              <w:rPr>
                <w:rStyle w:val="VARIABLE"/>
              </w:rPr>
              <w:t>value.matrix_Float.values[]</w:t>
            </w:r>
          </w:p>
        </w:tc>
        <w:tc>
          <w:tcPr>
            <w:tcW w:w="2231" w:type="dxa"/>
            <w:tcBorders>
              <w:top w:val="single" w:sz="4" w:space="0" w:color="auto"/>
              <w:left w:val="single" w:sz="4" w:space="0" w:color="auto"/>
              <w:bottom w:val="single" w:sz="4" w:space="0" w:color="auto"/>
              <w:right w:val="single" w:sz="4" w:space="0" w:color="auto"/>
            </w:tcBorders>
          </w:tcPr>
          <w:p w14:paraId="6FB5E5B2" w14:textId="77777777" w:rsidR="00B8253F" w:rsidRDefault="000B5CD4">
            <w:pPr>
              <w:pStyle w:val="TableText"/>
            </w:pPr>
            <w:r>
              <w:rPr>
                <w:rStyle w:val="VARIABLE"/>
              </w:rPr>
              <w:t>float</w:t>
            </w:r>
          </w:p>
        </w:tc>
        <w:tc>
          <w:tcPr>
            <w:tcW w:w="2231" w:type="dxa"/>
            <w:tcBorders>
              <w:top w:val="single" w:sz="4" w:space="0" w:color="auto"/>
              <w:left w:val="single" w:sz="4" w:space="0" w:color="auto"/>
              <w:bottom w:val="single" w:sz="4" w:space="0" w:color="auto"/>
              <w:right w:val="single" w:sz="4" w:space="0" w:color="auto"/>
            </w:tcBorders>
          </w:tcPr>
          <w:p w14:paraId="3039D72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5FEAB09" w14:textId="77777777" w:rsidR="00B8253F" w:rsidRDefault="000B5CD4">
            <w:pPr>
              <w:pStyle w:val="TableText"/>
            </w:pPr>
            <w:r>
              <w:t>Canonical Part 6 Arrow mapping.</w:t>
            </w:r>
          </w:p>
        </w:tc>
      </w:tr>
      <w:tr w:rsidR="00B8253F" w14:paraId="3EBBB79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103895" w14:textId="77777777" w:rsidR="00B8253F" w:rsidRDefault="000B5CD4">
            <w:pPr>
              <w:pStyle w:val="TableText"/>
            </w:pPr>
            <w:r>
              <w:rPr>
                <w:rStyle w:val="VARIABLE"/>
              </w:rPr>
              <w:t>value.scalar_Double</w:t>
            </w:r>
          </w:p>
        </w:tc>
        <w:tc>
          <w:tcPr>
            <w:tcW w:w="2231" w:type="dxa"/>
            <w:tcBorders>
              <w:top w:val="single" w:sz="4" w:space="0" w:color="auto"/>
              <w:left w:val="single" w:sz="4" w:space="0" w:color="auto"/>
              <w:bottom w:val="single" w:sz="4" w:space="0" w:color="auto"/>
              <w:right w:val="single" w:sz="4" w:space="0" w:color="auto"/>
            </w:tcBorders>
          </w:tcPr>
          <w:p w14:paraId="71575BEE"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3F6EB55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52EC802" w14:textId="77777777" w:rsidR="00B8253F" w:rsidRDefault="000B5CD4">
            <w:pPr>
              <w:pStyle w:val="TableText"/>
            </w:pPr>
            <w:r>
              <w:t>Canonical Part 6 Arrow mapping.</w:t>
            </w:r>
          </w:p>
        </w:tc>
      </w:tr>
      <w:tr w:rsidR="00B8253F" w14:paraId="41DB50D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27DEA0D" w14:textId="77777777" w:rsidR="00B8253F" w:rsidRDefault="000B5CD4">
            <w:pPr>
              <w:pStyle w:val="TableText"/>
            </w:pPr>
            <w:r>
              <w:rPr>
                <w:rStyle w:val="VARIABLE"/>
              </w:rPr>
              <w:t>value.array_Double</w:t>
            </w:r>
          </w:p>
        </w:tc>
        <w:tc>
          <w:tcPr>
            <w:tcW w:w="2231" w:type="dxa"/>
            <w:tcBorders>
              <w:top w:val="single" w:sz="4" w:space="0" w:color="auto"/>
              <w:left w:val="single" w:sz="4" w:space="0" w:color="auto"/>
              <w:bottom w:val="single" w:sz="4" w:space="0" w:color="auto"/>
              <w:right w:val="single" w:sz="4" w:space="0" w:color="auto"/>
            </w:tcBorders>
          </w:tcPr>
          <w:p w14:paraId="7388CD49" w14:textId="77777777" w:rsidR="00B8253F" w:rsidRDefault="000B5CD4">
            <w:pPr>
              <w:pStyle w:val="TableText"/>
            </w:pPr>
            <w:r>
              <w:rPr>
                <w:rStyle w:val="VARIABLE"/>
              </w:rPr>
              <w:t>list&lt;item: double&gt;</w:t>
            </w:r>
          </w:p>
        </w:tc>
        <w:tc>
          <w:tcPr>
            <w:tcW w:w="2231" w:type="dxa"/>
            <w:tcBorders>
              <w:top w:val="single" w:sz="4" w:space="0" w:color="auto"/>
              <w:left w:val="single" w:sz="4" w:space="0" w:color="auto"/>
              <w:bottom w:val="single" w:sz="4" w:space="0" w:color="auto"/>
              <w:right w:val="single" w:sz="4" w:space="0" w:color="auto"/>
            </w:tcBorders>
          </w:tcPr>
          <w:p w14:paraId="62385E2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78203DF" w14:textId="77777777" w:rsidR="00B8253F" w:rsidRDefault="000B5CD4">
            <w:pPr>
              <w:pStyle w:val="TableText"/>
            </w:pPr>
            <w:r>
              <w:t>List offsets identify the element range; null list differs from empty list.</w:t>
            </w:r>
          </w:p>
        </w:tc>
      </w:tr>
      <w:tr w:rsidR="00B8253F" w14:paraId="225A8A7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5B8FEE2" w14:textId="77777777" w:rsidR="00B8253F" w:rsidRDefault="000B5CD4">
            <w:pPr>
              <w:pStyle w:val="TableText"/>
            </w:pPr>
            <w:r>
              <w:rPr>
                <w:rStyle w:val="VARIABLE"/>
              </w:rPr>
              <w:t>value.array_Double[]</w:t>
            </w:r>
          </w:p>
        </w:tc>
        <w:tc>
          <w:tcPr>
            <w:tcW w:w="2231" w:type="dxa"/>
            <w:tcBorders>
              <w:top w:val="single" w:sz="4" w:space="0" w:color="auto"/>
              <w:left w:val="single" w:sz="4" w:space="0" w:color="auto"/>
              <w:bottom w:val="single" w:sz="4" w:space="0" w:color="auto"/>
              <w:right w:val="single" w:sz="4" w:space="0" w:color="auto"/>
            </w:tcBorders>
          </w:tcPr>
          <w:p w14:paraId="7516CF1C"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0714490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0435682" w14:textId="77777777" w:rsidR="00B8253F" w:rsidRDefault="000B5CD4">
            <w:pPr>
              <w:pStyle w:val="TableText"/>
            </w:pPr>
            <w:r>
              <w:t>Canonical Part 6 Arrow mapping.</w:t>
            </w:r>
          </w:p>
        </w:tc>
      </w:tr>
      <w:tr w:rsidR="00B8253F" w14:paraId="6FD4898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67E33B9" w14:textId="77777777" w:rsidR="00B8253F" w:rsidRDefault="000B5CD4">
            <w:pPr>
              <w:pStyle w:val="TableText"/>
            </w:pPr>
            <w:r>
              <w:rPr>
                <w:rStyle w:val="VARIABLE"/>
              </w:rPr>
              <w:t>value.matrix_Double</w:t>
            </w:r>
          </w:p>
        </w:tc>
        <w:tc>
          <w:tcPr>
            <w:tcW w:w="2231" w:type="dxa"/>
            <w:tcBorders>
              <w:top w:val="single" w:sz="4" w:space="0" w:color="auto"/>
              <w:left w:val="single" w:sz="4" w:space="0" w:color="auto"/>
              <w:bottom w:val="single" w:sz="4" w:space="0" w:color="auto"/>
              <w:right w:val="single" w:sz="4" w:space="0" w:color="auto"/>
            </w:tcBorders>
          </w:tcPr>
          <w:p w14:paraId="329300CC" w14:textId="77777777" w:rsidR="00B8253F" w:rsidRDefault="000B5CD4">
            <w:pPr>
              <w:pStyle w:val="TableText"/>
            </w:pPr>
            <w:r>
              <w:rPr>
                <w:rStyle w:val="VARIABLE"/>
              </w:rPr>
              <w:t>struct&lt;dimensions: list&lt;item: int32&gt; not null, values: list&lt;item: double&gt; not null&gt;</w:t>
            </w:r>
          </w:p>
        </w:tc>
        <w:tc>
          <w:tcPr>
            <w:tcW w:w="2231" w:type="dxa"/>
            <w:tcBorders>
              <w:top w:val="single" w:sz="4" w:space="0" w:color="auto"/>
              <w:left w:val="single" w:sz="4" w:space="0" w:color="auto"/>
              <w:bottom w:val="single" w:sz="4" w:space="0" w:color="auto"/>
              <w:right w:val="single" w:sz="4" w:space="0" w:color="auto"/>
            </w:tcBorders>
          </w:tcPr>
          <w:p w14:paraId="4C925B9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5D17725" w14:textId="77777777" w:rsidR="00B8253F" w:rsidRDefault="000B5CD4">
            <w:pPr>
              <w:pStyle w:val="TableText"/>
            </w:pPr>
            <w:r>
              <w:t>Canonical Part 6 Arrow mapping.</w:t>
            </w:r>
          </w:p>
        </w:tc>
      </w:tr>
      <w:tr w:rsidR="00B8253F" w14:paraId="5102648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7ABE325" w14:textId="77777777" w:rsidR="00B8253F" w:rsidRDefault="000B5CD4">
            <w:pPr>
              <w:pStyle w:val="TableText"/>
            </w:pPr>
            <w:r>
              <w:rPr>
                <w:rStyle w:val="VARIABLE"/>
              </w:rPr>
              <w:t>value.matrix_Double.dimensions</w:t>
            </w:r>
          </w:p>
        </w:tc>
        <w:tc>
          <w:tcPr>
            <w:tcW w:w="2231" w:type="dxa"/>
            <w:tcBorders>
              <w:top w:val="single" w:sz="4" w:space="0" w:color="auto"/>
              <w:left w:val="single" w:sz="4" w:space="0" w:color="auto"/>
              <w:bottom w:val="single" w:sz="4" w:space="0" w:color="auto"/>
              <w:right w:val="single" w:sz="4" w:space="0" w:color="auto"/>
            </w:tcBorders>
          </w:tcPr>
          <w:p w14:paraId="2835CECC"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334B1F1C"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3F53515" w14:textId="77777777" w:rsidR="00B8253F" w:rsidRDefault="000B5CD4">
            <w:pPr>
              <w:pStyle w:val="TableText"/>
            </w:pPr>
            <w:r>
              <w:t>List offsets identify the element range; null list differs from empty list.</w:t>
            </w:r>
          </w:p>
        </w:tc>
      </w:tr>
      <w:tr w:rsidR="00B8253F" w14:paraId="557D7A1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3D6AF0F" w14:textId="77777777" w:rsidR="00B8253F" w:rsidRDefault="000B5CD4">
            <w:pPr>
              <w:pStyle w:val="TableText"/>
            </w:pPr>
            <w:r>
              <w:rPr>
                <w:rStyle w:val="VARIABLE"/>
              </w:rPr>
              <w:t>value.matrix_Double.dimensions[]</w:t>
            </w:r>
          </w:p>
        </w:tc>
        <w:tc>
          <w:tcPr>
            <w:tcW w:w="2231" w:type="dxa"/>
            <w:tcBorders>
              <w:top w:val="single" w:sz="4" w:space="0" w:color="auto"/>
              <w:left w:val="single" w:sz="4" w:space="0" w:color="auto"/>
              <w:bottom w:val="single" w:sz="4" w:space="0" w:color="auto"/>
              <w:right w:val="single" w:sz="4" w:space="0" w:color="auto"/>
            </w:tcBorders>
          </w:tcPr>
          <w:p w14:paraId="3E06B881"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22E0EF7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A4FE128" w14:textId="77777777" w:rsidR="00B8253F" w:rsidRDefault="000B5CD4">
            <w:pPr>
              <w:pStyle w:val="TableText"/>
            </w:pPr>
            <w:r>
              <w:t>Canonical Part 6 Arrow mapping.</w:t>
            </w:r>
          </w:p>
        </w:tc>
      </w:tr>
      <w:tr w:rsidR="00B8253F" w14:paraId="707BE01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9C1DE42" w14:textId="77777777" w:rsidR="00B8253F" w:rsidRDefault="000B5CD4">
            <w:pPr>
              <w:pStyle w:val="TableText"/>
            </w:pPr>
            <w:r>
              <w:rPr>
                <w:rStyle w:val="VARIABLE"/>
              </w:rPr>
              <w:t>value.matrix_Double.values</w:t>
            </w:r>
          </w:p>
        </w:tc>
        <w:tc>
          <w:tcPr>
            <w:tcW w:w="2231" w:type="dxa"/>
            <w:tcBorders>
              <w:top w:val="single" w:sz="4" w:space="0" w:color="auto"/>
              <w:left w:val="single" w:sz="4" w:space="0" w:color="auto"/>
              <w:bottom w:val="single" w:sz="4" w:space="0" w:color="auto"/>
              <w:right w:val="single" w:sz="4" w:space="0" w:color="auto"/>
            </w:tcBorders>
          </w:tcPr>
          <w:p w14:paraId="2D786744" w14:textId="77777777" w:rsidR="00B8253F" w:rsidRDefault="000B5CD4">
            <w:pPr>
              <w:pStyle w:val="TableText"/>
            </w:pPr>
            <w:r>
              <w:rPr>
                <w:rStyle w:val="VARIABLE"/>
              </w:rPr>
              <w:t>list&lt;item: double&gt;</w:t>
            </w:r>
          </w:p>
        </w:tc>
        <w:tc>
          <w:tcPr>
            <w:tcW w:w="2231" w:type="dxa"/>
            <w:tcBorders>
              <w:top w:val="single" w:sz="4" w:space="0" w:color="auto"/>
              <w:left w:val="single" w:sz="4" w:space="0" w:color="auto"/>
              <w:bottom w:val="single" w:sz="4" w:space="0" w:color="auto"/>
              <w:right w:val="single" w:sz="4" w:space="0" w:color="auto"/>
            </w:tcBorders>
          </w:tcPr>
          <w:p w14:paraId="7F1E54A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9A23FF1" w14:textId="77777777" w:rsidR="00B8253F" w:rsidRDefault="000B5CD4">
            <w:pPr>
              <w:pStyle w:val="TableText"/>
            </w:pPr>
            <w:r>
              <w:t>List offsets identify the element range; null list differs from empty list.</w:t>
            </w:r>
          </w:p>
        </w:tc>
      </w:tr>
      <w:tr w:rsidR="00B8253F" w14:paraId="4D5310F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B50762B" w14:textId="77777777" w:rsidR="00B8253F" w:rsidRDefault="000B5CD4">
            <w:pPr>
              <w:pStyle w:val="TableText"/>
            </w:pPr>
            <w:r>
              <w:rPr>
                <w:rStyle w:val="VARIABLE"/>
              </w:rPr>
              <w:t>value.matrix_Double.values[]</w:t>
            </w:r>
          </w:p>
        </w:tc>
        <w:tc>
          <w:tcPr>
            <w:tcW w:w="2231" w:type="dxa"/>
            <w:tcBorders>
              <w:top w:val="single" w:sz="4" w:space="0" w:color="auto"/>
              <w:left w:val="single" w:sz="4" w:space="0" w:color="auto"/>
              <w:bottom w:val="single" w:sz="4" w:space="0" w:color="auto"/>
              <w:right w:val="single" w:sz="4" w:space="0" w:color="auto"/>
            </w:tcBorders>
          </w:tcPr>
          <w:p w14:paraId="38D2493B"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76502EB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D1C9A29" w14:textId="77777777" w:rsidR="00B8253F" w:rsidRDefault="000B5CD4">
            <w:pPr>
              <w:pStyle w:val="TableText"/>
            </w:pPr>
            <w:r>
              <w:t>Canonical Part 6 Arrow mapping.</w:t>
            </w:r>
          </w:p>
        </w:tc>
      </w:tr>
      <w:tr w:rsidR="00B8253F" w14:paraId="5A1C1C3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6BE3670" w14:textId="77777777" w:rsidR="00B8253F" w:rsidRDefault="000B5CD4">
            <w:pPr>
              <w:pStyle w:val="TableText"/>
            </w:pPr>
            <w:r>
              <w:rPr>
                <w:rStyle w:val="VARIABLE"/>
              </w:rPr>
              <w:t>value.scalar_String</w:t>
            </w:r>
          </w:p>
        </w:tc>
        <w:tc>
          <w:tcPr>
            <w:tcW w:w="2231" w:type="dxa"/>
            <w:tcBorders>
              <w:top w:val="single" w:sz="4" w:space="0" w:color="auto"/>
              <w:left w:val="single" w:sz="4" w:space="0" w:color="auto"/>
              <w:bottom w:val="single" w:sz="4" w:space="0" w:color="auto"/>
              <w:right w:val="single" w:sz="4" w:space="0" w:color="auto"/>
            </w:tcBorders>
          </w:tcPr>
          <w:p w14:paraId="4A3B1957"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5847F05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ADC8D0D" w14:textId="77777777" w:rsidR="00B8253F" w:rsidRDefault="000B5CD4">
            <w:pPr>
              <w:pStyle w:val="TableText"/>
            </w:pPr>
            <w:r>
              <w:t>Canonical Part 6 Arrow mapping.</w:t>
            </w:r>
          </w:p>
        </w:tc>
      </w:tr>
      <w:tr w:rsidR="00B8253F" w14:paraId="1DE5C91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3724FEF" w14:textId="77777777" w:rsidR="00B8253F" w:rsidRDefault="000B5CD4">
            <w:pPr>
              <w:pStyle w:val="TableText"/>
            </w:pPr>
            <w:r>
              <w:rPr>
                <w:rStyle w:val="VARIABLE"/>
              </w:rPr>
              <w:t>value.array_String</w:t>
            </w:r>
          </w:p>
        </w:tc>
        <w:tc>
          <w:tcPr>
            <w:tcW w:w="2231" w:type="dxa"/>
            <w:tcBorders>
              <w:top w:val="single" w:sz="4" w:space="0" w:color="auto"/>
              <w:left w:val="single" w:sz="4" w:space="0" w:color="auto"/>
              <w:bottom w:val="single" w:sz="4" w:space="0" w:color="auto"/>
              <w:right w:val="single" w:sz="4" w:space="0" w:color="auto"/>
            </w:tcBorders>
          </w:tcPr>
          <w:p w14:paraId="537125EA" w14:textId="77777777" w:rsidR="00B8253F" w:rsidRDefault="000B5CD4">
            <w:pPr>
              <w:pStyle w:val="TableText"/>
            </w:pPr>
            <w:r>
              <w:rPr>
                <w:rStyle w:val="VARIABLE"/>
              </w:rPr>
              <w:t>list&lt;item: string&gt;</w:t>
            </w:r>
          </w:p>
        </w:tc>
        <w:tc>
          <w:tcPr>
            <w:tcW w:w="2231" w:type="dxa"/>
            <w:tcBorders>
              <w:top w:val="single" w:sz="4" w:space="0" w:color="auto"/>
              <w:left w:val="single" w:sz="4" w:space="0" w:color="auto"/>
              <w:bottom w:val="single" w:sz="4" w:space="0" w:color="auto"/>
              <w:right w:val="single" w:sz="4" w:space="0" w:color="auto"/>
            </w:tcBorders>
          </w:tcPr>
          <w:p w14:paraId="36C874A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32FDAB2" w14:textId="77777777" w:rsidR="00B8253F" w:rsidRDefault="000B5CD4">
            <w:pPr>
              <w:pStyle w:val="TableText"/>
            </w:pPr>
            <w:r>
              <w:t>List offsets identify the element range; null list differs from empty list.</w:t>
            </w:r>
          </w:p>
        </w:tc>
      </w:tr>
      <w:tr w:rsidR="00B8253F" w14:paraId="677C42C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35F41F5" w14:textId="77777777" w:rsidR="00B8253F" w:rsidRDefault="000B5CD4">
            <w:pPr>
              <w:pStyle w:val="TableText"/>
            </w:pPr>
            <w:r>
              <w:rPr>
                <w:rStyle w:val="VARIABLE"/>
              </w:rPr>
              <w:t>value.array_String[]</w:t>
            </w:r>
          </w:p>
        </w:tc>
        <w:tc>
          <w:tcPr>
            <w:tcW w:w="2231" w:type="dxa"/>
            <w:tcBorders>
              <w:top w:val="single" w:sz="4" w:space="0" w:color="auto"/>
              <w:left w:val="single" w:sz="4" w:space="0" w:color="auto"/>
              <w:bottom w:val="single" w:sz="4" w:space="0" w:color="auto"/>
              <w:right w:val="single" w:sz="4" w:space="0" w:color="auto"/>
            </w:tcBorders>
          </w:tcPr>
          <w:p w14:paraId="487210FF"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5B02DAE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795C391" w14:textId="77777777" w:rsidR="00B8253F" w:rsidRDefault="000B5CD4">
            <w:pPr>
              <w:pStyle w:val="TableText"/>
            </w:pPr>
            <w:r>
              <w:t>Canonical Part 6 Arrow mapping.</w:t>
            </w:r>
          </w:p>
        </w:tc>
      </w:tr>
      <w:tr w:rsidR="00B8253F" w14:paraId="48EA411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519BEFB" w14:textId="77777777" w:rsidR="00B8253F" w:rsidRDefault="000B5CD4">
            <w:pPr>
              <w:pStyle w:val="TableText"/>
            </w:pPr>
            <w:r>
              <w:rPr>
                <w:rStyle w:val="VARIABLE"/>
              </w:rPr>
              <w:t>value.matrix_String</w:t>
            </w:r>
          </w:p>
        </w:tc>
        <w:tc>
          <w:tcPr>
            <w:tcW w:w="2231" w:type="dxa"/>
            <w:tcBorders>
              <w:top w:val="single" w:sz="4" w:space="0" w:color="auto"/>
              <w:left w:val="single" w:sz="4" w:space="0" w:color="auto"/>
              <w:bottom w:val="single" w:sz="4" w:space="0" w:color="auto"/>
              <w:right w:val="single" w:sz="4" w:space="0" w:color="auto"/>
            </w:tcBorders>
          </w:tcPr>
          <w:p w14:paraId="67C066FE" w14:textId="77777777" w:rsidR="00B8253F" w:rsidRDefault="000B5CD4">
            <w:pPr>
              <w:pStyle w:val="TableText"/>
            </w:pPr>
            <w:r>
              <w:rPr>
                <w:rStyle w:val="VARIABLE"/>
              </w:rPr>
              <w:t>struct&lt;dimensions: list&lt;item: int32&gt; not null, values: list&lt;item: string&gt; not null&gt;</w:t>
            </w:r>
          </w:p>
        </w:tc>
        <w:tc>
          <w:tcPr>
            <w:tcW w:w="2231" w:type="dxa"/>
            <w:tcBorders>
              <w:top w:val="single" w:sz="4" w:space="0" w:color="auto"/>
              <w:left w:val="single" w:sz="4" w:space="0" w:color="auto"/>
              <w:bottom w:val="single" w:sz="4" w:space="0" w:color="auto"/>
              <w:right w:val="single" w:sz="4" w:space="0" w:color="auto"/>
            </w:tcBorders>
          </w:tcPr>
          <w:p w14:paraId="5B3C06D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8E088BB" w14:textId="77777777" w:rsidR="00B8253F" w:rsidRDefault="000B5CD4">
            <w:pPr>
              <w:pStyle w:val="TableText"/>
            </w:pPr>
            <w:r>
              <w:t>Canonical Part 6 Arrow mapping.</w:t>
            </w:r>
          </w:p>
        </w:tc>
      </w:tr>
      <w:tr w:rsidR="00B8253F" w14:paraId="4DFC8CA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DD0741C" w14:textId="77777777" w:rsidR="00B8253F" w:rsidRDefault="000B5CD4">
            <w:pPr>
              <w:pStyle w:val="TableText"/>
            </w:pPr>
            <w:r>
              <w:rPr>
                <w:rStyle w:val="VARIABLE"/>
              </w:rPr>
              <w:t>value.matrix_String.dimensions</w:t>
            </w:r>
          </w:p>
        </w:tc>
        <w:tc>
          <w:tcPr>
            <w:tcW w:w="2231" w:type="dxa"/>
            <w:tcBorders>
              <w:top w:val="single" w:sz="4" w:space="0" w:color="auto"/>
              <w:left w:val="single" w:sz="4" w:space="0" w:color="auto"/>
              <w:bottom w:val="single" w:sz="4" w:space="0" w:color="auto"/>
              <w:right w:val="single" w:sz="4" w:space="0" w:color="auto"/>
            </w:tcBorders>
          </w:tcPr>
          <w:p w14:paraId="21034511"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157D706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84EB182" w14:textId="77777777" w:rsidR="00B8253F" w:rsidRDefault="000B5CD4">
            <w:pPr>
              <w:pStyle w:val="TableText"/>
            </w:pPr>
            <w:r>
              <w:t>List offsets identify the element range; null list differs from empty list.</w:t>
            </w:r>
          </w:p>
        </w:tc>
      </w:tr>
      <w:tr w:rsidR="00B8253F" w14:paraId="1BD8258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CAC1CD5" w14:textId="77777777" w:rsidR="00B8253F" w:rsidRDefault="000B5CD4">
            <w:pPr>
              <w:pStyle w:val="TableText"/>
            </w:pPr>
            <w:r>
              <w:rPr>
                <w:rStyle w:val="VARIABLE"/>
              </w:rPr>
              <w:t>value.matrix_String.dimensions[]</w:t>
            </w:r>
          </w:p>
        </w:tc>
        <w:tc>
          <w:tcPr>
            <w:tcW w:w="2231" w:type="dxa"/>
            <w:tcBorders>
              <w:top w:val="single" w:sz="4" w:space="0" w:color="auto"/>
              <w:left w:val="single" w:sz="4" w:space="0" w:color="auto"/>
              <w:bottom w:val="single" w:sz="4" w:space="0" w:color="auto"/>
              <w:right w:val="single" w:sz="4" w:space="0" w:color="auto"/>
            </w:tcBorders>
          </w:tcPr>
          <w:p w14:paraId="21DB0C7E"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6B7B140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BBBB9EA" w14:textId="77777777" w:rsidR="00B8253F" w:rsidRDefault="000B5CD4">
            <w:pPr>
              <w:pStyle w:val="TableText"/>
            </w:pPr>
            <w:r>
              <w:t>Canonical Part 6 Arrow mapping.</w:t>
            </w:r>
          </w:p>
        </w:tc>
      </w:tr>
      <w:tr w:rsidR="00B8253F" w14:paraId="1F52610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E250FC0" w14:textId="77777777" w:rsidR="00B8253F" w:rsidRDefault="000B5CD4">
            <w:pPr>
              <w:pStyle w:val="TableText"/>
            </w:pPr>
            <w:r>
              <w:rPr>
                <w:rStyle w:val="VARIABLE"/>
              </w:rPr>
              <w:lastRenderedPageBreak/>
              <w:t>value.matrix_String.values</w:t>
            </w:r>
          </w:p>
        </w:tc>
        <w:tc>
          <w:tcPr>
            <w:tcW w:w="2231" w:type="dxa"/>
            <w:tcBorders>
              <w:top w:val="single" w:sz="4" w:space="0" w:color="auto"/>
              <w:left w:val="single" w:sz="4" w:space="0" w:color="auto"/>
              <w:bottom w:val="single" w:sz="4" w:space="0" w:color="auto"/>
              <w:right w:val="single" w:sz="4" w:space="0" w:color="auto"/>
            </w:tcBorders>
          </w:tcPr>
          <w:p w14:paraId="7EDA12CF" w14:textId="77777777" w:rsidR="00B8253F" w:rsidRDefault="000B5CD4">
            <w:pPr>
              <w:pStyle w:val="TableText"/>
            </w:pPr>
            <w:r>
              <w:rPr>
                <w:rStyle w:val="VARIABLE"/>
              </w:rPr>
              <w:t>list&lt;item: string&gt;</w:t>
            </w:r>
          </w:p>
        </w:tc>
        <w:tc>
          <w:tcPr>
            <w:tcW w:w="2231" w:type="dxa"/>
            <w:tcBorders>
              <w:top w:val="single" w:sz="4" w:space="0" w:color="auto"/>
              <w:left w:val="single" w:sz="4" w:space="0" w:color="auto"/>
              <w:bottom w:val="single" w:sz="4" w:space="0" w:color="auto"/>
              <w:right w:val="single" w:sz="4" w:space="0" w:color="auto"/>
            </w:tcBorders>
          </w:tcPr>
          <w:p w14:paraId="0F109C2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B42DE2F" w14:textId="77777777" w:rsidR="00B8253F" w:rsidRDefault="000B5CD4">
            <w:pPr>
              <w:pStyle w:val="TableText"/>
            </w:pPr>
            <w:r>
              <w:t>List offsets identify the element range; null list differs from empty list.</w:t>
            </w:r>
          </w:p>
        </w:tc>
      </w:tr>
      <w:tr w:rsidR="00B8253F" w14:paraId="388A4EF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6612CF9" w14:textId="77777777" w:rsidR="00B8253F" w:rsidRDefault="000B5CD4">
            <w:pPr>
              <w:pStyle w:val="TableText"/>
            </w:pPr>
            <w:r>
              <w:rPr>
                <w:rStyle w:val="VARIABLE"/>
              </w:rPr>
              <w:t>value.matrix_String.values[]</w:t>
            </w:r>
          </w:p>
        </w:tc>
        <w:tc>
          <w:tcPr>
            <w:tcW w:w="2231" w:type="dxa"/>
            <w:tcBorders>
              <w:top w:val="single" w:sz="4" w:space="0" w:color="auto"/>
              <w:left w:val="single" w:sz="4" w:space="0" w:color="auto"/>
              <w:bottom w:val="single" w:sz="4" w:space="0" w:color="auto"/>
              <w:right w:val="single" w:sz="4" w:space="0" w:color="auto"/>
            </w:tcBorders>
          </w:tcPr>
          <w:p w14:paraId="490727B8"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328BA0D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1A59678" w14:textId="77777777" w:rsidR="00B8253F" w:rsidRDefault="000B5CD4">
            <w:pPr>
              <w:pStyle w:val="TableText"/>
            </w:pPr>
            <w:r>
              <w:t>Canonical Part 6 Arrow mapping.</w:t>
            </w:r>
          </w:p>
        </w:tc>
      </w:tr>
      <w:tr w:rsidR="00B8253F" w14:paraId="372B086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D0322C2" w14:textId="77777777" w:rsidR="00B8253F" w:rsidRDefault="000B5CD4">
            <w:pPr>
              <w:pStyle w:val="TableText"/>
            </w:pPr>
            <w:r>
              <w:rPr>
                <w:rStyle w:val="VARIABLE"/>
              </w:rPr>
              <w:t>value.scalar_DateTime</w:t>
            </w:r>
          </w:p>
        </w:tc>
        <w:tc>
          <w:tcPr>
            <w:tcW w:w="2231" w:type="dxa"/>
            <w:tcBorders>
              <w:top w:val="single" w:sz="4" w:space="0" w:color="auto"/>
              <w:left w:val="single" w:sz="4" w:space="0" w:color="auto"/>
              <w:bottom w:val="single" w:sz="4" w:space="0" w:color="auto"/>
              <w:right w:val="single" w:sz="4" w:space="0" w:color="auto"/>
            </w:tcBorders>
          </w:tcPr>
          <w:p w14:paraId="6C593096" w14:textId="77777777" w:rsidR="00B8253F" w:rsidRDefault="000B5CD4">
            <w:pPr>
              <w:pStyle w:val="TableText"/>
            </w:pPr>
            <w:r>
              <w:rPr>
                <w:rStyle w:val="VARIABLE"/>
              </w:rPr>
              <w:t>int64</w:t>
            </w:r>
          </w:p>
        </w:tc>
        <w:tc>
          <w:tcPr>
            <w:tcW w:w="2231" w:type="dxa"/>
            <w:tcBorders>
              <w:top w:val="single" w:sz="4" w:space="0" w:color="auto"/>
              <w:left w:val="single" w:sz="4" w:space="0" w:color="auto"/>
              <w:bottom w:val="single" w:sz="4" w:space="0" w:color="auto"/>
              <w:right w:val="single" w:sz="4" w:space="0" w:color="auto"/>
            </w:tcBorders>
          </w:tcPr>
          <w:p w14:paraId="34A9C89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0819B2D" w14:textId="77777777" w:rsidR="00B8253F" w:rsidRDefault="000B5CD4">
            <w:pPr>
              <w:pStyle w:val="TableText"/>
            </w:pPr>
            <w:r>
              <w:t>Canonical Part 6 Arrow mapping.</w:t>
            </w:r>
          </w:p>
        </w:tc>
      </w:tr>
      <w:tr w:rsidR="00B8253F" w14:paraId="1AB2B2B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ED54F9" w14:textId="77777777" w:rsidR="00B8253F" w:rsidRDefault="000B5CD4">
            <w:pPr>
              <w:pStyle w:val="TableText"/>
            </w:pPr>
            <w:r>
              <w:rPr>
                <w:rStyle w:val="VARIABLE"/>
              </w:rPr>
              <w:t>value.array_DateTime</w:t>
            </w:r>
          </w:p>
        </w:tc>
        <w:tc>
          <w:tcPr>
            <w:tcW w:w="2231" w:type="dxa"/>
            <w:tcBorders>
              <w:top w:val="single" w:sz="4" w:space="0" w:color="auto"/>
              <w:left w:val="single" w:sz="4" w:space="0" w:color="auto"/>
              <w:bottom w:val="single" w:sz="4" w:space="0" w:color="auto"/>
              <w:right w:val="single" w:sz="4" w:space="0" w:color="auto"/>
            </w:tcBorders>
          </w:tcPr>
          <w:p w14:paraId="13E17EDF" w14:textId="77777777" w:rsidR="00B8253F" w:rsidRDefault="000B5CD4">
            <w:pPr>
              <w:pStyle w:val="TableText"/>
            </w:pPr>
            <w:r>
              <w:rPr>
                <w:rStyle w:val="VARIABLE"/>
              </w:rPr>
              <w:t>list&lt;item: int64&gt;</w:t>
            </w:r>
          </w:p>
        </w:tc>
        <w:tc>
          <w:tcPr>
            <w:tcW w:w="2231" w:type="dxa"/>
            <w:tcBorders>
              <w:top w:val="single" w:sz="4" w:space="0" w:color="auto"/>
              <w:left w:val="single" w:sz="4" w:space="0" w:color="auto"/>
              <w:bottom w:val="single" w:sz="4" w:space="0" w:color="auto"/>
              <w:right w:val="single" w:sz="4" w:space="0" w:color="auto"/>
            </w:tcBorders>
          </w:tcPr>
          <w:p w14:paraId="4CCCDD2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A4CADC1" w14:textId="77777777" w:rsidR="00B8253F" w:rsidRDefault="000B5CD4">
            <w:pPr>
              <w:pStyle w:val="TableText"/>
            </w:pPr>
            <w:r>
              <w:t>List offsets identify the element range; null list differs from empty list.</w:t>
            </w:r>
          </w:p>
        </w:tc>
      </w:tr>
      <w:tr w:rsidR="00B8253F" w14:paraId="68C14C3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47FA62B" w14:textId="77777777" w:rsidR="00B8253F" w:rsidRDefault="000B5CD4">
            <w:pPr>
              <w:pStyle w:val="TableText"/>
            </w:pPr>
            <w:r>
              <w:rPr>
                <w:rStyle w:val="VARIABLE"/>
              </w:rPr>
              <w:t>value.array_DateTime[]</w:t>
            </w:r>
          </w:p>
        </w:tc>
        <w:tc>
          <w:tcPr>
            <w:tcW w:w="2231" w:type="dxa"/>
            <w:tcBorders>
              <w:top w:val="single" w:sz="4" w:space="0" w:color="auto"/>
              <w:left w:val="single" w:sz="4" w:space="0" w:color="auto"/>
              <w:bottom w:val="single" w:sz="4" w:space="0" w:color="auto"/>
              <w:right w:val="single" w:sz="4" w:space="0" w:color="auto"/>
            </w:tcBorders>
          </w:tcPr>
          <w:p w14:paraId="4016B196" w14:textId="77777777" w:rsidR="00B8253F" w:rsidRDefault="000B5CD4">
            <w:pPr>
              <w:pStyle w:val="TableText"/>
            </w:pPr>
            <w:r>
              <w:rPr>
                <w:rStyle w:val="VARIABLE"/>
              </w:rPr>
              <w:t>int64</w:t>
            </w:r>
          </w:p>
        </w:tc>
        <w:tc>
          <w:tcPr>
            <w:tcW w:w="2231" w:type="dxa"/>
            <w:tcBorders>
              <w:top w:val="single" w:sz="4" w:space="0" w:color="auto"/>
              <w:left w:val="single" w:sz="4" w:space="0" w:color="auto"/>
              <w:bottom w:val="single" w:sz="4" w:space="0" w:color="auto"/>
              <w:right w:val="single" w:sz="4" w:space="0" w:color="auto"/>
            </w:tcBorders>
          </w:tcPr>
          <w:p w14:paraId="41A7ABE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87A5951" w14:textId="77777777" w:rsidR="00B8253F" w:rsidRDefault="000B5CD4">
            <w:pPr>
              <w:pStyle w:val="TableText"/>
            </w:pPr>
            <w:r>
              <w:t>Canonical Part 6 Arrow mapping.</w:t>
            </w:r>
          </w:p>
        </w:tc>
      </w:tr>
      <w:tr w:rsidR="00B8253F" w14:paraId="169BE28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A94F6D9" w14:textId="77777777" w:rsidR="00B8253F" w:rsidRDefault="000B5CD4">
            <w:pPr>
              <w:pStyle w:val="TableText"/>
            </w:pPr>
            <w:r>
              <w:rPr>
                <w:rStyle w:val="VARIABLE"/>
              </w:rPr>
              <w:t>value.matrix_DateTime</w:t>
            </w:r>
          </w:p>
        </w:tc>
        <w:tc>
          <w:tcPr>
            <w:tcW w:w="2231" w:type="dxa"/>
            <w:tcBorders>
              <w:top w:val="single" w:sz="4" w:space="0" w:color="auto"/>
              <w:left w:val="single" w:sz="4" w:space="0" w:color="auto"/>
              <w:bottom w:val="single" w:sz="4" w:space="0" w:color="auto"/>
              <w:right w:val="single" w:sz="4" w:space="0" w:color="auto"/>
            </w:tcBorders>
          </w:tcPr>
          <w:p w14:paraId="1FCED71F" w14:textId="77777777" w:rsidR="00B8253F" w:rsidRDefault="000B5CD4">
            <w:pPr>
              <w:pStyle w:val="TableText"/>
            </w:pPr>
            <w:r>
              <w:rPr>
                <w:rStyle w:val="VARIABLE"/>
              </w:rPr>
              <w:t>struct&lt;dimensions: list&lt;item: int32&gt; not null, values: list&lt;item: int64&gt; not null&gt;</w:t>
            </w:r>
          </w:p>
        </w:tc>
        <w:tc>
          <w:tcPr>
            <w:tcW w:w="2231" w:type="dxa"/>
            <w:tcBorders>
              <w:top w:val="single" w:sz="4" w:space="0" w:color="auto"/>
              <w:left w:val="single" w:sz="4" w:space="0" w:color="auto"/>
              <w:bottom w:val="single" w:sz="4" w:space="0" w:color="auto"/>
              <w:right w:val="single" w:sz="4" w:space="0" w:color="auto"/>
            </w:tcBorders>
          </w:tcPr>
          <w:p w14:paraId="5D1F968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FDDAF54" w14:textId="77777777" w:rsidR="00B8253F" w:rsidRDefault="000B5CD4">
            <w:pPr>
              <w:pStyle w:val="TableText"/>
            </w:pPr>
            <w:r>
              <w:t>Canonical Part 6 Arrow mapping.</w:t>
            </w:r>
          </w:p>
        </w:tc>
      </w:tr>
      <w:tr w:rsidR="00B8253F" w14:paraId="506BD51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54E845F" w14:textId="77777777" w:rsidR="00B8253F" w:rsidRDefault="000B5CD4">
            <w:pPr>
              <w:pStyle w:val="TableText"/>
            </w:pPr>
            <w:r>
              <w:rPr>
                <w:rStyle w:val="VARIABLE"/>
              </w:rPr>
              <w:t>value.matrix_DateTime.dimensions</w:t>
            </w:r>
          </w:p>
        </w:tc>
        <w:tc>
          <w:tcPr>
            <w:tcW w:w="2231" w:type="dxa"/>
            <w:tcBorders>
              <w:top w:val="single" w:sz="4" w:space="0" w:color="auto"/>
              <w:left w:val="single" w:sz="4" w:space="0" w:color="auto"/>
              <w:bottom w:val="single" w:sz="4" w:space="0" w:color="auto"/>
              <w:right w:val="single" w:sz="4" w:space="0" w:color="auto"/>
            </w:tcBorders>
          </w:tcPr>
          <w:p w14:paraId="60393236"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0D482BA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4BF0D3E" w14:textId="77777777" w:rsidR="00B8253F" w:rsidRDefault="000B5CD4">
            <w:pPr>
              <w:pStyle w:val="TableText"/>
            </w:pPr>
            <w:r>
              <w:t>List offsets identify the element range; null list differs from empty list.</w:t>
            </w:r>
          </w:p>
        </w:tc>
      </w:tr>
      <w:tr w:rsidR="00B8253F" w14:paraId="7E0D706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3DBD8AF" w14:textId="77777777" w:rsidR="00B8253F" w:rsidRDefault="000B5CD4">
            <w:pPr>
              <w:pStyle w:val="TableText"/>
            </w:pPr>
            <w:r>
              <w:rPr>
                <w:rStyle w:val="VARIABLE"/>
              </w:rPr>
              <w:t>value.matrix_DateTime.dimensions[]</w:t>
            </w:r>
          </w:p>
        </w:tc>
        <w:tc>
          <w:tcPr>
            <w:tcW w:w="2231" w:type="dxa"/>
            <w:tcBorders>
              <w:top w:val="single" w:sz="4" w:space="0" w:color="auto"/>
              <w:left w:val="single" w:sz="4" w:space="0" w:color="auto"/>
              <w:bottom w:val="single" w:sz="4" w:space="0" w:color="auto"/>
              <w:right w:val="single" w:sz="4" w:space="0" w:color="auto"/>
            </w:tcBorders>
          </w:tcPr>
          <w:p w14:paraId="341483EC"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1215C01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777E808" w14:textId="77777777" w:rsidR="00B8253F" w:rsidRDefault="000B5CD4">
            <w:pPr>
              <w:pStyle w:val="TableText"/>
            </w:pPr>
            <w:r>
              <w:t>Canonical Part 6 Arrow mapping.</w:t>
            </w:r>
          </w:p>
        </w:tc>
      </w:tr>
      <w:tr w:rsidR="00B8253F" w14:paraId="51746E8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49DA556" w14:textId="77777777" w:rsidR="00B8253F" w:rsidRDefault="000B5CD4">
            <w:pPr>
              <w:pStyle w:val="TableText"/>
            </w:pPr>
            <w:r>
              <w:rPr>
                <w:rStyle w:val="VARIABLE"/>
              </w:rPr>
              <w:t>value.matrix_DateTime.values</w:t>
            </w:r>
          </w:p>
        </w:tc>
        <w:tc>
          <w:tcPr>
            <w:tcW w:w="2231" w:type="dxa"/>
            <w:tcBorders>
              <w:top w:val="single" w:sz="4" w:space="0" w:color="auto"/>
              <w:left w:val="single" w:sz="4" w:space="0" w:color="auto"/>
              <w:bottom w:val="single" w:sz="4" w:space="0" w:color="auto"/>
              <w:right w:val="single" w:sz="4" w:space="0" w:color="auto"/>
            </w:tcBorders>
          </w:tcPr>
          <w:p w14:paraId="0EDCBB92" w14:textId="77777777" w:rsidR="00B8253F" w:rsidRDefault="000B5CD4">
            <w:pPr>
              <w:pStyle w:val="TableText"/>
            </w:pPr>
            <w:r>
              <w:rPr>
                <w:rStyle w:val="VARIABLE"/>
              </w:rPr>
              <w:t>list&lt;item: int64&gt;</w:t>
            </w:r>
          </w:p>
        </w:tc>
        <w:tc>
          <w:tcPr>
            <w:tcW w:w="2231" w:type="dxa"/>
            <w:tcBorders>
              <w:top w:val="single" w:sz="4" w:space="0" w:color="auto"/>
              <w:left w:val="single" w:sz="4" w:space="0" w:color="auto"/>
              <w:bottom w:val="single" w:sz="4" w:space="0" w:color="auto"/>
              <w:right w:val="single" w:sz="4" w:space="0" w:color="auto"/>
            </w:tcBorders>
          </w:tcPr>
          <w:p w14:paraId="4514960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1CC30AF" w14:textId="77777777" w:rsidR="00B8253F" w:rsidRDefault="000B5CD4">
            <w:pPr>
              <w:pStyle w:val="TableText"/>
            </w:pPr>
            <w:r>
              <w:t>List offsets identify the element range; null list differs from empty list.</w:t>
            </w:r>
          </w:p>
        </w:tc>
      </w:tr>
      <w:tr w:rsidR="00B8253F" w14:paraId="07E15F0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AC04F42" w14:textId="77777777" w:rsidR="00B8253F" w:rsidRDefault="000B5CD4">
            <w:pPr>
              <w:pStyle w:val="TableText"/>
            </w:pPr>
            <w:r>
              <w:rPr>
                <w:rStyle w:val="VARIABLE"/>
              </w:rPr>
              <w:t>value.matrix_DateTime.values[]</w:t>
            </w:r>
          </w:p>
        </w:tc>
        <w:tc>
          <w:tcPr>
            <w:tcW w:w="2231" w:type="dxa"/>
            <w:tcBorders>
              <w:top w:val="single" w:sz="4" w:space="0" w:color="auto"/>
              <w:left w:val="single" w:sz="4" w:space="0" w:color="auto"/>
              <w:bottom w:val="single" w:sz="4" w:space="0" w:color="auto"/>
              <w:right w:val="single" w:sz="4" w:space="0" w:color="auto"/>
            </w:tcBorders>
          </w:tcPr>
          <w:p w14:paraId="3EAD959B" w14:textId="77777777" w:rsidR="00B8253F" w:rsidRDefault="000B5CD4">
            <w:pPr>
              <w:pStyle w:val="TableText"/>
            </w:pPr>
            <w:r>
              <w:rPr>
                <w:rStyle w:val="VARIABLE"/>
              </w:rPr>
              <w:t>int64</w:t>
            </w:r>
          </w:p>
        </w:tc>
        <w:tc>
          <w:tcPr>
            <w:tcW w:w="2231" w:type="dxa"/>
            <w:tcBorders>
              <w:top w:val="single" w:sz="4" w:space="0" w:color="auto"/>
              <w:left w:val="single" w:sz="4" w:space="0" w:color="auto"/>
              <w:bottom w:val="single" w:sz="4" w:space="0" w:color="auto"/>
              <w:right w:val="single" w:sz="4" w:space="0" w:color="auto"/>
            </w:tcBorders>
          </w:tcPr>
          <w:p w14:paraId="2451344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A4E4607" w14:textId="77777777" w:rsidR="00B8253F" w:rsidRDefault="000B5CD4">
            <w:pPr>
              <w:pStyle w:val="TableText"/>
            </w:pPr>
            <w:r>
              <w:t>Canonical Part 6 Arrow mapping.</w:t>
            </w:r>
          </w:p>
        </w:tc>
      </w:tr>
      <w:tr w:rsidR="00B8253F" w14:paraId="768D723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C0732E8" w14:textId="77777777" w:rsidR="00B8253F" w:rsidRDefault="000B5CD4">
            <w:pPr>
              <w:pStyle w:val="TableText"/>
            </w:pPr>
            <w:r>
              <w:rPr>
                <w:rStyle w:val="VARIABLE"/>
              </w:rPr>
              <w:t>value.scalar_Guid</w:t>
            </w:r>
          </w:p>
        </w:tc>
        <w:tc>
          <w:tcPr>
            <w:tcW w:w="2231" w:type="dxa"/>
            <w:tcBorders>
              <w:top w:val="single" w:sz="4" w:space="0" w:color="auto"/>
              <w:left w:val="single" w:sz="4" w:space="0" w:color="auto"/>
              <w:bottom w:val="single" w:sz="4" w:space="0" w:color="auto"/>
              <w:right w:val="single" w:sz="4" w:space="0" w:color="auto"/>
            </w:tcBorders>
          </w:tcPr>
          <w:p w14:paraId="6B38E44A" w14:textId="77777777" w:rsidR="00B8253F" w:rsidRDefault="000B5CD4">
            <w:pPr>
              <w:pStyle w:val="TableText"/>
            </w:pPr>
            <w:r>
              <w:rPr>
                <w:rStyle w:val="VARIABLE"/>
              </w:rPr>
              <w:t>fixed_size_binary[16]</w:t>
            </w:r>
          </w:p>
        </w:tc>
        <w:tc>
          <w:tcPr>
            <w:tcW w:w="2231" w:type="dxa"/>
            <w:tcBorders>
              <w:top w:val="single" w:sz="4" w:space="0" w:color="auto"/>
              <w:left w:val="single" w:sz="4" w:space="0" w:color="auto"/>
              <w:bottom w:val="single" w:sz="4" w:space="0" w:color="auto"/>
              <w:right w:val="single" w:sz="4" w:space="0" w:color="auto"/>
            </w:tcBorders>
          </w:tcPr>
          <w:p w14:paraId="009AEE6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2B7F70C" w14:textId="77777777" w:rsidR="00B8253F" w:rsidRDefault="000B5CD4">
            <w:pPr>
              <w:pStyle w:val="TableText"/>
            </w:pPr>
            <w:r>
              <w:t>Fixed-width bytes.</w:t>
            </w:r>
          </w:p>
        </w:tc>
      </w:tr>
      <w:tr w:rsidR="00B8253F" w14:paraId="24B110E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B63414F" w14:textId="77777777" w:rsidR="00B8253F" w:rsidRDefault="000B5CD4">
            <w:pPr>
              <w:pStyle w:val="TableText"/>
            </w:pPr>
            <w:r>
              <w:rPr>
                <w:rStyle w:val="VARIABLE"/>
              </w:rPr>
              <w:t>value.array_Guid</w:t>
            </w:r>
          </w:p>
        </w:tc>
        <w:tc>
          <w:tcPr>
            <w:tcW w:w="2231" w:type="dxa"/>
            <w:tcBorders>
              <w:top w:val="single" w:sz="4" w:space="0" w:color="auto"/>
              <w:left w:val="single" w:sz="4" w:space="0" w:color="auto"/>
              <w:bottom w:val="single" w:sz="4" w:space="0" w:color="auto"/>
              <w:right w:val="single" w:sz="4" w:space="0" w:color="auto"/>
            </w:tcBorders>
          </w:tcPr>
          <w:p w14:paraId="19CD3677" w14:textId="77777777" w:rsidR="00B8253F" w:rsidRDefault="000B5CD4">
            <w:pPr>
              <w:pStyle w:val="TableText"/>
            </w:pPr>
            <w:r>
              <w:rPr>
                <w:rStyle w:val="VARIABLE"/>
              </w:rPr>
              <w:t>list&lt;item: fixed_size_binary[16]&gt;</w:t>
            </w:r>
          </w:p>
        </w:tc>
        <w:tc>
          <w:tcPr>
            <w:tcW w:w="2231" w:type="dxa"/>
            <w:tcBorders>
              <w:top w:val="single" w:sz="4" w:space="0" w:color="auto"/>
              <w:left w:val="single" w:sz="4" w:space="0" w:color="auto"/>
              <w:bottom w:val="single" w:sz="4" w:space="0" w:color="auto"/>
              <w:right w:val="single" w:sz="4" w:space="0" w:color="auto"/>
            </w:tcBorders>
          </w:tcPr>
          <w:p w14:paraId="70AF20A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983E9E8" w14:textId="77777777" w:rsidR="00B8253F" w:rsidRDefault="000B5CD4">
            <w:pPr>
              <w:pStyle w:val="TableText"/>
            </w:pPr>
            <w:r>
              <w:t>List offsets identify the element range; null list differs from empty list.</w:t>
            </w:r>
          </w:p>
        </w:tc>
      </w:tr>
      <w:tr w:rsidR="00B8253F" w14:paraId="0530C16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7E2E495" w14:textId="77777777" w:rsidR="00B8253F" w:rsidRDefault="000B5CD4">
            <w:pPr>
              <w:pStyle w:val="TableText"/>
            </w:pPr>
            <w:r>
              <w:rPr>
                <w:rStyle w:val="VARIABLE"/>
              </w:rPr>
              <w:t>value.array_Guid[]</w:t>
            </w:r>
          </w:p>
        </w:tc>
        <w:tc>
          <w:tcPr>
            <w:tcW w:w="2231" w:type="dxa"/>
            <w:tcBorders>
              <w:top w:val="single" w:sz="4" w:space="0" w:color="auto"/>
              <w:left w:val="single" w:sz="4" w:space="0" w:color="auto"/>
              <w:bottom w:val="single" w:sz="4" w:space="0" w:color="auto"/>
              <w:right w:val="single" w:sz="4" w:space="0" w:color="auto"/>
            </w:tcBorders>
          </w:tcPr>
          <w:p w14:paraId="16680079" w14:textId="77777777" w:rsidR="00B8253F" w:rsidRDefault="000B5CD4">
            <w:pPr>
              <w:pStyle w:val="TableText"/>
            </w:pPr>
            <w:r>
              <w:rPr>
                <w:rStyle w:val="VARIABLE"/>
              </w:rPr>
              <w:t>fixed_size_binary[16]</w:t>
            </w:r>
          </w:p>
        </w:tc>
        <w:tc>
          <w:tcPr>
            <w:tcW w:w="2231" w:type="dxa"/>
            <w:tcBorders>
              <w:top w:val="single" w:sz="4" w:space="0" w:color="auto"/>
              <w:left w:val="single" w:sz="4" w:space="0" w:color="auto"/>
              <w:bottom w:val="single" w:sz="4" w:space="0" w:color="auto"/>
              <w:right w:val="single" w:sz="4" w:space="0" w:color="auto"/>
            </w:tcBorders>
          </w:tcPr>
          <w:p w14:paraId="2EE6DB5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979EAC7" w14:textId="77777777" w:rsidR="00B8253F" w:rsidRDefault="000B5CD4">
            <w:pPr>
              <w:pStyle w:val="TableText"/>
            </w:pPr>
            <w:r>
              <w:t>Fixed-width bytes.</w:t>
            </w:r>
          </w:p>
        </w:tc>
      </w:tr>
      <w:tr w:rsidR="00B8253F" w14:paraId="17134D7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A77DECA" w14:textId="77777777" w:rsidR="00B8253F" w:rsidRDefault="000B5CD4">
            <w:pPr>
              <w:pStyle w:val="TableText"/>
            </w:pPr>
            <w:r>
              <w:rPr>
                <w:rStyle w:val="VARIABLE"/>
              </w:rPr>
              <w:t>value.matrix_Guid</w:t>
            </w:r>
          </w:p>
        </w:tc>
        <w:tc>
          <w:tcPr>
            <w:tcW w:w="2231" w:type="dxa"/>
            <w:tcBorders>
              <w:top w:val="single" w:sz="4" w:space="0" w:color="auto"/>
              <w:left w:val="single" w:sz="4" w:space="0" w:color="auto"/>
              <w:bottom w:val="single" w:sz="4" w:space="0" w:color="auto"/>
              <w:right w:val="single" w:sz="4" w:space="0" w:color="auto"/>
            </w:tcBorders>
          </w:tcPr>
          <w:p w14:paraId="23AAAD79" w14:textId="77777777" w:rsidR="00B8253F" w:rsidRDefault="000B5CD4">
            <w:pPr>
              <w:pStyle w:val="TableText"/>
            </w:pPr>
            <w:r>
              <w:rPr>
                <w:rStyle w:val="VARIABLE"/>
              </w:rPr>
              <w:t>struct&lt;dimensions: list&lt;item: int32&gt; not null, values: list&lt;item: fixed_size_binary[16]&gt; not null&gt;</w:t>
            </w:r>
          </w:p>
        </w:tc>
        <w:tc>
          <w:tcPr>
            <w:tcW w:w="2231" w:type="dxa"/>
            <w:tcBorders>
              <w:top w:val="single" w:sz="4" w:space="0" w:color="auto"/>
              <w:left w:val="single" w:sz="4" w:space="0" w:color="auto"/>
              <w:bottom w:val="single" w:sz="4" w:space="0" w:color="auto"/>
              <w:right w:val="single" w:sz="4" w:space="0" w:color="auto"/>
            </w:tcBorders>
          </w:tcPr>
          <w:p w14:paraId="65CDB66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FDA5C4A" w14:textId="77777777" w:rsidR="00B8253F" w:rsidRDefault="000B5CD4">
            <w:pPr>
              <w:pStyle w:val="TableText"/>
            </w:pPr>
            <w:r>
              <w:t>Canonical Part 6 Arrow mapping.</w:t>
            </w:r>
          </w:p>
        </w:tc>
      </w:tr>
      <w:tr w:rsidR="00B8253F" w14:paraId="3FA1575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A8E9143" w14:textId="77777777" w:rsidR="00B8253F" w:rsidRDefault="000B5CD4">
            <w:pPr>
              <w:pStyle w:val="TableText"/>
            </w:pPr>
            <w:r>
              <w:rPr>
                <w:rStyle w:val="VARIABLE"/>
              </w:rPr>
              <w:t>value.matrix_Guid.dimensions</w:t>
            </w:r>
          </w:p>
        </w:tc>
        <w:tc>
          <w:tcPr>
            <w:tcW w:w="2231" w:type="dxa"/>
            <w:tcBorders>
              <w:top w:val="single" w:sz="4" w:space="0" w:color="auto"/>
              <w:left w:val="single" w:sz="4" w:space="0" w:color="auto"/>
              <w:bottom w:val="single" w:sz="4" w:space="0" w:color="auto"/>
              <w:right w:val="single" w:sz="4" w:space="0" w:color="auto"/>
            </w:tcBorders>
          </w:tcPr>
          <w:p w14:paraId="2A678D6F"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61A9A9D9"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4E5D175" w14:textId="77777777" w:rsidR="00B8253F" w:rsidRDefault="000B5CD4">
            <w:pPr>
              <w:pStyle w:val="TableText"/>
            </w:pPr>
            <w:r>
              <w:t>List offsets identify the element range; null list differs from empty list.</w:t>
            </w:r>
          </w:p>
        </w:tc>
      </w:tr>
      <w:tr w:rsidR="00B8253F" w14:paraId="4485007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BA146CE" w14:textId="77777777" w:rsidR="00B8253F" w:rsidRDefault="000B5CD4">
            <w:pPr>
              <w:pStyle w:val="TableText"/>
            </w:pPr>
            <w:r>
              <w:rPr>
                <w:rStyle w:val="VARIABLE"/>
              </w:rPr>
              <w:t>value.matrix_Guid.dimensions[]</w:t>
            </w:r>
          </w:p>
        </w:tc>
        <w:tc>
          <w:tcPr>
            <w:tcW w:w="2231" w:type="dxa"/>
            <w:tcBorders>
              <w:top w:val="single" w:sz="4" w:space="0" w:color="auto"/>
              <w:left w:val="single" w:sz="4" w:space="0" w:color="auto"/>
              <w:bottom w:val="single" w:sz="4" w:space="0" w:color="auto"/>
              <w:right w:val="single" w:sz="4" w:space="0" w:color="auto"/>
            </w:tcBorders>
          </w:tcPr>
          <w:p w14:paraId="65261344"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0BE0E0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62C8207" w14:textId="77777777" w:rsidR="00B8253F" w:rsidRDefault="000B5CD4">
            <w:pPr>
              <w:pStyle w:val="TableText"/>
            </w:pPr>
            <w:r>
              <w:t>Canonical Part 6 Arrow mapping.</w:t>
            </w:r>
          </w:p>
        </w:tc>
      </w:tr>
      <w:tr w:rsidR="00B8253F" w14:paraId="32A16C8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D6FA3DE" w14:textId="77777777" w:rsidR="00B8253F" w:rsidRDefault="000B5CD4">
            <w:pPr>
              <w:pStyle w:val="TableText"/>
            </w:pPr>
            <w:r>
              <w:rPr>
                <w:rStyle w:val="VARIABLE"/>
              </w:rPr>
              <w:t>value.matrix_Guid.values</w:t>
            </w:r>
          </w:p>
        </w:tc>
        <w:tc>
          <w:tcPr>
            <w:tcW w:w="2231" w:type="dxa"/>
            <w:tcBorders>
              <w:top w:val="single" w:sz="4" w:space="0" w:color="auto"/>
              <w:left w:val="single" w:sz="4" w:space="0" w:color="auto"/>
              <w:bottom w:val="single" w:sz="4" w:space="0" w:color="auto"/>
              <w:right w:val="single" w:sz="4" w:space="0" w:color="auto"/>
            </w:tcBorders>
          </w:tcPr>
          <w:p w14:paraId="7EEE5A81" w14:textId="77777777" w:rsidR="00B8253F" w:rsidRDefault="000B5CD4">
            <w:pPr>
              <w:pStyle w:val="TableText"/>
            </w:pPr>
            <w:r>
              <w:rPr>
                <w:rStyle w:val="VARIABLE"/>
              </w:rPr>
              <w:t>list&lt;item: fixed_size_binary[16]&gt;</w:t>
            </w:r>
          </w:p>
        </w:tc>
        <w:tc>
          <w:tcPr>
            <w:tcW w:w="2231" w:type="dxa"/>
            <w:tcBorders>
              <w:top w:val="single" w:sz="4" w:space="0" w:color="auto"/>
              <w:left w:val="single" w:sz="4" w:space="0" w:color="auto"/>
              <w:bottom w:val="single" w:sz="4" w:space="0" w:color="auto"/>
              <w:right w:val="single" w:sz="4" w:space="0" w:color="auto"/>
            </w:tcBorders>
          </w:tcPr>
          <w:p w14:paraId="1913056B"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9C3ABC5" w14:textId="77777777" w:rsidR="00B8253F" w:rsidRDefault="000B5CD4">
            <w:pPr>
              <w:pStyle w:val="TableText"/>
            </w:pPr>
            <w:r>
              <w:t>List offsets identify the element range; null list differs from empty list.</w:t>
            </w:r>
          </w:p>
        </w:tc>
      </w:tr>
      <w:tr w:rsidR="00B8253F" w14:paraId="6D76B89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5CC2C5C" w14:textId="77777777" w:rsidR="00B8253F" w:rsidRDefault="000B5CD4">
            <w:pPr>
              <w:pStyle w:val="TableText"/>
            </w:pPr>
            <w:r>
              <w:rPr>
                <w:rStyle w:val="VARIABLE"/>
              </w:rPr>
              <w:t>value.matrix_Guid.values[]</w:t>
            </w:r>
          </w:p>
        </w:tc>
        <w:tc>
          <w:tcPr>
            <w:tcW w:w="2231" w:type="dxa"/>
            <w:tcBorders>
              <w:top w:val="single" w:sz="4" w:space="0" w:color="auto"/>
              <w:left w:val="single" w:sz="4" w:space="0" w:color="auto"/>
              <w:bottom w:val="single" w:sz="4" w:space="0" w:color="auto"/>
              <w:right w:val="single" w:sz="4" w:space="0" w:color="auto"/>
            </w:tcBorders>
          </w:tcPr>
          <w:p w14:paraId="34CEB8AA" w14:textId="77777777" w:rsidR="00B8253F" w:rsidRDefault="000B5CD4">
            <w:pPr>
              <w:pStyle w:val="TableText"/>
            </w:pPr>
            <w:r>
              <w:rPr>
                <w:rStyle w:val="VARIABLE"/>
              </w:rPr>
              <w:t>fixed_size_binary[16]</w:t>
            </w:r>
          </w:p>
        </w:tc>
        <w:tc>
          <w:tcPr>
            <w:tcW w:w="2231" w:type="dxa"/>
            <w:tcBorders>
              <w:top w:val="single" w:sz="4" w:space="0" w:color="auto"/>
              <w:left w:val="single" w:sz="4" w:space="0" w:color="auto"/>
              <w:bottom w:val="single" w:sz="4" w:space="0" w:color="auto"/>
              <w:right w:val="single" w:sz="4" w:space="0" w:color="auto"/>
            </w:tcBorders>
          </w:tcPr>
          <w:p w14:paraId="798F135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0E50829" w14:textId="77777777" w:rsidR="00B8253F" w:rsidRDefault="000B5CD4">
            <w:pPr>
              <w:pStyle w:val="TableText"/>
            </w:pPr>
            <w:r>
              <w:t>Fixed-width bytes.</w:t>
            </w:r>
          </w:p>
        </w:tc>
      </w:tr>
      <w:tr w:rsidR="00B8253F" w14:paraId="49C74BF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E93DBA2" w14:textId="77777777" w:rsidR="00B8253F" w:rsidRDefault="000B5CD4">
            <w:pPr>
              <w:pStyle w:val="TableText"/>
            </w:pPr>
            <w:r>
              <w:rPr>
                <w:rStyle w:val="VARIABLE"/>
              </w:rPr>
              <w:t>value.scalar_ByteString</w:t>
            </w:r>
          </w:p>
        </w:tc>
        <w:tc>
          <w:tcPr>
            <w:tcW w:w="2231" w:type="dxa"/>
            <w:tcBorders>
              <w:top w:val="single" w:sz="4" w:space="0" w:color="auto"/>
              <w:left w:val="single" w:sz="4" w:space="0" w:color="auto"/>
              <w:bottom w:val="single" w:sz="4" w:space="0" w:color="auto"/>
              <w:right w:val="single" w:sz="4" w:space="0" w:color="auto"/>
            </w:tcBorders>
          </w:tcPr>
          <w:p w14:paraId="095DC161" w14:textId="77777777" w:rsidR="00B8253F" w:rsidRDefault="000B5CD4">
            <w:pPr>
              <w:pStyle w:val="TableText"/>
            </w:pPr>
            <w:r>
              <w:rPr>
                <w:rStyle w:val="VARIABLE"/>
              </w:rPr>
              <w:t>binary</w:t>
            </w:r>
          </w:p>
        </w:tc>
        <w:tc>
          <w:tcPr>
            <w:tcW w:w="2231" w:type="dxa"/>
            <w:tcBorders>
              <w:top w:val="single" w:sz="4" w:space="0" w:color="auto"/>
              <w:left w:val="single" w:sz="4" w:space="0" w:color="auto"/>
              <w:bottom w:val="single" w:sz="4" w:space="0" w:color="auto"/>
              <w:right w:val="single" w:sz="4" w:space="0" w:color="auto"/>
            </w:tcBorders>
          </w:tcPr>
          <w:p w14:paraId="6CD04C8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E14A9EB" w14:textId="77777777" w:rsidR="00B8253F" w:rsidRDefault="000B5CD4">
            <w:pPr>
              <w:pStyle w:val="TableText"/>
            </w:pPr>
            <w:r>
              <w:t>Canonical Part 6 Arrow mapping.</w:t>
            </w:r>
          </w:p>
        </w:tc>
      </w:tr>
      <w:tr w:rsidR="00B8253F" w14:paraId="21830FA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DB9903A" w14:textId="77777777" w:rsidR="00B8253F" w:rsidRDefault="000B5CD4">
            <w:pPr>
              <w:pStyle w:val="TableText"/>
            </w:pPr>
            <w:r>
              <w:rPr>
                <w:rStyle w:val="VARIABLE"/>
              </w:rPr>
              <w:t>value.array_ByteString</w:t>
            </w:r>
          </w:p>
        </w:tc>
        <w:tc>
          <w:tcPr>
            <w:tcW w:w="2231" w:type="dxa"/>
            <w:tcBorders>
              <w:top w:val="single" w:sz="4" w:space="0" w:color="auto"/>
              <w:left w:val="single" w:sz="4" w:space="0" w:color="auto"/>
              <w:bottom w:val="single" w:sz="4" w:space="0" w:color="auto"/>
              <w:right w:val="single" w:sz="4" w:space="0" w:color="auto"/>
            </w:tcBorders>
          </w:tcPr>
          <w:p w14:paraId="52DEF0F0" w14:textId="77777777" w:rsidR="00B8253F" w:rsidRDefault="000B5CD4">
            <w:pPr>
              <w:pStyle w:val="TableText"/>
            </w:pPr>
            <w:r>
              <w:rPr>
                <w:rStyle w:val="VARIABLE"/>
              </w:rPr>
              <w:t>list&lt;item: binary&gt;</w:t>
            </w:r>
          </w:p>
        </w:tc>
        <w:tc>
          <w:tcPr>
            <w:tcW w:w="2231" w:type="dxa"/>
            <w:tcBorders>
              <w:top w:val="single" w:sz="4" w:space="0" w:color="auto"/>
              <w:left w:val="single" w:sz="4" w:space="0" w:color="auto"/>
              <w:bottom w:val="single" w:sz="4" w:space="0" w:color="auto"/>
              <w:right w:val="single" w:sz="4" w:space="0" w:color="auto"/>
            </w:tcBorders>
          </w:tcPr>
          <w:p w14:paraId="4DCE085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423EE8A" w14:textId="77777777" w:rsidR="00B8253F" w:rsidRDefault="000B5CD4">
            <w:pPr>
              <w:pStyle w:val="TableText"/>
            </w:pPr>
            <w:r>
              <w:t>List offsets identify the element range; null list differs from empty list.</w:t>
            </w:r>
          </w:p>
        </w:tc>
      </w:tr>
      <w:tr w:rsidR="00B8253F" w14:paraId="334875D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BFC6CAF" w14:textId="77777777" w:rsidR="00B8253F" w:rsidRDefault="000B5CD4">
            <w:pPr>
              <w:pStyle w:val="TableText"/>
            </w:pPr>
            <w:r>
              <w:rPr>
                <w:rStyle w:val="VARIABLE"/>
              </w:rPr>
              <w:t>value.array_ByteString[]</w:t>
            </w:r>
          </w:p>
        </w:tc>
        <w:tc>
          <w:tcPr>
            <w:tcW w:w="2231" w:type="dxa"/>
            <w:tcBorders>
              <w:top w:val="single" w:sz="4" w:space="0" w:color="auto"/>
              <w:left w:val="single" w:sz="4" w:space="0" w:color="auto"/>
              <w:bottom w:val="single" w:sz="4" w:space="0" w:color="auto"/>
              <w:right w:val="single" w:sz="4" w:space="0" w:color="auto"/>
            </w:tcBorders>
          </w:tcPr>
          <w:p w14:paraId="5DE24872" w14:textId="77777777" w:rsidR="00B8253F" w:rsidRDefault="000B5CD4">
            <w:pPr>
              <w:pStyle w:val="TableText"/>
            </w:pPr>
            <w:r>
              <w:rPr>
                <w:rStyle w:val="VARIABLE"/>
              </w:rPr>
              <w:t>binary</w:t>
            </w:r>
          </w:p>
        </w:tc>
        <w:tc>
          <w:tcPr>
            <w:tcW w:w="2231" w:type="dxa"/>
            <w:tcBorders>
              <w:top w:val="single" w:sz="4" w:space="0" w:color="auto"/>
              <w:left w:val="single" w:sz="4" w:space="0" w:color="auto"/>
              <w:bottom w:val="single" w:sz="4" w:space="0" w:color="auto"/>
              <w:right w:val="single" w:sz="4" w:space="0" w:color="auto"/>
            </w:tcBorders>
          </w:tcPr>
          <w:p w14:paraId="4D02133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3A7B144" w14:textId="77777777" w:rsidR="00B8253F" w:rsidRDefault="000B5CD4">
            <w:pPr>
              <w:pStyle w:val="TableText"/>
            </w:pPr>
            <w:r>
              <w:t>Canonical Part 6 Arrow mapping.</w:t>
            </w:r>
          </w:p>
        </w:tc>
      </w:tr>
      <w:tr w:rsidR="00B8253F" w14:paraId="72C114C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DDC8CEB" w14:textId="77777777" w:rsidR="00B8253F" w:rsidRDefault="000B5CD4">
            <w:pPr>
              <w:pStyle w:val="TableText"/>
            </w:pPr>
            <w:r>
              <w:rPr>
                <w:rStyle w:val="VARIABLE"/>
              </w:rPr>
              <w:t>value.matrix_ByteString</w:t>
            </w:r>
          </w:p>
        </w:tc>
        <w:tc>
          <w:tcPr>
            <w:tcW w:w="2231" w:type="dxa"/>
            <w:tcBorders>
              <w:top w:val="single" w:sz="4" w:space="0" w:color="auto"/>
              <w:left w:val="single" w:sz="4" w:space="0" w:color="auto"/>
              <w:bottom w:val="single" w:sz="4" w:space="0" w:color="auto"/>
              <w:right w:val="single" w:sz="4" w:space="0" w:color="auto"/>
            </w:tcBorders>
          </w:tcPr>
          <w:p w14:paraId="111703D7" w14:textId="77777777" w:rsidR="00B8253F" w:rsidRDefault="000B5CD4">
            <w:pPr>
              <w:pStyle w:val="TableText"/>
            </w:pPr>
            <w:r>
              <w:rPr>
                <w:rStyle w:val="VARIABLE"/>
              </w:rPr>
              <w:t>struct&lt;dimensions: list&lt;item: int32&gt; not null, values: list&lt;item: binary&gt; not null&gt;</w:t>
            </w:r>
          </w:p>
        </w:tc>
        <w:tc>
          <w:tcPr>
            <w:tcW w:w="2231" w:type="dxa"/>
            <w:tcBorders>
              <w:top w:val="single" w:sz="4" w:space="0" w:color="auto"/>
              <w:left w:val="single" w:sz="4" w:space="0" w:color="auto"/>
              <w:bottom w:val="single" w:sz="4" w:space="0" w:color="auto"/>
              <w:right w:val="single" w:sz="4" w:space="0" w:color="auto"/>
            </w:tcBorders>
          </w:tcPr>
          <w:p w14:paraId="3AFB1B4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E53751F" w14:textId="77777777" w:rsidR="00B8253F" w:rsidRDefault="000B5CD4">
            <w:pPr>
              <w:pStyle w:val="TableText"/>
            </w:pPr>
            <w:r>
              <w:t>Canonical Part 6 Arrow mapping.</w:t>
            </w:r>
          </w:p>
        </w:tc>
      </w:tr>
      <w:tr w:rsidR="00B8253F" w14:paraId="04E7518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447136C" w14:textId="77777777" w:rsidR="00B8253F" w:rsidRDefault="000B5CD4">
            <w:pPr>
              <w:pStyle w:val="TableText"/>
            </w:pPr>
            <w:r>
              <w:rPr>
                <w:rStyle w:val="VARIABLE"/>
              </w:rPr>
              <w:t>value.matrix_ByteString.dimensions</w:t>
            </w:r>
          </w:p>
        </w:tc>
        <w:tc>
          <w:tcPr>
            <w:tcW w:w="2231" w:type="dxa"/>
            <w:tcBorders>
              <w:top w:val="single" w:sz="4" w:space="0" w:color="auto"/>
              <w:left w:val="single" w:sz="4" w:space="0" w:color="auto"/>
              <w:bottom w:val="single" w:sz="4" w:space="0" w:color="auto"/>
              <w:right w:val="single" w:sz="4" w:space="0" w:color="auto"/>
            </w:tcBorders>
          </w:tcPr>
          <w:p w14:paraId="65C0FD42"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37C0C3E3"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927BF6B" w14:textId="77777777" w:rsidR="00B8253F" w:rsidRDefault="000B5CD4">
            <w:pPr>
              <w:pStyle w:val="TableText"/>
            </w:pPr>
            <w:r>
              <w:t>List offsets identify the element range; null list differs from empty list.</w:t>
            </w:r>
          </w:p>
        </w:tc>
      </w:tr>
      <w:tr w:rsidR="00B8253F" w14:paraId="0C1B491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930546E" w14:textId="77777777" w:rsidR="00B8253F" w:rsidRDefault="000B5CD4">
            <w:pPr>
              <w:pStyle w:val="TableText"/>
            </w:pPr>
            <w:r>
              <w:rPr>
                <w:rStyle w:val="VARIABLE"/>
              </w:rPr>
              <w:t>value.matrix_ByteString.dimensions[]</w:t>
            </w:r>
          </w:p>
        </w:tc>
        <w:tc>
          <w:tcPr>
            <w:tcW w:w="2231" w:type="dxa"/>
            <w:tcBorders>
              <w:top w:val="single" w:sz="4" w:space="0" w:color="auto"/>
              <w:left w:val="single" w:sz="4" w:space="0" w:color="auto"/>
              <w:bottom w:val="single" w:sz="4" w:space="0" w:color="auto"/>
              <w:right w:val="single" w:sz="4" w:space="0" w:color="auto"/>
            </w:tcBorders>
          </w:tcPr>
          <w:p w14:paraId="0E23E15F"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1189B21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A81AEC9" w14:textId="77777777" w:rsidR="00B8253F" w:rsidRDefault="000B5CD4">
            <w:pPr>
              <w:pStyle w:val="TableText"/>
            </w:pPr>
            <w:r>
              <w:t>Canonical Part 6 Arrow mapping.</w:t>
            </w:r>
          </w:p>
        </w:tc>
      </w:tr>
      <w:tr w:rsidR="00B8253F" w14:paraId="3A4D1FA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DCF9255" w14:textId="77777777" w:rsidR="00B8253F" w:rsidRDefault="000B5CD4">
            <w:pPr>
              <w:pStyle w:val="TableText"/>
            </w:pPr>
            <w:r>
              <w:rPr>
                <w:rStyle w:val="VARIABLE"/>
              </w:rPr>
              <w:lastRenderedPageBreak/>
              <w:t>value.matrix_ByteString.values</w:t>
            </w:r>
          </w:p>
        </w:tc>
        <w:tc>
          <w:tcPr>
            <w:tcW w:w="2231" w:type="dxa"/>
            <w:tcBorders>
              <w:top w:val="single" w:sz="4" w:space="0" w:color="auto"/>
              <w:left w:val="single" w:sz="4" w:space="0" w:color="auto"/>
              <w:bottom w:val="single" w:sz="4" w:space="0" w:color="auto"/>
              <w:right w:val="single" w:sz="4" w:space="0" w:color="auto"/>
            </w:tcBorders>
          </w:tcPr>
          <w:p w14:paraId="6F2D8956" w14:textId="77777777" w:rsidR="00B8253F" w:rsidRDefault="000B5CD4">
            <w:pPr>
              <w:pStyle w:val="TableText"/>
            </w:pPr>
            <w:r>
              <w:rPr>
                <w:rStyle w:val="VARIABLE"/>
              </w:rPr>
              <w:t>list&lt;item: binary&gt;</w:t>
            </w:r>
          </w:p>
        </w:tc>
        <w:tc>
          <w:tcPr>
            <w:tcW w:w="2231" w:type="dxa"/>
            <w:tcBorders>
              <w:top w:val="single" w:sz="4" w:space="0" w:color="auto"/>
              <w:left w:val="single" w:sz="4" w:space="0" w:color="auto"/>
              <w:bottom w:val="single" w:sz="4" w:space="0" w:color="auto"/>
              <w:right w:val="single" w:sz="4" w:space="0" w:color="auto"/>
            </w:tcBorders>
          </w:tcPr>
          <w:p w14:paraId="40FAACD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BC6879A" w14:textId="77777777" w:rsidR="00B8253F" w:rsidRDefault="000B5CD4">
            <w:pPr>
              <w:pStyle w:val="TableText"/>
            </w:pPr>
            <w:r>
              <w:t>List offsets identify the element range; null list differs from empty list.</w:t>
            </w:r>
          </w:p>
        </w:tc>
      </w:tr>
      <w:tr w:rsidR="00B8253F" w14:paraId="5383364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BC4E5B9" w14:textId="77777777" w:rsidR="00B8253F" w:rsidRDefault="000B5CD4">
            <w:pPr>
              <w:pStyle w:val="TableText"/>
            </w:pPr>
            <w:r>
              <w:rPr>
                <w:rStyle w:val="VARIABLE"/>
              </w:rPr>
              <w:t>value.matrix_ByteString.values[]</w:t>
            </w:r>
          </w:p>
        </w:tc>
        <w:tc>
          <w:tcPr>
            <w:tcW w:w="2231" w:type="dxa"/>
            <w:tcBorders>
              <w:top w:val="single" w:sz="4" w:space="0" w:color="auto"/>
              <w:left w:val="single" w:sz="4" w:space="0" w:color="auto"/>
              <w:bottom w:val="single" w:sz="4" w:space="0" w:color="auto"/>
              <w:right w:val="single" w:sz="4" w:space="0" w:color="auto"/>
            </w:tcBorders>
          </w:tcPr>
          <w:p w14:paraId="0BADB4B0" w14:textId="77777777" w:rsidR="00B8253F" w:rsidRDefault="000B5CD4">
            <w:pPr>
              <w:pStyle w:val="TableText"/>
            </w:pPr>
            <w:r>
              <w:rPr>
                <w:rStyle w:val="VARIABLE"/>
              </w:rPr>
              <w:t>binary</w:t>
            </w:r>
          </w:p>
        </w:tc>
        <w:tc>
          <w:tcPr>
            <w:tcW w:w="2231" w:type="dxa"/>
            <w:tcBorders>
              <w:top w:val="single" w:sz="4" w:space="0" w:color="auto"/>
              <w:left w:val="single" w:sz="4" w:space="0" w:color="auto"/>
              <w:bottom w:val="single" w:sz="4" w:space="0" w:color="auto"/>
              <w:right w:val="single" w:sz="4" w:space="0" w:color="auto"/>
            </w:tcBorders>
          </w:tcPr>
          <w:p w14:paraId="21F98C8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D918AB5" w14:textId="77777777" w:rsidR="00B8253F" w:rsidRDefault="000B5CD4">
            <w:pPr>
              <w:pStyle w:val="TableText"/>
            </w:pPr>
            <w:r>
              <w:t>Canonical Part 6 Arrow mapping.</w:t>
            </w:r>
          </w:p>
        </w:tc>
      </w:tr>
      <w:tr w:rsidR="00B8253F" w14:paraId="60B2D69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BC5B9EC" w14:textId="77777777" w:rsidR="00B8253F" w:rsidRDefault="000B5CD4">
            <w:pPr>
              <w:pStyle w:val="TableText"/>
            </w:pPr>
            <w:r>
              <w:rPr>
                <w:rStyle w:val="VARIABLE"/>
              </w:rPr>
              <w:t>value.scalar_XmlElement</w:t>
            </w:r>
          </w:p>
        </w:tc>
        <w:tc>
          <w:tcPr>
            <w:tcW w:w="2231" w:type="dxa"/>
            <w:tcBorders>
              <w:top w:val="single" w:sz="4" w:space="0" w:color="auto"/>
              <w:left w:val="single" w:sz="4" w:space="0" w:color="auto"/>
              <w:bottom w:val="single" w:sz="4" w:space="0" w:color="auto"/>
              <w:right w:val="single" w:sz="4" w:space="0" w:color="auto"/>
            </w:tcBorders>
          </w:tcPr>
          <w:p w14:paraId="1B7A902B"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47F977CB"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8758D19" w14:textId="77777777" w:rsidR="00B8253F" w:rsidRDefault="000B5CD4">
            <w:pPr>
              <w:pStyle w:val="TableText"/>
            </w:pPr>
            <w:r>
              <w:t>Canonical Part 6 Arrow mapping.</w:t>
            </w:r>
          </w:p>
        </w:tc>
      </w:tr>
      <w:tr w:rsidR="00B8253F" w14:paraId="583DD0B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7DE5463" w14:textId="77777777" w:rsidR="00B8253F" w:rsidRDefault="000B5CD4">
            <w:pPr>
              <w:pStyle w:val="TableText"/>
            </w:pPr>
            <w:r>
              <w:rPr>
                <w:rStyle w:val="VARIABLE"/>
              </w:rPr>
              <w:t>value.array_XmlElement</w:t>
            </w:r>
          </w:p>
        </w:tc>
        <w:tc>
          <w:tcPr>
            <w:tcW w:w="2231" w:type="dxa"/>
            <w:tcBorders>
              <w:top w:val="single" w:sz="4" w:space="0" w:color="auto"/>
              <w:left w:val="single" w:sz="4" w:space="0" w:color="auto"/>
              <w:bottom w:val="single" w:sz="4" w:space="0" w:color="auto"/>
              <w:right w:val="single" w:sz="4" w:space="0" w:color="auto"/>
            </w:tcBorders>
          </w:tcPr>
          <w:p w14:paraId="37584065" w14:textId="77777777" w:rsidR="00B8253F" w:rsidRDefault="000B5CD4">
            <w:pPr>
              <w:pStyle w:val="TableText"/>
            </w:pPr>
            <w:r>
              <w:rPr>
                <w:rStyle w:val="VARIABLE"/>
              </w:rPr>
              <w:t>list&lt;item: string&gt;</w:t>
            </w:r>
          </w:p>
        </w:tc>
        <w:tc>
          <w:tcPr>
            <w:tcW w:w="2231" w:type="dxa"/>
            <w:tcBorders>
              <w:top w:val="single" w:sz="4" w:space="0" w:color="auto"/>
              <w:left w:val="single" w:sz="4" w:space="0" w:color="auto"/>
              <w:bottom w:val="single" w:sz="4" w:space="0" w:color="auto"/>
              <w:right w:val="single" w:sz="4" w:space="0" w:color="auto"/>
            </w:tcBorders>
          </w:tcPr>
          <w:p w14:paraId="4FAB21C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33BCD3F" w14:textId="77777777" w:rsidR="00B8253F" w:rsidRDefault="000B5CD4">
            <w:pPr>
              <w:pStyle w:val="TableText"/>
            </w:pPr>
            <w:r>
              <w:t>List offsets identify the element range; null list differs from empty list.</w:t>
            </w:r>
          </w:p>
        </w:tc>
      </w:tr>
      <w:tr w:rsidR="00B8253F" w14:paraId="19CDF70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67BD1DE" w14:textId="77777777" w:rsidR="00B8253F" w:rsidRDefault="000B5CD4">
            <w:pPr>
              <w:pStyle w:val="TableText"/>
            </w:pPr>
            <w:r>
              <w:rPr>
                <w:rStyle w:val="VARIABLE"/>
              </w:rPr>
              <w:t>value.array_XmlElement[]</w:t>
            </w:r>
          </w:p>
        </w:tc>
        <w:tc>
          <w:tcPr>
            <w:tcW w:w="2231" w:type="dxa"/>
            <w:tcBorders>
              <w:top w:val="single" w:sz="4" w:space="0" w:color="auto"/>
              <w:left w:val="single" w:sz="4" w:space="0" w:color="auto"/>
              <w:bottom w:val="single" w:sz="4" w:space="0" w:color="auto"/>
              <w:right w:val="single" w:sz="4" w:space="0" w:color="auto"/>
            </w:tcBorders>
          </w:tcPr>
          <w:p w14:paraId="672F1AFF"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152B915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3727A63" w14:textId="77777777" w:rsidR="00B8253F" w:rsidRDefault="000B5CD4">
            <w:pPr>
              <w:pStyle w:val="TableText"/>
            </w:pPr>
            <w:r>
              <w:t>Canonical Part 6 Arrow mapping.</w:t>
            </w:r>
          </w:p>
        </w:tc>
      </w:tr>
      <w:tr w:rsidR="00B8253F" w14:paraId="58E5463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D8A2022" w14:textId="77777777" w:rsidR="00B8253F" w:rsidRDefault="000B5CD4">
            <w:pPr>
              <w:pStyle w:val="TableText"/>
            </w:pPr>
            <w:r>
              <w:rPr>
                <w:rStyle w:val="VARIABLE"/>
              </w:rPr>
              <w:t>value.matrix_XmlElement</w:t>
            </w:r>
          </w:p>
        </w:tc>
        <w:tc>
          <w:tcPr>
            <w:tcW w:w="2231" w:type="dxa"/>
            <w:tcBorders>
              <w:top w:val="single" w:sz="4" w:space="0" w:color="auto"/>
              <w:left w:val="single" w:sz="4" w:space="0" w:color="auto"/>
              <w:bottom w:val="single" w:sz="4" w:space="0" w:color="auto"/>
              <w:right w:val="single" w:sz="4" w:space="0" w:color="auto"/>
            </w:tcBorders>
          </w:tcPr>
          <w:p w14:paraId="06FF7D5D" w14:textId="77777777" w:rsidR="00B8253F" w:rsidRDefault="000B5CD4">
            <w:pPr>
              <w:pStyle w:val="TableText"/>
            </w:pPr>
            <w:r>
              <w:rPr>
                <w:rStyle w:val="VARIABLE"/>
              </w:rPr>
              <w:t>struct&lt;dimensions: list&lt;item: int32&gt; not null, values: list&lt;item: string&gt; not null&gt;</w:t>
            </w:r>
          </w:p>
        </w:tc>
        <w:tc>
          <w:tcPr>
            <w:tcW w:w="2231" w:type="dxa"/>
            <w:tcBorders>
              <w:top w:val="single" w:sz="4" w:space="0" w:color="auto"/>
              <w:left w:val="single" w:sz="4" w:space="0" w:color="auto"/>
              <w:bottom w:val="single" w:sz="4" w:space="0" w:color="auto"/>
              <w:right w:val="single" w:sz="4" w:space="0" w:color="auto"/>
            </w:tcBorders>
          </w:tcPr>
          <w:p w14:paraId="1279176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A8484BE" w14:textId="77777777" w:rsidR="00B8253F" w:rsidRDefault="000B5CD4">
            <w:pPr>
              <w:pStyle w:val="TableText"/>
            </w:pPr>
            <w:r>
              <w:t>Canonical Part 6 Arrow mapping.</w:t>
            </w:r>
          </w:p>
        </w:tc>
      </w:tr>
      <w:tr w:rsidR="00B8253F" w14:paraId="4546817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EC27F1E" w14:textId="77777777" w:rsidR="00B8253F" w:rsidRDefault="000B5CD4">
            <w:pPr>
              <w:pStyle w:val="TableText"/>
            </w:pPr>
            <w:r>
              <w:rPr>
                <w:rStyle w:val="VARIABLE"/>
              </w:rPr>
              <w:t>value.matrix_XmlElement.dimensions</w:t>
            </w:r>
          </w:p>
        </w:tc>
        <w:tc>
          <w:tcPr>
            <w:tcW w:w="2231" w:type="dxa"/>
            <w:tcBorders>
              <w:top w:val="single" w:sz="4" w:space="0" w:color="auto"/>
              <w:left w:val="single" w:sz="4" w:space="0" w:color="auto"/>
              <w:bottom w:val="single" w:sz="4" w:space="0" w:color="auto"/>
              <w:right w:val="single" w:sz="4" w:space="0" w:color="auto"/>
            </w:tcBorders>
          </w:tcPr>
          <w:p w14:paraId="3693A061"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587C7417"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97E81CE" w14:textId="77777777" w:rsidR="00B8253F" w:rsidRDefault="000B5CD4">
            <w:pPr>
              <w:pStyle w:val="TableText"/>
            </w:pPr>
            <w:r>
              <w:t>List offsets identify the element range; null list differs from empty list.</w:t>
            </w:r>
          </w:p>
        </w:tc>
      </w:tr>
      <w:tr w:rsidR="00B8253F" w14:paraId="225B016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CE0C270" w14:textId="77777777" w:rsidR="00B8253F" w:rsidRDefault="000B5CD4">
            <w:pPr>
              <w:pStyle w:val="TableText"/>
            </w:pPr>
            <w:r>
              <w:rPr>
                <w:rStyle w:val="VARIABLE"/>
              </w:rPr>
              <w:t>value.matrix_XmlElement.dimensions[]</w:t>
            </w:r>
          </w:p>
        </w:tc>
        <w:tc>
          <w:tcPr>
            <w:tcW w:w="2231" w:type="dxa"/>
            <w:tcBorders>
              <w:top w:val="single" w:sz="4" w:space="0" w:color="auto"/>
              <w:left w:val="single" w:sz="4" w:space="0" w:color="auto"/>
              <w:bottom w:val="single" w:sz="4" w:space="0" w:color="auto"/>
              <w:right w:val="single" w:sz="4" w:space="0" w:color="auto"/>
            </w:tcBorders>
          </w:tcPr>
          <w:p w14:paraId="15901C3B"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5497B93B"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BA9F64E" w14:textId="77777777" w:rsidR="00B8253F" w:rsidRDefault="000B5CD4">
            <w:pPr>
              <w:pStyle w:val="TableText"/>
            </w:pPr>
            <w:r>
              <w:t>Canonical Part 6 Arrow mapping.</w:t>
            </w:r>
          </w:p>
        </w:tc>
      </w:tr>
      <w:tr w:rsidR="00B8253F" w14:paraId="783A062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8528C70" w14:textId="77777777" w:rsidR="00B8253F" w:rsidRDefault="000B5CD4">
            <w:pPr>
              <w:pStyle w:val="TableText"/>
            </w:pPr>
            <w:r>
              <w:rPr>
                <w:rStyle w:val="VARIABLE"/>
              </w:rPr>
              <w:t>value.matrix_XmlElement.values</w:t>
            </w:r>
          </w:p>
        </w:tc>
        <w:tc>
          <w:tcPr>
            <w:tcW w:w="2231" w:type="dxa"/>
            <w:tcBorders>
              <w:top w:val="single" w:sz="4" w:space="0" w:color="auto"/>
              <w:left w:val="single" w:sz="4" w:space="0" w:color="auto"/>
              <w:bottom w:val="single" w:sz="4" w:space="0" w:color="auto"/>
              <w:right w:val="single" w:sz="4" w:space="0" w:color="auto"/>
            </w:tcBorders>
          </w:tcPr>
          <w:p w14:paraId="31E2765C" w14:textId="77777777" w:rsidR="00B8253F" w:rsidRDefault="000B5CD4">
            <w:pPr>
              <w:pStyle w:val="TableText"/>
            </w:pPr>
            <w:r>
              <w:rPr>
                <w:rStyle w:val="VARIABLE"/>
              </w:rPr>
              <w:t>list&lt;item: string&gt;</w:t>
            </w:r>
          </w:p>
        </w:tc>
        <w:tc>
          <w:tcPr>
            <w:tcW w:w="2231" w:type="dxa"/>
            <w:tcBorders>
              <w:top w:val="single" w:sz="4" w:space="0" w:color="auto"/>
              <w:left w:val="single" w:sz="4" w:space="0" w:color="auto"/>
              <w:bottom w:val="single" w:sz="4" w:space="0" w:color="auto"/>
              <w:right w:val="single" w:sz="4" w:space="0" w:color="auto"/>
            </w:tcBorders>
          </w:tcPr>
          <w:p w14:paraId="57E380C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DD179CA" w14:textId="77777777" w:rsidR="00B8253F" w:rsidRDefault="000B5CD4">
            <w:pPr>
              <w:pStyle w:val="TableText"/>
            </w:pPr>
            <w:r>
              <w:t>List offsets identify the element range; null list differs from empty list.</w:t>
            </w:r>
          </w:p>
        </w:tc>
      </w:tr>
      <w:tr w:rsidR="00B8253F" w14:paraId="653807D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50A38B1" w14:textId="77777777" w:rsidR="00B8253F" w:rsidRDefault="000B5CD4">
            <w:pPr>
              <w:pStyle w:val="TableText"/>
            </w:pPr>
            <w:r>
              <w:rPr>
                <w:rStyle w:val="VARIABLE"/>
              </w:rPr>
              <w:t>value.matrix_XmlElement.values[]</w:t>
            </w:r>
          </w:p>
        </w:tc>
        <w:tc>
          <w:tcPr>
            <w:tcW w:w="2231" w:type="dxa"/>
            <w:tcBorders>
              <w:top w:val="single" w:sz="4" w:space="0" w:color="auto"/>
              <w:left w:val="single" w:sz="4" w:space="0" w:color="auto"/>
              <w:bottom w:val="single" w:sz="4" w:space="0" w:color="auto"/>
              <w:right w:val="single" w:sz="4" w:space="0" w:color="auto"/>
            </w:tcBorders>
          </w:tcPr>
          <w:p w14:paraId="542DBF55"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7A12025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FF06AA5" w14:textId="77777777" w:rsidR="00B8253F" w:rsidRDefault="000B5CD4">
            <w:pPr>
              <w:pStyle w:val="TableText"/>
            </w:pPr>
            <w:r>
              <w:t>Canonical Part 6 Arrow mapping.</w:t>
            </w:r>
          </w:p>
        </w:tc>
      </w:tr>
      <w:tr w:rsidR="00B8253F" w14:paraId="3DEA629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191C362" w14:textId="77777777" w:rsidR="00B8253F" w:rsidRDefault="000B5CD4">
            <w:pPr>
              <w:pStyle w:val="TableText"/>
            </w:pPr>
            <w:r>
              <w:rPr>
                <w:rStyle w:val="VARIABLE"/>
              </w:rPr>
              <w:t>value.scalar_NodeId</w:t>
            </w:r>
          </w:p>
        </w:tc>
        <w:tc>
          <w:tcPr>
            <w:tcW w:w="2231" w:type="dxa"/>
            <w:tcBorders>
              <w:top w:val="single" w:sz="4" w:space="0" w:color="auto"/>
              <w:left w:val="single" w:sz="4" w:space="0" w:color="auto"/>
              <w:bottom w:val="single" w:sz="4" w:space="0" w:color="auto"/>
              <w:right w:val="single" w:sz="4" w:space="0" w:color="auto"/>
            </w:tcBorders>
          </w:tcPr>
          <w:p w14:paraId="40015F3E"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0FAFA2C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0051458" w14:textId="77777777" w:rsidR="00B8253F" w:rsidRDefault="000B5CD4">
            <w:pPr>
              <w:pStyle w:val="TableText"/>
            </w:pPr>
            <w:r>
              <w:t>Canonical Part 6 Arrow mapping.</w:t>
            </w:r>
          </w:p>
        </w:tc>
      </w:tr>
      <w:tr w:rsidR="00B8253F" w14:paraId="08C266B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3D40C0C" w14:textId="77777777" w:rsidR="00B8253F" w:rsidRDefault="000B5CD4">
            <w:pPr>
              <w:pStyle w:val="TableText"/>
            </w:pPr>
            <w:r>
              <w:rPr>
                <w:rStyle w:val="VARIABLE"/>
              </w:rPr>
              <w:t>value.array_NodeId</w:t>
            </w:r>
          </w:p>
        </w:tc>
        <w:tc>
          <w:tcPr>
            <w:tcW w:w="2231" w:type="dxa"/>
            <w:tcBorders>
              <w:top w:val="single" w:sz="4" w:space="0" w:color="auto"/>
              <w:left w:val="single" w:sz="4" w:space="0" w:color="auto"/>
              <w:bottom w:val="single" w:sz="4" w:space="0" w:color="auto"/>
              <w:right w:val="single" w:sz="4" w:space="0" w:color="auto"/>
            </w:tcBorders>
          </w:tcPr>
          <w:p w14:paraId="58DF0B1D" w14:textId="77777777" w:rsidR="00B8253F" w:rsidRDefault="000B5CD4">
            <w:pPr>
              <w:pStyle w:val="TableText"/>
            </w:pPr>
            <w:r>
              <w:rPr>
                <w:rStyle w:val="VARIABLE"/>
              </w:rPr>
              <w:t>list&lt;item: string&gt;</w:t>
            </w:r>
          </w:p>
        </w:tc>
        <w:tc>
          <w:tcPr>
            <w:tcW w:w="2231" w:type="dxa"/>
            <w:tcBorders>
              <w:top w:val="single" w:sz="4" w:space="0" w:color="auto"/>
              <w:left w:val="single" w:sz="4" w:space="0" w:color="auto"/>
              <w:bottom w:val="single" w:sz="4" w:space="0" w:color="auto"/>
              <w:right w:val="single" w:sz="4" w:space="0" w:color="auto"/>
            </w:tcBorders>
          </w:tcPr>
          <w:p w14:paraId="7FBA40C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75526E8" w14:textId="77777777" w:rsidR="00B8253F" w:rsidRDefault="000B5CD4">
            <w:pPr>
              <w:pStyle w:val="TableText"/>
            </w:pPr>
            <w:r>
              <w:t>List offsets identify the element range; null list differs from empty list.</w:t>
            </w:r>
          </w:p>
        </w:tc>
      </w:tr>
      <w:tr w:rsidR="00B8253F" w14:paraId="4010176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4EBBC3F" w14:textId="77777777" w:rsidR="00B8253F" w:rsidRDefault="000B5CD4">
            <w:pPr>
              <w:pStyle w:val="TableText"/>
            </w:pPr>
            <w:r>
              <w:rPr>
                <w:rStyle w:val="VARIABLE"/>
              </w:rPr>
              <w:t>value.array_NodeId[]</w:t>
            </w:r>
          </w:p>
        </w:tc>
        <w:tc>
          <w:tcPr>
            <w:tcW w:w="2231" w:type="dxa"/>
            <w:tcBorders>
              <w:top w:val="single" w:sz="4" w:space="0" w:color="auto"/>
              <w:left w:val="single" w:sz="4" w:space="0" w:color="auto"/>
              <w:bottom w:val="single" w:sz="4" w:space="0" w:color="auto"/>
              <w:right w:val="single" w:sz="4" w:space="0" w:color="auto"/>
            </w:tcBorders>
          </w:tcPr>
          <w:p w14:paraId="02A18C17"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0A88019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EB27A72" w14:textId="77777777" w:rsidR="00B8253F" w:rsidRDefault="000B5CD4">
            <w:pPr>
              <w:pStyle w:val="TableText"/>
            </w:pPr>
            <w:r>
              <w:t>Canonical Part 6 Arrow mapping.</w:t>
            </w:r>
          </w:p>
        </w:tc>
      </w:tr>
      <w:tr w:rsidR="00B8253F" w14:paraId="2209BF0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45FD879" w14:textId="77777777" w:rsidR="00B8253F" w:rsidRDefault="000B5CD4">
            <w:pPr>
              <w:pStyle w:val="TableText"/>
            </w:pPr>
            <w:r>
              <w:rPr>
                <w:rStyle w:val="VARIABLE"/>
              </w:rPr>
              <w:t>value.matrix_NodeId</w:t>
            </w:r>
          </w:p>
        </w:tc>
        <w:tc>
          <w:tcPr>
            <w:tcW w:w="2231" w:type="dxa"/>
            <w:tcBorders>
              <w:top w:val="single" w:sz="4" w:space="0" w:color="auto"/>
              <w:left w:val="single" w:sz="4" w:space="0" w:color="auto"/>
              <w:bottom w:val="single" w:sz="4" w:space="0" w:color="auto"/>
              <w:right w:val="single" w:sz="4" w:space="0" w:color="auto"/>
            </w:tcBorders>
          </w:tcPr>
          <w:p w14:paraId="2C0085B5" w14:textId="77777777" w:rsidR="00B8253F" w:rsidRDefault="000B5CD4">
            <w:pPr>
              <w:pStyle w:val="TableText"/>
            </w:pPr>
            <w:r>
              <w:rPr>
                <w:rStyle w:val="VARIABLE"/>
              </w:rPr>
              <w:t>struct&lt;dimensions: list&lt;item: int32&gt; not null, values: list&lt;item: string&gt; not null&gt;</w:t>
            </w:r>
          </w:p>
        </w:tc>
        <w:tc>
          <w:tcPr>
            <w:tcW w:w="2231" w:type="dxa"/>
            <w:tcBorders>
              <w:top w:val="single" w:sz="4" w:space="0" w:color="auto"/>
              <w:left w:val="single" w:sz="4" w:space="0" w:color="auto"/>
              <w:bottom w:val="single" w:sz="4" w:space="0" w:color="auto"/>
              <w:right w:val="single" w:sz="4" w:space="0" w:color="auto"/>
            </w:tcBorders>
          </w:tcPr>
          <w:p w14:paraId="2B162BE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C9DEFEB" w14:textId="77777777" w:rsidR="00B8253F" w:rsidRDefault="000B5CD4">
            <w:pPr>
              <w:pStyle w:val="TableText"/>
            </w:pPr>
            <w:r>
              <w:t>Canonical Part 6 Arrow mapping.</w:t>
            </w:r>
          </w:p>
        </w:tc>
      </w:tr>
      <w:tr w:rsidR="00B8253F" w14:paraId="1EF4AB4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AF2FD6F" w14:textId="77777777" w:rsidR="00B8253F" w:rsidRDefault="000B5CD4">
            <w:pPr>
              <w:pStyle w:val="TableText"/>
            </w:pPr>
            <w:r>
              <w:rPr>
                <w:rStyle w:val="VARIABLE"/>
              </w:rPr>
              <w:t>value.matrix_NodeId.dimensions</w:t>
            </w:r>
          </w:p>
        </w:tc>
        <w:tc>
          <w:tcPr>
            <w:tcW w:w="2231" w:type="dxa"/>
            <w:tcBorders>
              <w:top w:val="single" w:sz="4" w:space="0" w:color="auto"/>
              <w:left w:val="single" w:sz="4" w:space="0" w:color="auto"/>
              <w:bottom w:val="single" w:sz="4" w:space="0" w:color="auto"/>
              <w:right w:val="single" w:sz="4" w:space="0" w:color="auto"/>
            </w:tcBorders>
          </w:tcPr>
          <w:p w14:paraId="06F16F82"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774F7C28"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F5AF1A2" w14:textId="77777777" w:rsidR="00B8253F" w:rsidRDefault="000B5CD4">
            <w:pPr>
              <w:pStyle w:val="TableText"/>
            </w:pPr>
            <w:r>
              <w:t>List offsets identify the element range; null list differs from empty list.</w:t>
            </w:r>
          </w:p>
        </w:tc>
      </w:tr>
      <w:tr w:rsidR="00B8253F" w14:paraId="27F460D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B5C351D" w14:textId="77777777" w:rsidR="00B8253F" w:rsidRDefault="000B5CD4">
            <w:pPr>
              <w:pStyle w:val="TableText"/>
            </w:pPr>
            <w:r>
              <w:rPr>
                <w:rStyle w:val="VARIABLE"/>
              </w:rPr>
              <w:t>value.matrix_NodeId.dimensions[]</w:t>
            </w:r>
          </w:p>
        </w:tc>
        <w:tc>
          <w:tcPr>
            <w:tcW w:w="2231" w:type="dxa"/>
            <w:tcBorders>
              <w:top w:val="single" w:sz="4" w:space="0" w:color="auto"/>
              <w:left w:val="single" w:sz="4" w:space="0" w:color="auto"/>
              <w:bottom w:val="single" w:sz="4" w:space="0" w:color="auto"/>
              <w:right w:val="single" w:sz="4" w:space="0" w:color="auto"/>
            </w:tcBorders>
          </w:tcPr>
          <w:p w14:paraId="0B6E5D59"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23FFE19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A7D6765" w14:textId="77777777" w:rsidR="00B8253F" w:rsidRDefault="000B5CD4">
            <w:pPr>
              <w:pStyle w:val="TableText"/>
            </w:pPr>
            <w:r>
              <w:t>Canonical Part 6 Arrow mapping.</w:t>
            </w:r>
          </w:p>
        </w:tc>
      </w:tr>
      <w:tr w:rsidR="00B8253F" w14:paraId="118A6B3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534C996" w14:textId="77777777" w:rsidR="00B8253F" w:rsidRDefault="000B5CD4">
            <w:pPr>
              <w:pStyle w:val="TableText"/>
            </w:pPr>
            <w:r>
              <w:rPr>
                <w:rStyle w:val="VARIABLE"/>
              </w:rPr>
              <w:t>value.matrix_NodeId.values</w:t>
            </w:r>
          </w:p>
        </w:tc>
        <w:tc>
          <w:tcPr>
            <w:tcW w:w="2231" w:type="dxa"/>
            <w:tcBorders>
              <w:top w:val="single" w:sz="4" w:space="0" w:color="auto"/>
              <w:left w:val="single" w:sz="4" w:space="0" w:color="auto"/>
              <w:bottom w:val="single" w:sz="4" w:space="0" w:color="auto"/>
              <w:right w:val="single" w:sz="4" w:space="0" w:color="auto"/>
            </w:tcBorders>
          </w:tcPr>
          <w:p w14:paraId="35266E63" w14:textId="77777777" w:rsidR="00B8253F" w:rsidRDefault="000B5CD4">
            <w:pPr>
              <w:pStyle w:val="TableText"/>
            </w:pPr>
            <w:r>
              <w:rPr>
                <w:rStyle w:val="VARIABLE"/>
              </w:rPr>
              <w:t>list&lt;item: string&gt;</w:t>
            </w:r>
          </w:p>
        </w:tc>
        <w:tc>
          <w:tcPr>
            <w:tcW w:w="2231" w:type="dxa"/>
            <w:tcBorders>
              <w:top w:val="single" w:sz="4" w:space="0" w:color="auto"/>
              <w:left w:val="single" w:sz="4" w:space="0" w:color="auto"/>
              <w:bottom w:val="single" w:sz="4" w:space="0" w:color="auto"/>
              <w:right w:val="single" w:sz="4" w:space="0" w:color="auto"/>
            </w:tcBorders>
          </w:tcPr>
          <w:p w14:paraId="1E659F3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B99ACE4" w14:textId="77777777" w:rsidR="00B8253F" w:rsidRDefault="000B5CD4">
            <w:pPr>
              <w:pStyle w:val="TableText"/>
            </w:pPr>
            <w:r>
              <w:t>List offsets identify the element range; null list differs from empty list.</w:t>
            </w:r>
          </w:p>
        </w:tc>
      </w:tr>
      <w:tr w:rsidR="00B8253F" w14:paraId="4E0DF38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640D6C9" w14:textId="77777777" w:rsidR="00B8253F" w:rsidRDefault="000B5CD4">
            <w:pPr>
              <w:pStyle w:val="TableText"/>
            </w:pPr>
            <w:r>
              <w:rPr>
                <w:rStyle w:val="VARIABLE"/>
              </w:rPr>
              <w:t>value.matrix_NodeId.values[]</w:t>
            </w:r>
          </w:p>
        </w:tc>
        <w:tc>
          <w:tcPr>
            <w:tcW w:w="2231" w:type="dxa"/>
            <w:tcBorders>
              <w:top w:val="single" w:sz="4" w:space="0" w:color="auto"/>
              <w:left w:val="single" w:sz="4" w:space="0" w:color="auto"/>
              <w:bottom w:val="single" w:sz="4" w:space="0" w:color="auto"/>
              <w:right w:val="single" w:sz="4" w:space="0" w:color="auto"/>
            </w:tcBorders>
          </w:tcPr>
          <w:p w14:paraId="007C8569"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4416BCF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75B8BC6" w14:textId="77777777" w:rsidR="00B8253F" w:rsidRDefault="000B5CD4">
            <w:pPr>
              <w:pStyle w:val="TableText"/>
            </w:pPr>
            <w:r>
              <w:t>Canonical Part 6 Arrow mapping.</w:t>
            </w:r>
          </w:p>
        </w:tc>
      </w:tr>
      <w:tr w:rsidR="00B8253F" w14:paraId="22DCEEE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44A8FD" w14:textId="77777777" w:rsidR="00B8253F" w:rsidRDefault="000B5CD4">
            <w:pPr>
              <w:pStyle w:val="TableText"/>
            </w:pPr>
            <w:r>
              <w:rPr>
                <w:rStyle w:val="VARIABLE"/>
              </w:rPr>
              <w:t>value.scalar_ExpandedNodeId</w:t>
            </w:r>
          </w:p>
        </w:tc>
        <w:tc>
          <w:tcPr>
            <w:tcW w:w="2231" w:type="dxa"/>
            <w:tcBorders>
              <w:top w:val="single" w:sz="4" w:space="0" w:color="auto"/>
              <w:left w:val="single" w:sz="4" w:space="0" w:color="auto"/>
              <w:bottom w:val="single" w:sz="4" w:space="0" w:color="auto"/>
              <w:right w:val="single" w:sz="4" w:space="0" w:color="auto"/>
            </w:tcBorders>
          </w:tcPr>
          <w:p w14:paraId="4D1399B2"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03FC2CD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C4FF7A8" w14:textId="77777777" w:rsidR="00B8253F" w:rsidRDefault="000B5CD4">
            <w:pPr>
              <w:pStyle w:val="TableText"/>
            </w:pPr>
            <w:r>
              <w:t>Canonical Part 6 Arrow mapping.</w:t>
            </w:r>
          </w:p>
        </w:tc>
      </w:tr>
      <w:tr w:rsidR="00B8253F" w14:paraId="1EC0473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0C5EBF6" w14:textId="77777777" w:rsidR="00B8253F" w:rsidRDefault="000B5CD4">
            <w:pPr>
              <w:pStyle w:val="TableText"/>
            </w:pPr>
            <w:r>
              <w:rPr>
                <w:rStyle w:val="VARIABLE"/>
              </w:rPr>
              <w:t>value.array_ExpandedNodeId</w:t>
            </w:r>
          </w:p>
        </w:tc>
        <w:tc>
          <w:tcPr>
            <w:tcW w:w="2231" w:type="dxa"/>
            <w:tcBorders>
              <w:top w:val="single" w:sz="4" w:space="0" w:color="auto"/>
              <w:left w:val="single" w:sz="4" w:space="0" w:color="auto"/>
              <w:bottom w:val="single" w:sz="4" w:space="0" w:color="auto"/>
              <w:right w:val="single" w:sz="4" w:space="0" w:color="auto"/>
            </w:tcBorders>
          </w:tcPr>
          <w:p w14:paraId="13FA0041" w14:textId="77777777" w:rsidR="00B8253F" w:rsidRDefault="000B5CD4">
            <w:pPr>
              <w:pStyle w:val="TableText"/>
            </w:pPr>
            <w:r>
              <w:rPr>
                <w:rStyle w:val="VARIABLE"/>
              </w:rPr>
              <w:t>list&lt;item: string&gt;</w:t>
            </w:r>
          </w:p>
        </w:tc>
        <w:tc>
          <w:tcPr>
            <w:tcW w:w="2231" w:type="dxa"/>
            <w:tcBorders>
              <w:top w:val="single" w:sz="4" w:space="0" w:color="auto"/>
              <w:left w:val="single" w:sz="4" w:space="0" w:color="auto"/>
              <w:bottom w:val="single" w:sz="4" w:space="0" w:color="auto"/>
              <w:right w:val="single" w:sz="4" w:space="0" w:color="auto"/>
            </w:tcBorders>
          </w:tcPr>
          <w:p w14:paraId="78E886D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B88EB87" w14:textId="77777777" w:rsidR="00B8253F" w:rsidRDefault="000B5CD4">
            <w:pPr>
              <w:pStyle w:val="TableText"/>
            </w:pPr>
            <w:r>
              <w:t>List offsets identify the element range; null list differs from empty list.</w:t>
            </w:r>
          </w:p>
        </w:tc>
      </w:tr>
      <w:tr w:rsidR="00B8253F" w14:paraId="422970F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17943DA" w14:textId="77777777" w:rsidR="00B8253F" w:rsidRDefault="000B5CD4">
            <w:pPr>
              <w:pStyle w:val="TableText"/>
            </w:pPr>
            <w:r>
              <w:rPr>
                <w:rStyle w:val="VARIABLE"/>
              </w:rPr>
              <w:t>value.array_ExpandedNodeId[]</w:t>
            </w:r>
          </w:p>
        </w:tc>
        <w:tc>
          <w:tcPr>
            <w:tcW w:w="2231" w:type="dxa"/>
            <w:tcBorders>
              <w:top w:val="single" w:sz="4" w:space="0" w:color="auto"/>
              <w:left w:val="single" w:sz="4" w:space="0" w:color="auto"/>
              <w:bottom w:val="single" w:sz="4" w:space="0" w:color="auto"/>
              <w:right w:val="single" w:sz="4" w:space="0" w:color="auto"/>
            </w:tcBorders>
          </w:tcPr>
          <w:p w14:paraId="342CDC7C"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3813562B"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8DD7048" w14:textId="77777777" w:rsidR="00B8253F" w:rsidRDefault="000B5CD4">
            <w:pPr>
              <w:pStyle w:val="TableText"/>
            </w:pPr>
            <w:r>
              <w:t>Canonical Part 6 Arrow mapping.</w:t>
            </w:r>
          </w:p>
        </w:tc>
      </w:tr>
      <w:tr w:rsidR="00B8253F" w14:paraId="403720D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AE09D42" w14:textId="77777777" w:rsidR="00B8253F" w:rsidRDefault="000B5CD4">
            <w:pPr>
              <w:pStyle w:val="TableText"/>
            </w:pPr>
            <w:r>
              <w:rPr>
                <w:rStyle w:val="VARIABLE"/>
              </w:rPr>
              <w:t>value.matrix_ExpandedNodeId</w:t>
            </w:r>
          </w:p>
        </w:tc>
        <w:tc>
          <w:tcPr>
            <w:tcW w:w="2231" w:type="dxa"/>
            <w:tcBorders>
              <w:top w:val="single" w:sz="4" w:space="0" w:color="auto"/>
              <w:left w:val="single" w:sz="4" w:space="0" w:color="auto"/>
              <w:bottom w:val="single" w:sz="4" w:space="0" w:color="auto"/>
              <w:right w:val="single" w:sz="4" w:space="0" w:color="auto"/>
            </w:tcBorders>
          </w:tcPr>
          <w:p w14:paraId="25FDD6C7" w14:textId="77777777" w:rsidR="00B8253F" w:rsidRDefault="000B5CD4">
            <w:pPr>
              <w:pStyle w:val="TableText"/>
            </w:pPr>
            <w:r>
              <w:rPr>
                <w:rStyle w:val="VARIABLE"/>
              </w:rPr>
              <w:t>struct&lt;dimensions: list&lt;item: int32&gt; not null, values: list&lt;item: string&gt; not null&gt;</w:t>
            </w:r>
          </w:p>
        </w:tc>
        <w:tc>
          <w:tcPr>
            <w:tcW w:w="2231" w:type="dxa"/>
            <w:tcBorders>
              <w:top w:val="single" w:sz="4" w:space="0" w:color="auto"/>
              <w:left w:val="single" w:sz="4" w:space="0" w:color="auto"/>
              <w:bottom w:val="single" w:sz="4" w:space="0" w:color="auto"/>
              <w:right w:val="single" w:sz="4" w:space="0" w:color="auto"/>
            </w:tcBorders>
          </w:tcPr>
          <w:p w14:paraId="1625560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1630EAF" w14:textId="77777777" w:rsidR="00B8253F" w:rsidRDefault="000B5CD4">
            <w:pPr>
              <w:pStyle w:val="TableText"/>
            </w:pPr>
            <w:r>
              <w:t>Canonical Part 6 Arrow mapping.</w:t>
            </w:r>
          </w:p>
        </w:tc>
      </w:tr>
      <w:tr w:rsidR="00B8253F" w14:paraId="255958C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DF4E7ED" w14:textId="77777777" w:rsidR="00B8253F" w:rsidRDefault="000B5CD4">
            <w:pPr>
              <w:pStyle w:val="TableText"/>
            </w:pPr>
            <w:r>
              <w:rPr>
                <w:rStyle w:val="VARIABLE"/>
              </w:rPr>
              <w:t>value.matrix_ExpandedNodeId.dimensions</w:t>
            </w:r>
          </w:p>
        </w:tc>
        <w:tc>
          <w:tcPr>
            <w:tcW w:w="2231" w:type="dxa"/>
            <w:tcBorders>
              <w:top w:val="single" w:sz="4" w:space="0" w:color="auto"/>
              <w:left w:val="single" w:sz="4" w:space="0" w:color="auto"/>
              <w:bottom w:val="single" w:sz="4" w:space="0" w:color="auto"/>
              <w:right w:val="single" w:sz="4" w:space="0" w:color="auto"/>
            </w:tcBorders>
          </w:tcPr>
          <w:p w14:paraId="57722B90"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51FE238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DA6DC2C" w14:textId="77777777" w:rsidR="00B8253F" w:rsidRDefault="000B5CD4">
            <w:pPr>
              <w:pStyle w:val="TableText"/>
            </w:pPr>
            <w:r>
              <w:t>List offsets identify the element range; null list differs from empty list.</w:t>
            </w:r>
          </w:p>
        </w:tc>
      </w:tr>
      <w:tr w:rsidR="00B8253F" w14:paraId="5432166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FB0A1FD" w14:textId="77777777" w:rsidR="00B8253F" w:rsidRDefault="000B5CD4">
            <w:pPr>
              <w:pStyle w:val="TableText"/>
            </w:pPr>
            <w:r>
              <w:rPr>
                <w:rStyle w:val="VARIABLE"/>
              </w:rPr>
              <w:t>value.matrix_ExpandedNodeId.dimensions[]</w:t>
            </w:r>
          </w:p>
        </w:tc>
        <w:tc>
          <w:tcPr>
            <w:tcW w:w="2231" w:type="dxa"/>
            <w:tcBorders>
              <w:top w:val="single" w:sz="4" w:space="0" w:color="auto"/>
              <w:left w:val="single" w:sz="4" w:space="0" w:color="auto"/>
              <w:bottom w:val="single" w:sz="4" w:space="0" w:color="auto"/>
              <w:right w:val="single" w:sz="4" w:space="0" w:color="auto"/>
            </w:tcBorders>
          </w:tcPr>
          <w:p w14:paraId="664347DE"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3E28EB4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2D72EFA" w14:textId="77777777" w:rsidR="00B8253F" w:rsidRDefault="000B5CD4">
            <w:pPr>
              <w:pStyle w:val="TableText"/>
            </w:pPr>
            <w:r>
              <w:t>Canonical Part 6 Arrow mapping.</w:t>
            </w:r>
          </w:p>
        </w:tc>
      </w:tr>
      <w:tr w:rsidR="00B8253F" w14:paraId="60511DD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091F7E9" w14:textId="77777777" w:rsidR="00B8253F" w:rsidRDefault="000B5CD4">
            <w:pPr>
              <w:pStyle w:val="TableText"/>
            </w:pPr>
            <w:r>
              <w:rPr>
                <w:rStyle w:val="VARIABLE"/>
              </w:rPr>
              <w:t>value.matrix_ExpandedNodeId.values</w:t>
            </w:r>
          </w:p>
        </w:tc>
        <w:tc>
          <w:tcPr>
            <w:tcW w:w="2231" w:type="dxa"/>
            <w:tcBorders>
              <w:top w:val="single" w:sz="4" w:space="0" w:color="auto"/>
              <w:left w:val="single" w:sz="4" w:space="0" w:color="auto"/>
              <w:bottom w:val="single" w:sz="4" w:space="0" w:color="auto"/>
              <w:right w:val="single" w:sz="4" w:space="0" w:color="auto"/>
            </w:tcBorders>
          </w:tcPr>
          <w:p w14:paraId="1AE0699B" w14:textId="77777777" w:rsidR="00B8253F" w:rsidRDefault="000B5CD4">
            <w:pPr>
              <w:pStyle w:val="TableText"/>
            </w:pPr>
            <w:r>
              <w:rPr>
                <w:rStyle w:val="VARIABLE"/>
              </w:rPr>
              <w:t>list&lt;item: string&gt;</w:t>
            </w:r>
          </w:p>
        </w:tc>
        <w:tc>
          <w:tcPr>
            <w:tcW w:w="2231" w:type="dxa"/>
            <w:tcBorders>
              <w:top w:val="single" w:sz="4" w:space="0" w:color="auto"/>
              <w:left w:val="single" w:sz="4" w:space="0" w:color="auto"/>
              <w:bottom w:val="single" w:sz="4" w:space="0" w:color="auto"/>
              <w:right w:val="single" w:sz="4" w:space="0" w:color="auto"/>
            </w:tcBorders>
          </w:tcPr>
          <w:p w14:paraId="2E402F7C"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F6A6928" w14:textId="77777777" w:rsidR="00B8253F" w:rsidRDefault="000B5CD4">
            <w:pPr>
              <w:pStyle w:val="TableText"/>
            </w:pPr>
            <w:r>
              <w:t>List offsets identify the element range; null list differs from empty list.</w:t>
            </w:r>
          </w:p>
        </w:tc>
      </w:tr>
      <w:tr w:rsidR="00B8253F" w14:paraId="4CF1747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2F19F30" w14:textId="77777777" w:rsidR="00B8253F" w:rsidRDefault="000B5CD4">
            <w:pPr>
              <w:pStyle w:val="TableText"/>
            </w:pPr>
            <w:r>
              <w:rPr>
                <w:rStyle w:val="VARIABLE"/>
              </w:rPr>
              <w:lastRenderedPageBreak/>
              <w:t>value.matrix_ExpandedNodeId.values[]</w:t>
            </w:r>
          </w:p>
        </w:tc>
        <w:tc>
          <w:tcPr>
            <w:tcW w:w="2231" w:type="dxa"/>
            <w:tcBorders>
              <w:top w:val="single" w:sz="4" w:space="0" w:color="auto"/>
              <w:left w:val="single" w:sz="4" w:space="0" w:color="auto"/>
              <w:bottom w:val="single" w:sz="4" w:space="0" w:color="auto"/>
              <w:right w:val="single" w:sz="4" w:space="0" w:color="auto"/>
            </w:tcBorders>
          </w:tcPr>
          <w:p w14:paraId="2A74BA1F"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5B150E4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1D0A908" w14:textId="77777777" w:rsidR="00B8253F" w:rsidRDefault="000B5CD4">
            <w:pPr>
              <w:pStyle w:val="TableText"/>
            </w:pPr>
            <w:r>
              <w:t>Canonical Part 6 Arrow mapping.</w:t>
            </w:r>
          </w:p>
        </w:tc>
      </w:tr>
      <w:tr w:rsidR="00B8253F" w14:paraId="659DEF7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60CF967" w14:textId="77777777" w:rsidR="00B8253F" w:rsidRDefault="000B5CD4">
            <w:pPr>
              <w:pStyle w:val="TableText"/>
            </w:pPr>
            <w:r>
              <w:rPr>
                <w:rStyle w:val="VARIABLE"/>
              </w:rPr>
              <w:t>value.scalar_StatusCode</w:t>
            </w:r>
          </w:p>
        </w:tc>
        <w:tc>
          <w:tcPr>
            <w:tcW w:w="2231" w:type="dxa"/>
            <w:tcBorders>
              <w:top w:val="single" w:sz="4" w:space="0" w:color="auto"/>
              <w:left w:val="single" w:sz="4" w:space="0" w:color="auto"/>
              <w:bottom w:val="single" w:sz="4" w:space="0" w:color="auto"/>
              <w:right w:val="single" w:sz="4" w:space="0" w:color="auto"/>
            </w:tcBorders>
          </w:tcPr>
          <w:p w14:paraId="1AC8C2E8" w14:textId="77777777" w:rsidR="00B8253F" w:rsidRDefault="000B5CD4">
            <w:pPr>
              <w:pStyle w:val="TableText"/>
            </w:pPr>
            <w:r>
              <w:rPr>
                <w:rStyle w:val="VARIABLE"/>
              </w:rPr>
              <w:t>uint32</w:t>
            </w:r>
          </w:p>
        </w:tc>
        <w:tc>
          <w:tcPr>
            <w:tcW w:w="2231" w:type="dxa"/>
            <w:tcBorders>
              <w:top w:val="single" w:sz="4" w:space="0" w:color="auto"/>
              <w:left w:val="single" w:sz="4" w:space="0" w:color="auto"/>
              <w:bottom w:val="single" w:sz="4" w:space="0" w:color="auto"/>
              <w:right w:val="single" w:sz="4" w:space="0" w:color="auto"/>
            </w:tcBorders>
          </w:tcPr>
          <w:p w14:paraId="22E9F3A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4344DEB" w14:textId="77777777" w:rsidR="00B8253F" w:rsidRDefault="000B5CD4">
            <w:pPr>
              <w:pStyle w:val="TableText"/>
            </w:pPr>
            <w:r>
              <w:t>Canonical Part 6 Arrow mapping.</w:t>
            </w:r>
          </w:p>
        </w:tc>
      </w:tr>
      <w:tr w:rsidR="00B8253F" w14:paraId="3043C36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6F85975" w14:textId="77777777" w:rsidR="00B8253F" w:rsidRDefault="000B5CD4">
            <w:pPr>
              <w:pStyle w:val="TableText"/>
            </w:pPr>
            <w:r>
              <w:rPr>
                <w:rStyle w:val="VARIABLE"/>
              </w:rPr>
              <w:t>value.array_StatusCode</w:t>
            </w:r>
          </w:p>
        </w:tc>
        <w:tc>
          <w:tcPr>
            <w:tcW w:w="2231" w:type="dxa"/>
            <w:tcBorders>
              <w:top w:val="single" w:sz="4" w:space="0" w:color="auto"/>
              <w:left w:val="single" w:sz="4" w:space="0" w:color="auto"/>
              <w:bottom w:val="single" w:sz="4" w:space="0" w:color="auto"/>
              <w:right w:val="single" w:sz="4" w:space="0" w:color="auto"/>
            </w:tcBorders>
          </w:tcPr>
          <w:p w14:paraId="308CC44F" w14:textId="77777777" w:rsidR="00B8253F" w:rsidRDefault="000B5CD4">
            <w:pPr>
              <w:pStyle w:val="TableText"/>
            </w:pPr>
            <w:r>
              <w:rPr>
                <w:rStyle w:val="VARIABLE"/>
              </w:rPr>
              <w:t>list&lt;item: uint32&gt;</w:t>
            </w:r>
          </w:p>
        </w:tc>
        <w:tc>
          <w:tcPr>
            <w:tcW w:w="2231" w:type="dxa"/>
            <w:tcBorders>
              <w:top w:val="single" w:sz="4" w:space="0" w:color="auto"/>
              <w:left w:val="single" w:sz="4" w:space="0" w:color="auto"/>
              <w:bottom w:val="single" w:sz="4" w:space="0" w:color="auto"/>
              <w:right w:val="single" w:sz="4" w:space="0" w:color="auto"/>
            </w:tcBorders>
          </w:tcPr>
          <w:p w14:paraId="2353C64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FEA080D" w14:textId="77777777" w:rsidR="00B8253F" w:rsidRDefault="000B5CD4">
            <w:pPr>
              <w:pStyle w:val="TableText"/>
            </w:pPr>
            <w:r>
              <w:t>List offsets identify the element range; null list differs from empty list.</w:t>
            </w:r>
          </w:p>
        </w:tc>
      </w:tr>
      <w:tr w:rsidR="00B8253F" w14:paraId="0D9B9DC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2ABF061" w14:textId="77777777" w:rsidR="00B8253F" w:rsidRDefault="000B5CD4">
            <w:pPr>
              <w:pStyle w:val="TableText"/>
            </w:pPr>
            <w:r>
              <w:rPr>
                <w:rStyle w:val="VARIABLE"/>
              </w:rPr>
              <w:t>value.array_StatusCode[]</w:t>
            </w:r>
          </w:p>
        </w:tc>
        <w:tc>
          <w:tcPr>
            <w:tcW w:w="2231" w:type="dxa"/>
            <w:tcBorders>
              <w:top w:val="single" w:sz="4" w:space="0" w:color="auto"/>
              <w:left w:val="single" w:sz="4" w:space="0" w:color="auto"/>
              <w:bottom w:val="single" w:sz="4" w:space="0" w:color="auto"/>
              <w:right w:val="single" w:sz="4" w:space="0" w:color="auto"/>
            </w:tcBorders>
          </w:tcPr>
          <w:p w14:paraId="0931884B" w14:textId="77777777" w:rsidR="00B8253F" w:rsidRDefault="000B5CD4">
            <w:pPr>
              <w:pStyle w:val="TableText"/>
            </w:pPr>
            <w:r>
              <w:rPr>
                <w:rStyle w:val="VARIABLE"/>
              </w:rPr>
              <w:t>uint32</w:t>
            </w:r>
          </w:p>
        </w:tc>
        <w:tc>
          <w:tcPr>
            <w:tcW w:w="2231" w:type="dxa"/>
            <w:tcBorders>
              <w:top w:val="single" w:sz="4" w:space="0" w:color="auto"/>
              <w:left w:val="single" w:sz="4" w:space="0" w:color="auto"/>
              <w:bottom w:val="single" w:sz="4" w:space="0" w:color="auto"/>
              <w:right w:val="single" w:sz="4" w:space="0" w:color="auto"/>
            </w:tcBorders>
          </w:tcPr>
          <w:p w14:paraId="4C464A8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FA73B52" w14:textId="77777777" w:rsidR="00B8253F" w:rsidRDefault="000B5CD4">
            <w:pPr>
              <w:pStyle w:val="TableText"/>
            </w:pPr>
            <w:r>
              <w:t>Canonical Part 6 Arrow mapping.</w:t>
            </w:r>
          </w:p>
        </w:tc>
      </w:tr>
      <w:tr w:rsidR="00B8253F" w14:paraId="6403E11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60148E4" w14:textId="77777777" w:rsidR="00B8253F" w:rsidRDefault="000B5CD4">
            <w:pPr>
              <w:pStyle w:val="TableText"/>
            </w:pPr>
            <w:r>
              <w:rPr>
                <w:rStyle w:val="VARIABLE"/>
              </w:rPr>
              <w:t>value.matrix_StatusCode</w:t>
            </w:r>
          </w:p>
        </w:tc>
        <w:tc>
          <w:tcPr>
            <w:tcW w:w="2231" w:type="dxa"/>
            <w:tcBorders>
              <w:top w:val="single" w:sz="4" w:space="0" w:color="auto"/>
              <w:left w:val="single" w:sz="4" w:space="0" w:color="auto"/>
              <w:bottom w:val="single" w:sz="4" w:space="0" w:color="auto"/>
              <w:right w:val="single" w:sz="4" w:space="0" w:color="auto"/>
            </w:tcBorders>
          </w:tcPr>
          <w:p w14:paraId="1A562BFF" w14:textId="77777777" w:rsidR="00B8253F" w:rsidRDefault="000B5CD4">
            <w:pPr>
              <w:pStyle w:val="TableText"/>
            </w:pPr>
            <w:r>
              <w:rPr>
                <w:rStyle w:val="VARIABLE"/>
              </w:rPr>
              <w:t>struct&lt;dimensions: list&lt;item: int32&gt; not null, values: list&lt;item: uint32&gt; not null&gt;</w:t>
            </w:r>
          </w:p>
        </w:tc>
        <w:tc>
          <w:tcPr>
            <w:tcW w:w="2231" w:type="dxa"/>
            <w:tcBorders>
              <w:top w:val="single" w:sz="4" w:space="0" w:color="auto"/>
              <w:left w:val="single" w:sz="4" w:space="0" w:color="auto"/>
              <w:bottom w:val="single" w:sz="4" w:space="0" w:color="auto"/>
              <w:right w:val="single" w:sz="4" w:space="0" w:color="auto"/>
            </w:tcBorders>
          </w:tcPr>
          <w:p w14:paraId="76E28EF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C93251E" w14:textId="77777777" w:rsidR="00B8253F" w:rsidRDefault="000B5CD4">
            <w:pPr>
              <w:pStyle w:val="TableText"/>
            </w:pPr>
            <w:r>
              <w:t>Canonical Part 6 Arrow mapping.</w:t>
            </w:r>
          </w:p>
        </w:tc>
      </w:tr>
      <w:tr w:rsidR="00B8253F" w14:paraId="1BBCE72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3E00110" w14:textId="77777777" w:rsidR="00B8253F" w:rsidRDefault="000B5CD4">
            <w:pPr>
              <w:pStyle w:val="TableText"/>
            </w:pPr>
            <w:r>
              <w:rPr>
                <w:rStyle w:val="VARIABLE"/>
              </w:rPr>
              <w:t>value.matrix_StatusCode.dimensions</w:t>
            </w:r>
          </w:p>
        </w:tc>
        <w:tc>
          <w:tcPr>
            <w:tcW w:w="2231" w:type="dxa"/>
            <w:tcBorders>
              <w:top w:val="single" w:sz="4" w:space="0" w:color="auto"/>
              <w:left w:val="single" w:sz="4" w:space="0" w:color="auto"/>
              <w:bottom w:val="single" w:sz="4" w:space="0" w:color="auto"/>
              <w:right w:val="single" w:sz="4" w:space="0" w:color="auto"/>
            </w:tcBorders>
          </w:tcPr>
          <w:p w14:paraId="43956907"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55EAFD72"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309D854" w14:textId="77777777" w:rsidR="00B8253F" w:rsidRDefault="000B5CD4">
            <w:pPr>
              <w:pStyle w:val="TableText"/>
            </w:pPr>
            <w:r>
              <w:t>List offsets identify the element range; null list differs from empty list.</w:t>
            </w:r>
          </w:p>
        </w:tc>
      </w:tr>
      <w:tr w:rsidR="00B8253F" w14:paraId="4857B6B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8FCBECD" w14:textId="77777777" w:rsidR="00B8253F" w:rsidRDefault="000B5CD4">
            <w:pPr>
              <w:pStyle w:val="TableText"/>
            </w:pPr>
            <w:r>
              <w:rPr>
                <w:rStyle w:val="VARIABLE"/>
              </w:rPr>
              <w:t>value.matrix_StatusCode.dimensions[]</w:t>
            </w:r>
          </w:p>
        </w:tc>
        <w:tc>
          <w:tcPr>
            <w:tcW w:w="2231" w:type="dxa"/>
            <w:tcBorders>
              <w:top w:val="single" w:sz="4" w:space="0" w:color="auto"/>
              <w:left w:val="single" w:sz="4" w:space="0" w:color="auto"/>
              <w:bottom w:val="single" w:sz="4" w:space="0" w:color="auto"/>
              <w:right w:val="single" w:sz="4" w:space="0" w:color="auto"/>
            </w:tcBorders>
          </w:tcPr>
          <w:p w14:paraId="53308D12"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8A0DA2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DDD2817" w14:textId="77777777" w:rsidR="00B8253F" w:rsidRDefault="000B5CD4">
            <w:pPr>
              <w:pStyle w:val="TableText"/>
            </w:pPr>
            <w:r>
              <w:t>Canonical Part 6 Arrow mapping.</w:t>
            </w:r>
          </w:p>
        </w:tc>
      </w:tr>
      <w:tr w:rsidR="00B8253F" w14:paraId="1D8248F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80AA6A9" w14:textId="77777777" w:rsidR="00B8253F" w:rsidRDefault="000B5CD4">
            <w:pPr>
              <w:pStyle w:val="TableText"/>
            </w:pPr>
            <w:r>
              <w:rPr>
                <w:rStyle w:val="VARIABLE"/>
              </w:rPr>
              <w:t>value.matrix_StatusCode.values</w:t>
            </w:r>
          </w:p>
        </w:tc>
        <w:tc>
          <w:tcPr>
            <w:tcW w:w="2231" w:type="dxa"/>
            <w:tcBorders>
              <w:top w:val="single" w:sz="4" w:space="0" w:color="auto"/>
              <w:left w:val="single" w:sz="4" w:space="0" w:color="auto"/>
              <w:bottom w:val="single" w:sz="4" w:space="0" w:color="auto"/>
              <w:right w:val="single" w:sz="4" w:space="0" w:color="auto"/>
            </w:tcBorders>
          </w:tcPr>
          <w:p w14:paraId="7BA88319" w14:textId="77777777" w:rsidR="00B8253F" w:rsidRDefault="000B5CD4">
            <w:pPr>
              <w:pStyle w:val="TableText"/>
            </w:pPr>
            <w:r>
              <w:rPr>
                <w:rStyle w:val="VARIABLE"/>
              </w:rPr>
              <w:t>list&lt;item: uint32&gt;</w:t>
            </w:r>
          </w:p>
        </w:tc>
        <w:tc>
          <w:tcPr>
            <w:tcW w:w="2231" w:type="dxa"/>
            <w:tcBorders>
              <w:top w:val="single" w:sz="4" w:space="0" w:color="auto"/>
              <w:left w:val="single" w:sz="4" w:space="0" w:color="auto"/>
              <w:bottom w:val="single" w:sz="4" w:space="0" w:color="auto"/>
              <w:right w:val="single" w:sz="4" w:space="0" w:color="auto"/>
            </w:tcBorders>
          </w:tcPr>
          <w:p w14:paraId="0ABA50E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8BE0994" w14:textId="77777777" w:rsidR="00B8253F" w:rsidRDefault="000B5CD4">
            <w:pPr>
              <w:pStyle w:val="TableText"/>
            </w:pPr>
            <w:r>
              <w:t>List offsets identify the element range; null list differs from empty list.</w:t>
            </w:r>
          </w:p>
        </w:tc>
      </w:tr>
      <w:tr w:rsidR="00B8253F" w14:paraId="7005E63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A34CE52" w14:textId="77777777" w:rsidR="00B8253F" w:rsidRDefault="000B5CD4">
            <w:pPr>
              <w:pStyle w:val="TableText"/>
            </w:pPr>
            <w:r>
              <w:rPr>
                <w:rStyle w:val="VARIABLE"/>
              </w:rPr>
              <w:t>value.matrix_StatusCode.values[]</w:t>
            </w:r>
          </w:p>
        </w:tc>
        <w:tc>
          <w:tcPr>
            <w:tcW w:w="2231" w:type="dxa"/>
            <w:tcBorders>
              <w:top w:val="single" w:sz="4" w:space="0" w:color="auto"/>
              <w:left w:val="single" w:sz="4" w:space="0" w:color="auto"/>
              <w:bottom w:val="single" w:sz="4" w:space="0" w:color="auto"/>
              <w:right w:val="single" w:sz="4" w:space="0" w:color="auto"/>
            </w:tcBorders>
          </w:tcPr>
          <w:p w14:paraId="46DBDCEE" w14:textId="77777777" w:rsidR="00B8253F" w:rsidRDefault="000B5CD4">
            <w:pPr>
              <w:pStyle w:val="TableText"/>
            </w:pPr>
            <w:r>
              <w:rPr>
                <w:rStyle w:val="VARIABLE"/>
              </w:rPr>
              <w:t>uint32</w:t>
            </w:r>
          </w:p>
        </w:tc>
        <w:tc>
          <w:tcPr>
            <w:tcW w:w="2231" w:type="dxa"/>
            <w:tcBorders>
              <w:top w:val="single" w:sz="4" w:space="0" w:color="auto"/>
              <w:left w:val="single" w:sz="4" w:space="0" w:color="auto"/>
              <w:bottom w:val="single" w:sz="4" w:space="0" w:color="auto"/>
              <w:right w:val="single" w:sz="4" w:space="0" w:color="auto"/>
            </w:tcBorders>
          </w:tcPr>
          <w:p w14:paraId="7BB778B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89DFD29" w14:textId="77777777" w:rsidR="00B8253F" w:rsidRDefault="000B5CD4">
            <w:pPr>
              <w:pStyle w:val="TableText"/>
            </w:pPr>
            <w:r>
              <w:t>Canonical Part 6 Arrow mapping.</w:t>
            </w:r>
          </w:p>
        </w:tc>
      </w:tr>
      <w:tr w:rsidR="00B8253F" w14:paraId="0564F45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D5E6B8F" w14:textId="77777777" w:rsidR="00B8253F" w:rsidRDefault="000B5CD4">
            <w:pPr>
              <w:pStyle w:val="TableText"/>
            </w:pPr>
            <w:r>
              <w:rPr>
                <w:rStyle w:val="VARIABLE"/>
              </w:rPr>
              <w:t>value.scalar_QualifiedName</w:t>
            </w:r>
          </w:p>
        </w:tc>
        <w:tc>
          <w:tcPr>
            <w:tcW w:w="2231" w:type="dxa"/>
            <w:tcBorders>
              <w:top w:val="single" w:sz="4" w:space="0" w:color="auto"/>
              <w:left w:val="single" w:sz="4" w:space="0" w:color="auto"/>
              <w:bottom w:val="single" w:sz="4" w:space="0" w:color="auto"/>
              <w:right w:val="single" w:sz="4" w:space="0" w:color="auto"/>
            </w:tcBorders>
          </w:tcPr>
          <w:p w14:paraId="1A5105D3" w14:textId="77777777" w:rsidR="00B8253F" w:rsidRDefault="000B5CD4">
            <w:pPr>
              <w:pStyle w:val="TableText"/>
            </w:pPr>
            <w:r>
              <w:rPr>
                <w:rStyle w:val="VARIABLE"/>
              </w:rPr>
              <w:t>struct&lt;namespace: uint16 not null, name: string&gt;</w:t>
            </w:r>
          </w:p>
        </w:tc>
        <w:tc>
          <w:tcPr>
            <w:tcW w:w="2231" w:type="dxa"/>
            <w:tcBorders>
              <w:top w:val="single" w:sz="4" w:space="0" w:color="auto"/>
              <w:left w:val="single" w:sz="4" w:space="0" w:color="auto"/>
              <w:bottom w:val="single" w:sz="4" w:space="0" w:color="auto"/>
              <w:right w:val="single" w:sz="4" w:space="0" w:color="auto"/>
            </w:tcBorders>
          </w:tcPr>
          <w:p w14:paraId="31591DF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2DF2395" w14:textId="77777777" w:rsidR="00B8253F" w:rsidRDefault="000B5CD4">
            <w:pPr>
              <w:pStyle w:val="TableText"/>
            </w:pPr>
            <w:r>
              <w:t>Canonical Part 6 Arrow mapping.</w:t>
            </w:r>
          </w:p>
        </w:tc>
      </w:tr>
      <w:tr w:rsidR="00B8253F" w14:paraId="065DA26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CFE1542" w14:textId="77777777" w:rsidR="00B8253F" w:rsidRDefault="000B5CD4">
            <w:pPr>
              <w:pStyle w:val="TableText"/>
            </w:pPr>
            <w:r>
              <w:rPr>
                <w:rStyle w:val="VARIABLE"/>
              </w:rPr>
              <w:t>value.scalar_QualifiedName.namespace</w:t>
            </w:r>
          </w:p>
        </w:tc>
        <w:tc>
          <w:tcPr>
            <w:tcW w:w="2231" w:type="dxa"/>
            <w:tcBorders>
              <w:top w:val="single" w:sz="4" w:space="0" w:color="auto"/>
              <w:left w:val="single" w:sz="4" w:space="0" w:color="auto"/>
              <w:bottom w:val="single" w:sz="4" w:space="0" w:color="auto"/>
              <w:right w:val="single" w:sz="4" w:space="0" w:color="auto"/>
            </w:tcBorders>
          </w:tcPr>
          <w:p w14:paraId="0A82372F" w14:textId="77777777" w:rsidR="00B8253F" w:rsidRDefault="000B5CD4">
            <w:pPr>
              <w:pStyle w:val="TableText"/>
            </w:pPr>
            <w:r>
              <w:rPr>
                <w:rStyle w:val="VARIABLE"/>
              </w:rPr>
              <w:t>uint16</w:t>
            </w:r>
          </w:p>
        </w:tc>
        <w:tc>
          <w:tcPr>
            <w:tcW w:w="2231" w:type="dxa"/>
            <w:tcBorders>
              <w:top w:val="single" w:sz="4" w:space="0" w:color="auto"/>
              <w:left w:val="single" w:sz="4" w:space="0" w:color="auto"/>
              <w:bottom w:val="single" w:sz="4" w:space="0" w:color="auto"/>
              <w:right w:val="single" w:sz="4" w:space="0" w:color="auto"/>
            </w:tcBorders>
          </w:tcPr>
          <w:p w14:paraId="408BAE03"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99F7BCF" w14:textId="77777777" w:rsidR="00B8253F" w:rsidRDefault="000B5CD4">
            <w:pPr>
              <w:pStyle w:val="TableText"/>
            </w:pPr>
            <w:r>
              <w:t>Canonical Part 6 Arrow mapping.</w:t>
            </w:r>
          </w:p>
        </w:tc>
      </w:tr>
      <w:tr w:rsidR="00B8253F" w14:paraId="77BAE2D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12CC421" w14:textId="77777777" w:rsidR="00B8253F" w:rsidRDefault="000B5CD4">
            <w:pPr>
              <w:pStyle w:val="TableText"/>
            </w:pPr>
            <w:r>
              <w:rPr>
                <w:rStyle w:val="VARIABLE"/>
              </w:rPr>
              <w:t>value.scalar_QualifiedName.name</w:t>
            </w:r>
          </w:p>
        </w:tc>
        <w:tc>
          <w:tcPr>
            <w:tcW w:w="2231" w:type="dxa"/>
            <w:tcBorders>
              <w:top w:val="single" w:sz="4" w:space="0" w:color="auto"/>
              <w:left w:val="single" w:sz="4" w:space="0" w:color="auto"/>
              <w:bottom w:val="single" w:sz="4" w:space="0" w:color="auto"/>
              <w:right w:val="single" w:sz="4" w:space="0" w:color="auto"/>
            </w:tcBorders>
          </w:tcPr>
          <w:p w14:paraId="3D6CF6FC"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184C08F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8001F3B" w14:textId="77777777" w:rsidR="00B8253F" w:rsidRDefault="000B5CD4">
            <w:pPr>
              <w:pStyle w:val="TableText"/>
            </w:pPr>
            <w:r>
              <w:t>Canonical Part 6 Arrow mapping.</w:t>
            </w:r>
          </w:p>
        </w:tc>
      </w:tr>
      <w:tr w:rsidR="00B8253F" w14:paraId="6CA0ECC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79C313C" w14:textId="77777777" w:rsidR="00B8253F" w:rsidRDefault="000B5CD4">
            <w:pPr>
              <w:pStyle w:val="TableText"/>
            </w:pPr>
            <w:r>
              <w:rPr>
                <w:rStyle w:val="VARIABLE"/>
              </w:rPr>
              <w:t>value.array_QualifiedName</w:t>
            </w:r>
          </w:p>
        </w:tc>
        <w:tc>
          <w:tcPr>
            <w:tcW w:w="2231" w:type="dxa"/>
            <w:tcBorders>
              <w:top w:val="single" w:sz="4" w:space="0" w:color="auto"/>
              <w:left w:val="single" w:sz="4" w:space="0" w:color="auto"/>
              <w:bottom w:val="single" w:sz="4" w:space="0" w:color="auto"/>
              <w:right w:val="single" w:sz="4" w:space="0" w:color="auto"/>
            </w:tcBorders>
          </w:tcPr>
          <w:p w14:paraId="1E19A563" w14:textId="77777777" w:rsidR="00B8253F" w:rsidRDefault="000B5CD4">
            <w:pPr>
              <w:pStyle w:val="TableText"/>
            </w:pPr>
            <w:r>
              <w:rPr>
                <w:rStyle w:val="VARIABLE"/>
              </w:rPr>
              <w:t>list&lt;item: struct&lt;namespace: uint16 not null, name: string&gt;&gt;</w:t>
            </w:r>
          </w:p>
        </w:tc>
        <w:tc>
          <w:tcPr>
            <w:tcW w:w="2231" w:type="dxa"/>
            <w:tcBorders>
              <w:top w:val="single" w:sz="4" w:space="0" w:color="auto"/>
              <w:left w:val="single" w:sz="4" w:space="0" w:color="auto"/>
              <w:bottom w:val="single" w:sz="4" w:space="0" w:color="auto"/>
              <w:right w:val="single" w:sz="4" w:space="0" w:color="auto"/>
            </w:tcBorders>
          </w:tcPr>
          <w:p w14:paraId="58EA919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9E04AC3" w14:textId="77777777" w:rsidR="00B8253F" w:rsidRDefault="000B5CD4">
            <w:pPr>
              <w:pStyle w:val="TableText"/>
            </w:pPr>
            <w:r>
              <w:t>List offsets identify the element range; null list differs from empty list.</w:t>
            </w:r>
          </w:p>
        </w:tc>
      </w:tr>
      <w:tr w:rsidR="00B8253F" w14:paraId="5DF38B0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4A9B676" w14:textId="77777777" w:rsidR="00B8253F" w:rsidRDefault="000B5CD4">
            <w:pPr>
              <w:pStyle w:val="TableText"/>
            </w:pPr>
            <w:r>
              <w:rPr>
                <w:rStyle w:val="VARIABLE"/>
              </w:rPr>
              <w:t>value.array_QualifiedName[]</w:t>
            </w:r>
          </w:p>
        </w:tc>
        <w:tc>
          <w:tcPr>
            <w:tcW w:w="2231" w:type="dxa"/>
            <w:tcBorders>
              <w:top w:val="single" w:sz="4" w:space="0" w:color="auto"/>
              <w:left w:val="single" w:sz="4" w:space="0" w:color="auto"/>
              <w:bottom w:val="single" w:sz="4" w:space="0" w:color="auto"/>
              <w:right w:val="single" w:sz="4" w:space="0" w:color="auto"/>
            </w:tcBorders>
          </w:tcPr>
          <w:p w14:paraId="2DC9B10C" w14:textId="77777777" w:rsidR="00B8253F" w:rsidRDefault="000B5CD4">
            <w:pPr>
              <w:pStyle w:val="TableText"/>
            </w:pPr>
            <w:r>
              <w:rPr>
                <w:rStyle w:val="VARIABLE"/>
              </w:rPr>
              <w:t>struct&lt;namespace: uint16 not null, name: string&gt;</w:t>
            </w:r>
          </w:p>
        </w:tc>
        <w:tc>
          <w:tcPr>
            <w:tcW w:w="2231" w:type="dxa"/>
            <w:tcBorders>
              <w:top w:val="single" w:sz="4" w:space="0" w:color="auto"/>
              <w:left w:val="single" w:sz="4" w:space="0" w:color="auto"/>
              <w:bottom w:val="single" w:sz="4" w:space="0" w:color="auto"/>
              <w:right w:val="single" w:sz="4" w:space="0" w:color="auto"/>
            </w:tcBorders>
          </w:tcPr>
          <w:p w14:paraId="2D99EDA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53F06C6" w14:textId="77777777" w:rsidR="00B8253F" w:rsidRDefault="000B5CD4">
            <w:pPr>
              <w:pStyle w:val="TableText"/>
            </w:pPr>
            <w:r>
              <w:t>Canonical Part 6 Arrow mapping.</w:t>
            </w:r>
          </w:p>
        </w:tc>
      </w:tr>
      <w:tr w:rsidR="00B8253F" w14:paraId="2B95E15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328A497" w14:textId="77777777" w:rsidR="00B8253F" w:rsidRDefault="000B5CD4">
            <w:pPr>
              <w:pStyle w:val="TableText"/>
            </w:pPr>
            <w:r>
              <w:rPr>
                <w:rStyle w:val="VARIABLE"/>
              </w:rPr>
              <w:t>value.array_QualifiedName[].namespace</w:t>
            </w:r>
          </w:p>
        </w:tc>
        <w:tc>
          <w:tcPr>
            <w:tcW w:w="2231" w:type="dxa"/>
            <w:tcBorders>
              <w:top w:val="single" w:sz="4" w:space="0" w:color="auto"/>
              <w:left w:val="single" w:sz="4" w:space="0" w:color="auto"/>
              <w:bottom w:val="single" w:sz="4" w:space="0" w:color="auto"/>
              <w:right w:val="single" w:sz="4" w:space="0" w:color="auto"/>
            </w:tcBorders>
          </w:tcPr>
          <w:p w14:paraId="293F1F08" w14:textId="77777777" w:rsidR="00B8253F" w:rsidRDefault="000B5CD4">
            <w:pPr>
              <w:pStyle w:val="TableText"/>
            </w:pPr>
            <w:r>
              <w:rPr>
                <w:rStyle w:val="VARIABLE"/>
              </w:rPr>
              <w:t>uint16</w:t>
            </w:r>
          </w:p>
        </w:tc>
        <w:tc>
          <w:tcPr>
            <w:tcW w:w="2231" w:type="dxa"/>
            <w:tcBorders>
              <w:top w:val="single" w:sz="4" w:space="0" w:color="auto"/>
              <w:left w:val="single" w:sz="4" w:space="0" w:color="auto"/>
              <w:bottom w:val="single" w:sz="4" w:space="0" w:color="auto"/>
              <w:right w:val="single" w:sz="4" w:space="0" w:color="auto"/>
            </w:tcBorders>
          </w:tcPr>
          <w:p w14:paraId="75963824"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EF4ACCC" w14:textId="77777777" w:rsidR="00B8253F" w:rsidRDefault="000B5CD4">
            <w:pPr>
              <w:pStyle w:val="TableText"/>
            </w:pPr>
            <w:r>
              <w:t>Canonical Part 6 Arrow mapping.</w:t>
            </w:r>
          </w:p>
        </w:tc>
      </w:tr>
      <w:tr w:rsidR="00B8253F" w14:paraId="447D253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FF33255" w14:textId="77777777" w:rsidR="00B8253F" w:rsidRDefault="000B5CD4">
            <w:pPr>
              <w:pStyle w:val="TableText"/>
            </w:pPr>
            <w:r>
              <w:rPr>
                <w:rStyle w:val="VARIABLE"/>
              </w:rPr>
              <w:t>value.array_QualifiedName[].name</w:t>
            </w:r>
          </w:p>
        </w:tc>
        <w:tc>
          <w:tcPr>
            <w:tcW w:w="2231" w:type="dxa"/>
            <w:tcBorders>
              <w:top w:val="single" w:sz="4" w:space="0" w:color="auto"/>
              <w:left w:val="single" w:sz="4" w:space="0" w:color="auto"/>
              <w:bottom w:val="single" w:sz="4" w:space="0" w:color="auto"/>
              <w:right w:val="single" w:sz="4" w:space="0" w:color="auto"/>
            </w:tcBorders>
          </w:tcPr>
          <w:p w14:paraId="1FDEAB4A"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3C5E098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E9F689C" w14:textId="77777777" w:rsidR="00B8253F" w:rsidRDefault="000B5CD4">
            <w:pPr>
              <w:pStyle w:val="TableText"/>
            </w:pPr>
            <w:r>
              <w:t>Canonical Part 6 Arrow mapping.</w:t>
            </w:r>
          </w:p>
        </w:tc>
      </w:tr>
      <w:tr w:rsidR="00B8253F" w14:paraId="092E2CB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0091189" w14:textId="77777777" w:rsidR="00B8253F" w:rsidRDefault="000B5CD4">
            <w:pPr>
              <w:pStyle w:val="TableText"/>
            </w:pPr>
            <w:r>
              <w:rPr>
                <w:rStyle w:val="VARIABLE"/>
              </w:rPr>
              <w:t>value.matrix_QualifiedName</w:t>
            </w:r>
          </w:p>
        </w:tc>
        <w:tc>
          <w:tcPr>
            <w:tcW w:w="2231" w:type="dxa"/>
            <w:tcBorders>
              <w:top w:val="single" w:sz="4" w:space="0" w:color="auto"/>
              <w:left w:val="single" w:sz="4" w:space="0" w:color="auto"/>
              <w:bottom w:val="single" w:sz="4" w:space="0" w:color="auto"/>
              <w:right w:val="single" w:sz="4" w:space="0" w:color="auto"/>
            </w:tcBorders>
          </w:tcPr>
          <w:p w14:paraId="46F27FD9" w14:textId="77777777" w:rsidR="00B8253F" w:rsidRDefault="000B5CD4">
            <w:pPr>
              <w:pStyle w:val="TableText"/>
            </w:pPr>
            <w:r>
              <w:rPr>
                <w:rStyle w:val="VARIABLE"/>
              </w:rPr>
              <w:t>struct&lt;dimensions: list&lt;item: int32&gt; not null, values: list&lt;item: struct&lt;namespace: uint16 not null, name: string&gt;&gt; not null&gt;</w:t>
            </w:r>
          </w:p>
        </w:tc>
        <w:tc>
          <w:tcPr>
            <w:tcW w:w="2231" w:type="dxa"/>
            <w:tcBorders>
              <w:top w:val="single" w:sz="4" w:space="0" w:color="auto"/>
              <w:left w:val="single" w:sz="4" w:space="0" w:color="auto"/>
              <w:bottom w:val="single" w:sz="4" w:space="0" w:color="auto"/>
              <w:right w:val="single" w:sz="4" w:space="0" w:color="auto"/>
            </w:tcBorders>
          </w:tcPr>
          <w:p w14:paraId="601F81D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3C434E6" w14:textId="77777777" w:rsidR="00B8253F" w:rsidRDefault="000B5CD4">
            <w:pPr>
              <w:pStyle w:val="TableText"/>
            </w:pPr>
            <w:r>
              <w:t>Canonical Part 6 Arrow mapping.</w:t>
            </w:r>
          </w:p>
        </w:tc>
      </w:tr>
      <w:tr w:rsidR="00B8253F" w14:paraId="6DA93E5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B75C45D" w14:textId="77777777" w:rsidR="00B8253F" w:rsidRDefault="000B5CD4">
            <w:pPr>
              <w:pStyle w:val="TableText"/>
            </w:pPr>
            <w:r>
              <w:rPr>
                <w:rStyle w:val="VARIABLE"/>
              </w:rPr>
              <w:t>value.matrix_QualifiedName.dimensions</w:t>
            </w:r>
          </w:p>
        </w:tc>
        <w:tc>
          <w:tcPr>
            <w:tcW w:w="2231" w:type="dxa"/>
            <w:tcBorders>
              <w:top w:val="single" w:sz="4" w:space="0" w:color="auto"/>
              <w:left w:val="single" w:sz="4" w:space="0" w:color="auto"/>
              <w:bottom w:val="single" w:sz="4" w:space="0" w:color="auto"/>
              <w:right w:val="single" w:sz="4" w:space="0" w:color="auto"/>
            </w:tcBorders>
          </w:tcPr>
          <w:p w14:paraId="7FFB0EDB"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5D75D70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CC7F25B" w14:textId="77777777" w:rsidR="00B8253F" w:rsidRDefault="000B5CD4">
            <w:pPr>
              <w:pStyle w:val="TableText"/>
            </w:pPr>
            <w:r>
              <w:t>List offsets identify the element range; null list differs from empty list.</w:t>
            </w:r>
          </w:p>
        </w:tc>
      </w:tr>
      <w:tr w:rsidR="00B8253F" w14:paraId="24460BD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0CA3D32" w14:textId="77777777" w:rsidR="00B8253F" w:rsidRDefault="000B5CD4">
            <w:pPr>
              <w:pStyle w:val="TableText"/>
            </w:pPr>
            <w:r>
              <w:rPr>
                <w:rStyle w:val="VARIABLE"/>
              </w:rPr>
              <w:t>value.matrix_QualifiedName.dimensions[]</w:t>
            </w:r>
          </w:p>
        </w:tc>
        <w:tc>
          <w:tcPr>
            <w:tcW w:w="2231" w:type="dxa"/>
            <w:tcBorders>
              <w:top w:val="single" w:sz="4" w:space="0" w:color="auto"/>
              <w:left w:val="single" w:sz="4" w:space="0" w:color="auto"/>
              <w:bottom w:val="single" w:sz="4" w:space="0" w:color="auto"/>
              <w:right w:val="single" w:sz="4" w:space="0" w:color="auto"/>
            </w:tcBorders>
          </w:tcPr>
          <w:p w14:paraId="399A5EB0"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722F504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C2721BD" w14:textId="77777777" w:rsidR="00B8253F" w:rsidRDefault="000B5CD4">
            <w:pPr>
              <w:pStyle w:val="TableText"/>
            </w:pPr>
            <w:r>
              <w:t>Canonical Part 6 Arrow mapping.</w:t>
            </w:r>
          </w:p>
        </w:tc>
      </w:tr>
      <w:tr w:rsidR="00B8253F" w14:paraId="2F9AE1A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E409863" w14:textId="77777777" w:rsidR="00B8253F" w:rsidRDefault="000B5CD4">
            <w:pPr>
              <w:pStyle w:val="TableText"/>
            </w:pPr>
            <w:r>
              <w:rPr>
                <w:rStyle w:val="VARIABLE"/>
              </w:rPr>
              <w:t>value.matrix_QualifiedName.values</w:t>
            </w:r>
          </w:p>
        </w:tc>
        <w:tc>
          <w:tcPr>
            <w:tcW w:w="2231" w:type="dxa"/>
            <w:tcBorders>
              <w:top w:val="single" w:sz="4" w:space="0" w:color="auto"/>
              <w:left w:val="single" w:sz="4" w:space="0" w:color="auto"/>
              <w:bottom w:val="single" w:sz="4" w:space="0" w:color="auto"/>
              <w:right w:val="single" w:sz="4" w:space="0" w:color="auto"/>
            </w:tcBorders>
          </w:tcPr>
          <w:p w14:paraId="7F22D5AB" w14:textId="77777777" w:rsidR="00B8253F" w:rsidRDefault="000B5CD4">
            <w:pPr>
              <w:pStyle w:val="TableText"/>
            </w:pPr>
            <w:r>
              <w:rPr>
                <w:rStyle w:val="VARIABLE"/>
              </w:rPr>
              <w:t>list&lt;item: struct&lt;namespace: uint16 not null, name: string&gt;&gt;</w:t>
            </w:r>
          </w:p>
        </w:tc>
        <w:tc>
          <w:tcPr>
            <w:tcW w:w="2231" w:type="dxa"/>
            <w:tcBorders>
              <w:top w:val="single" w:sz="4" w:space="0" w:color="auto"/>
              <w:left w:val="single" w:sz="4" w:space="0" w:color="auto"/>
              <w:bottom w:val="single" w:sz="4" w:space="0" w:color="auto"/>
              <w:right w:val="single" w:sz="4" w:space="0" w:color="auto"/>
            </w:tcBorders>
          </w:tcPr>
          <w:p w14:paraId="766BFAC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7818A14" w14:textId="77777777" w:rsidR="00B8253F" w:rsidRDefault="000B5CD4">
            <w:pPr>
              <w:pStyle w:val="TableText"/>
            </w:pPr>
            <w:r>
              <w:t>List offsets identify the element range; null list differs from empty list.</w:t>
            </w:r>
          </w:p>
        </w:tc>
      </w:tr>
      <w:tr w:rsidR="00B8253F" w14:paraId="1FC764D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3CEB873" w14:textId="77777777" w:rsidR="00B8253F" w:rsidRDefault="000B5CD4">
            <w:pPr>
              <w:pStyle w:val="TableText"/>
            </w:pPr>
            <w:r>
              <w:rPr>
                <w:rStyle w:val="VARIABLE"/>
              </w:rPr>
              <w:t>value.matrix_QualifiedName.values[]</w:t>
            </w:r>
          </w:p>
        </w:tc>
        <w:tc>
          <w:tcPr>
            <w:tcW w:w="2231" w:type="dxa"/>
            <w:tcBorders>
              <w:top w:val="single" w:sz="4" w:space="0" w:color="auto"/>
              <w:left w:val="single" w:sz="4" w:space="0" w:color="auto"/>
              <w:bottom w:val="single" w:sz="4" w:space="0" w:color="auto"/>
              <w:right w:val="single" w:sz="4" w:space="0" w:color="auto"/>
            </w:tcBorders>
          </w:tcPr>
          <w:p w14:paraId="0C870140" w14:textId="77777777" w:rsidR="00B8253F" w:rsidRDefault="000B5CD4">
            <w:pPr>
              <w:pStyle w:val="TableText"/>
            </w:pPr>
            <w:r>
              <w:rPr>
                <w:rStyle w:val="VARIABLE"/>
              </w:rPr>
              <w:t>struct&lt;namespace: uint16 not null, name: string&gt;</w:t>
            </w:r>
          </w:p>
        </w:tc>
        <w:tc>
          <w:tcPr>
            <w:tcW w:w="2231" w:type="dxa"/>
            <w:tcBorders>
              <w:top w:val="single" w:sz="4" w:space="0" w:color="auto"/>
              <w:left w:val="single" w:sz="4" w:space="0" w:color="auto"/>
              <w:bottom w:val="single" w:sz="4" w:space="0" w:color="auto"/>
              <w:right w:val="single" w:sz="4" w:space="0" w:color="auto"/>
            </w:tcBorders>
          </w:tcPr>
          <w:p w14:paraId="3247B63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4252349" w14:textId="77777777" w:rsidR="00B8253F" w:rsidRDefault="000B5CD4">
            <w:pPr>
              <w:pStyle w:val="TableText"/>
            </w:pPr>
            <w:r>
              <w:t>Canonical Part 6 Arrow mapping.</w:t>
            </w:r>
          </w:p>
        </w:tc>
      </w:tr>
      <w:tr w:rsidR="00B8253F" w14:paraId="5464B3D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F73495E" w14:textId="77777777" w:rsidR="00B8253F" w:rsidRDefault="000B5CD4">
            <w:pPr>
              <w:pStyle w:val="TableText"/>
            </w:pPr>
            <w:r>
              <w:rPr>
                <w:rStyle w:val="VARIABLE"/>
              </w:rPr>
              <w:t>value.matrix_QualifiedName.values[].namespace</w:t>
            </w:r>
          </w:p>
        </w:tc>
        <w:tc>
          <w:tcPr>
            <w:tcW w:w="2231" w:type="dxa"/>
            <w:tcBorders>
              <w:top w:val="single" w:sz="4" w:space="0" w:color="auto"/>
              <w:left w:val="single" w:sz="4" w:space="0" w:color="auto"/>
              <w:bottom w:val="single" w:sz="4" w:space="0" w:color="auto"/>
              <w:right w:val="single" w:sz="4" w:space="0" w:color="auto"/>
            </w:tcBorders>
          </w:tcPr>
          <w:p w14:paraId="44D271C4" w14:textId="77777777" w:rsidR="00B8253F" w:rsidRDefault="000B5CD4">
            <w:pPr>
              <w:pStyle w:val="TableText"/>
            </w:pPr>
            <w:r>
              <w:rPr>
                <w:rStyle w:val="VARIABLE"/>
              </w:rPr>
              <w:t>uint16</w:t>
            </w:r>
          </w:p>
        </w:tc>
        <w:tc>
          <w:tcPr>
            <w:tcW w:w="2231" w:type="dxa"/>
            <w:tcBorders>
              <w:top w:val="single" w:sz="4" w:space="0" w:color="auto"/>
              <w:left w:val="single" w:sz="4" w:space="0" w:color="auto"/>
              <w:bottom w:val="single" w:sz="4" w:space="0" w:color="auto"/>
              <w:right w:val="single" w:sz="4" w:space="0" w:color="auto"/>
            </w:tcBorders>
          </w:tcPr>
          <w:p w14:paraId="58634524"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3606738" w14:textId="77777777" w:rsidR="00B8253F" w:rsidRDefault="000B5CD4">
            <w:pPr>
              <w:pStyle w:val="TableText"/>
            </w:pPr>
            <w:r>
              <w:t>Canonical Part 6 Arrow mapping.</w:t>
            </w:r>
          </w:p>
        </w:tc>
      </w:tr>
      <w:tr w:rsidR="00B8253F" w14:paraId="07170D9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6536F75" w14:textId="77777777" w:rsidR="00B8253F" w:rsidRDefault="000B5CD4">
            <w:pPr>
              <w:pStyle w:val="TableText"/>
            </w:pPr>
            <w:r>
              <w:rPr>
                <w:rStyle w:val="VARIABLE"/>
              </w:rPr>
              <w:t>value.matrix_QualifiedName.values[].name</w:t>
            </w:r>
          </w:p>
        </w:tc>
        <w:tc>
          <w:tcPr>
            <w:tcW w:w="2231" w:type="dxa"/>
            <w:tcBorders>
              <w:top w:val="single" w:sz="4" w:space="0" w:color="auto"/>
              <w:left w:val="single" w:sz="4" w:space="0" w:color="auto"/>
              <w:bottom w:val="single" w:sz="4" w:space="0" w:color="auto"/>
              <w:right w:val="single" w:sz="4" w:space="0" w:color="auto"/>
            </w:tcBorders>
          </w:tcPr>
          <w:p w14:paraId="39E7B21F"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08A9283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C781DAB" w14:textId="77777777" w:rsidR="00B8253F" w:rsidRDefault="000B5CD4">
            <w:pPr>
              <w:pStyle w:val="TableText"/>
            </w:pPr>
            <w:r>
              <w:t>Canonical Part 6 Arrow mapping.</w:t>
            </w:r>
          </w:p>
        </w:tc>
      </w:tr>
      <w:tr w:rsidR="00B8253F" w14:paraId="75C3777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A7196AD" w14:textId="77777777" w:rsidR="00B8253F" w:rsidRDefault="000B5CD4">
            <w:pPr>
              <w:pStyle w:val="TableText"/>
            </w:pPr>
            <w:r>
              <w:rPr>
                <w:rStyle w:val="VARIABLE"/>
              </w:rPr>
              <w:t>value.scalar_LocalizedText</w:t>
            </w:r>
          </w:p>
        </w:tc>
        <w:tc>
          <w:tcPr>
            <w:tcW w:w="2231" w:type="dxa"/>
            <w:tcBorders>
              <w:top w:val="single" w:sz="4" w:space="0" w:color="auto"/>
              <w:left w:val="single" w:sz="4" w:space="0" w:color="auto"/>
              <w:bottom w:val="single" w:sz="4" w:space="0" w:color="auto"/>
              <w:right w:val="single" w:sz="4" w:space="0" w:color="auto"/>
            </w:tcBorders>
          </w:tcPr>
          <w:p w14:paraId="12AE3A80" w14:textId="77777777" w:rsidR="00B8253F" w:rsidRDefault="000B5CD4">
            <w:pPr>
              <w:pStyle w:val="TableText"/>
            </w:pPr>
            <w:r>
              <w:rPr>
                <w:rStyle w:val="VARIABLE"/>
              </w:rPr>
              <w:t>struct&lt;locale: string, text: string&gt;</w:t>
            </w:r>
          </w:p>
        </w:tc>
        <w:tc>
          <w:tcPr>
            <w:tcW w:w="2231" w:type="dxa"/>
            <w:tcBorders>
              <w:top w:val="single" w:sz="4" w:space="0" w:color="auto"/>
              <w:left w:val="single" w:sz="4" w:space="0" w:color="auto"/>
              <w:bottom w:val="single" w:sz="4" w:space="0" w:color="auto"/>
              <w:right w:val="single" w:sz="4" w:space="0" w:color="auto"/>
            </w:tcBorders>
          </w:tcPr>
          <w:p w14:paraId="4106F73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34629EE" w14:textId="77777777" w:rsidR="00B8253F" w:rsidRDefault="000B5CD4">
            <w:pPr>
              <w:pStyle w:val="TableText"/>
            </w:pPr>
            <w:r>
              <w:t>Canonical Part 6 Arrow mapping.</w:t>
            </w:r>
          </w:p>
        </w:tc>
      </w:tr>
      <w:tr w:rsidR="00B8253F" w14:paraId="7ABAB2C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6CAC833" w14:textId="77777777" w:rsidR="00B8253F" w:rsidRDefault="000B5CD4">
            <w:pPr>
              <w:pStyle w:val="TableText"/>
            </w:pPr>
            <w:r>
              <w:rPr>
                <w:rStyle w:val="VARIABLE"/>
              </w:rPr>
              <w:t>value.scalar_LocalizedText.locale</w:t>
            </w:r>
          </w:p>
        </w:tc>
        <w:tc>
          <w:tcPr>
            <w:tcW w:w="2231" w:type="dxa"/>
            <w:tcBorders>
              <w:top w:val="single" w:sz="4" w:space="0" w:color="auto"/>
              <w:left w:val="single" w:sz="4" w:space="0" w:color="auto"/>
              <w:bottom w:val="single" w:sz="4" w:space="0" w:color="auto"/>
              <w:right w:val="single" w:sz="4" w:space="0" w:color="auto"/>
            </w:tcBorders>
          </w:tcPr>
          <w:p w14:paraId="0C6F40BF"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2313884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F60AC31" w14:textId="77777777" w:rsidR="00B8253F" w:rsidRDefault="000B5CD4">
            <w:pPr>
              <w:pStyle w:val="TableText"/>
            </w:pPr>
            <w:r>
              <w:t>Canonical Part 6 Arrow mapping.</w:t>
            </w:r>
          </w:p>
        </w:tc>
      </w:tr>
      <w:tr w:rsidR="00B8253F" w14:paraId="440D3E5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76A9553" w14:textId="77777777" w:rsidR="00B8253F" w:rsidRDefault="000B5CD4">
            <w:pPr>
              <w:pStyle w:val="TableText"/>
            </w:pPr>
            <w:r>
              <w:rPr>
                <w:rStyle w:val="VARIABLE"/>
              </w:rPr>
              <w:t>value.scalar_LocalizedText.text</w:t>
            </w:r>
          </w:p>
        </w:tc>
        <w:tc>
          <w:tcPr>
            <w:tcW w:w="2231" w:type="dxa"/>
            <w:tcBorders>
              <w:top w:val="single" w:sz="4" w:space="0" w:color="auto"/>
              <w:left w:val="single" w:sz="4" w:space="0" w:color="auto"/>
              <w:bottom w:val="single" w:sz="4" w:space="0" w:color="auto"/>
              <w:right w:val="single" w:sz="4" w:space="0" w:color="auto"/>
            </w:tcBorders>
          </w:tcPr>
          <w:p w14:paraId="7EEF812B"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453B3DA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CB98418" w14:textId="77777777" w:rsidR="00B8253F" w:rsidRDefault="000B5CD4">
            <w:pPr>
              <w:pStyle w:val="TableText"/>
            </w:pPr>
            <w:r>
              <w:t>Canonical Part 6 Arrow mapping.</w:t>
            </w:r>
          </w:p>
        </w:tc>
      </w:tr>
      <w:tr w:rsidR="00B8253F" w14:paraId="5AC492C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B1CB312" w14:textId="77777777" w:rsidR="00B8253F" w:rsidRDefault="000B5CD4">
            <w:pPr>
              <w:pStyle w:val="TableText"/>
            </w:pPr>
            <w:r>
              <w:rPr>
                <w:rStyle w:val="VARIABLE"/>
              </w:rPr>
              <w:lastRenderedPageBreak/>
              <w:t>value.array_LocalizedText</w:t>
            </w:r>
          </w:p>
        </w:tc>
        <w:tc>
          <w:tcPr>
            <w:tcW w:w="2231" w:type="dxa"/>
            <w:tcBorders>
              <w:top w:val="single" w:sz="4" w:space="0" w:color="auto"/>
              <w:left w:val="single" w:sz="4" w:space="0" w:color="auto"/>
              <w:bottom w:val="single" w:sz="4" w:space="0" w:color="auto"/>
              <w:right w:val="single" w:sz="4" w:space="0" w:color="auto"/>
            </w:tcBorders>
          </w:tcPr>
          <w:p w14:paraId="270E86DE" w14:textId="77777777" w:rsidR="00B8253F" w:rsidRDefault="000B5CD4">
            <w:pPr>
              <w:pStyle w:val="TableText"/>
            </w:pPr>
            <w:r>
              <w:rPr>
                <w:rStyle w:val="VARIABLE"/>
              </w:rPr>
              <w:t>list&lt;item: struct&lt;locale: string, text: string&gt;&gt;</w:t>
            </w:r>
          </w:p>
        </w:tc>
        <w:tc>
          <w:tcPr>
            <w:tcW w:w="2231" w:type="dxa"/>
            <w:tcBorders>
              <w:top w:val="single" w:sz="4" w:space="0" w:color="auto"/>
              <w:left w:val="single" w:sz="4" w:space="0" w:color="auto"/>
              <w:bottom w:val="single" w:sz="4" w:space="0" w:color="auto"/>
              <w:right w:val="single" w:sz="4" w:space="0" w:color="auto"/>
            </w:tcBorders>
          </w:tcPr>
          <w:p w14:paraId="7358B78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D84CD4B" w14:textId="77777777" w:rsidR="00B8253F" w:rsidRDefault="000B5CD4">
            <w:pPr>
              <w:pStyle w:val="TableText"/>
            </w:pPr>
            <w:r>
              <w:t>List offsets identify the element range; null list differs from empty list.</w:t>
            </w:r>
          </w:p>
        </w:tc>
      </w:tr>
      <w:tr w:rsidR="00B8253F" w14:paraId="727AEA1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23FE902" w14:textId="77777777" w:rsidR="00B8253F" w:rsidRDefault="000B5CD4">
            <w:pPr>
              <w:pStyle w:val="TableText"/>
            </w:pPr>
            <w:r>
              <w:rPr>
                <w:rStyle w:val="VARIABLE"/>
              </w:rPr>
              <w:t>value.array_LocalizedText[]</w:t>
            </w:r>
          </w:p>
        </w:tc>
        <w:tc>
          <w:tcPr>
            <w:tcW w:w="2231" w:type="dxa"/>
            <w:tcBorders>
              <w:top w:val="single" w:sz="4" w:space="0" w:color="auto"/>
              <w:left w:val="single" w:sz="4" w:space="0" w:color="auto"/>
              <w:bottom w:val="single" w:sz="4" w:space="0" w:color="auto"/>
              <w:right w:val="single" w:sz="4" w:space="0" w:color="auto"/>
            </w:tcBorders>
          </w:tcPr>
          <w:p w14:paraId="28DAD036" w14:textId="77777777" w:rsidR="00B8253F" w:rsidRDefault="000B5CD4">
            <w:pPr>
              <w:pStyle w:val="TableText"/>
            </w:pPr>
            <w:r>
              <w:rPr>
                <w:rStyle w:val="VARIABLE"/>
              </w:rPr>
              <w:t>struct&lt;locale: string, text: string&gt;</w:t>
            </w:r>
          </w:p>
        </w:tc>
        <w:tc>
          <w:tcPr>
            <w:tcW w:w="2231" w:type="dxa"/>
            <w:tcBorders>
              <w:top w:val="single" w:sz="4" w:space="0" w:color="auto"/>
              <w:left w:val="single" w:sz="4" w:space="0" w:color="auto"/>
              <w:bottom w:val="single" w:sz="4" w:space="0" w:color="auto"/>
              <w:right w:val="single" w:sz="4" w:space="0" w:color="auto"/>
            </w:tcBorders>
          </w:tcPr>
          <w:p w14:paraId="6D72835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D2513F1" w14:textId="77777777" w:rsidR="00B8253F" w:rsidRDefault="000B5CD4">
            <w:pPr>
              <w:pStyle w:val="TableText"/>
            </w:pPr>
            <w:r>
              <w:t>Canonical Part 6 Arrow mapping.</w:t>
            </w:r>
          </w:p>
        </w:tc>
      </w:tr>
      <w:tr w:rsidR="00B8253F" w14:paraId="33952E4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072DFD3" w14:textId="77777777" w:rsidR="00B8253F" w:rsidRDefault="000B5CD4">
            <w:pPr>
              <w:pStyle w:val="TableText"/>
            </w:pPr>
            <w:r>
              <w:rPr>
                <w:rStyle w:val="VARIABLE"/>
              </w:rPr>
              <w:t>value.array_LocalizedText[].locale</w:t>
            </w:r>
          </w:p>
        </w:tc>
        <w:tc>
          <w:tcPr>
            <w:tcW w:w="2231" w:type="dxa"/>
            <w:tcBorders>
              <w:top w:val="single" w:sz="4" w:space="0" w:color="auto"/>
              <w:left w:val="single" w:sz="4" w:space="0" w:color="auto"/>
              <w:bottom w:val="single" w:sz="4" w:space="0" w:color="auto"/>
              <w:right w:val="single" w:sz="4" w:space="0" w:color="auto"/>
            </w:tcBorders>
          </w:tcPr>
          <w:p w14:paraId="0201847D"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0F44530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B310B8E" w14:textId="77777777" w:rsidR="00B8253F" w:rsidRDefault="000B5CD4">
            <w:pPr>
              <w:pStyle w:val="TableText"/>
            </w:pPr>
            <w:r>
              <w:t>Canonical Part 6 Arrow mapping.</w:t>
            </w:r>
          </w:p>
        </w:tc>
      </w:tr>
      <w:tr w:rsidR="00B8253F" w14:paraId="07C7134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D1D8F57" w14:textId="77777777" w:rsidR="00B8253F" w:rsidRDefault="000B5CD4">
            <w:pPr>
              <w:pStyle w:val="TableText"/>
            </w:pPr>
            <w:r>
              <w:rPr>
                <w:rStyle w:val="VARIABLE"/>
              </w:rPr>
              <w:t>value.array_LocalizedText[].text</w:t>
            </w:r>
          </w:p>
        </w:tc>
        <w:tc>
          <w:tcPr>
            <w:tcW w:w="2231" w:type="dxa"/>
            <w:tcBorders>
              <w:top w:val="single" w:sz="4" w:space="0" w:color="auto"/>
              <w:left w:val="single" w:sz="4" w:space="0" w:color="auto"/>
              <w:bottom w:val="single" w:sz="4" w:space="0" w:color="auto"/>
              <w:right w:val="single" w:sz="4" w:space="0" w:color="auto"/>
            </w:tcBorders>
          </w:tcPr>
          <w:p w14:paraId="7211013A"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1168FB6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38105C5" w14:textId="77777777" w:rsidR="00B8253F" w:rsidRDefault="000B5CD4">
            <w:pPr>
              <w:pStyle w:val="TableText"/>
            </w:pPr>
            <w:r>
              <w:t>Canonical Part 6 Arrow mapping.</w:t>
            </w:r>
          </w:p>
        </w:tc>
      </w:tr>
      <w:tr w:rsidR="00B8253F" w14:paraId="239C7AA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B3AA9C2" w14:textId="77777777" w:rsidR="00B8253F" w:rsidRDefault="000B5CD4">
            <w:pPr>
              <w:pStyle w:val="TableText"/>
            </w:pPr>
            <w:r>
              <w:rPr>
                <w:rStyle w:val="VARIABLE"/>
              </w:rPr>
              <w:t>value.matrix_LocalizedText</w:t>
            </w:r>
          </w:p>
        </w:tc>
        <w:tc>
          <w:tcPr>
            <w:tcW w:w="2231" w:type="dxa"/>
            <w:tcBorders>
              <w:top w:val="single" w:sz="4" w:space="0" w:color="auto"/>
              <w:left w:val="single" w:sz="4" w:space="0" w:color="auto"/>
              <w:bottom w:val="single" w:sz="4" w:space="0" w:color="auto"/>
              <w:right w:val="single" w:sz="4" w:space="0" w:color="auto"/>
            </w:tcBorders>
          </w:tcPr>
          <w:p w14:paraId="148F6F11" w14:textId="77777777" w:rsidR="00B8253F" w:rsidRDefault="000B5CD4">
            <w:pPr>
              <w:pStyle w:val="TableText"/>
            </w:pPr>
            <w:r>
              <w:rPr>
                <w:rStyle w:val="VARIABLE"/>
              </w:rPr>
              <w:t>struct&lt;dimensions: list&lt;item: int32&gt; not null, values: list&lt;item: struct&lt;locale: string, text: string&gt;&gt; not null&gt;</w:t>
            </w:r>
          </w:p>
        </w:tc>
        <w:tc>
          <w:tcPr>
            <w:tcW w:w="2231" w:type="dxa"/>
            <w:tcBorders>
              <w:top w:val="single" w:sz="4" w:space="0" w:color="auto"/>
              <w:left w:val="single" w:sz="4" w:space="0" w:color="auto"/>
              <w:bottom w:val="single" w:sz="4" w:space="0" w:color="auto"/>
              <w:right w:val="single" w:sz="4" w:space="0" w:color="auto"/>
            </w:tcBorders>
          </w:tcPr>
          <w:p w14:paraId="5DA48EC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D056911" w14:textId="77777777" w:rsidR="00B8253F" w:rsidRDefault="000B5CD4">
            <w:pPr>
              <w:pStyle w:val="TableText"/>
            </w:pPr>
            <w:r>
              <w:t>Canonical Part 6 Arrow mapping.</w:t>
            </w:r>
          </w:p>
        </w:tc>
      </w:tr>
      <w:tr w:rsidR="00B8253F" w14:paraId="25029E1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51B4651" w14:textId="77777777" w:rsidR="00B8253F" w:rsidRDefault="000B5CD4">
            <w:pPr>
              <w:pStyle w:val="TableText"/>
            </w:pPr>
            <w:r>
              <w:rPr>
                <w:rStyle w:val="VARIABLE"/>
              </w:rPr>
              <w:t>value.matrix_LocalizedText.dimensions</w:t>
            </w:r>
          </w:p>
        </w:tc>
        <w:tc>
          <w:tcPr>
            <w:tcW w:w="2231" w:type="dxa"/>
            <w:tcBorders>
              <w:top w:val="single" w:sz="4" w:space="0" w:color="auto"/>
              <w:left w:val="single" w:sz="4" w:space="0" w:color="auto"/>
              <w:bottom w:val="single" w:sz="4" w:space="0" w:color="auto"/>
              <w:right w:val="single" w:sz="4" w:space="0" w:color="auto"/>
            </w:tcBorders>
          </w:tcPr>
          <w:p w14:paraId="42657ADA"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4A26C67A"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C990286" w14:textId="77777777" w:rsidR="00B8253F" w:rsidRDefault="000B5CD4">
            <w:pPr>
              <w:pStyle w:val="TableText"/>
            </w:pPr>
            <w:r>
              <w:t>List offsets identify the element range; null list differs from empty list.</w:t>
            </w:r>
          </w:p>
        </w:tc>
      </w:tr>
      <w:tr w:rsidR="00B8253F" w14:paraId="7100241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07839F6" w14:textId="77777777" w:rsidR="00B8253F" w:rsidRDefault="000B5CD4">
            <w:pPr>
              <w:pStyle w:val="TableText"/>
            </w:pPr>
            <w:r>
              <w:rPr>
                <w:rStyle w:val="VARIABLE"/>
              </w:rPr>
              <w:t>value.matrix_LocalizedText.dimensions[]</w:t>
            </w:r>
          </w:p>
        </w:tc>
        <w:tc>
          <w:tcPr>
            <w:tcW w:w="2231" w:type="dxa"/>
            <w:tcBorders>
              <w:top w:val="single" w:sz="4" w:space="0" w:color="auto"/>
              <w:left w:val="single" w:sz="4" w:space="0" w:color="auto"/>
              <w:bottom w:val="single" w:sz="4" w:space="0" w:color="auto"/>
              <w:right w:val="single" w:sz="4" w:space="0" w:color="auto"/>
            </w:tcBorders>
          </w:tcPr>
          <w:p w14:paraId="4F548F7F"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7A11E22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B1E35BC" w14:textId="77777777" w:rsidR="00B8253F" w:rsidRDefault="000B5CD4">
            <w:pPr>
              <w:pStyle w:val="TableText"/>
            </w:pPr>
            <w:r>
              <w:t>Canonical Part 6 Arrow mapping.</w:t>
            </w:r>
          </w:p>
        </w:tc>
      </w:tr>
      <w:tr w:rsidR="00B8253F" w14:paraId="1751945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D7497EA" w14:textId="77777777" w:rsidR="00B8253F" w:rsidRDefault="000B5CD4">
            <w:pPr>
              <w:pStyle w:val="TableText"/>
            </w:pPr>
            <w:r>
              <w:rPr>
                <w:rStyle w:val="VARIABLE"/>
              </w:rPr>
              <w:t>value.matrix_LocalizedText.values</w:t>
            </w:r>
          </w:p>
        </w:tc>
        <w:tc>
          <w:tcPr>
            <w:tcW w:w="2231" w:type="dxa"/>
            <w:tcBorders>
              <w:top w:val="single" w:sz="4" w:space="0" w:color="auto"/>
              <w:left w:val="single" w:sz="4" w:space="0" w:color="auto"/>
              <w:bottom w:val="single" w:sz="4" w:space="0" w:color="auto"/>
              <w:right w:val="single" w:sz="4" w:space="0" w:color="auto"/>
            </w:tcBorders>
          </w:tcPr>
          <w:p w14:paraId="6CF4A9AC" w14:textId="77777777" w:rsidR="00B8253F" w:rsidRDefault="000B5CD4">
            <w:pPr>
              <w:pStyle w:val="TableText"/>
            </w:pPr>
            <w:r>
              <w:rPr>
                <w:rStyle w:val="VARIABLE"/>
              </w:rPr>
              <w:t>list&lt;item: struct&lt;locale: string, text: string&gt;&gt;</w:t>
            </w:r>
          </w:p>
        </w:tc>
        <w:tc>
          <w:tcPr>
            <w:tcW w:w="2231" w:type="dxa"/>
            <w:tcBorders>
              <w:top w:val="single" w:sz="4" w:space="0" w:color="auto"/>
              <w:left w:val="single" w:sz="4" w:space="0" w:color="auto"/>
              <w:bottom w:val="single" w:sz="4" w:space="0" w:color="auto"/>
              <w:right w:val="single" w:sz="4" w:space="0" w:color="auto"/>
            </w:tcBorders>
          </w:tcPr>
          <w:p w14:paraId="011E1822"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A909283" w14:textId="77777777" w:rsidR="00B8253F" w:rsidRDefault="000B5CD4">
            <w:pPr>
              <w:pStyle w:val="TableText"/>
            </w:pPr>
            <w:r>
              <w:t>List offsets identify the element range; null list differs from empty list.</w:t>
            </w:r>
          </w:p>
        </w:tc>
      </w:tr>
      <w:tr w:rsidR="00B8253F" w14:paraId="34D4D50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FB4B070" w14:textId="77777777" w:rsidR="00B8253F" w:rsidRDefault="000B5CD4">
            <w:pPr>
              <w:pStyle w:val="TableText"/>
            </w:pPr>
            <w:r>
              <w:rPr>
                <w:rStyle w:val="VARIABLE"/>
              </w:rPr>
              <w:t>value.matrix_LocalizedText.values[]</w:t>
            </w:r>
          </w:p>
        </w:tc>
        <w:tc>
          <w:tcPr>
            <w:tcW w:w="2231" w:type="dxa"/>
            <w:tcBorders>
              <w:top w:val="single" w:sz="4" w:space="0" w:color="auto"/>
              <w:left w:val="single" w:sz="4" w:space="0" w:color="auto"/>
              <w:bottom w:val="single" w:sz="4" w:space="0" w:color="auto"/>
              <w:right w:val="single" w:sz="4" w:space="0" w:color="auto"/>
            </w:tcBorders>
          </w:tcPr>
          <w:p w14:paraId="41E18291" w14:textId="77777777" w:rsidR="00B8253F" w:rsidRDefault="000B5CD4">
            <w:pPr>
              <w:pStyle w:val="TableText"/>
            </w:pPr>
            <w:r>
              <w:rPr>
                <w:rStyle w:val="VARIABLE"/>
              </w:rPr>
              <w:t>struct&lt;locale: string, text: string&gt;</w:t>
            </w:r>
          </w:p>
        </w:tc>
        <w:tc>
          <w:tcPr>
            <w:tcW w:w="2231" w:type="dxa"/>
            <w:tcBorders>
              <w:top w:val="single" w:sz="4" w:space="0" w:color="auto"/>
              <w:left w:val="single" w:sz="4" w:space="0" w:color="auto"/>
              <w:bottom w:val="single" w:sz="4" w:space="0" w:color="auto"/>
              <w:right w:val="single" w:sz="4" w:space="0" w:color="auto"/>
            </w:tcBorders>
          </w:tcPr>
          <w:p w14:paraId="035AD24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E412928" w14:textId="77777777" w:rsidR="00B8253F" w:rsidRDefault="000B5CD4">
            <w:pPr>
              <w:pStyle w:val="TableText"/>
            </w:pPr>
            <w:r>
              <w:t>Canonical Part 6 Arrow mapping.</w:t>
            </w:r>
          </w:p>
        </w:tc>
      </w:tr>
      <w:tr w:rsidR="00B8253F" w14:paraId="352DA06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3FE0E51" w14:textId="77777777" w:rsidR="00B8253F" w:rsidRDefault="000B5CD4">
            <w:pPr>
              <w:pStyle w:val="TableText"/>
            </w:pPr>
            <w:r>
              <w:rPr>
                <w:rStyle w:val="VARIABLE"/>
              </w:rPr>
              <w:t>value.matrix_LocalizedText.values[].locale</w:t>
            </w:r>
          </w:p>
        </w:tc>
        <w:tc>
          <w:tcPr>
            <w:tcW w:w="2231" w:type="dxa"/>
            <w:tcBorders>
              <w:top w:val="single" w:sz="4" w:space="0" w:color="auto"/>
              <w:left w:val="single" w:sz="4" w:space="0" w:color="auto"/>
              <w:bottom w:val="single" w:sz="4" w:space="0" w:color="auto"/>
              <w:right w:val="single" w:sz="4" w:space="0" w:color="auto"/>
            </w:tcBorders>
          </w:tcPr>
          <w:p w14:paraId="247814EA"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2DC7268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C1DFADC" w14:textId="77777777" w:rsidR="00B8253F" w:rsidRDefault="000B5CD4">
            <w:pPr>
              <w:pStyle w:val="TableText"/>
            </w:pPr>
            <w:r>
              <w:t>Canonical Part 6 Arrow mapping.</w:t>
            </w:r>
          </w:p>
        </w:tc>
      </w:tr>
      <w:tr w:rsidR="00B8253F" w14:paraId="347001B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26EE755" w14:textId="77777777" w:rsidR="00B8253F" w:rsidRDefault="000B5CD4">
            <w:pPr>
              <w:pStyle w:val="TableText"/>
            </w:pPr>
            <w:r>
              <w:rPr>
                <w:rStyle w:val="VARIABLE"/>
              </w:rPr>
              <w:t>value.matrix_LocalizedText.values[].text</w:t>
            </w:r>
          </w:p>
        </w:tc>
        <w:tc>
          <w:tcPr>
            <w:tcW w:w="2231" w:type="dxa"/>
            <w:tcBorders>
              <w:top w:val="single" w:sz="4" w:space="0" w:color="auto"/>
              <w:left w:val="single" w:sz="4" w:space="0" w:color="auto"/>
              <w:bottom w:val="single" w:sz="4" w:space="0" w:color="auto"/>
              <w:right w:val="single" w:sz="4" w:space="0" w:color="auto"/>
            </w:tcBorders>
          </w:tcPr>
          <w:p w14:paraId="63AD7AE6"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1150AD4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F149A4A" w14:textId="77777777" w:rsidR="00B8253F" w:rsidRDefault="000B5CD4">
            <w:pPr>
              <w:pStyle w:val="TableText"/>
            </w:pPr>
            <w:r>
              <w:t>Canonical Part 6 Arrow mapping.</w:t>
            </w:r>
          </w:p>
        </w:tc>
      </w:tr>
      <w:tr w:rsidR="00B8253F" w14:paraId="3B8EE98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7FFAF56" w14:textId="77777777" w:rsidR="00B8253F" w:rsidRDefault="000B5CD4">
            <w:pPr>
              <w:pStyle w:val="TableText"/>
            </w:pPr>
            <w:r>
              <w:rPr>
                <w:rStyle w:val="VARIABLE"/>
              </w:rPr>
              <w:lastRenderedPageBreak/>
              <w:t>value.scalar_ExtensionObject</w:t>
            </w:r>
          </w:p>
        </w:tc>
        <w:tc>
          <w:tcPr>
            <w:tcW w:w="2231" w:type="dxa"/>
            <w:tcBorders>
              <w:top w:val="single" w:sz="4" w:space="0" w:color="auto"/>
              <w:left w:val="single" w:sz="4" w:space="0" w:color="auto"/>
              <w:bottom w:val="single" w:sz="4" w:space="0" w:color="auto"/>
              <w:right w:val="single" w:sz="4" w:space="0" w:color="auto"/>
            </w:tcBorders>
          </w:tcPr>
          <w:p w14:paraId="36F663DD" w14:textId="77777777" w:rsidR="00B8253F" w:rsidRDefault="000B5CD4">
            <w:pPr>
              <w:pStyle w:val="TableText"/>
            </w:pPr>
            <w:r>
              <w:rPr>
                <w:rStyle w:val="VARIABLE"/>
              </w:rPr>
              <w:t>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struct&lt;Id: string,</w:t>
            </w:r>
            <w:r>
              <w:rPr>
                <w:rStyle w:val="VARIABLE"/>
              </w:rPr>
              <w:t xml:space="preserve"> Location: struct&lt;X: double not null,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w:t>
            </w:r>
            <w:r>
              <w:rPr>
                <w:rStyle w:val="VARIABLE"/>
              </w:rPr>
              <w:t>ruct&lt;value: struct&lt;X: double not 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null&gt;&gt;=4, OptionalScalars: struct&lt;Id: int32 not null, Flag: struct&lt;pre</w:t>
            </w:r>
            <w:r>
              <w:rPr>
                <w:rStyle w:val="VARIABLE"/>
              </w:rPr>
              <w:t>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w:t>
            </w:r>
          </w:p>
        </w:tc>
        <w:tc>
          <w:tcPr>
            <w:tcW w:w="2231" w:type="dxa"/>
            <w:tcBorders>
              <w:top w:val="single" w:sz="4" w:space="0" w:color="auto"/>
              <w:left w:val="single" w:sz="4" w:space="0" w:color="auto"/>
              <w:bottom w:val="single" w:sz="4" w:space="0" w:color="auto"/>
              <w:right w:val="single" w:sz="4" w:space="0" w:color="auto"/>
            </w:tcBorders>
          </w:tcPr>
          <w:p w14:paraId="2561E52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7A1217F" w14:textId="77777777" w:rsidR="00B8253F" w:rsidRDefault="000B5CD4">
            <w:pPr>
              <w:pStyle w:val="TableText"/>
            </w:pPr>
            <w:r>
              <w:t>Canonical Part 6 Arrow mapping.</w:t>
            </w:r>
          </w:p>
        </w:tc>
      </w:tr>
      <w:tr w:rsidR="00B8253F" w14:paraId="312BA83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4A23C41" w14:textId="77777777" w:rsidR="00B8253F" w:rsidRDefault="000B5CD4">
            <w:pPr>
              <w:pStyle w:val="TableText"/>
            </w:pPr>
            <w:r>
              <w:rPr>
                <w:rStyle w:val="VARIABLE"/>
              </w:rPr>
              <w:lastRenderedPageBreak/>
              <w:t>value.scalar_ExtensionObject.type_id</w:t>
            </w:r>
          </w:p>
        </w:tc>
        <w:tc>
          <w:tcPr>
            <w:tcW w:w="2231" w:type="dxa"/>
            <w:tcBorders>
              <w:top w:val="single" w:sz="4" w:space="0" w:color="auto"/>
              <w:left w:val="single" w:sz="4" w:space="0" w:color="auto"/>
              <w:bottom w:val="single" w:sz="4" w:space="0" w:color="auto"/>
              <w:right w:val="single" w:sz="4" w:space="0" w:color="auto"/>
            </w:tcBorders>
          </w:tcPr>
          <w:p w14:paraId="0EEE83C0"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6F411338"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E8B4D92" w14:textId="77777777" w:rsidR="00B8253F" w:rsidRDefault="000B5CD4">
            <w:pPr>
              <w:pStyle w:val="TableText"/>
            </w:pPr>
            <w:r>
              <w:t>Canonical Part 6 Arrow mapping.</w:t>
            </w:r>
          </w:p>
        </w:tc>
      </w:tr>
      <w:tr w:rsidR="00B8253F" w14:paraId="2ECE5CC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2E02495" w14:textId="77777777" w:rsidR="00B8253F" w:rsidRDefault="000B5CD4">
            <w:pPr>
              <w:pStyle w:val="TableText"/>
            </w:pPr>
            <w:r>
              <w:rPr>
                <w:rStyle w:val="VARIABLE"/>
              </w:rPr>
              <w:t>value.scalar_ExtensionObject.body</w:t>
            </w:r>
          </w:p>
        </w:tc>
        <w:tc>
          <w:tcPr>
            <w:tcW w:w="2231" w:type="dxa"/>
            <w:tcBorders>
              <w:top w:val="single" w:sz="4" w:space="0" w:color="auto"/>
              <w:left w:val="single" w:sz="4" w:space="0" w:color="auto"/>
              <w:bottom w:val="single" w:sz="4" w:space="0" w:color="auto"/>
              <w:right w:val="single" w:sz="4" w:space="0" w:color="auto"/>
            </w:tcBorders>
          </w:tcPr>
          <w:p w14:paraId="1BE85E98" w14:textId="77777777" w:rsidR="00B8253F" w:rsidRDefault="000B5CD4">
            <w:pPr>
              <w:pStyle w:val="TableText"/>
            </w:pPr>
            <w:r>
              <w:rPr>
                <w:rStyle w:val="VARIABLE"/>
              </w:rPr>
              <w:t>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struct&lt;Id: string, Location: struct&lt;X: double not null, Y</w:t>
            </w:r>
            <w:r>
              <w:rPr>
                <w:rStyle w:val="VARIABLE"/>
              </w:rPr>
              <w:t xml:space="preserve">: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w:t>
            </w:r>
            <w:r>
              <w:rPr>
                <w:rStyle w:val="VARIABLE"/>
              </w:rPr>
              <w:t>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null&gt;&gt;=4, OptionalScalars: struct&lt;Id: int32 not null, Flag: struct&lt;present: bool not null, value: bool&gt; not n</w:t>
            </w:r>
            <w:r>
              <w:rPr>
                <w:rStyle w:val="VARIABLE"/>
              </w:rPr>
              <w:t>ull, Count: struct&lt;present: bool not null, value: int32&gt; not null, Ratio: struct&lt;present: bool not null, value: double&gt; not null&gt;=5, FloatHolder: struct&lt;A: float not null, B: struct&lt;present: bool not null, value: float&gt; not null&gt;=6, binary: binary=7&gt;</w:t>
            </w:r>
          </w:p>
        </w:tc>
        <w:tc>
          <w:tcPr>
            <w:tcW w:w="2231" w:type="dxa"/>
            <w:tcBorders>
              <w:top w:val="single" w:sz="4" w:space="0" w:color="auto"/>
              <w:left w:val="single" w:sz="4" w:space="0" w:color="auto"/>
              <w:bottom w:val="single" w:sz="4" w:space="0" w:color="auto"/>
              <w:right w:val="single" w:sz="4" w:space="0" w:color="auto"/>
            </w:tcBorders>
          </w:tcPr>
          <w:p w14:paraId="3C81A770"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50152B2" w14:textId="77777777" w:rsidR="00B8253F" w:rsidRDefault="000B5CD4">
            <w:pPr>
              <w:pStyle w:val="TableText"/>
            </w:pPr>
            <w:r>
              <w:t>Dense-union type id plus value offset selects the active branch.</w:t>
            </w:r>
          </w:p>
        </w:tc>
      </w:tr>
      <w:tr w:rsidR="00B8253F" w14:paraId="0FAC152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DCAA153" w14:textId="77777777" w:rsidR="00B8253F" w:rsidRDefault="000B5CD4">
            <w:pPr>
              <w:pStyle w:val="TableText"/>
            </w:pPr>
            <w:r>
              <w:rPr>
                <w:rStyle w:val="VARIABLE"/>
              </w:rPr>
              <w:t>value.scalar_ExtensionObject.body.null</w:t>
            </w:r>
          </w:p>
        </w:tc>
        <w:tc>
          <w:tcPr>
            <w:tcW w:w="2231" w:type="dxa"/>
            <w:tcBorders>
              <w:top w:val="single" w:sz="4" w:space="0" w:color="auto"/>
              <w:left w:val="single" w:sz="4" w:space="0" w:color="auto"/>
              <w:bottom w:val="single" w:sz="4" w:space="0" w:color="auto"/>
              <w:right w:val="single" w:sz="4" w:space="0" w:color="auto"/>
            </w:tcBorders>
          </w:tcPr>
          <w:p w14:paraId="219BD53B"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724FF75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0D1E789" w14:textId="77777777" w:rsidR="00B8253F" w:rsidRDefault="000B5CD4">
            <w:pPr>
              <w:pStyle w:val="TableText"/>
            </w:pPr>
            <w:r>
              <w:t>Canonical Part 6 Arrow mapping.</w:t>
            </w:r>
          </w:p>
        </w:tc>
      </w:tr>
      <w:tr w:rsidR="00B8253F" w14:paraId="3FF556B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7B4AE0B" w14:textId="77777777" w:rsidR="00B8253F" w:rsidRDefault="000B5CD4">
            <w:pPr>
              <w:pStyle w:val="TableText"/>
            </w:pPr>
            <w:r>
              <w:rPr>
                <w:rStyle w:val="VARIABLE"/>
              </w:rPr>
              <w:lastRenderedPageBreak/>
              <w:t>value.scalar_ExtensionObject.body.Point</w:t>
            </w:r>
          </w:p>
        </w:tc>
        <w:tc>
          <w:tcPr>
            <w:tcW w:w="2231" w:type="dxa"/>
            <w:tcBorders>
              <w:top w:val="single" w:sz="4" w:space="0" w:color="auto"/>
              <w:left w:val="single" w:sz="4" w:space="0" w:color="auto"/>
              <w:bottom w:val="single" w:sz="4" w:space="0" w:color="auto"/>
              <w:right w:val="single" w:sz="4" w:space="0" w:color="auto"/>
            </w:tcBorders>
          </w:tcPr>
          <w:p w14:paraId="4985D3C5"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2E1A00C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69CFF27" w14:textId="77777777" w:rsidR="00B8253F" w:rsidRDefault="000B5CD4">
            <w:pPr>
              <w:pStyle w:val="TableText"/>
            </w:pPr>
            <w:r>
              <w:t>Canonical Part 6 Arrow mapping.</w:t>
            </w:r>
          </w:p>
        </w:tc>
      </w:tr>
      <w:tr w:rsidR="00B8253F" w14:paraId="087522B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20D1C6D" w14:textId="77777777" w:rsidR="00B8253F" w:rsidRDefault="000B5CD4">
            <w:pPr>
              <w:pStyle w:val="TableText"/>
            </w:pPr>
            <w:r>
              <w:rPr>
                <w:rStyle w:val="VARIABLE"/>
              </w:rPr>
              <w:t>value.scalar_ExtensionObject.body.Point.X</w:t>
            </w:r>
          </w:p>
        </w:tc>
        <w:tc>
          <w:tcPr>
            <w:tcW w:w="2231" w:type="dxa"/>
            <w:tcBorders>
              <w:top w:val="single" w:sz="4" w:space="0" w:color="auto"/>
              <w:left w:val="single" w:sz="4" w:space="0" w:color="auto"/>
              <w:bottom w:val="single" w:sz="4" w:space="0" w:color="auto"/>
              <w:right w:val="single" w:sz="4" w:space="0" w:color="auto"/>
            </w:tcBorders>
          </w:tcPr>
          <w:p w14:paraId="0C0848EF"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34E2A94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685DCD1" w14:textId="77777777" w:rsidR="00B8253F" w:rsidRDefault="000B5CD4">
            <w:pPr>
              <w:pStyle w:val="TableText"/>
            </w:pPr>
            <w:r>
              <w:t>Canonical Part 6 Arrow mapping.</w:t>
            </w:r>
          </w:p>
        </w:tc>
      </w:tr>
      <w:tr w:rsidR="00B8253F" w14:paraId="6B61E52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0C13912" w14:textId="77777777" w:rsidR="00B8253F" w:rsidRDefault="000B5CD4">
            <w:pPr>
              <w:pStyle w:val="TableText"/>
            </w:pPr>
            <w:r>
              <w:rPr>
                <w:rStyle w:val="VARIABLE"/>
              </w:rPr>
              <w:t>value.scalar_ExtensionObject.body.Point.Y</w:t>
            </w:r>
          </w:p>
        </w:tc>
        <w:tc>
          <w:tcPr>
            <w:tcW w:w="2231" w:type="dxa"/>
            <w:tcBorders>
              <w:top w:val="single" w:sz="4" w:space="0" w:color="auto"/>
              <w:left w:val="single" w:sz="4" w:space="0" w:color="auto"/>
              <w:bottom w:val="single" w:sz="4" w:space="0" w:color="auto"/>
              <w:right w:val="single" w:sz="4" w:space="0" w:color="auto"/>
            </w:tcBorders>
          </w:tcPr>
          <w:p w14:paraId="5FB72DAC"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115FF9E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A03B5CB" w14:textId="77777777" w:rsidR="00B8253F" w:rsidRDefault="000B5CD4">
            <w:pPr>
              <w:pStyle w:val="TableText"/>
            </w:pPr>
            <w:r>
              <w:t>Canonical Part 6 Arrow mapping.</w:t>
            </w:r>
          </w:p>
        </w:tc>
      </w:tr>
      <w:tr w:rsidR="00B8253F" w14:paraId="31BDA59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5A173D8" w14:textId="77777777" w:rsidR="00B8253F" w:rsidRDefault="000B5CD4">
            <w:pPr>
              <w:pStyle w:val="TableText"/>
            </w:pPr>
            <w:r>
              <w:rPr>
                <w:rStyle w:val="VARIABLE"/>
              </w:rPr>
              <w:t>value.scalar_ExtensionObject.body.Person</w:t>
            </w:r>
          </w:p>
        </w:tc>
        <w:tc>
          <w:tcPr>
            <w:tcW w:w="2231" w:type="dxa"/>
            <w:tcBorders>
              <w:top w:val="single" w:sz="4" w:space="0" w:color="auto"/>
              <w:left w:val="single" w:sz="4" w:space="0" w:color="auto"/>
              <w:bottom w:val="single" w:sz="4" w:space="0" w:color="auto"/>
              <w:right w:val="single" w:sz="4" w:space="0" w:color="auto"/>
            </w:tcBorders>
          </w:tcPr>
          <w:p w14:paraId="3DE5FB69" w14:textId="77777777" w:rsidR="00B8253F" w:rsidRDefault="000B5CD4">
            <w:pPr>
              <w:pStyle w:val="TableText"/>
            </w:pPr>
            <w:r>
              <w:rPr>
                <w:rStyle w:val="VARIABLE"/>
              </w:rPr>
              <w:t>struct&lt;Name: string, Age: int32 not null, Email: struct&lt;present: bool not null, value: string&gt; not null, Nickname: struct&lt;present: bool not null, value: string&gt; not null&gt;</w:t>
            </w:r>
          </w:p>
        </w:tc>
        <w:tc>
          <w:tcPr>
            <w:tcW w:w="2231" w:type="dxa"/>
            <w:tcBorders>
              <w:top w:val="single" w:sz="4" w:space="0" w:color="auto"/>
              <w:left w:val="single" w:sz="4" w:space="0" w:color="auto"/>
              <w:bottom w:val="single" w:sz="4" w:space="0" w:color="auto"/>
              <w:right w:val="single" w:sz="4" w:space="0" w:color="auto"/>
            </w:tcBorders>
          </w:tcPr>
          <w:p w14:paraId="3AEAD21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D8AD296" w14:textId="77777777" w:rsidR="00B8253F" w:rsidRDefault="000B5CD4">
            <w:pPr>
              <w:pStyle w:val="TableText"/>
            </w:pPr>
            <w:r>
              <w:t>Canonical Part 6 Arrow mapping.</w:t>
            </w:r>
          </w:p>
        </w:tc>
      </w:tr>
      <w:tr w:rsidR="00B8253F" w14:paraId="4BB62F7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386C801" w14:textId="77777777" w:rsidR="00B8253F" w:rsidRDefault="000B5CD4">
            <w:pPr>
              <w:pStyle w:val="TableText"/>
            </w:pPr>
            <w:r>
              <w:rPr>
                <w:rStyle w:val="VARIABLE"/>
              </w:rPr>
              <w:t>value.scalar_ExtensionObject.body.Person.Name</w:t>
            </w:r>
          </w:p>
        </w:tc>
        <w:tc>
          <w:tcPr>
            <w:tcW w:w="2231" w:type="dxa"/>
            <w:tcBorders>
              <w:top w:val="single" w:sz="4" w:space="0" w:color="auto"/>
              <w:left w:val="single" w:sz="4" w:space="0" w:color="auto"/>
              <w:bottom w:val="single" w:sz="4" w:space="0" w:color="auto"/>
              <w:right w:val="single" w:sz="4" w:space="0" w:color="auto"/>
            </w:tcBorders>
          </w:tcPr>
          <w:p w14:paraId="74B3BE01"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2E8D1EE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6E85FF5" w14:textId="77777777" w:rsidR="00B8253F" w:rsidRDefault="000B5CD4">
            <w:pPr>
              <w:pStyle w:val="TableText"/>
            </w:pPr>
            <w:r>
              <w:t>Canonical Part 6 Arrow mapping.</w:t>
            </w:r>
          </w:p>
        </w:tc>
      </w:tr>
      <w:tr w:rsidR="00B8253F" w14:paraId="5BB5647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748C76C" w14:textId="77777777" w:rsidR="00B8253F" w:rsidRDefault="000B5CD4">
            <w:pPr>
              <w:pStyle w:val="TableText"/>
            </w:pPr>
            <w:r>
              <w:rPr>
                <w:rStyle w:val="VARIABLE"/>
              </w:rPr>
              <w:t>value.scalar_ExtensionObject.body.Person.Age</w:t>
            </w:r>
          </w:p>
        </w:tc>
        <w:tc>
          <w:tcPr>
            <w:tcW w:w="2231" w:type="dxa"/>
            <w:tcBorders>
              <w:top w:val="single" w:sz="4" w:space="0" w:color="auto"/>
              <w:left w:val="single" w:sz="4" w:space="0" w:color="auto"/>
              <w:bottom w:val="single" w:sz="4" w:space="0" w:color="auto"/>
              <w:right w:val="single" w:sz="4" w:space="0" w:color="auto"/>
            </w:tcBorders>
          </w:tcPr>
          <w:p w14:paraId="2E173B20"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4C43F9A4"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6CCD933" w14:textId="77777777" w:rsidR="00B8253F" w:rsidRDefault="000B5CD4">
            <w:pPr>
              <w:pStyle w:val="TableText"/>
            </w:pPr>
            <w:r>
              <w:t>Canonical Part 6 Arrow mapping.</w:t>
            </w:r>
          </w:p>
        </w:tc>
      </w:tr>
      <w:tr w:rsidR="00B8253F" w14:paraId="706AC1B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8DB7155" w14:textId="77777777" w:rsidR="00B8253F" w:rsidRDefault="000B5CD4">
            <w:pPr>
              <w:pStyle w:val="TableText"/>
            </w:pPr>
            <w:r>
              <w:rPr>
                <w:rStyle w:val="VARIABLE"/>
              </w:rPr>
              <w:t>value.scalar_ExtensionObject.body.Person.Email</w:t>
            </w:r>
          </w:p>
        </w:tc>
        <w:tc>
          <w:tcPr>
            <w:tcW w:w="2231" w:type="dxa"/>
            <w:tcBorders>
              <w:top w:val="single" w:sz="4" w:space="0" w:color="auto"/>
              <w:left w:val="single" w:sz="4" w:space="0" w:color="auto"/>
              <w:bottom w:val="single" w:sz="4" w:space="0" w:color="auto"/>
              <w:right w:val="single" w:sz="4" w:space="0" w:color="auto"/>
            </w:tcBorders>
          </w:tcPr>
          <w:p w14:paraId="7597B6BF"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584ABAAA"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5E80092" w14:textId="77777777" w:rsidR="00B8253F" w:rsidRDefault="000B5CD4">
            <w:pPr>
              <w:pStyle w:val="TableText"/>
            </w:pPr>
            <w:r>
              <w:rPr>
                <w:rStyle w:val="VARIABLE"/>
              </w:rPr>
              <w:t>present</w:t>
            </w:r>
            <w:r>
              <w:t xml:space="preserve"> distinguishes absent optional fields from present null values.</w:t>
            </w:r>
          </w:p>
        </w:tc>
      </w:tr>
      <w:tr w:rsidR="00B8253F" w14:paraId="36FC4BF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A95AFA4" w14:textId="77777777" w:rsidR="00B8253F" w:rsidRDefault="000B5CD4">
            <w:pPr>
              <w:pStyle w:val="TableText"/>
            </w:pPr>
            <w:r>
              <w:rPr>
                <w:rStyle w:val="VARIABLE"/>
              </w:rPr>
              <w:t>value.scalar_ExtensionObject.body.Person.Email.present</w:t>
            </w:r>
          </w:p>
        </w:tc>
        <w:tc>
          <w:tcPr>
            <w:tcW w:w="2231" w:type="dxa"/>
            <w:tcBorders>
              <w:top w:val="single" w:sz="4" w:space="0" w:color="auto"/>
              <w:left w:val="single" w:sz="4" w:space="0" w:color="auto"/>
              <w:bottom w:val="single" w:sz="4" w:space="0" w:color="auto"/>
              <w:right w:val="single" w:sz="4" w:space="0" w:color="auto"/>
            </w:tcBorders>
          </w:tcPr>
          <w:p w14:paraId="6B8008A8"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29D90C52"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6BA5FDD" w14:textId="77777777" w:rsidR="00B8253F" w:rsidRDefault="000B5CD4">
            <w:pPr>
              <w:pStyle w:val="TableText"/>
            </w:pPr>
            <w:r>
              <w:t>Canonical Part 6 Arrow mapping.</w:t>
            </w:r>
          </w:p>
        </w:tc>
      </w:tr>
      <w:tr w:rsidR="00B8253F" w14:paraId="1C05ED5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7FC3DA6" w14:textId="77777777" w:rsidR="00B8253F" w:rsidRDefault="000B5CD4">
            <w:pPr>
              <w:pStyle w:val="TableText"/>
            </w:pPr>
            <w:r>
              <w:rPr>
                <w:rStyle w:val="VARIABLE"/>
              </w:rPr>
              <w:t>value.scalar_ExtensionObject.body.Person.Email.value</w:t>
            </w:r>
          </w:p>
        </w:tc>
        <w:tc>
          <w:tcPr>
            <w:tcW w:w="2231" w:type="dxa"/>
            <w:tcBorders>
              <w:top w:val="single" w:sz="4" w:space="0" w:color="auto"/>
              <w:left w:val="single" w:sz="4" w:space="0" w:color="auto"/>
              <w:bottom w:val="single" w:sz="4" w:space="0" w:color="auto"/>
              <w:right w:val="single" w:sz="4" w:space="0" w:color="auto"/>
            </w:tcBorders>
          </w:tcPr>
          <w:p w14:paraId="72D5ABC5"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0A2B93B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4CD88CD" w14:textId="77777777" w:rsidR="00B8253F" w:rsidRDefault="000B5CD4">
            <w:pPr>
              <w:pStyle w:val="TableText"/>
            </w:pPr>
            <w:r>
              <w:t>Canonical Part 6 Arrow mapping.</w:t>
            </w:r>
          </w:p>
        </w:tc>
      </w:tr>
      <w:tr w:rsidR="00B8253F" w14:paraId="37FC3A4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A6F571C" w14:textId="77777777" w:rsidR="00B8253F" w:rsidRDefault="000B5CD4">
            <w:pPr>
              <w:pStyle w:val="TableText"/>
            </w:pPr>
            <w:r>
              <w:rPr>
                <w:rStyle w:val="VARIABLE"/>
              </w:rPr>
              <w:t>value.scalar_ExtensionObject.body.Person.Nickname</w:t>
            </w:r>
          </w:p>
        </w:tc>
        <w:tc>
          <w:tcPr>
            <w:tcW w:w="2231" w:type="dxa"/>
            <w:tcBorders>
              <w:top w:val="single" w:sz="4" w:space="0" w:color="auto"/>
              <w:left w:val="single" w:sz="4" w:space="0" w:color="auto"/>
              <w:bottom w:val="single" w:sz="4" w:space="0" w:color="auto"/>
              <w:right w:val="single" w:sz="4" w:space="0" w:color="auto"/>
            </w:tcBorders>
          </w:tcPr>
          <w:p w14:paraId="0C6D969B"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63376C1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03A4F2C" w14:textId="77777777" w:rsidR="00B8253F" w:rsidRDefault="000B5CD4">
            <w:pPr>
              <w:pStyle w:val="TableText"/>
            </w:pPr>
            <w:r>
              <w:rPr>
                <w:rStyle w:val="VARIABLE"/>
              </w:rPr>
              <w:t>present</w:t>
            </w:r>
            <w:r>
              <w:t xml:space="preserve"> distinguishes absent optional fields from present null values.</w:t>
            </w:r>
          </w:p>
        </w:tc>
      </w:tr>
      <w:tr w:rsidR="00B8253F" w14:paraId="597DBF9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2539F56" w14:textId="77777777" w:rsidR="00B8253F" w:rsidRDefault="000B5CD4">
            <w:pPr>
              <w:pStyle w:val="TableText"/>
            </w:pPr>
            <w:r>
              <w:rPr>
                <w:rStyle w:val="VARIABLE"/>
              </w:rPr>
              <w:t>value.scalar_ExtensionObject.body.Person.Nickname.present</w:t>
            </w:r>
          </w:p>
        </w:tc>
        <w:tc>
          <w:tcPr>
            <w:tcW w:w="2231" w:type="dxa"/>
            <w:tcBorders>
              <w:top w:val="single" w:sz="4" w:space="0" w:color="auto"/>
              <w:left w:val="single" w:sz="4" w:space="0" w:color="auto"/>
              <w:bottom w:val="single" w:sz="4" w:space="0" w:color="auto"/>
              <w:right w:val="single" w:sz="4" w:space="0" w:color="auto"/>
            </w:tcBorders>
          </w:tcPr>
          <w:p w14:paraId="3D148A46"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580965B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B8FDF7D" w14:textId="77777777" w:rsidR="00B8253F" w:rsidRDefault="000B5CD4">
            <w:pPr>
              <w:pStyle w:val="TableText"/>
            </w:pPr>
            <w:r>
              <w:t>Canonical Part 6 Arrow mapping.</w:t>
            </w:r>
          </w:p>
        </w:tc>
      </w:tr>
      <w:tr w:rsidR="00B8253F" w14:paraId="27A81E2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82BBD07" w14:textId="77777777" w:rsidR="00B8253F" w:rsidRDefault="000B5CD4">
            <w:pPr>
              <w:pStyle w:val="TableText"/>
            </w:pPr>
            <w:r>
              <w:rPr>
                <w:rStyle w:val="VARIABLE"/>
              </w:rPr>
              <w:t>value.scalar_ExtensionObject.body.Person.Nickname.value</w:t>
            </w:r>
          </w:p>
        </w:tc>
        <w:tc>
          <w:tcPr>
            <w:tcW w:w="2231" w:type="dxa"/>
            <w:tcBorders>
              <w:top w:val="single" w:sz="4" w:space="0" w:color="auto"/>
              <w:left w:val="single" w:sz="4" w:space="0" w:color="auto"/>
              <w:bottom w:val="single" w:sz="4" w:space="0" w:color="auto"/>
              <w:right w:val="single" w:sz="4" w:space="0" w:color="auto"/>
            </w:tcBorders>
          </w:tcPr>
          <w:p w14:paraId="50FF7FB9"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74D3AF4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7F907AB" w14:textId="77777777" w:rsidR="00B8253F" w:rsidRDefault="000B5CD4">
            <w:pPr>
              <w:pStyle w:val="TableText"/>
            </w:pPr>
            <w:r>
              <w:t>Canonical Part 6 Arrow mapping.</w:t>
            </w:r>
          </w:p>
        </w:tc>
      </w:tr>
      <w:tr w:rsidR="00B8253F" w14:paraId="3626B07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798F7A8" w14:textId="77777777" w:rsidR="00B8253F" w:rsidRDefault="000B5CD4">
            <w:pPr>
              <w:pStyle w:val="TableText"/>
            </w:pPr>
            <w:r>
              <w:rPr>
                <w:rStyle w:val="VARIABLE"/>
              </w:rPr>
              <w:t>value.scalar_ExtensionObject.body.Measurement</w:t>
            </w:r>
          </w:p>
        </w:tc>
        <w:tc>
          <w:tcPr>
            <w:tcW w:w="2231" w:type="dxa"/>
            <w:tcBorders>
              <w:top w:val="single" w:sz="4" w:space="0" w:color="auto"/>
              <w:left w:val="single" w:sz="4" w:space="0" w:color="auto"/>
              <w:bottom w:val="single" w:sz="4" w:space="0" w:color="auto"/>
              <w:right w:val="single" w:sz="4" w:space="0" w:color="auto"/>
            </w:tcBorders>
          </w:tcPr>
          <w:p w14:paraId="4261EB28" w14:textId="77777777" w:rsidR="00B8253F" w:rsidRDefault="000B5CD4">
            <w:pPr>
              <w:pStyle w:val="TableText"/>
            </w:pPr>
            <w:r>
              <w:rPr>
                <w:rStyle w:val="VARIABLE"/>
              </w:rPr>
              <w:t>dense_union&lt;null: null=0, AsInt: struct&lt;value: int32&gt;=1, AsText: struct&lt;value: string&gt;=2, AsPoint: struct&lt;value: struct&lt;X: double not null, Y: double not null&gt;&gt;=3&gt;</w:t>
            </w:r>
          </w:p>
        </w:tc>
        <w:tc>
          <w:tcPr>
            <w:tcW w:w="2231" w:type="dxa"/>
            <w:tcBorders>
              <w:top w:val="single" w:sz="4" w:space="0" w:color="auto"/>
              <w:left w:val="single" w:sz="4" w:space="0" w:color="auto"/>
              <w:bottom w:val="single" w:sz="4" w:space="0" w:color="auto"/>
              <w:right w:val="single" w:sz="4" w:space="0" w:color="auto"/>
            </w:tcBorders>
          </w:tcPr>
          <w:p w14:paraId="4187329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AAC1175" w14:textId="77777777" w:rsidR="00B8253F" w:rsidRDefault="000B5CD4">
            <w:pPr>
              <w:pStyle w:val="TableText"/>
            </w:pPr>
            <w:r>
              <w:t>Dense-union type id plus value offset selects the active branch.</w:t>
            </w:r>
          </w:p>
        </w:tc>
      </w:tr>
      <w:tr w:rsidR="00B8253F" w14:paraId="1D53A57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54C7B8F" w14:textId="77777777" w:rsidR="00B8253F" w:rsidRDefault="000B5CD4">
            <w:pPr>
              <w:pStyle w:val="TableText"/>
            </w:pPr>
            <w:r>
              <w:rPr>
                <w:rStyle w:val="VARIABLE"/>
              </w:rPr>
              <w:t>value.scalar_ExtensionObject.body.Measurement.null</w:t>
            </w:r>
          </w:p>
        </w:tc>
        <w:tc>
          <w:tcPr>
            <w:tcW w:w="2231" w:type="dxa"/>
            <w:tcBorders>
              <w:top w:val="single" w:sz="4" w:space="0" w:color="auto"/>
              <w:left w:val="single" w:sz="4" w:space="0" w:color="auto"/>
              <w:bottom w:val="single" w:sz="4" w:space="0" w:color="auto"/>
              <w:right w:val="single" w:sz="4" w:space="0" w:color="auto"/>
            </w:tcBorders>
          </w:tcPr>
          <w:p w14:paraId="622CC482"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6A7BABD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57BE6D8" w14:textId="77777777" w:rsidR="00B8253F" w:rsidRDefault="000B5CD4">
            <w:pPr>
              <w:pStyle w:val="TableText"/>
            </w:pPr>
            <w:r>
              <w:t>Canonical Part 6 Arrow mapping.</w:t>
            </w:r>
          </w:p>
        </w:tc>
      </w:tr>
      <w:tr w:rsidR="00B8253F" w14:paraId="0348172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D008F04" w14:textId="77777777" w:rsidR="00B8253F" w:rsidRDefault="000B5CD4">
            <w:pPr>
              <w:pStyle w:val="TableText"/>
            </w:pPr>
            <w:r>
              <w:rPr>
                <w:rStyle w:val="VARIABLE"/>
              </w:rPr>
              <w:t>value.scalar_ExtensionObject.body.Measurement.AsInt</w:t>
            </w:r>
          </w:p>
        </w:tc>
        <w:tc>
          <w:tcPr>
            <w:tcW w:w="2231" w:type="dxa"/>
            <w:tcBorders>
              <w:top w:val="single" w:sz="4" w:space="0" w:color="auto"/>
              <w:left w:val="single" w:sz="4" w:space="0" w:color="auto"/>
              <w:bottom w:val="single" w:sz="4" w:space="0" w:color="auto"/>
              <w:right w:val="single" w:sz="4" w:space="0" w:color="auto"/>
            </w:tcBorders>
          </w:tcPr>
          <w:p w14:paraId="097B67CB" w14:textId="77777777" w:rsidR="00B8253F" w:rsidRDefault="000B5CD4">
            <w:pPr>
              <w:pStyle w:val="TableText"/>
            </w:pPr>
            <w:r>
              <w:rPr>
                <w:rStyle w:val="VARIABLE"/>
              </w:rPr>
              <w:t>struct&lt;value: int32&gt;</w:t>
            </w:r>
          </w:p>
        </w:tc>
        <w:tc>
          <w:tcPr>
            <w:tcW w:w="2231" w:type="dxa"/>
            <w:tcBorders>
              <w:top w:val="single" w:sz="4" w:space="0" w:color="auto"/>
              <w:left w:val="single" w:sz="4" w:space="0" w:color="auto"/>
              <w:bottom w:val="single" w:sz="4" w:space="0" w:color="auto"/>
              <w:right w:val="single" w:sz="4" w:space="0" w:color="auto"/>
            </w:tcBorders>
          </w:tcPr>
          <w:p w14:paraId="5E499A5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8B28293" w14:textId="77777777" w:rsidR="00B8253F" w:rsidRDefault="000B5CD4">
            <w:pPr>
              <w:pStyle w:val="TableText"/>
            </w:pPr>
            <w:r>
              <w:t>Canonical Part 6 Arrow mapping.</w:t>
            </w:r>
          </w:p>
        </w:tc>
      </w:tr>
      <w:tr w:rsidR="00B8253F" w14:paraId="3C049BB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FABD24E" w14:textId="77777777" w:rsidR="00B8253F" w:rsidRDefault="000B5CD4">
            <w:pPr>
              <w:pStyle w:val="TableText"/>
            </w:pPr>
            <w:r>
              <w:rPr>
                <w:rStyle w:val="VARIABLE"/>
              </w:rPr>
              <w:t>value.scalar_ExtensionObject.body.Measurement.AsInt.value</w:t>
            </w:r>
          </w:p>
        </w:tc>
        <w:tc>
          <w:tcPr>
            <w:tcW w:w="2231" w:type="dxa"/>
            <w:tcBorders>
              <w:top w:val="single" w:sz="4" w:space="0" w:color="auto"/>
              <w:left w:val="single" w:sz="4" w:space="0" w:color="auto"/>
              <w:bottom w:val="single" w:sz="4" w:space="0" w:color="auto"/>
              <w:right w:val="single" w:sz="4" w:space="0" w:color="auto"/>
            </w:tcBorders>
          </w:tcPr>
          <w:p w14:paraId="7DAFF691"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62930FB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ECF9143" w14:textId="77777777" w:rsidR="00B8253F" w:rsidRDefault="000B5CD4">
            <w:pPr>
              <w:pStyle w:val="TableText"/>
            </w:pPr>
            <w:r>
              <w:t>Canonical Part 6 Arrow mapping.</w:t>
            </w:r>
          </w:p>
        </w:tc>
      </w:tr>
      <w:tr w:rsidR="00B8253F" w14:paraId="03CAFE6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7D7B127" w14:textId="77777777" w:rsidR="00B8253F" w:rsidRDefault="000B5CD4">
            <w:pPr>
              <w:pStyle w:val="TableText"/>
            </w:pPr>
            <w:r>
              <w:rPr>
                <w:rStyle w:val="VARIABLE"/>
              </w:rPr>
              <w:t>value.scalar_ExtensionObject.body.Measurement.AsText</w:t>
            </w:r>
          </w:p>
        </w:tc>
        <w:tc>
          <w:tcPr>
            <w:tcW w:w="2231" w:type="dxa"/>
            <w:tcBorders>
              <w:top w:val="single" w:sz="4" w:space="0" w:color="auto"/>
              <w:left w:val="single" w:sz="4" w:space="0" w:color="auto"/>
              <w:bottom w:val="single" w:sz="4" w:space="0" w:color="auto"/>
              <w:right w:val="single" w:sz="4" w:space="0" w:color="auto"/>
            </w:tcBorders>
          </w:tcPr>
          <w:p w14:paraId="48B3D293" w14:textId="77777777" w:rsidR="00B8253F" w:rsidRDefault="000B5CD4">
            <w:pPr>
              <w:pStyle w:val="TableText"/>
            </w:pPr>
            <w:r>
              <w:rPr>
                <w:rStyle w:val="VARIABLE"/>
              </w:rPr>
              <w:t>struct&lt;value: string&gt;</w:t>
            </w:r>
          </w:p>
        </w:tc>
        <w:tc>
          <w:tcPr>
            <w:tcW w:w="2231" w:type="dxa"/>
            <w:tcBorders>
              <w:top w:val="single" w:sz="4" w:space="0" w:color="auto"/>
              <w:left w:val="single" w:sz="4" w:space="0" w:color="auto"/>
              <w:bottom w:val="single" w:sz="4" w:space="0" w:color="auto"/>
              <w:right w:val="single" w:sz="4" w:space="0" w:color="auto"/>
            </w:tcBorders>
          </w:tcPr>
          <w:p w14:paraId="35A22E1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9CEF648" w14:textId="77777777" w:rsidR="00B8253F" w:rsidRDefault="000B5CD4">
            <w:pPr>
              <w:pStyle w:val="TableText"/>
            </w:pPr>
            <w:r>
              <w:t>Canonical Part 6 Arrow mapping.</w:t>
            </w:r>
          </w:p>
        </w:tc>
      </w:tr>
      <w:tr w:rsidR="00B8253F" w14:paraId="7CE986A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D8E6B85" w14:textId="77777777" w:rsidR="00B8253F" w:rsidRDefault="000B5CD4">
            <w:pPr>
              <w:pStyle w:val="TableText"/>
            </w:pPr>
            <w:r>
              <w:rPr>
                <w:rStyle w:val="VARIABLE"/>
              </w:rPr>
              <w:t>value.scalar_ExtensionObject.body.Measurement.AsText.value</w:t>
            </w:r>
          </w:p>
        </w:tc>
        <w:tc>
          <w:tcPr>
            <w:tcW w:w="2231" w:type="dxa"/>
            <w:tcBorders>
              <w:top w:val="single" w:sz="4" w:space="0" w:color="auto"/>
              <w:left w:val="single" w:sz="4" w:space="0" w:color="auto"/>
              <w:bottom w:val="single" w:sz="4" w:space="0" w:color="auto"/>
              <w:right w:val="single" w:sz="4" w:space="0" w:color="auto"/>
            </w:tcBorders>
          </w:tcPr>
          <w:p w14:paraId="7BBF8655"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7D9173D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016272B" w14:textId="77777777" w:rsidR="00B8253F" w:rsidRDefault="000B5CD4">
            <w:pPr>
              <w:pStyle w:val="TableText"/>
            </w:pPr>
            <w:r>
              <w:t>Canonical Part 6 Arrow mapping.</w:t>
            </w:r>
          </w:p>
        </w:tc>
      </w:tr>
      <w:tr w:rsidR="00B8253F" w14:paraId="0B9267F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5DF429B" w14:textId="77777777" w:rsidR="00B8253F" w:rsidRDefault="000B5CD4">
            <w:pPr>
              <w:pStyle w:val="TableText"/>
            </w:pPr>
            <w:r>
              <w:rPr>
                <w:rStyle w:val="VARIABLE"/>
              </w:rPr>
              <w:t>value.scalar_ExtensionObject.body.Measurement.AsPoint</w:t>
            </w:r>
          </w:p>
        </w:tc>
        <w:tc>
          <w:tcPr>
            <w:tcW w:w="2231" w:type="dxa"/>
            <w:tcBorders>
              <w:top w:val="single" w:sz="4" w:space="0" w:color="auto"/>
              <w:left w:val="single" w:sz="4" w:space="0" w:color="auto"/>
              <w:bottom w:val="single" w:sz="4" w:space="0" w:color="auto"/>
              <w:right w:val="single" w:sz="4" w:space="0" w:color="auto"/>
            </w:tcBorders>
          </w:tcPr>
          <w:p w14:paraId="010B060F" w14:textId="77777777" w:rsidR="00B8253F" w:rsidRDefault="000B5CD4">
            <w:pPr>
              <w:pStyle w:val="TableText"/>
            </w:pPr>
            <w:r>
              <w:rPr>
                <w:rStyle w:val="VARIABLE"/>
              </w:rPr>
              <w:t>struct&lt;value: struct&lt;X: double not null, Y: double not null&gt;&gt;</w:t>
            </w:r>
          </w:p>
        </w:tc>
        <w:tc>
          <w:tcPr>
            <w:tcW w:w="2231" w:type="dxa"/>
            <w:tcBorders>
              <w:top w:val="single" w:sz="4" w:space="0" w:color="auto"/>
              <w:left w:val="single" w:sz="4" w:space="0" w:color="auto"/>
              <w:bottom w:val="single" w:sz="4" w:space="0" w:color="auto"/>
              <w:right w:val="single" w:sz="4" w:space="0" w:color="auto"/>
            </w:tcBorders>
          </w:tcPr>
          <w:p w14:paraId="1EF4277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79A0A86" w14:textId="77777777" w:rsidR="00B8253F" w:rsidRDefault="000B5CD4">
            <w:pPr>
              <w:pStyle w:val="TableText"/>
            </w:pPr>
            <w:r>
              <w:t>Canonical Part 6 Arrow mapping.</w:t>
            </w:r>
          </w:p>
        </w:tc>
      </w:tr>
      <w:tr w:rsidR="00B8253F" w14:paraId="1146563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AAA8606" w14:textId="77777777" w:rsidR="00B8253F" w:rsidRDefault="000B5CD4">
            <w:pPr>
              <w:pStyle w:val="TableText"/>
            </w:pPr>
            <w:r>
              <w:rPr>
                <w:rStyle w:val="VARIABLE"/>
              </w:rPr>
              <w:t>value.scalar_ExtensionObject.body.Measurement.AsPoint.value</w:t>
            </w:r>
          </w:p>
        </w:tc>
        <w:tc>
          <w:tcPr>
            <w:tcW w:w="2231" w:type="dxa"/>
            <w:tcBorders>
              <w:top w:val="single" w:sz="4" w:space="0" w:color="auto"/>
              <w:left w:val="single" w:sz="4" w:space="0" w:color="auto"/>
              <w:bottom w:val="single" w:sz="4" w:space="0" w:color="auto"/>
              <w:right w:val="single" w:sz="4" w:space="0" w:color="auto"/>
            </w:tcBorders>
          </w:tcPr>
          <w:p w14:paraId="4AE43A81"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30A5506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10A4001" w14:textId="77777777" w:rsidR="00B8253F" w:rsidRDefault="000B5CD4">
            <w:pPr>
              <w:pStyle w:val="TableText"/>
            </w:pPr>
            <w:r>
              <w:t>Canonical Part 6 Arrow mapping.</w:t>
            </w:r>
          </w:p>
        </w:tc>
      </w:tr>
      <w:tr w:rsidR="00B8253F" w14:paraId="6F546BA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266F68A" w14:textId="77777777" w:rsidR="00B8253F" w:rsidRDefault="000B5CD4">
            <w:pPr>
              <w:pStyle w:val="TableText"/>
            </w:pPr>
            <w:r>
              <w:rPr>
                <w:rStyle w:val="VARIABLE"/>
              </w:rPr>
              <w:t>value.scalar_ExtensionObject.body.Measurement.AsPoint.value.X</w:t>
            </w:r>
          </w:p>
        </w:tc>
        <w:tc>
          <w:tcPr>
            <w:tcW w:w="2231" w:type="dxa"/>
            <w:tcBorders>
              <w:top w:val="single" w:sz="4" w:space="0" w:color="auto"/>
              <w:left w:val="single" w:sz="4" w:space="0" w:color="auto"/>
              <w:bottom w:val="single" w:sz="4" w:space="0" w:color="auto"/>
              <w:right w:val="single" w:sz="4" w:space="0" w:color="auto"/>
            </w:tcBorders>
          </w:tcPr>
          <w:p w14:paraId="530CF58E"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3335383B"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BBAFBA3" w14:textId="77777777" w:rsidR="00B8253F" w:rsidRDefault="000B5CD4">
            <w:pPr>
              <w:pStyle w:val="TableText"/>
            </w:pPr>
            <w:r>
              <w:t>Canonical Part 6 Arrow mapping.</w:t>
            </w:r>
          </w:p>
        </w:tc>
      </w:tr>
      <w:tr w:rsidR="00B8253F" w14:paraId="7489842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4B23ABD" w14:textId="77777777" w:rsidR="00B8253F" w:rsidRDefault="000B5CD4">
            <w:pPr>
              <w:pStyle w:val="TableText"/>
            </w:pPr>
            <w:r>
              <w:rPr>
                <w:rStyle w:val="VARIABLE"/>
              </w:rPr>
              <w:t>value.scalar_ExtensionObject.body.Measurement.AsPoint.value.Y</w:t>
            </w:r>
          </w:p>
        </w:tc>
        <w:tc>
          <w:tcPr>
            <w:tcW w:w="2231" w:type="dxa"/>
            <w:tcBorders>
              <w:top w:val="single" w:sz="4" w:space="0" w:color="auto"/>
              <w:left w:val="single" w:sz="4" w:space="0" w:color="auto"/>
              <w:bottom w:val="single" w:sz="4" w:space="0" w:color="auto"/>
              <w:right w:val="single" w:sz="4" w:space="0" w:color="auto"/>
            </w:tcBorders>
          </w:tcPr>
          <w:p w14:paraId="14841524"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2A2BCD90"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D79CBBA" w14:textId="77777777" w:rsidR="00B8253F" w:rsidRDefault="000B5CD4">
            <w:pPr>
              <w:pStyle w:val="TableText"/>
            </w:pPr>
            <w:r>
              <w:t>Canonical Part 6 Arrow mapping.</w:t>
            </w:r>
          </w:p>
        </w:tc>
      </w:tr>
      <w:tr w:rsidR="00B8253F" w14:paraId="1F6EE2B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AA07183" w14:textId="77777777" w:rsidR="00B8253F" w:rsidRDefault="000B5CD4">
            <w:pPr>
              <w:pStyle w:val="TableText"/>
            </w:pPr>
            <w:r>
              <w:rPr>
                <w:rStyle w:val="VARIABLE"/>
              </w:rPr>
              <w:lastRenderedPageBreak/>
              <w:t>value.scalar_ExtensionObject.body.Envelope</w:t>
            </w:r>
          </w:p>
        </w:tc>
        <w:tc>
          <w:tcPr>
            <w:tcW w:w="2231" w:type="dxa"/>
            <w:tcBorders>
              <w:top w:val="single" w:sz="4" w:space="0" w:color="auto"/>
              <w:left w:val="single" w:sz="4" w:space="0" w:color="auto"/>
              <w:bottom w:val="single" w:sz="4" w:space="0" w:color="auto"/>
              <w:right w:val="single" w:sz="4" w:space="0" w:color="auto"/>
            </w:tcBorders>
          </w:tcPr>
          <w:p w14:paraId="582F8D39" w14:textId="77777777" w:rsidR="00B8253F" w:rsidRDefault="000B5CD4">
            <w:pPr>
              <w:pStyle w:val="TableText"/>
            </w:pPr>
            <w:r>
              <w:rPr>
                <w:rStyle w:val="VARIABLE"/>
              </w:rPr>
              <w:t>struct&lt;Id: string, Location: struct&lt;X: double not null,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w:t>
            </w:r>
            <w:r>
              <w:rPr>
                <w:rStyle w:val="VARIABLE"/>
              </w:rPr>
              <w:t>ng&gt;=2, AsPoint: struct&lt;value: struct&lt;X: double not 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w:t>
            </w:r>
          </w:p>
        </w:tc>
        <w:tc>
          <w:tcPr>
            <w:tcW w:w="2231" w:type="dxa"/>
            <w:tcBorders>
              <w:top w:val="single" w:sz="4" w:space="0" w:color="auto"/>
              <w:left w:val="single" w:sz="4" w:space="0" w:color="auto"/>
              <w:bottom w:val="single" w:sz="4" w:space="0" w:color="auto"/>
              <w:right w:val="single" w:sz="4" w:space="0" w:color="auto"/>
            </w:tcBorders>
          </w:tcPr>
          <w:p w14:paraId="3349AD5B"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C8C5A3F" w14:textId="77777777" w:rsidR="00B8253F" w:rsidRDefault="000B5CD4">
            <w:pPr>
              <w:pStyle w:val="TableText"/>
            </w:pPr>
            <w:r>
              <w:t>Canonical Part 6 Arrow mapping.</w:t>
            </w:r>
          </w:p>
        </w:tc>
      </w:tr>
      <w:tr w:rsidR="00B8253F" w14:paraId="3310A87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BFCCA1D" w14:textId="77777777" w:rsidR="00B8253F" w:rsidRDefault="000B5CD4">
            <w:pPr>
              <w:pStyle w:val="TableText"/>
            </w:pPr>
            <w:r>
              <w:rPr>
                <w:rStyle w:val="VARIABLE"/>
              </w:rPr>
              <w:t>value.scalar_ExtensionObject.body.Envelope.Id</w:t>
            </w:r>
          </w:p>
        </w:tc>
        <w:tc>
          <w:tcPr>
            <w:tcW w:w="2231" w:type="dxa"/>
            <w:tcBorders>
              <w:top w:val="single" w:sz="4" w:space="0" w:color="auto"/>
              <w:left w:val="single" w:sz="4" w:space="0" w:color="auto"/>
              <w:bottom w:val="single" w:sz="4" w:space="0" w:color="auto"/>
              <w:right w:val="single" w:sz="4" w:space="0" w:color="auto"/>
            </w:tcBorders>
          </w:tcPr>
          <w:p w14:paraId="2BE2C4DB"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35A6C50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9E14B3F" w14:textId="77777777" w:rsidR="00B8253F" w:rsidRDefault="000B5CD4">
            <w:pPr>
              <w:pStyle w:val="TableText"/>
            </w:pPr>
            <w:r>
              <w:t>Canonical Part 6 Arrow mapping.</w:t>
            </w:r>
          </w:p>
        </w:tc>
      </w:tr>
      <w:tr w:rsidR="00B8253F" w14:paraId="130335D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11B0139" w14:textId="77777777" w:rsidR="00B8253F" w:rsidRDefault="000B5CD4">
            <w:pPr>
              <w:pStyle w:val="TableText"/>
            </w:pPr>
            <w:r>
              <w:rPr>
                <w:rStyle w:val="VARIABLE"/>
              </w:rPr>
              <w:t>value.scalar_ExtensionObject.body.Envelope.Location</w:t>
            </w:r>
          </w:p>
        </w:tc>
        <w:tc>
          <w:tcPr>
            <w:tcW w:w="2231" w:type="dxa"/>
            <w:tcBorders>
              <w:top w:val="single" w:sz="4" w:space="0" w:color="auto"/>
              <w:left w:val="single" w:sz="4" w:space="0" w:color="auto"/>
              <w:bottom w:val="single" w:sz="4" w:space="0" w:color="auto"/>
              <w:right w:val="single" w:sz="4" w:space="0" w:color="auto"/>
            </w:tcBorders>
          </w:tcPr>
          <w:p w14:paraId="240A9916"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459FAF5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A1782D7" w14:textId="77777777" w:rsidR="00B8253F" w:rsidRDefault="000B5CD4">
            <w:pPr>
              <w:pStyle w:val="TableText"/>
            </w:pPr>
            <w:r>
              <w:t>Canonical Part 6 Arrow mapping.</w:t>
            </w:r>
          </w:p>
        </w:tc>
      </w:tr>
      <w:tr w:rsidR="00B8253F" w14:paraId="6260CD8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D355ABC" w14:textId="77777777" w:rsidR="00B8253F" w:rsidRDefault="000B5CD4">
            <w:pPr>
              <w:pStyle w:val="TableText"/>
            </w:pPr>
            <w:r>
              <w:rPr>
                <w:rStyle w:val="VARIABLE"/>
              </w:rPr>
              <w:t>value.scalar_ExtensionObject.body.Envelope.Location.X</w:t>
            </w:r>
          </w:p>
        </w:tc>
        <w:tc>
          <w:tcPr>
            <w:tcW w:w="2231" w:type="dxa"/>
            <w:tcBorders>
              <w:top w:val="single" w:sz="4" w:space="0" w:color="auto"/>
              <w:left w:val="single" w:sz="4" w:space="0" w:color="auto"/>
              <w:bottom w:val="single" w:sz="4" w:space="0" w:color="auto"/>
              <w:right w:val="single" w:sz="4" w:space="0" w:color="auto"/>
            </w:tcBorders>
          </w:tcPr>
          <w:p w14:paraId="02E6D224"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6C185BA8"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D813F28" w14:textId="77777777" w:rsidR="00B8253F" w:rsidRDefault="000B5CD4">
            <w:pPr>
              <w:pStyle w:val="TableText"/>
            </w:pPr>
            <w:r>
              <w:t>Canonical Part 6 Arrow mapping.</w:t>
            </w:r>
          </w:p>
        </w:tc>
      </w:tr>
      <w:tr w:rsidR="00B8253F" w14:paraId="6B6146A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6B89DF6" w14:textId="77777777" w:rsidR="00B8253F" w:rsidRDefault="000B5CD4">
            <w:pPr>
              <w:pStyle w:val="TableText"/>
            </w:pPr>
            <w:r>
              <w:rPr>
                <w:rStyle w:val="VARIABLE"/>
              </w:rPr>
              <w:t>value.scalar_ExtensionObject.body.Envelope.Location.Y</w:t>
            </w:r>
          </w:p>
        </w:tc>
        <w:tc>
          <w:tcPr>
            <w:tcW w:w="2231" w:type="dxa"/>
            <w:tcBorders>
              <w:top w:val="single" w:sz="4" w:space="0" w:color="auto"/>
              <w:left w:val="single" w:sz="4" w:space="0" w:color="auto"/>
              <w:bottom w:val="single" w:sz="4" w:space="0" w:color="auto"/>
              <w:right w:val="single" w:sz="4" w:space="0" w:color="auto"/>
            </w:tcBorders>
          </w:tcPr>
          <w:p w14:paraId="6390C6DF"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442A576A"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76867C2" w14:textId="77777777" w:rsidR="00B8253F" w:rsidRDefault="000B5CD4">
            <w:pPr>
              <w:pStyle w:val="TableText"/>
            </w:pPr>
            <w:r>
              <w:t>Canonical Part 6 Arrow mapping.</w:t>
            </w:r>
          </w:p>
        </w:tc>
      </w:tr>
      <w:tr w:rsidR="00B8253F" w14:paraId="63F941C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DE16CD0" w14:textId="77777777" w:rsidR="00B8253F" w:rsidRDefault="000B5CD4">
            <w:pPr>
              <w:pStyle w:val="TableText"/>
            </w:pPr>
            <w:r>
              <w:rPr>
                <w:rStyle w:val="VARIABLE"/>
              </w:rPr>
              <w:t>value.scalar_ExtensionObject.body.Envelope.Tags</w:t>
            </w:r>
          </w:p>
        </w:tc>
        <w:tc>
          <w:tcPr>
            <w:tcW w:w="2231" w:type="dxa"/>
            <w:tcBorders>
              <w:top w:val="single" w:sz="4" w:space="0" w:color="auto"/>
              <w:left w:val="single" w:sz="4" w:space="0" w:color="auto"/>
              <w:bottom w:val="single" w:sz="4" w:space="0" w:color="auto"/>
              <w:right w:val="single" w:sz="4" w:space="0" w:color="auto"/>
            </w:tcBorders>
          </w:tcPr>
          <w:p w14:paraId="1C1814BF" w14:textId="77777777" w:rsidR="00B8253F" w:rsidRDefault="000B5CD4">
            <w:pPr>
              <w:pStyle w:val="TableText"/>
            </w:pPr>
            <w:r>
              <w:rPr>
                <w:rStyle w:val="VARIABLE"/>
              </w:rPr>
              <w:t>list&lt;item: string&gt;</w:t>
            </w:r>
          </w:p>
        </w:tc>
        <w:tc>
          <w:tcPr>
            <w:tcW w:w="2231" w:type="dxa"/>
            <w:tcBorders>
              <w:top w:val="single" w:sz="4" w:space="0" w:color="auto"/>
              <w:left w:val="single" w:sz="4" w:space="0" w:color="auto"/>
              <w:bottom w:val="single" w:sz="4" w:space="0" w:color="auto"/>
              <w:right w:val="single" w:sz="4" w:space="0" w:color="auto"/>
            </w:tcBorders>
          </w:tcPr>
          <w:p w14:paraId="62E0AB2B"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0136AE8" w14:textId="77777777" w:rsidR="00B8253F" w:rsidRDefault="000B5CD4">
            <w:pPr>
              <w:pStyle w:val="TableText"/>
            </w:pPr>
            <w:r>
              <w:t>List offsets identify the element range; null list differs from empty list.</w:t>
            </w:r>
          </w:p>
        </w:tc>
      </w:tr>
      <w:tr w:rsidR="00B8253F" w14:paraId="6A8FA27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C5CBCDD" w14:textId="77777777" w:rsidR="00B8253F" w:rsidRDefault="000B5CD4">
            <w:pPr>
              <w:pStyle w:val="TableText"/>
            </w:pPr>
            <w:r>
              <w:rPr>
                <w:rStyle w:val="VARIABLE"/>
              </w:rPr>
              <w:t>value.scalar_ExtensionObject.body.Envelope.Tags[]</w:t>
            </w:r>
          </w:p>
        </w:tc>
        <w:tc>
          <w:tcPr>
            <w:tcW w:w="2231" w:type="dxa"/>
            <w:tcBorders>
              <w:top w:val="single" w:sz="4" w:space="0" w:color="auto"/>
              <w:left w:val="single" w:sz="4" w:space="0" w:color="auto"/>
              <w:bottom w:val="single" w:sz="4" w:space="0" w:color="auto"/>
              <w:right w:val="single" w:sz="4" w:space="0" w:color="auto"/>
            </w:tcBorders>
          </w:tcPr>
          <w:p w14:paraId="3CC6611F"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2188BF6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6237D6E" w14:textId="77777777" w:rsidR="00B8253F" w:rsidRDefault="000B5CD4">
            <w:pPr>
              <w:pStyle w:val="TableText"/>
            </w:pPr>
            <w:r>
              <w:t>Canonical Part 6 Arrow mapping.</w:t>
            </w:r>
          </w:p>
        </w:tc>
      </w:tr>
      <w:tr w:rsidR="00B8253F" w14:paraId="69E55A2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3590108" w14:textId="77777777" w:rsidR="00B8253F" w:rsidRDefault="000B5CD4">
            <w:pPr>
              <w:pStyle w:val="TableText"/>
            </w:pPr>
            <w:r>
              <w:rPr>
                <w:rStyle w:val="VARIABLE"/>
              </w:rPr>
              <w:lastRenderedPageBreak/>
              <w:t>value.scalar_ExtensionObject.body.Envelope.Payload</w:t>
            </w:r>
          </w:p>
        </w:tc>
        <w:tc>
          <w:tcPr>
            <w:tcW w:w="2231" w:type="dxa"/>
            <w:tcBorders>
              <w:top w:val="single" w:sz="4" w:space="0" w:color="auto"/>
              <w:left w:val="single" w:sz="4" w:space="0" w:color="auto"/>
              <w:bottom w:val="single" w:sz="4" w:space="0" w:color="auto"/>
              <w:right w:val="single" w:sz="4" w:space="0" w:color="auto"/>
            </w:tcBorders>
          </w:tcPr>
          <w:p w14:paraId="28895A29" w14:textId="77777777" w:rsidR="00B8253F" w:rsidRDefault="000B5CD4">
            <w:pPr>
              <w:pStyle w:val="TableText"/>
            </w:pPr>
            <w:r>
              <w:rPr>
                <w:rStyle w:val="VARIABLE"/>
              </w:rPr>
              <w:t>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struct&lt;&gt;=4, Option</w:t>
            </w:r>
            <w:r>
              <w:rPr>
                <w:rStyle w:val="VARIABLE"/>
              </w:rPr>
              <w:t>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w:t>
            </w:r>
          </w:p>
        </w:tc>
        <w:tc>
          <w:tcPr>
            <w:tcW w:w="2231" w:type="dxa"/>
            <w:tcBorders>
              <w:top w:val="single" w:sz="4" w:space="0" w:color="auto"/>
              <w:left w:val="single" w:sz="4" w:space="0" w:color="auto"/>
              <w:bottom w:val="single" w:sz="4" w:space="0" w:color="auto"/>
              <w:right w:val="single" w:sz="4" w:space="0" w:color="auto"/>
            </w:tcBorders>
          </w:tcPr>
          <w:p w14:paraId="3854B0F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4158D95" w14:textId="77777777" w:rsidR="00B8253F" w:rsidRDefault="000B5CD4">
            <w:pPr>
              <w:pStyle w:val="TableText"/>
            </w:pPr>
            <w:r>
              <w:t>Canonical Part 6 Arrow mapping.</w:t>
            </w:r>
          </w:p>
        </w:tc>
      </w:tr>
      <w:tr w:rsidR="00B8253F" w14:paraId="769BB79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EC07FE2" w14:textId="77777777" w:rsidR="00B8253F" w:rsidRDefault="000B5CD4">
            <w:pPr>
              <w:pStyle w:val="TableText"/>
            </w:pPr>
            <w:r>
              <w:rPr>
                <w:rStyle w:val="VARIABLE"/>
              </w:rPr>
              <w:t>value.scalar_ExtensionObject.body.Envelope.Payload.type_id</w:t>
            </w:r>
          </w:p>
        </w:tc>
        <w:tc>
          <w:tcPr>
            <w:tcW w:w="2231" w:type="dxa"/>
            <w:tcBorders>
              <w:top w:val="single" w:sz="4" w:space="0" w:color="auto"/>
              <w:left w:val="single" w:sz="4" w:space="0" w:color="auto"/>
              <w:bottom w:val="single" w:sz="4" w:space="0" w:color="auto"/>
              <w:right w:val="single" w:sz="4" w:space="0" w:color="auto"/>
            </w:tcBorders>
          </w:tcPr>
          <w:p w14:paraId="59F6C24A"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6A886BC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E9B4B12" w14:textId="77777777" w:rsidR="00B8253F" w:rsidRDefault="000B5CD4">
            <w:pPr>
              <w:pStyle w:val="TableText"/>
            </w:pPr>
            <w:r>
              <w:t>Canonical Part 6 Arrow mapping.</w:t>
            </w:r>
          </w:p>
        </w:tc>
      </w:tr>
      <w:tr w:rsidR="00B8253F" w14:paraId="4F041AE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EDF3C0D" w14:textId="77777777" w:rsidR="00B8253F" w:rsidRDefault="000B5CD4">
            <w:pPr>
              <w:pStyle w:val="TableText"/>
            </w:pPr>
            <w:r>
              <w:rPr>
                <w:rStyle w:val="VARIABLE"/>
              </w:rPr>
              <w:t>value.scalar_ExtensionObject.body.Envelope.Payload.body</w:t>
            </w:r>
          </w:p>
        </w:tc>
        <w:tc>
          <w:tcPr>
            <w:tcW w:w="2231" w:type="dxa"/>
            <w:tcBorders>
              <w:top w:val="single" w:sz="4" w:space="0" w:color="auto"/>
              <w:left w:val="single" w:sz="4" w:space="0" w:color="auto"/>
              <w:bottom w:val="single" w:sz="4" w:space="0" w:color="auto"/>
              <w:right w:val="single" w:sz="4" w:space="0" w:color="auto"/>
            </w:tcBorders>
          </w:tcPr>
          <w:p w14:paraId="650FA60C" w14:textId="77777777" w:rsidR="00B8253F" w:rsidRDefault="000B5CD4">
            <w:pPr>
              <w:pStyle w:val="TableText"/>
            </w:pPr>
            <w:r>
              <w:rPr>
                <w:rStyle w:val="VARIABLE"/>
              </w:rPr>
              <w:t>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struct&lt;&gt;=4, OptionalScalars: struct&lt;Id: int32 not null, F</w:t>
            </w:r>
            <w:r>
              <w:rPr>
                <w:rStyle w:val="VARIABLE"/>
              </w:rPr>
              <w:t>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w:t>
            </w:r>
          </w:p>
        </w:tc>
        <w:tc>
          <w:tcPr>
            <w:tcW w:w="2231" w:type="dxa"/>
            <w:tcBorders>
              <w:top w:val="single" w:sz="4" w:space="0" w:color="auto"/>
              <w:left w:val="single" w:sz="4" w:space="0" w:color="auto"/>
              <w:bottom w:val="single" w:sz="4" w:space="0" w:color="auto"/>
              <w:right w:val="single" w:sz="4" w:space="0" w:color="auto"/>
            </w:tcBorders>
          </w:tcPr>
          <w:p w14:paraId="246206B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FA81A41" w14:textId="77777777" w:rsidR="00B8253F" w:rsidRDefault="000B5CD4">
            <w:pPr>
              <w:pStyle w:val="TableText"/>
            </w:pPr>
            <w:r>
              <w:t>Dense-union type id plus value offset selects the active branch.</w:t>
            </w:r>
          </w:p>
        </w:tc>
      </w:tr>
      <w:tr w:rsidR="00B8253F" w14:paraId="1D819E6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B893AAD" w14:textId="77777777" w:rsidR="00B8253F" w:rsidRDefault="000B5CD4">
            <w:pPr>
              <w:pStyle w:val="TableText"/>
            </w:pPr>
            <w:r>
              <w:rPr>
                <w:rStyle w:val="VARIABLE"/>
              </w:rPr>
              <w:t>value.scalar_ExtensionObject.body.Envelope.Payload.body.null</w:t>
            </w:r>
          </w:p>
        </w:tc>
        <w:tc>
          <w:tcPr>
            <w:tcW w:w="2231" w:type="dxa"/>
            <w:tcBorders>
              <w:top w:val="single" w:sz="4" w:space="0" w:color="auto"/>
              <w:left w:val="single" w:sz="4" w:space="0" w:color="auto"/>
              <w:bottom w:val="single" w:sz="4" w:space="0" w:color="auto"/>
              <w:right w:val="single" w:sz="4" w:space="0" w:color="auto"/>
            </w:tcBorders>
          </w:tcPr>
          <w:p w14:paraId="0A9CFD7B"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43B50A4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357771F" w14:textId="77777777" w:rsidR="00B8253F" w:rsidRDefault="000B5CD4">
            <w:pPr>
              <w:pStyle w:val="TableText"/>
            </w:pPr>
            <w:r>
              <w:t>Canonical Part 6 Arrow mapping.</w:t>
            </w:r>
          </w:p>
        </w:tc>
      </w:tr>
      <w:tr w:rsidR="00B8253F" w14:paraId="66FFA3B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0A5B8F9" w14:textId="77777777" w:rsidR="00B8253F" w:rsidRDefault="000B5CD4">
            <w:pPr>
              <w:pStyle w:val="TableText"/>
            </w:pPr>
            <w:r>
              <w:rPr>
                <w:rStyle w:val="VARIABLE"/>
              </w:rPr>
              <w:lastRenderedPageBreak/>
              <w:t>value.scalar_ExtensionObject.body.Envelope.Payload.body.Point</w:t>
            </w:r>
          </w:p>
        </w:tc>
        <w:tc>
          <w:tcPr>
            <w:tcW w:w="2231" w:type="dxa"/>
            <w:tcBorders>
              <w:top w:val="single" w:sz="4" w:space="0" w:color="auto"/>
              <w:left w:val="single" w:sz="4" w:space="0" w:color="auto"/>
              <w:bottom w:val="single" w:sz="4" w:space="0" w:color="auto"/>
              <w:right w:val="single" w:sz="4" w:space="0" w:color="auto"/>
            </w:tcBorders>
          </w:tcPr>
          <w:p w14:paraId="40B5D1BE"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1A3C431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4E66D66" w14:textId="77777777" w:rsidR="00B8253F" w:rsidRDefault="000B5CD4">
            <w:pPr>
              <w:pStyle w:val="TableText"/>
            </w:pPr>
            <w:r>
              <w:t>Canonical Part 6 Arrow mapping.</w:t>
            </w:r>
          </w:p>
        </w:tc>
      </w:tr>
      <w:tr w:rsidR="00B8253F" w14:paraId="64457D0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8379BA2" w14:textId="77777777" w:rsidR="00B8253F" w:rsidRDefault="000B5CD4">
            <w:pPr>
              <w:pStyle w:val="TableText"/>
            </w:pPr>
            <w:r>
              <w:rPr>
                <w:rStyle w:val="VARIABLE"/>
              </w:rPr>
              <w:t>value.scalar_ExtensionObject.body.Envelope.Payload.body.Point.X</w:t>
            </w:r>
          </w:p>
        </w:tc>
        <w:tc>
          <w:tcPr>
            <w:tcW w:w="2231" w:type="dxa"/>
            <w:tcBorders>
              <w:top w:val="single" w:sz="4" w:space="0" w:color="auto"/>
              <w:left w:val="single" w:sz="4" w:space="0" w:color="auto"/>
              <w:bottom w:val="single" w:sz="4" w:space="0" w:color="auto"/>
              <w:right w:val="single" w:sz="4" w:space="0" w:color="auto"/>
            </w:tcBorders>
          </w:tcPr>
          <w:p w14:paraId="085A89FF"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146C9DBB"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5EBDB36" w14:textId="77777777" w:rsidR="00B8253F" w:rsidRDefault="000B5CD4">
            <w:pPr>
              <w:pStyle w:val="TableText"/>
            </w:pPr>
            <w:r>
              <w:t>Canonical Part 6 Arrow mapping.</w:t>
            </w:r>
          </w:p>
        </w:tc>
      </w:tr>
      <w:tr w:rsidR="00B8253F" w14:paraId="3E2FC7A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8D9A020" w14:textId="77777777" w:rsidR="00B8253F" w:rsidRDefault="000B5CD4">
            <w:pPr>
              <w:pStyle w:val="TableText"/>
            </w:pPr>
            <w:r>
              <w:rPr>
                <w:rStyle w:val="VARIABLE"/>
              </w:rPr>
              <w:t>value.scalar_ExtensionObject.body.Envelope.Payload.body.Point.Y</w:t>
            </w:r>
          </w:p>
        </w:tc>
        <w:tc>
          <w:tcPr>
            <w:tcW w:w="2231" w:type="dxa"/>
            <w:tcBorders>
              <w:top w:val="single" w:sz="4" w:space="0" w:color="auto"/>
              <w:left w:val="single" w:sz="4" w:space="0" w:color="auto"/>
              <w:bottom w:val="single" w:sz="4" w:space="0" w:color="auto"/>
              <w:right w:val="single" w:sz="4" w:space="0" w:color="auto"/>
            </w:tcBorders>
          </w:tcPr>
          <w:p w14:paraId="2FE0C2C5"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5C9CBC8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3FA8E3F" w14:textId="77777777" w:rsidR="00B8253F" w:rsidRDefault="000B5CD4">
            <w:pPr>
              <w:pStyle w:val="TableText"/>
            </w:pPr>
            <w:r>
              <w:t>Canonical Part 6 Arrow mapping.</w:t>
            </w:r>
          </w:p>
        </w:tc>
      </w:tr>
      <w:tr w:rsidR="00B8253F" w14:paraId="5352170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A0A1C91" w14:textId="77777777" w:rsidR="00B8253F" w:rsidRDefault="000B5CD4">
            <w:pPr>
              <w:pStyle w:val="TableText"/>
            </w:pPr>
            <w:r>
              <w:rPr>
                <w:rStyle w:val="VARIABLE"/>
              </w:rPr>
              <w:t>value.scalar_ExtensionObject.body.Envelope.Payload.body.Person</w:t>
            </w:r>
          </w:p>
        </w:tc>
        <w:tc>
          <w:tcPr>
            <w:tcW w:w="2231" w:type="dxa"/>
            <w:tcBorders>
              <w:top w:val="single" w:sz="4" w:space="0" w:color="auto"/>
              <w:left w:val="single" w:sz="4" w:space="0" w:color="auto"/>
              <w:bottom w:val="single" w:sz="4" w:space="0" w:color="auto"/>
              <w:right w:val="single" w:sz="4" w:space="0" w:color="auto"/>
            </w:tcBorders>
          </w:tcPr>
          <w:p w14:paraId="00F6BF8B" w14:textId="77777777" w:rsidR="00B8253F" w:rsidRDefault="000B5CD4">
            <w:pPr>
              <w:pStyle w:val="TableText"/>
            </w:pPr>
            <w:r>
              <w:rPr>
                <w:rStyle w:val="VARIABLE"/>
              </w:rPr>
              <w:t>struct&lt;Name: string, Age: int32 not null, Email: struct&lt;present: bool not null, value: string&gt; not null, Nickname: struct&lt;present: bool not null, value: string&gt; not null&gt;</w:t>
            </w:r>
          </w:p>
        </w:tc>
        <w:tc>
          <w:tcPr>
            <w:tcW w:w="2231" w:type="dxa"/>
            <w:tcBorders>
              <w:top w:val="single" w:sz="4" w:space="0" w:color="auto"/>
              <w:left w:val="single" w:sz="4" w:space="0" w:color="auto"/>
              <w:bottom w:val="single" w:sz="4" w:space="0" w:color="auto"/>
              <w:right w:val="single" w:sz="4" w:space="0" w:color="auto"/>
            </w:tcBorders>
          </w:tcPr>
          <w:p w14:paraId="151EFB4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09BC7EF" w14:textId="77777777" w:rsidR="00B8253F" w:rsidRDefault="000B5CD4">
            <w:pPr>
              <w:pStyle w:val="TableText"/>
            </w:pPr>
            <w:r>
              <w:t>Canonical Part 6 Arrow mapping.</w:t>
            </w:r>
          </w:p>
        </w:tc>
      </w:tr>
      <w:tr w:rsidR="00B8253F" w14:paraId="557715E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F4AE2DB" w14:textId="77777777" w:rsidR="00B8253F" w:rsidRDefault="000B5CD4">
            <w:pPr>
              <w:pStyle w:val="TableText"/>
            </w:pPr>
            <w:r>
              <w:rPr>
                <w:rStyle w:val="VARIABLE"/>
              </w:rPr>
              <w:t>value.scalar_ExtensionObject.body.Envelope.Payload.body.Person.Name</w:t>
            </w:r>
          </w:p>
        </w:tc>
        <w:tc>
          <w:tcPr>
            <w:tcW w:w="2231" w:type="dxa"/>
            <w:tcBorders>
              <w:top w:val="single" w:sz="4" w:space="0" w:color="auto"/>
              <w:left w:val="single" w:sz="4" w:space="0" w:color="auto"/>
              <w:bottom w:val="single" w:sz="4" w:space="0" w:color="auto"/>
              <w:right w:val="single" w:sz="4" w:space="0" w:color="auto"/>
            </w:tcBorders>
          </w:tcPr>
          <w:p w14:paraId="46EDA793"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26429F3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4E23779" w14:textId="77777777" w:rsidR="00B8253F" w:rsidRDefault="000B5CD4">
            <w:pPr>
              <w:pStyle w:val="TableText"/>
            </w:pPr>
            <w:r>
              <w:t>Canonical Part 6 Arrow mapping.</w:t>
            </w:r>
          </w:p>
        </w:tc>
      </w:tr>
      <w:tr w:rsidR="00B8253F" w14:paraId="422AB60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48FAC1C" w14:textId="77777777" w:rsidR="00B8253F" w:rsidRDefault="000B5CD4">
            <w:pPr>
              <w:pStyle w:val="TableText"/>
            </w:pPr>
            <w:r>
              <w:rPr>
                <w:rStyle w:val="VARIABLE"/>
              </w:rPr>
              <w:t>value.scalar_ExtensionObject.body.Envelope.Payload.body.Person.Age</w:t>
            </w:r>
          </w:p>
        </w:tc>
        <w:tc>
          <w:tcPr>
            <w:tcW w:w="2231" w:type="dxa"/>
            <w:tcBorders>
              <w:top w:val="single" w:sz="4" w:space="0" w:color="auto"/>
              <w:left w:val="single" w:sz="4" w:space="0" w:color="auto"/>
              <w:bottom w:val="single" w:sz="4" w:space="0" w:color="auto"/>
              <w:right w:val="single" w:sz="4" w:space="0" w:color="auto"/>
            </w:tcBorders>
          </w:tcPr>
          <w:p w14:paraId="26CA97AC"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452971BC"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1FD0160" w14:textId="77777777" w:rsidR="00B8253F" w:rsidRDefault="000B5CD4">
            <w:pPr>
              <w:pStyle w:val="TableText"/>
            </w:pPr>
            <w:r>
              <w:t>Canonical Part 6 Arrow mapping.</w:t>
            </w:r>
          </w:p>
        </w:tc>
      </w:tr>
      <w:tr w:rsidR="00B8253F" w14:paraId="2E55DBF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B966244" w14:textId="77777777" w:rsidR="00B8253F" w:rsidRDefault="000B5CD4">
            <w:pPr>
              <w:pStyle w:val="TableText"/>
            </w:pPr>
            <w:r>
              <w:rPr>
                <w:rStyle w:val="VARIABLE"/>
              </w:rPr>
              <w:t>value.scalar_ExtensionObject.body.Envelope.Payload.body.Person.Email</w:t>
            </w:r>
          </w:p>
        </w:tc>
        <w:tc>
          <w:tcPr>
            <w:tcW w:w="2231" w:type="dxa"/>
            <w:tcBorders>
              <w:top w:val="single" w:sz="4" w:space="0" w:color="auto"/>
              <w:left w:val="single" w:sz="4" w:space="0" w:color="auto"/>
              <w:bottom w:val="single" w:sz="4" w:space="0" w:color="auto"/>
              <w:right w:val="single" w:sz="4" w:space="0" w:color="auto"/>
            </w:tcBorders>
          </w:tcPr>
          <w:p w14:paraId="5344B33A"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0D9CA0E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CD54F73" w14:textId="77777777" w:rsidR="00B8253F" w:rsidRDefault="000B5CD4">
            <w:pPr>
              <w:pStyle w:val="TableText"/>
            </w:pPr>
            <w:r>
              <w:rPr>
                <w:rStyle w:val="VARIABLE"/>
              </w:rPr>
              <w:t>present</w:t>
            </w:r>
            <w:r>
              <w:t xml:space="preserve"> distinguishes absent optional fields from present null values.</w:t>
            </w:r>
          </w:p>
        </w:tc>
      </w:tr>
      <w:tr w:rsidR="00B8253F" w14:paraId="3293E4E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EE3C5B5" w14:textId="77777777" w:rsidR="00B8253F" w:rsidRDefault="000B5CD4">
            <w:pPr>
              <w:pStyle w:val="TableText"/>
            </w:pPr>
            <w:r>
              <w:rPr>
                <w:rStyle w:val="VARIABLE"/>
              </w:rPr>
              <w:t>value.scalar_ExtensionObject.body.Envelope.Payload.body.Person.Email.present</w:t>
            </w:r>
          </w:p>
        </w:tc>
        <w:tc>
          <w:tcPr>
            <w:tcW w:w="2231" w:type="dxa"/>
            <w:tcBorders>
              <w:top w:val="single" w:sz="4" w:space="0" w:color="auto"/>
              <w:left w:val="single" w:sz="4" w:space="0" w:color="auto"/>
              <w:bottom w:val="single" w:sz="4" w:space="0" w:color="auto"/>
              <w:right w:val="single" w:sz="4" w:space="0" w:color="auto"/>
            </w:tcBorders>
          </w:tcPr>
          <w:p w14:paraId="73246EB8"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57B86B00"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8EDB70A" w14:textId="77777777" w:rsidR="00B8253F" w:rsidRDefault="000B5CD4">
            <w:pPr>
              <w:pStyle w:val="TableText"/>
            </w:pPr>
            <w:r>
              <w:t>Canonical Part 6 Arrow mapping.</w:t>
            </w:r>
          </w:p>
        </w:tc>
      </w:tr>
      <w:tr w:rsidR="00B8253F" w14:paraId="52F9C1A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EC07B4E" w14:textId="77777777" w:rsidR="00B8253F" w:rsidRDefault="000B5CD4">
            <w:pPr>
              <w:pStyle w:val="TableText"/>
            </w:pPr>
            <w:r>
              <w:rPr>
                <w:rStyle w:val="VARIABLE"/>
              </w:rPr>
              <w:t>value.scalar_ExtensionObject.body.Envelope.Payload.body.Person.Email.value</w:t>
            </w:r>
          </w:p>
        </w:tc>
        <w:tc>
          <w:tcPr>
            <w:tcW w:w="2231" w:type="dxa"/>
            <w:tcBorders>
              <w:top w:val="single" w:sz="4" w:space="0" w:color="auto"/>
              <w:left w:val="single" w:sz="4" w:space="0" w:color="auto"/>
              <w:bottom w:val="single" w:sz="4" w:space="0" w:color="auto"/>
              <w:right w:val="single" w:sz="4" w:space="0" w:color="auto"/>
            </w:tcBorders>
          </w:tcPr>
          <w:p w14:paraId="69474AEE"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6F12865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4B9B24B" w14:textId="77777777" w:rsidR="00B8253F" w:rsidRDefault="000B5CD4">
            <w:pPr>
              <w:pStyle w:val="TableText"/>
            </w:pPr>
            <w:r>
              <w:t>Canonical Part 6 Arrow mapping.</w:t>
            </w:r>
          </w:p>
        </w:tc>
      </w:tr>
      <w:tr w:rsidR="00B8253F" w14:paraId="2E85F5A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28839A1" w14:textId="77777777" w:rsidR="00B8253F" w:rsidRDefault="000B5CD4">
            <w:pPr>
              <w:pStyle w:val="TableText"/>
            </w:pPr>
            <w:r>
              <w:rPr>
                <w:rStyle w:val="VARIABLE"/>
              </w:rPr>
              <w:t>value.scalar_ExtensionObject.body.Envelope.Payload.body.Person.Nickname</w:t>
            </w:r>
          </w:p>
        </w:tc>
        <w:tc>
          <w:tcPr>
            <w:tcW w:w="2231" w:type="dxa"/>
            <w:tcBorders>
              <w:top w:val="single" w:sz="4" w:space="0" w:color="auto"/>
              <w:left w:val="single" w:sz="4" w:space="0" w:color="auto"/>
              <w:bottom w:val="single" w:sz="4" w:space="0" w:color="auto"/>
              <w:right w:val="single" w:sz="4" w:space="0" w:color="auto"/>
            </w:tcBorders>
          </w:tcPr>
          <w:p w14:paraId="4F17B446"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5B6BB2A7"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DB1869C" w14:textId="77777777" w:rsidR="00B8253F" w:rsidRDefault="000B5CD4">
            <w:pPr>
              <w:pStyle w:val="TableText"/>
            </w:pPr>
            <w:r>
              <w:rPr>
                <w:rStyle w:val="VARIABLE"/>
              </w:rPr>
              <w:t>present</w:t>
            </w:r>
            <w:r>
              <w:t xml:space="preserve"> distinguishes absent optional fields from present null values.</w:t>
            </w:r>
          </w:p>
        </w:tc>
      </w:tr>
      <w:tr w:rsidR="00B8253F" w14:paraId="100626E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42CC4A1" w14:textId="77777777" w:rsidR="00B8253F" w:rsidRDefault="000B5CD4">
            <w:pPr>
              <w:pStyle w:val="TableText"/>
            </w:pPr>
            <w:r>
              <w:rPr>
                <w:rStyle w:val="VARIABLE"/>
              </w:rPr>
              <w:t>value.scalar_ExtensionObject.body.Envelope.Payload.body.Person.Nickname.present</w:t>
            </w:r>
          </w:p>
        </w:tc>
        <w:tc>
          <w:tcPr>
            <w:tcW w:w="2231" w:type="dxa"/>
            <w:tcBorders>
              <w:top w:val="single" w:sz="4" w:space="0" w:color="auto"/>
              <w:left w:val="single" w:sz="4" w:space="0" w:color="auto"/>
              <w:bottom w:val="single" w:sz="4" w:space="0" w:color="auto"/>
              <w:right w:val="single" w:sz="4" w:space="0" w:color="auto"/>
            </w:tcBorders>
          </w:tcPr>
          <w:p w14:paraId="24803599"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6594F1A4"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E071039" w14:textId="77777777" w:rsidR="00B8253F" w:rsidRDefault="000B5CD4">
            <w:pPr>
              <w:pStyle w:val="TableText"/>
            </w:pPr>
            <w:r>
              <w:t>Canonical Part 6 Arrow mapping.</w:t>
            </w:r>
          </w:p>
        </w:tc>
      </w:tr>
      <w:tr w:rsidR="00B8253F" w14:paraId="0C25D9A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70F8811" w14:textId="77777777" w:rsidR="00B8253F" w:rsidRDefault="000B5CD4">
            <w:pPr>
              <w:pStyle w:val="TableText"/>
            </w:pPr>
            <w:r>
              <w:rPr>
                <w:rStyle w:val="VARIABLE"/>
              </w:rPr>
              <w:t>value.scalar_ExtensionObject.body.Envelope.Payload.body.Person.Nickname.value</w:t>
            </w:r>
          </w:p>
        </w:tc>
        <w:tc>
          <w:tcPr>
            <w:tcW w:w="2231" w:type="dxa"/>
            <w:tcBorders>
              <w:top w:val="single" w:sz="4" w:space="0" w:color="auto"/>
              <w:left w:val="single" w:sz="4" w:space="0" w:color="auto"/>
              <w:bottom w:val="single" w:sz="4" w:space="0" w:color="auto"/>
              <w:right w:val="single" w:sz="4" w:space="0" w:color="auto"/>
            </w:tcBorders>
          </w:tcPr>
          <w:p w14:paraId="09E3E2B3"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067C9D6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5B06BD6" w14:textId="77777777" w:rsidR="00B8253F" w:rsidRDefault="000B5CD4">
            <w:pPr>
              <w:pStyle w:val="TableText"/>
            </w:pPr>
            <w:r>
              <w:t>Canonical Part 6 Arrow mapping.</w:t>
            </w:r>
          </w:p>
        </w:tc>
      </w:tr>
      <w:tr w:rsidR="00B8253F" w14:paraId="3BAE752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31B4DCF" w14:textId="77777777" w:rsidR="00B8253F" w:rsidRDefault="000B5CD4">
            <w:pPr>
              <w:pStyle w:val="TableText"/>
            </w:pPr>
            <w:r>
              <w:rPr>
                <w:rStyle w:val="VARIABLE"/>
              </w:rPr>
              <w:t>value.scalar_ExtensionObject.body.Envelope.Payload.body.Measurement</w:t>
            </w:r>
          </w:p>
        </w:tc>
        <w:tc>
          <w:tcPr>
            <w:tcW w:w="2231" w:type="dxa"/>
            <w:tcBorders>
              <w:top w:val="single" w:sz="4" w:space="0" w:color="auto"/>
              <w:left w:val="single" w:sz="4" w:space="0" w:color="auto"/>
              <w:bottom w:val="single" w:sz="4" w:space="0" w:color="auto"/>
              <w:right w:val="single" w:sz="4" w:space="0" w:color="auto"/>
            </w:tcBorders>
          </w:tcPr>
          <w:p w14:paraId="6984C0E2" w14:textId="77777777" w:rsidR="00B8253F" w:rsidRDefault="000B5CD4">
            <w:pPr>
              <w:pStyle w:val="TableText"/>
            </w:pPr>
            <w:r>
              <w:rPr>
                <w:rStyle w:val="VARIABLE"/>
              </w:rPr>
              <w:t>dense_union&lt;null: null=0, AsInt: struct&lt;value: int32&gt;=1, AsText: struct&lt;value: string&gt;=2, AsPoint: struct&lt;value: struct&lt;X: double not null, Y: double not null&gt;&gt;=3&gt;</w:t>
            </w:r>
          </w:p>
        </w:tc>
        <w:tc>
          <w:tcPr>
            <w:tcW w:w="2231" w:type="dxa"/>
            <w:tcBorders>
              <w:top w:val="single" w:sz="4" w:space="0" w:color="auto"/>
              <w:left w:val="single" w:sz="4" w:space="0" w:color="auto"/>
              <w:bottom w:val="single" w:sz="4" w:space="0" w:color="auto"/>
              <w:right w:val="single" w:sz="4" w:space="0" w:color="auto"/>
            </w:tcBorders>
          </w:tcPr>
          <w:p w14:paraId="24E8914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919BE84" w14:textId="77777777" w:rsidR="00B8253F" w:rsidRDefault="000B5CD4">
            <w:pPr>
              <w:pStyle w:val="TableText"/>
            </w:pPr>
            <w:r>
              <w:t>Dense-union type id plus value offset selects the active branch.</w:t>
            </w:r>
          </w:p>
        </w:tc>
      </w:tr>
      <w:tr w:rsidR="00B8253F" w14:paraId="4A37B32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ED0BFD8" w14:textId="77777777" w:rsidR="00B8253F" w:rsidRDefault="000B5CD4">
            <w:pPr>
              <w:pStyle w:val="TableText"/>
            </w:pPr>
            <w:r>
              <w:rPr>
                <w:rStyle w:val="VARIABLE"/>
              </w:rPr>
              <w:t>value.scalar_ExtensionObject.body.Envelope.Payload.body.Measurement.null</w:t>
            </w:r>
          </w:p>
        </w:tc>
        <w:tc>
          <w:tcPr>
            <w:tcW w:w="2231" w:type="dxa"/>
            <w:tcBorders>
              <w:top w:val="single" w:sz="4" w:space="0" w:color="auto"/>
              <w:left w:val="single" w:sz="4" w:space="0" w:color="auto"/>
              <w:bottom w:val="single" w:sz="4" w:space="0" w:color="auto"/>
              <w:right w:val="single" w:sz="4" w:space="0" w:color="auto"/>
            </w:tcBorders>
          </w:tcPr>
          <w:p w14:paraId="195C8C2D"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0E7A518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59542FE" w14:textId="77777777" w:rsidR="00B8253F" w:rsidRDefault="000B5CD4">
            <w:pPr>
              <w:pStyle w:val="TableText"/>
            </w:pPr>
            <w:r>
              <w:t>Canonical Part 6 Arrow mapping.</w:t>
            </w:r>
          </w:p>
        </w:tc>
      </w:tr>
      <w:tr w:rsidR="00B8253F" w14:paraId="5A7CC5F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5E1F2A8" w14:textId="77777777" w:rsidR="00B8253F" w:rsidRDefault="000B5CD4">
            <w:pPr>
              <w:pStyle w:val="TableText"/>
            </w:pPr>
            <w:r>
              <w:rPr>
                <w:rStyle w:val="VARIABLE"/>
              </w:rPr>
              <w:t>value.scalar_ExtensionObject.body.Envelope.Payload.body.Measurement.AsInt</w:t>
            </w:r>
          </w:p>
        </w:tc>
        <w:tc>
          <w:tcPr>
            <w:tcW w:w="2231" w:type="dxa"/>
            <w:tcBorders>
              <w:top w:val="single" w:sz="4" w:space="0" w:color="auto"/>
              <w:left w:val="single" w:sz="4" w:space="0" w:color="auto"/>
              <w:bottom w:val="single" w:sz="4" w:space="0" w:color="auto"/>
              <w:right w:val="single" w:sz="4" w:space="0" w:color="auto"/>
            </w:tcBorders>
          </w:tcPr>
          <w:p w14:paraId="5826F60A" w14:textId="77777777" w:rsidR="00B8253F" w:rsidRDefault="000B5CD4">
            <w:pPr>
              <w:pStyle w:val="TableText"/>
            </w:pPr>
            <w:r>
              <w:rPr>
                <w:rStyle w:val="VARIABLE"/>
              </w:rPr>
              <w:t>struct&lt;value: int32&gt;</w:t>
            </w:r>
          </w:p>
        </w:tc>
        <w:tc>
          <w:tcPr>
            <w:tcW w:w="2231" w:type="dxa"/>
            <w:tcBorders>
              <w:top w:val="single" w:sz="4" w:space="0" w:color="auto"/>
              <w:left w:val="single" w:sz="4" w:space="0" w:color="auto"/>
              <w:bottom w:val="single" w:sz="4" w:space="0" w:color="auto"/>
              <w:right w:val="single" w:sz="4" w:space="0" w:color="auto"/>
            </w:tcBorders>
          </w:tcPr>
          <w:p w14:paraId="69B9C3C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697D96C" w14:textId="77777777" w:rsidR="00B8253F" w:rsidRDefault="000B5CD4">
            <w:pPr>
              <w:pStyle w:val="TableText"/>
            </w:pPr>
            <w:r>
              <w:t>Canonical Part 6 Arrow mapping.</w:t>
            </w:r>
          </w:p>
        </w:tc>
      </w:tr>
      <w:tr w:rsidR="00B8253F" w14:paraId="779EA28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FC2BA37" w14:textId="77777777" w:rsidR="00B8253F" w:rsidRDefault="000B5CD4">
            <w:pPr>
              <w:pStyle w:val="TableText"/>
            </w:pPr>
            <w:r>
              <w:rPr>
                <w:rStyle w:val="VARIABLE"/>
              </w:rPr>
              <w:t>value.scalar_ExtensionObject.body.Envelope.Payload.body.Measurement.AsInt.value</w:t>
            </w:r>
          </w:p>
        </w:tc>
        <w:tc>
          <w:tcPr>
            <w:tcW w:w="2231" w:type="dxa"/>
            <w:tcBorders>
              <w:top w:val="single" w:sz="4" w:space="0" w:color="auto"/>
              <w:left w:val="single" w:sz="4" w:space="0" w:color="auto"/>
              <w:bottom w:val="single" w:sz="4" w:space="0" w:color="auto"/>
              <w:right w:val="single" w:sz="4" w:space="0" w:color="auto"/>
            </w:tcBorders>
          </w:tcPr>
          <w:p w14:paraId="6C6EBFFF"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6FC888C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B333C56" w14:textId="77777777" w:rsidR="00B8253F" w:rsidRDefault="000B5CD4">
            <w:pPr>
              <w:pStyle w:val="TableText"/>
            </w:pPr>
            <w:r>
              <w:t>Canonical Part 6 Arrow mapping.</w:t>
            </w:r>
          </w:p>
        </w:tc>
      </w:tr>
      <w:tr w:rsidR="00B8253F" w14:paraId="3AD60CF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BCF1068" w14:textId="77777777" w:rsidR="00B8253F" w:rsidRDefault="000B5CD4">
            <w:pPr>
              <w:pStyle w:val="TableText"/>
            </w:pPr>
            <w:r>
              <w:rPr>
                <w:rStyle w:val="VARIABLE"/>
              </w:rPr>
              <w:t>value.scalar_ExtensionObject.body.Envelope.Payload.body.Measurement.AsText</w:t>
            </w:r>
          </w:p>
        </w:tc>
        <w:tc>
          <w:tcPr>
            <w:tcW w:w="2231" w:type="dxa"/>
            <w:tcBorders>
              <w:top w:val="single" w:sz="4" w:space="0" w:color="auto"/>
              <w:left w:val="single" w:sz="4" w:space="0" w:color="auto"/>
              <w:bottom w:val="single" w:sz="4" w:space="0" w:color="auto"/>
              <w:right w:val="single" w:sz="4" w:space="0" w:color="auto"/>
            </w:tcBorders>
          </w:tcPr>
          <w:p w14:paraId="71B53221" w14:textId="77777777" w:rsidR="00B8253F" w:rsidRDefault="000B5CD4">
            <w:pPr>
              <w:pStyle w:val="TableText"/>
            </w:pPr>
            <w:r>
              <w:rPr>
                <w:rStyle w:val="VARIABLE"/>
              </w:rPr>
              <w:t>struct&lt;value: string&gt;</w:t>
            </w:r>
          </w:p>
        </w:tc>
        <w:tc>
          <w:tcPr>
            <w:tcW w:w="2231" w:type="dxa"/>
            <w:tcBorders>
              <w:top w:val="single" w:sz="4" w:space="0" w:color="auto"/>
              <w:left w:val="single" w:sz="4" w:space="0" w:color="auto"/>
              <w:bottom w:val="single" w:sz="4" w:space="0" w:color="auto"/>
              <w:right w:val="single" w:sz="4" w:space="0" w:color="auto"/>
            </w:tcBorders>
          </w:tcPr>
          <w:p w14:paraId="4F511FB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63A6F8B" w14:textId="77777777" w:rsidR="00B8253F" w:rsidRDefault="000B5CD4">
            <w:pPr>
              <w:pStyle w:val="TableText"/>
            </w:pPr>
            <w:r>
              <w:t>Canonical Part 6 Arrow mapping.</w:t>
            </w:r>
          </w:p>
        </w:tc>
      </w:tr>
      <w:tr w:rsidR="00B8253F" w14:paraId="20196AB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0BB9E05" w14:textId="77777777" w:rsidR="00B8253F" w:rsidRDefault="000B5CD4">
            <w:pPr>
              <w:pStyle w:val="TableText"/>
            </w:pPr>
            <w:r>
              <w:rPr>
                <w:rStyle w:val="VARIABLE"/>
              </w:rPr>
              <w:t>value.scalar_ExtensionObject.body.Envelope.Payload.body.Measurement.AsText.value</w:t>
            </w:r>
          </w:p>
        </w:tc>
        <w:tc>
          <w:tcPr>
            <w:tcW w:w="2231" w:type="dxa"/>
            <w:tcBorders>
              <w:top w:val="single" w:sz="4" w:space="0" w:color="auto"/>
              <w:left w:val="single" w:sz="4" w:space="0" w:color="auto"/>
              <w:bottom w:val="single" w:sz="4" w:space="0" w:color="auto"/>
              <w:right w:val="single" w:sz="4" w:space="0" w:color="auto"/>
            </w:tcBorders>
          </w:tcPr>
          <w:p w14:paraId="78A9F430"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2B09D57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3500696" w14:textId="77777777" w:rsidR="00B8253F" w:rsidRDefault="000B5CD4">
            <w:pPr>
              <w:pStyle w:val="TableText"/>
            </w:pPr>
            <w:r>
              <w:t>Canonical Part 6 Arrow mapping.</w:t>
            </w:r>
          </w:p>
        </w:tc>
      </w:tr>
      <w:tr w:rsidR="00B8253F" w14:paraId="65A1B62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A20514B" w14:textId="77777777" w:rsidR="00B8253F" w:rsidRDefault="000B5CD4">
            <w:pPr>
              <w:pStyle w:val="TableText"/>
            </w:pPr>
            <w:r>
              <w:rPr>
                <w:rStyle w:val="VARIABLE"/>
              </w:rPr>
              <w:t>value.scalar_ExtensionObject.body.Envelope.Payload.body.Measurement.AsPoint</w:t>
            </w:r>
          </w:p>
        </w:tc>
        <w:tc>
          <w:tcPr>
            <w:tcW w:w="2231" w:type="dxa"/>
            <w:tcBorders>
              <w:top w:val="single" w:sz="4" w:space="0" w:color="auto"/>
              <w:left w:val="single" w:sz="4" w:space="0" w:color="auto"/>
              <w:bottom w:val="single" w:sz="4" w:space="0" w:color="auto"/>
              <w:right w:val="single" w:sz="4" w:space="0" w:color="auto"/>
            </w:tcBorders>
          </w:tcPr>
          <w:p w14:paraId="14DB570E" w14:textId="77777777" w:rsidR="00B8253F" w:rsidRDefault="000B5CD4">
            <w:pPr>
              <w:pStyle w:val="TableText"/>
            </w:pPr>
            <w:r>
              <w:rPr>
                <w:rStyle w:val="VARIABLE"/>
              </w:rPr>
              <w:t>struct&lt;value: struct&lt;X: double not null, Y: double not null&gt;&gt;</w:t>
            </w:r>
          </w:p>
        </w:tc>
        <w:tc>
          <w:tcPr>
            <w:tcW w:w="2231" w:type="dxa"/>
            <w:tcBorders>
              <w:top w:val="single" w:sz="4" w:space="0" w:color="auto"/>
              <w:left w:val="single" w:sz="4" w:space="0" w:color="auto"/>
              <w:bottom w:val="single" w:sz="4" w:space="0" w:color="auto"/>
              <w:right w:val="single" w:sz="4" w:space="0" w:color="auto"/>
            </w:tcBorders>
          </w:tcPr>
          <w:p w14:paraId="3DA77F6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DCEE7DB" w14:textId="77777777" w:rsidR="00B8253F" w:rsidRDefault="000B5CD4">
            <w:pPr>
              <w:pStyle w:val="TableText"/>
            </w:pPr>
            <w:r>
              <w:t>Canonical Part 6 Arrow mapping.</w:t>
            </w:r>
          </w:p>
        </w:tc>
      </w:tr>
      <w:tr w:rsidR="00B8253F" w14:paraId="2719E9C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7D661E5" w14:textId="77777777" w:rsidR="00B8253F" w:rsidRDefault="000B5CD4">
            <w:pPr>
              <w:pStyle w:val="TableText"/>
            </w:pPr>
            <w:r>
              <w:rPr>
                <w:rStyle w:val="VARIABLE"/>
              </w:rPr>
              <w:lastRenderedPageBreak/>
              <w:t>value.scalar_ExtensionObject.body.Envelope.Payload.body.Measurement.AsPoint.value</w:t>
            </w:r>
          </w:p>
        </w:tc>
        <w:tc>
          <w:tcPr>
            <w:tcW w:w="2231" w:type="dxa"/>
            <w:tcBorders>
              <w:top w:val="single" w:sz="4" w:space="0" w:color="auto"/>
              <w:left w:val="single" w:sz="4" w:space="0" w:color="auto"/>
              <w:bottom w:val="single" w:sz="4" w:space="0" w:color="auto"/>
              <w:right w:val="single" w:sz="4" w:space="0" w:color="auto"/>
            </w:tcBorders>
          </w:tcPr>
          <w:p w14:paraId="4676529A"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444BB19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6E7D66D" w14:textId="77777777" w:rsidR="00B8253F" w:rsidRDefault="000B5CD4">
            <w:pPr>
              <w:pStyle w:val="TableText"/>
            </w:pPr>
            <w:r>
              <w:t>Canonical Part 6 Arrow mapping.</w:t>
            </w:r>
          </w:p>
        </w:tc>
      </w:tr>
      <w:tr w:rsidR="00B8253F" w14:paraId="1148374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829D9B3" w14:textId="77777777" w:rsidR="00B8253F" w:rsidRDefault="000B5CD4">
            <w:pPr>
              <w:pStyle w:val="TableText"/>
            </w:pPr>
            <w:r>
              <w:rPr>
                <w:rStyle w:val="VARIABLE"/>
              </w:rPr>
              <w:t>value.scalar_ExtensionObject.body.Envelope.Payload.body.Measurement.AsPoint.value.X</w:t>
            </w:r>
          </w:p>
        </w:tc>
        <w:tc>
          <w:tcPr>
            <w:tcW w:w="2231" w:type="dxa"/>
            <w:tcBorders>
              <w:top w:val="single" w:sz="4" w:space="0" w:color="auto"/>
              <w:left w:val="single" w:sz="4" w:space="0" w:color="auto"/>
              <w:bottom w:val="single" w:sz="4" w:space="0" w:color="auto"/>
              <w:right w:val="single" w:sz="4" w:space="0" w:color="auto"/>
            </w:tcBorders>
          </w:tcPr>
          <w:p w14:paraId="6891652B"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2CE304DB"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C3DFE0F" w14:textId="77777777" w:rsidR="00B8253F" w:rsidRDefault="000B5CD4">
            <w:pPr>
              <w:pStyle w:val="TableText"/>
            </w:pPr>
            <w:r>
              <w:t>Canonical Part 6 Arrow mapping.</w:t>
            </w:r>
          </w:p>
        </w:tc>
      </w:tr>
      <w:tr w:rsidR="00B8253F" w14:paraId="0C52F47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A7D709E" w14:textId="77777777" w:rsidR="00B8253F" w:rsidRDefault="000B5CD4">
            <w:pPr>
              <w:pStyle w:val="TableText"/>
            </w:pPr>
            <w:r>
              <w:rPr>
                <w:rStyle w:val="VARIABLE"/>
              </w:rPr>
              <w:t>value.scalar_ExtensionObject.body.Envelope.Payload.body.Measurement.AsPoint.value.Y</w:t>
            </w:r>
          </w:p>
        </w:tc>
        <w:tc>
          <w:tcPr>
            <w:tcW w:w="2231" w:type="dxa"/>
            <w:tcBorders>
              <w:top w:val="single" w:sz="4" w:space="0" w:color="auto"/>
              <w:left w:val="single" w:sz="4" w:space="0" w:color="auto"/>
              <w:bottom w:val="single" w:sz="4" w:space="0" w:color="auto"/>
              <w:right w:val="single" w:sz="4" w:space="0" w:color="auto"/>
            </w:tcBorders>
          </w:tcPr>
          <w:p w14:paraId="59561E5C"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57D79BC4"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57FA112" w14:textId="77777777" w:rsidR="00B8253F" w:rsidRDefault="000B5CD4">
            <w:pPr>
              <w:pStyle w:val="TableText"/>
            </w:pPr>
            <w:r>
              <w:t>Canonical Part 6 Arrow mapping.</w:t>
            </w:r>
          </w:p>
        </w:tc>
      </w:tr>
      <w:tr w:rsidR="00B8253F" w14:paraId="5A99F4E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579A3FD" w14:textId="77777777" w:rsidR="00B8253F" w:rsidRDefault="000B5CD4">
            <w:pPr>
              <w:pStyle w:val="TableText"/>
            </w:pPr>
            <w:r>
              <w:rPr>
                <w:rStyle w:val="VARIABLE"/>
              </w:rPr>
              <w:t>value.scalar_ExtensionObject.body.Envelope.Payload.body.Envelope</w:t>
            </w:r>
          </w:p>
        </w:tc>
        <w:tc>
          <w:tcPr>
            <w:tcW w:w="2231" w:type="dxa"/>
            <w:tcBorders>
              <w:top w:val="single" w:sz="4" w:space="0" w:color="auto"/>
              <w:left w:val="single" w:sz="4" w:space="0" w:color="auto"/>
              <w:bottom w:val="single" w:sz="4" w:space="0" w:color="auto"/>
              <w:right w:val="single" w:sz="4" w:space="0" w:color="auto"/>
            </w:tcBorders>
          </w:tcPr>
          <w:p w14:paraId="06951F8B" w14:textId="77777777" w:rsidR="00B8253F" w:rsidRDefault="000B5CD4">
            <w:pPr>
              <w:pStyle w:val="TableText"/>
            </w:pPr>
            <w:r>
              <w:rPr>
                <w:rStyle w:val="VARIABLE"/>
              </w:rPr>
              <w:t>struct&lt;&gt;</w:t>
            </w:r>
          </w:p>
        </w:tc>
        <w:tc>
          <w:tcPr>
            <w:tcW w:w="2231" w:type="dxa"/>
            <w:tcBorders>
              <w:top w:val="single" w:sz="4" w:space="0" w:color="auto"/>
              <w:left w:val="single" w:sz="4" w:space="0" w:color="auto"/>
              <w:bottom w:val="single" w:sz="4" w:space="0" w:color="auto"/>
              <w:right w:val="single" w:sz="4" w:space="0" w:color="auto"/>
            </w:tcBorders>
          </w:tcPr>
          <w:p w14:paraId="21E7C9E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43A45F0" w14:textId="77777777" w:rsidR="00B8253F" w:rsidRDefault="000B5CD4">
            <w:pPr>
              <w:pStyle w:val="TableText"/>
            </w:pPr>
            <w:r>
              <w:t>Canonical Part 6 Arrow mapping.</w:t>
            </w:r>
          </w:p>
        </w:tc>
      </w:tr>
      <w:tr w:rsidR="00B8253F" w14:paraId="6C3B35E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F5557A0" w14:textId="77777777" w:rsidR="00B8253F" w:rsidRDefault="000B5CD4">
            <w:pPr>
              <w:pStyle w:val="TableText"/>
            </w:pPr>
            <w:r>
              <w:rPr>
                <w:rStyle w:val="VARIABLE"/>
              </w:rPr>
              <w:t>value.scalar_ExtensionObject.body.Envelope.Payload.body.OptionalScalars</w:t>
            </w:r>
          </w:p>
        </w:tc>
        <w:tc>
          <w:tcPr>
            <w:tcW w:w="2231" w:type="dxa"/>
            <w:tcBorders>
              <w:top w:val="single" w:sz="4" w:space="0" w:color="auto"/>
              <w:left w:val="single" w:sz="4" w:space="0" w:color="auto"/>
              <w:bottom w:val="single" w:sz="4" w:space="0" w:color="auto"/>
              <w:right w:val="single" w:sz="4" w:space="0" w:color="auto"/>
            </w:tcBorders>
          </w:tcPr>
          <w:p w14:paraId="680F6BD1" w14:textId="77777777" w:rsidR="00B8253F" w:rsidRDefault="000B5CD4">
            <w:pPr>
              <w:pStyle w:val="TableText"/>
            </w:pPr>
            <w:r>
              <w:rPr>
                <w:rStyle w:val="VARIABLE"/>
              </w:rPr>
              <w:t>struct&lt;Id: int32 not null, Flag: struct&lt;present: bool not null, value: bool&gt; not null, Count: struct&lt;present: bool not null, value: int32&gt; not null, Ratio: struct&lt;present: bool not null, value: double&gt; not null&gt;</w:t>
            </w:r>
          </w:p>
        </w:tc>
        <w:tc>
          <w:tcPr>
            <w:tcW w:w="2231" w:type="dxa"/>
            <w:tcBorders>
              <w:top w:val="single" w:sz="4" w:space="0" w:color="auto"/>
              <w:left w:val="single" w:sz="4" w:space="0" w:color="auto"/>
              <w:bottom w:val="single" w:sz="4" w:space="0" w:color="auto"/>
              <w:right w:val="single" w:sz="4" w:space="0" w:color="auto"/>
            </w:tcBorders>
          </w:tcPr>
          <w:p w14:paraId="32A810D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49AA866" w14:textId="77777777" w:rsidR="00B8253F" w:rsidRDefault="000B5CD4">
            <w:pPr>
              <w:pStyle w:val="TableText"/>
            </w:pPr>
            <w:r>
              <w:t>Canonical Part 6 Arrow mapping.</w:t>
            </w:r>
          </w:p>
        </w:tc>
      </w:tr>
      <w:tr w:rsidR="00B8253F" w14:paraId="738F413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68FF201" w14:textId="77777777" w:rsidR="00B8253F" w:rsidRDefault="000B5CD4">
            <w:pPr>
              <w:pStyle w:val="TableText"/>
            </w:pPr>
            <w:r>
              <w:rPr>
                <w:rStyle w:val="VARIABLE"/>
              </w:rPr>
              <w:t>value.scalar_ExtensionObject.body.Envelope.Payload.body.OptionalScalars.Id</w:t>
            </w:r>
          </w:p>
        </w:tc>
        <w:tc>
          <w:tcPr>
            <w:tcW w:w="2231" w:type="dxa"/>
            <w:tcBorders>
              <w:top w:val="single" w:sz="4" w:space="0" w:color="auto"/>
              <w:left w:val="single" w:sz="4" w:space="0" w:color="auto"/>
              <w:bottom w:val="single" w:sz="4" w:space="0" w:color="auto"/>
              <w:right w:val="single" w:sz="4" w:space="0" w:color="auto"/>
            </w:tcBorders>
          </w:tcPr>
          <w:p w14:paraId="4B43D96B"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4F8BB89"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53F2C31" w14:textId="77777777" w:rsidR="00B8253F" w:rsidRDefault="000B5CD4">
            <w:pPr>
              <w:pStyle w:val="TableText"/>
            </w:pPr>
            <w:r>
              <w:t>Canonical Part 6 Arrow mapping.</w:t>
            </w:r>
          </w:p>
        </w:tc>
      </w:tr>
      <w:tr w:rsidR="00B8253F" w14:paraId="7B79EC5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9C4FC7F" w14:textId="77777777" w:rsidR="00B8253F" w:rsidRDefault="000B5CD4">
            <w:pPr>
              <w:pStyle w:val="TableText"/>
            </w:pPr>
            <w:r>
              <w:rPr>
                <w:rStyle w:val="VARIABLE"/>
              </w:rPr>
              <w:t>value.scalar_ExtensionObject.body.Envelope.Payload.body.OptionalScalars.Flag</w:t>
            </w:r>
          </w:p>
        </w:tc>
        <w:tc>
          <w:tcPr>
            <w:tcW w:w="2231" w:type="dxa"/>
            <w:tcBorders>
              <w:top w:val="single" w:sz="4" w:space="0" w:color="auto"/>
              <w:left w:val="single" w:sz="4" w:space="0" w:color="auto"/>
              <w:bottom w:val="single" w:sz="4" w:space="0" w:color="auto"/>
              <w:right w:val="single" w:sz="4" w:space="0" w:color="auto"/>
            </w:tcBorders>
          </w:tcPr>
          <w:p w14:paraId="75176C2D" w14:textId="77777777" w:rsidR="00B8253F" w:rsidRDefault="000B5CD4">
            <w:pPr>
              <w:pStyle w:val="TableText"/>
            </w:pPr>
            <w:r>
              <w:rPr>
                <w:rStyle w:val="VARIABLE"/>
              </w:rPr>
              <w:t>struct&lt;present: bool not null, value: bool&gt;</w:t>
            </w:r>
          </w:p>
        </w:tc>
        <w:tc>
          <w:tcPr>
            <w:tcW w:w="2231" w:type="dxa"/>
            <w:tcBorders>
              <w:top w:val="single" w:sz="4" w:space="0" w:color="auto"/>
              <w:left w:val="single" w:sz="4" w:space="0" w:color="auto"/>
              <w:bottom w:val="single" w:sz="4" w:space="0" w:color="auto"/>
              <w:right w:val="single" w:sz="4" w:space="0" w:color="auto"/>
            </w:tcBorders>
          </w:tcPr>
          <w:p w14:paraId="1E9DE499"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A578AF0" w14:textId="77777777" w:rsidR="00B8253F" w:rsidRDefault="000B5CD4">
            <w:pPr>
              <w:pStyle w:val="TableText"/>
            </w:pPr>
            <w:r>
              <w:t>Canonical Part 6 Arrow mapping.</w:t>
            </w:r>
          </w:p>
        </w:tc>
      </w:tr>
      <w:tr w:rsidR="00B8253F" w14:paraId="093C240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F6D50BA" w14:textId="77777777" w:rsidR="00B8253F" w:rsidRDefault="000B5CD4">
            <w:pPr>
              <w:pStyle w:val="TableText"/>
            </w:pPr>
            <w:r>
              <w:rPr>
                <w:rStyle w:val="VARIABLE"/>
              </w:rPr>
              <w:t>value.scalar_ExtensionObject.body.Envelope.Payload.body.OptionalScalars.Flag.present</w:t>
            </w:r>
          </w:p>
        </w:tc>
        <w:tc>
          <w:tcPr>
            <w:tcW w:w="2231" w:type="dxa"/>
            <w:tcBorders>
              <w:top w:val="single" w:sz="4" w:space="0" w:color="auto"/>
              <w:left w:val="single" w:sz="4" w:space="0" w:color="auto"/>
              <w:bottom w:val="single" w:sz="4" w:space="0" w:color="auto"/>
              <w:right w:val="single" w:sz="4" w:space="0" w:color="auto"/>
            </w:tcBorders>
          </w:tcPr>
          <w:p w14:paraId="6FBEB82C"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02AC7091"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C671277" w14:textId="77777777" w:rsidR="00B8253F" w:rsidRDefault="000B5CD4">
            <w:pPr>
              <w:pStyle w:val="TableText"/>
            </w:pPr>
            <w:r>
              <w:t>Canonical Part 6 Arrow mapping.</w:t>
            </w:r>
          </w:p>
        </w:tc>
      </w:tr>
      <w:tr w:rsidR="00B8253F" w14:paraId="7AEA97F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33E948D" w14:textId="77777777" w:rsidR="00B8253F" w:rsidRDefault="000B5CD4">
            <w:pPr>
              <w:pStyle w:val="TableText"/>
            </w:pPr>
            <w:r>
              <w:rPr>
                <w:rStyle w:val="VARIABLE"/>
              </w:rPr>
              <w:t>value.scalar_ExtensionObject.body.Envelope.Payload.body.OptionalScalars.Flag.value</w:t>
            </w:r>
          </w:p>
        </w:tc>
        <w:tc>
          <w:tcPr>
            <w:tcW w:w="2231" w:type="dxa"/>
            <w:tcBorders>
              <w:top w:val="single" w:sz="4" w:space="0" w:color="auto"/>
              <w:left w:val="single" w:sz="4" w:space="0" w:color="auto"/>
              <w:bottom w:val="single" w:sz="4" w:space="0" w:color="auto"/>
              <w:right w:val="single" w:sz="4" w:space="0" w:color="auto"/>
            </w:tcBorders>
          </w:tcPr>
          <w:p w14:paraId="72D5E306"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12735C6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EACEC1A" w14:textId="77777777" w:rsidR="00B8253F" w:rsidRDefault="000B5CD4">
            <w:pPr>
              <w:pStyle w:val="TableText"/>
            </w:pPr>
            <w:r>
              <w:t>Canonical Part 6 Arrow mapping.</w:t>
            </w:r>
          </w:p>
        </w:tc>
      </w:tr>
      <w:tr w:rsidR="00B8253F" w14:paraId="1123CBB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4D55FD0" w14:textId="77777777" w:rsidR="00B8253F" w:rsidRDefault="000B5CD4">
            <w:pPr>
              <w:pStyle w:val="TableText"/>
            </w:pPr>
            <w:r>
              <w:rPr>
                <w:rStyle w:val="VARIABLE"/>
              </w:rPr>
              <w:t>value.scalar_ExtensionObject.body.Envelope.Payload.body.OptionalScalars.Count</w:t>
            </w:r>
          </w:p>
        </w:tc>
        <w:tc>
          <w:tcPr>
            <w:tcW w:w="2231" w:type="dxa"/>
            <w:tcBorders>
              <w:top w:val="single" w:sz="4" w:space="0" w:color="auto"/>
              <w:left w:val="single" w:sz="4" w:space="0" w:color="auto"/>
              <w:bottom w:val="single" w:sz="4" w:space="0" w:color="auto"/>
              <w:right w:val="single" w:sz="4" w:space="0" w:color="auto"/>
            </w:tcBorders>
          </w:tcPr>
          <w:p w14:paraId="58C96A21" w14:textId="77777777" w:rsidR="00B8253F" w:rsidRDefault="000B5CD4">
            <w:pPr>
              <w:pStyle w:val="TableText"/>
            </w:pPr>
            <w:r>
              <w:rPr>
                <w:rStyle w:val="VARIABLE"/>
              </w:rPr>
              <w:t>struct&lt;present: bool not null, value: int32&gt;</w:t>
            </w:r>
          </w:p>
        </w:tc>
        <w:tc>
          <w:tcPr>
            <w:tcW w:w="2231" w:type="dxa"/>
            <w:tcBorders>
              <w:top w:val="single" w:sz="4" w:space="0" w:color="auto"/>
              <w:left w:val="single" w:sz="4" w:space="0" w:color="auto"/>
              <w:bottom w:val="single" w:sz="4" w:space="0" w:color="auto"/>
              <w:right w:val="single" w:sz="4" w:space="0" w:color="auto"/>
            </w:tcBorders>
          </w:tcPr>
          <w:p w14:paraId="41F95D5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67E94EB" w14:textId="77777777" w:rsidR="00B8253F" w:rsidRDefault="000B5CD4">
            <w:pPr>
              <w:pStyle w:val="TableText"/>
            </w:pPr>
            <w:r>
              <w:t>Canonical Part 6 Arrow mapping.</w:t>
            </w:r>
          </w:p>
        </w:tc>
      </w:tr>
      <w:tr w:rsidR="00B8253F" w14:paraId="4214CEE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54A3AB7" w14:textId="77777777" w:rsidR="00B8253F" w:rsidRDefault="000B5CD4">
            <w:pPr>
              <w:pStyle w:val="TableText"/>
            </w:pPr>
            <w:r>
              <w:rPr>
                <w:rStyle w:val="VARIABLE"/>
              </w:rPr>
              <w:t>value.scalar_ExtensionObject.body.Envelope.Payload.body.OptionalScalars.Count.present</w:t>
            </w:r>
          </w:p>
        </w:tc>
        <w:tc>
          <w:tcPr>
            <w:tcW w:w="2231" w:type="dxa"/>
            <w:tcBorders>
              <w:top w:val="single" w:sz="4" w:space="0" w:color="auto"/>
              <w:left w:val="single" w:sz="4" w:space="0" w:color="auto"/>
              <w:bottom w:val="single" w:sz="4" w:space="0" w:color="auto"/>
              <w:right w:val="single" w:sz="4" w:space="0" w:color="auto"/>
            </w:tcBorders>
          </w:tcPr>
          <w:p w14:paraId="2BBB4A29"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4B18CBE7"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15341ED" w14:textId="77777777" w:rsidR="00B8253F" w:rsidRDefault="000B5CD4">
            <w:pPr>
              <w:pStyle w:val="TableText"/>
            </w:pPr>
            <w:r>
              <w:t>Canonical Part 6 Arrow mapping.</w:t>
            </w:r>
          </w:p>
        </w:tc>
      </w:tr>
      <w:tr w:rsidR="00B8253F" w14:paraId="274ED83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35166E7" w14:textId="77777777" w:rsidR="00B8253F" w:rsidRDefault="000B5CD4">
            <w:pPr>
              <w:pStyle w:val="TableText"/>
            </w:pPr>
            <w:r>
              <w:rPr>
                <w:rStyle w:val="VARIABLE"/>
              </w:rPr>
              <w:t>value.scalar_ExtensionObject.body.Envelope.Payload.body.OptionalScalars.Count.value</w:t>
            </w:r>
          </w:p>
        </w:tc>
        <w:tc>
          <w:tcPr>
            <w:tcW w:w="2231" w:type="dxa"/>
            <w:tcBorders>
              <w:top w:val="single" w:sz="4" w:space="0" w:color="auto"/>
              <w:left w:val="single" w:sz="4" w:space="0" w:color="auto"/>
              <w:bottom w:val="single" w:sz="4" w:space="0" w:color="auto"/>
              <w:right w:val="single" w:sz="4" w:space="0" w:color="auto"/>
            </w:tcBorders>
          </w:tcPr>
          <w:p w14:paraId="54E58B9A"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5296B1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0FD0FAB" w14:textId="77777777" w:rsidR="00B8253F" w:rsidRDefault="000B5CD4">
            <w:pPr>
              <w:pStyle w:val="TableText"/>
            </w:pPr>
            <w:r>
              <w:t>Canonical Part 6 Arrow mapping.</w:t>
            </w:r>
          </w:p>
        </w:tc>
      </w:tr>
      <w:tr w:rsidR="00B8253F" w14:paraId="65FF97A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6C92EDD" w14:textId="77777777" w:rsidR="00B8253F" w:rsidRDefault="000B5CD4">
            <w:pPr>
              <w:pStyle w:val="TableText"/>
            </w:pPr>
            <w:r>
              <w:rPr>
                <w:rStyle w:val="VARIABLE"/>
              </w:rPr>
              <w:t>value.scalar_ExtensionObject.body.Envelope.Payload.body.OptionalScalars.Ratio</w:t>
            </w:r>
          </w:p>
        </w:tc>
        <w:tc>
          <w:tcPr>
            <w:tcW w:w="2231" w:type="dxa"/>
            <w:tcBorders>
              <w:top w:val="single" w:sz="4" w:space="0" w:color="auto"/>
              <w:left w:val="single" w:sz="4" w:space="0" w:color="auto"/>
              <w:bottom w:val="single" w:sz="4" w:space="0" w:color="auto"/>
              <w:right w:val="single" w:sz="4" w:space="0" w:color="auto"/>
            </w:tcBorders>
          </w:tcPr>
          <w:p w14:paraId="3F17A44F" w14:textId="77777777" w:rsidR="00B8253F" w:rsidRDefault="000B5CD4">
            <w:pPr>
              <w:pStyle w:val="TableText"/>
            </w:pPr>
            <w:r>
              <w:rPr>
                <w:rStyle w:val="VARIABLE"/>
              </w:rPr>
              <w:t>struct&lt;present: bool not null, value: double&gt;</w:t>
            </w:r>
          </w:p>
        </w:tc>
        <w:tc>
          <w:tcPr>
            <w:tcW w:w="2231" w:type="dxa"/>
            <w:tcBorders>
              <w:top w:val="single" w:sz="4" w:space="0" w:color="auto"/>
              <w:left w:val="single" w:sz="4" w:space="0" w:color="auto"/>
              <w:bottom w:val="single" w:sz="4" w:space="0" w:color="auto"/>
              <w:right w:val="single" w:sz="4" w:space="0" w:color="auto"/>
            </w:tcBorders>
          </w:tcPr>
          <w:p w14:paraId="0907443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6D1B452" w14:textId="77777777" w:rsidR="00B8253F" w:rsidRDefault="000B5CD4">
            <w:pPr>
              <w:pStyle w:val="TableText"/>
            </w:pPr>
            <w:r>
              <w:t>Canonical Part 6 Arrow mapping.</w:t>
            </w:r>
          </w:p>
        </w:tc>
      </w:tr>
      <w:tr w:rsidR="00B8253F" w14:paraId="0F11868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96A2190" w14:textId="77777777" w:rsidR="00B8253F" w:rsidRDefault="000B5CD4">
            <w:pPr>
              <w:pStyle w:val="TableText"/>
            </w:pPr>
            <w:r>
              <w:rPr>
                <w:rStyle w:val="VARIABLE"/>
              </w:rPr>
              <w:t>value.scalar_ExtensionObject.body.Envelope.Payload.body.OptionalScalars.Ratio.present</w:t>
            </w:r>
          </w:p>
        </w:tc>
        <w:tc>
          <w:tcPr>
            <w:tcW w:w="2231" w:type="dxa"/>
            <w:tcBorders>
              <w:top w:val="single" w:sz="4" w:space="0" w:color="auto"/>
              <w:left w:val="single" w:sz="4" w:space="0" w:color="auto"/>
              <w:bottom w:val="single" w:sz="4" w:space="0" w:color="auto"/>
              <w:right w:val="single" w:sz="4" w:space="0" w:color="auto"/>
            </w:tcBorders>
          </w:tcPr>
          <w:p w14:paraId="17964BC2"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7BE51F0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FE4294F" w14:textId="77777777" w:rsidR="00B8253F" w:rsidRDefault="000B5CD4">
            <w:pPr>
              <w:pStyle w:val="TableText"/>
            </w:pPr>
            <w:r>
              <w:t>Canonical Part 6 Arrow mapping.</w:t>
            </w:r>
          </w:p>
        </w:tc>
      </w:tr>
      <w:tr w:rsidR="00B8253F" w14:paraId="585C787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E63BAAC" w14:textId="77777777" w:rsidR="00B8253F" w:rsidRDefault="000B5CD4">
            <w:pPr>
              <w:pStyle w:val="TableText"/>
            </w:pPr>
            <w:r>
              <w:rPr>
                <w:rStyle w:val="VARIABLE"/>
              </w:rPr>
              <w:t>value.scalar_ExtensionObject.body.Envelope.Payload.body.OptionalScalars.Ratio.value</w:t>
            </w:r>
          </w:p>
        </w:tc>
        <w:tc>
          <w:tcPr>
            <w:tcW w:w="2231" w:type="dxa"/>
            <w:tcBorders>
              <w:top w:val="single" w:sz="4" w:space="0" w:color="auto"/>
              <w:left w:val="single" w:sz="4" w:space="0" w:color="auto"/>
              <w:bottom w:val="single" w:sz="4" w:space="0" w:color="auto"/>
              <w:right w:val="single" w:sz="4" w:space="0" w:color="auto"/>
            </w:tcBorders>
          </w:tcPr>
          <w:p w14:paraId="42FD1E18"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03784EB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971A890" w14:textId="77777777" w:rsidR="00B8253F" w:rsidRDefault="000B5CD4">
            <w:pPr>
              <w:pStyle w:val="TableText"/>
            </w:pPr>
            <w:r>
              <w:t>Canonical Part 6 Arrow mapping.</w:t>
            </w:r>
          </w:p>
        </w:tc>
      </w:tr>
      <w:tr w:rsidR="00B8253F" w14:paraId="0B9E153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E86A3D4" w14:textId="77777777" w:rsidR="00B8253F" w:rsidRDefault="000B5CD4">
            <w:pPr>
              <w:pStyle w:val="TableText"/>
            </w:pPr>
            <w:r>
              <w:rPr>
                <w:rStyle w:val="VARIABLE"/>
              </w:rPr>
              <w:t>value.scalar_ExtensionObject.body.Envelope.Payload.body.FloatHolder</w:t>
            </w:r>
          </w:p>
        </w:tc>
        <w:tc>
          <w:tcPr>
            <w:tcW w:w="2231" w:type="dxa"/>
            <w:tcBorders>
              <w:top w:val="single" w:sz="4" w:space="0" w:color="auto"/>
              <w:left w:val="single" w:sz="4" w:space="0" w:color="auto"/>
              <w:bottom w:val="single" w:sz="4" w:space="0" w:color="auto"/>
              <w:right w:val="single" w:sz="4" w:space="0" w:color="auto"/>
            </w:tcBorders>
          </w:tcPr>
          <w:p w14:paraId="3E47EF1B" w14:textId="77777777" w:rsidR="00B8253F" w:rsidRDefault="000B5CD4">
            <w:pPr>
              <w:pStyle w:val="TableText"/>
            </w:pPr>
            <w:r>
              <w:rPr>
                <w:rStyle w:val="VARIABLE"/>
              </w:rPr>
              <w:t>struct&lt;A: float not null, B: struct&lt;present: bool not null, value: float&gt; not null&gt;</w:t>
            </w:r>
          </w:p>
        </w:tc>
        <w:tc>
          <w:tcPr>
            <w:tcW w:w="2231" w:type="dxa"/>
            <w:tcBorders>
              <w:top w:val="single" w:sz="4" w:space="0" w:color="auto"/>
              <w:left w:val="single" w:sz="4" w:space="0" w:color="auto"/>
              <w:bottom w:val="single" w:sz="4" w:space="0" w:color="auto"/>
              <w:right w:val="single" w:sz="4" w:space="0" w:color="auto"/>
            </w:tcBorders>
          </w:tcPr>
          <w:p w14:paraId="68ACB8A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53489FA" w14:textId="77777777" w:rsidR="00B8253F" w:rsidRDefault="000B5CD4">
            <w:pPr>
              <w:pStyle w:val="TableText"/>
            </w:pPr>
            <w:r>
              <w:t>Canonical Part 6 Arrow mapping.</w:t>
            </w:r>
          </w:p>
        </w:tc>
      </w:tr>
      <w:tr w:rsidR="00B8253F" w14:paraId="26168D0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AA086D8" w14:textId="77777777" w:rsidR="00B8253F" w:rsidRDefault="000B5CD4">
            <w:pPr>
              <w:pStyle w:val="TableText"/>
            </w:pPr>
            <w:r>
              <w:rPr>
                <w:rStyle w:val="VARIABLE"/>
              </w:rPr>
              <w:t>value.scalar_ExtensionObject.body.Envelope.Payload.body.FloatHolder.A</w:t>
            </w:r>
          </w:p>
        </w:tc>
        <w:tc>
          <w:tcPr>
            <w:tcW w:w="2231" w:type="dxa"/>
            <w:tcBorders>
              <w:top w:val="single" w:sz="4" w:space="0" w:color="auto"/>
              <w:left w:val="single" w:sz="4" w:space="0" w:color="auto"/>
              <w:bottom w:val="single" w:sz="4" w:space="0" w:color="auto"/>
              <w:right w:val="single" w:sz="4" w:space="0" w:color="auto"/>
            </w:tcBorders>
          </w:tcPr>
          <w:p w14:paraId="0B61D83A" w14:textId="77777777" w:rsidR="00B8253F" w:rsidRDefault="000B5CD4">
            <w:pPr>
              <w:pStyle w:val="TableText"/>
            </w:pPr>
            <w:r>
              <w:rPr>
                <w:rStyle w:val="VARIABLE"/>
              </w:rPr>
              <w:t>float</w:t>
            </w:r>
          </w:p>
        </w:tc>
        <w:tc>
          <w:tcPr>
            <w:tcW w:w="2231" w:type="dxa"/>
            <w:tcBorders>
              <w:top w:val="single" w:sz="4" w:space="0" w:color="auto"/>
              <w:left w:val="single" w:sz="4" w:space="0" w:color="auto"/>
              <w:bottom w:val="single" w:sz="4" w:space="0" w:color="auto"/>
              <w:right w:val="single" w:sz="4" w:space="0" w:color="auto"/>
            </w:tcBorders>
          </w:tcPr>
          <w:p w14:paraId="43B0CEA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0F5F074" w14:textId="77777777" w:rsidR="00B8253F" w:rsidRDefault="000B5CD4">
            <w:pPr>
              <w:pStyle w:val="TableText"/>
            </w:pPr>
            <w:r>
              <w:t>Canonical Part 6 Arrow mapping.</w:t>
            </w:r>
          </w:p>
        </w:tc>
      </w:tr>
      <w:tr w:rsidR="00B8253F" w14:paraId="6F2D821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A2CF4D3" w14:textId="77777777" w:rsidR="00B8253F" w:rsidRDefault="000B5CD4">
            <w:pPr>
              <w:pStyle w:val="TableText"/>
            </w:pPr>
            <w:r>
              <w:rPr>
                <w:rStyle w:val="VARIABLE"/>
              </w:rPr>
              <w:t>value.scalar_ExtensionObject.body.Envelope.Payload.body.FloatHolder.B</w:t>
            </w:r>
          </w:p>
        </w:tc>
        <w:tc>
          <w:tcPr>
            <w:tcW w:w="2231" w:type="dxa"/>
            <w:tcBorders>
              <w:top w:val="single" w:sz="4" w:space="0" w:color="auto"/>
              <w:left w:val="single" w:sz="4" w:space="0" w:color="auto"/>
              <w:bottom w:val="single" w:sz="4" w:space="0" w:color="auto"/>
              <w:right w:val="single" w:sz="4" w:space="0" w:color="auto"/>
            </w:tcBorders>
          </w:tcPr>
          <w:p w14:paraId="39B90DBB" w14:textId="77777777" w:rsidR="00B8253F" w:rsidRDefault="000B5CD4">
            <w:pPr>
              <w:pStyle w:val="TableText"/>
            </w:pPr>
            <w:r>
              <w:rPr>
                <w:rStyle w:val="VARIABLE"/>
              </w:rPr>
              <w:t>struct&lt;present: bool not null, value: float&gt;</w:t>
            </w:r>
          </w:p>
        </w:tc>
        <w:tc>
          <w:tcPr>
            <w:tcW w:w="2231" w:type="dxa"/>
            <w:tcBorders>
              <w:top w:val="single" w:sz="4" w:space="0" w:color="auto"/>
              <w:left w:val="single" w:sz="4" w:space="0" w:color="auto"/>
              <w:bottom w:val="single" w:sz="4" w:space="0" w:color="auto"/>
              <w:right w:val="single" w:sz="4" w:space="0" w:color="auto"/>
            </w:tcBorders>
          </w:tcPr>
          <w:p w14:paraId="0B5098E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E077558" w14:textId="77777777" w:rsidR="00B8253F" w:rsidRDefault="000B5CD4">
            <w:pPr>
              <w:pStyle w:val="TableText"/>
            </w:pPr>
            <w:r>
              <w:t>Canonical Part 6 Arrow mapping.</w:t>
            </w:r>
          </w:p>
        </w:tc>
      </w:tr>
      <w:tr w:rsidR="00B8253F" w14:paraId="5C69C9E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FE587E0" w14:textId="77777777" w:rsidR="00B8253F" w:rsidRDefault="000B5CD4">
            <w:pPr>
              <w:pStyle w:val="TableText"/>
            </w:pPr>
            <w:r>
              <w:rPr>
                <w:rStyle w:val="VARIABLE"/>
              </w:rPr>
              <w:t>value.scalar_ExtensionObject.body.Envelope.Payload.body.FloatHolder.B.present</w:t>
            </w:r>
          </w:p>
        </w:tc>
        <w:tc>
          <w:tcPr>
            <w:tcW w:w="2231" w:type="dxa"/>
            <w:tcBorders>
              <w:top w:val="single" w:sz="4" w:space="0" w:color="auto"/>
              <w:left w:val="single" w:sz="4" w:space="0" w:color="auto"/>
              <w:bottom w:val="single" w:sz="4" w:space="0" w:color="auto"/>
              <w:right w:val="single" w:sz="4" w:space="0" w:color="auto"/>
            </w:tcBorders>
          </w:tcPr>
          <w:p w14:paraId="639A613B"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349111D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C6727AC" w14:textId="77777777" w:rsidR="00B8253F" w:rsidRDefault="000B5CD4">
            <w:pPr>
              <w:pStyle w:val="TableText"/>
            </w:pPr>
            <w:r>
              <w:t>Canonical Part 6 Arrow mapping.</w:t>
            </w:r>
          </w:p>
        </w:tc>
      </w:tr>
      <w:tr w:rsidR="00B8253F" w14:paraId="02712DA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1736348" w14:textId="77777777" w:rsidR="00B8253F" w:rsidRDefault="000B5CD4">
            <w:pPr>
              <w:pStyle w:val="TableText"/>
            </w:pPr>
            <w:r>
              <w:rPr>
                <w:rStyle w:val="VARIABLE"/>
              </w:rPr>
              <w:t>value.scalar_ExtensionObject.body.Envelope.Payload.body.FloatHolder.B.value</w:t>
            </w:r>
          </w:p>
        </w:tc>
        <w:tc>
          <w:tcPr>
            <w:tcW w:w="2231" w:type="dxa"/>
            <w:tcBorders>
              <w:top w:val="single" w:sz="4" w:space="0" w:color="auto"/>
              <w:left w:val="single" w:sz="4" w:space="0" w:color="auto"/>
              <w:bottom w:val="single" w:sz="4" w:space="0" w:color="auto"/>
              <w:right w:val="single" w:sz="4" w:space="0" w:color="auto"/>
            </w:tcBorders>
          </w:tcPr>
          <w:p w14:paraId="22B49C1F" w14:textId="77777777" w:rsidR="00B8253F" w:rsidRDefault="000B5CD4">
            <w:pPr>
              <w:pStyle w:val="TableText"/>
            </w:pPr>
            <w:r>
              <w:rPr>
                <w:rStyle w:val="VARIABLE"/>
              </w:rPr>
              <w:t>float</w:t>
            </w:r>
          </w:p>
        </w:tc>
        <w:tc>
          <w:tcPr>
            <w:tcW w:w="2231" w:type="dxa"/>
            <w:tcBorders>
              <w:top w:val="single" w:sz="4" w:space="0" w:color="auto"/>
              <w:left w:val="single" w:sz="4" w:space="0" w:color="auto"/>
              <w:bottom w:val="single" w:sz="4" w:space="0" w:color="auto"/>
              <w:right w:val="single" w:sz="4" w:space="0" w:color="auto"/>
            </w:tcBorders>
          </w:tcPr>
          <w:p w14:paraId="05D6185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171B674" w14:textId="77777777" w:rsidR="00B8253F" w:rsidRDefault="000B5CD4">
            <w:pPr>
              <w:pStyle w:val="TableText"/>
            </w:pPr>
            <w:r>
              <w:t>Canonical Part 6 Arrow mapping.</w:t>
            </w:r>
          </w:p>
        </w:tc>
      </w:tr>
      <w:tr w:rsidR="00B8253F" w14:paraId="08770D4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AF0106B" w14:textId="77777777" w:rsidR="00B8253F" w:rsidRDefault="000B5CD4">
            <w:pPr>
              <w:pStyle w:val="TableText"/>
            </w:pPr>
            <w:r>
              <w:rPr>
                <w:rStyle w:val="VARIABLE"/>
              </w:rPr>
              <w:lastRenderedPageBreak/>
              <w:t>value.scalar_ExtensionObject.body.Envelope.Payload.body.binary</w:t>
            </w:r>
          </w:p>
        </w:tc>
        <w:tc>
          <w:tcPr>
            <w:tcW w:w="2231" w:type="dxa"/>
            <w:tcBorders>
              <w:top w:val="single" w:sz="4" w:space="0" w:color="auto"/>
              <w:left w:val="single" w:sz="4" w:space="0" w:color="auto"/>
              <w:bottom w:val="single" w:sz="4" w:space="0" w:color="auto"/>
              <w:right w:val="single" w:sz="4" w:space="0" w:color="auto"/>
            </w:tcBorders>
          </w:tcPr>
          <w:p w14:paraId="76B2AE2C" w14:textId="77777777" w:rsidR="00B8253F" w:rsidRDefault="000B5CD4">
            <w:pPr>
              <w:pStyle w:val="TableText"/>
            </w:pPr>
            <w:r>
              <w:rPr>
                <w:rStyle w:val="VARIABLE"/>
              </w:rPr>
              <w:t>binary</w:t>
            </w:r>
          </w:p>
        </w:tc>
        <w:tc>
          <w:tcPr>
            <w:tcW w:w="2231" w:type="dxa"/>
            <w:tcBorders>
              <w:top w:val="single" w:sz="4" w:space="0" w:color="auto"/>
              <w:left w:val="single" w:sz="4" w:space="0" w:color="auto"/>
              <w:bottom w:val="single" w:sz="4" w:space="0" w:color="auto"/>
              <w:right w:val="single" w:sz="4" w:space="0" w:color="auto"/>
            </w:tcBorders>
          </w:tcPr>
          <w:p w14:paraId="3FD0C2A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6C82D1A" w14:textId="77777777" w:rsidR="00B8253F" w:rsidRDefault="000B5CD4">
            <w:pPr>
              <w:pStyle w:val="TableText"/>
            </w:pPr>
            <w:r>
              <w:t>Canonical Part 6 Arrow mapping.</w:t>
            </w:r>
          </w:p>
        </w:tc>
      </w:tr>
      <w:tr w:rsidR="00B8253F" w14:paraId="2158A15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A44ED33" w14:textId="77777777" w:rsidR="00B8253F" w:rsidRDefault="000B5CD4">
            <w:pPr>
              <w:pStyle w:val="TableText"/>
            </w:pPr>
            <w:r>
              <w:rPr>
                <w:rStyle w:val="VARIABLE"/>
              </w:rPr>
              <w:t>value.scalar_ExtensionObject.body.OptionalScalars</w:t>
            </w:r>
          </w:p>
        </w:tc>
        <w:tc>
          <w:tcPr>
            <w:tcW w:w="2231" w:type="dxa"/>
            <w:tcBorders>
              <w:top w:val="single" w:sz="4" w:space="0" w:color="auto"/>
              <w:left w:val="single" w:sz="4" w:space="0" w:color="auto"/>
              <w:bottom w:val="single" w:sz="4" w:space="0" w:color="auto"/>
              <w:right w:val="single" w:sz="4" w:space="0" w:color="auto"/>
            </w:tcBorders>
          </w:tcPr>
          <w:p w14:paraId="214CB544" w14:textId="77777777" w:rsidR="00B8253F" w:rsidRDefault="000B5CD4">
            <w:pPr>
              <w:pStyle w:val="TableText"/>
            </w:pPr>
            <w:r>
              <w:rPr>
                <w:rStyle w:val="VARIABLE"/>
              </w:rPr>
              <w:t>struct&lt;Id: int32 not null, Flag: struct&lt;present: bool not null, value: bool&gt; not null, Count: struct&lt;present: bool not null, value: int32&gt; not null, Ratio: struct&lt;present: bool not null, value: double&gt; not null&gt;</w:t>
            </w:r>
          </w:p>
        </w:tc>
        <w:tc>
          <w:tcPr>
            <w:tcW w:w="2231" w:type="dxa"/>
            <w:tcBorders>
              <w:top w:val="single" w:sz="4" w:space="0" w:color="auto"/>
              <w:left w:val="single" w:sz="4" w:space="0" w:color="auto"/>
              <w:bottom w:val="single" w:sz="4" w:space="0" w:color="auto"/>
              <w:right w:val="single" w:sz="4" w:space="0" w:color="auto"/>
            </w:tcBorders>
          </w:tcPr>
          <w:p w14:paraId="16D2AF3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B98D60E" w14:textId="77777777" w:rsidR="00B8253F" w:rsidRDefault="000B5CD4">
            <w:pPr>
              <w:pStyle w:val="TableText"/>
            </w:pPr>
            <w:r>
              <w:t>Canonical Part 6 Arrow mapping.</w:t>
            </w:r>
          </w:p>
        </w:tc>
      </w:tr>
      <w:tr w:rsidR="00B8253F" w14:paraId="79656FD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03260AB" w14:textId="77777777" w:rsidR="00B8253F" w:rsidRDefault="000B5CD4">
            <w:pPr>
              <w:pStyle w:val="TableText"/>
            </w:pPr>
            <w:r>
              <w:rPr>
                <w:rStyle w:val="VARIABLE"/>
              </w:rPr>
              <w:t>value.scalar_ExtensionObject.body.OptionalScalars.Id</w:t>
            </w:r>
          </w:p>
        </w:tc>
        <w:tc>
          <w:tcPr>
            <w:tcW w:w="2231" w:type="dxa"/>
            <w:tcBorders>
              <w:top w:val="single" w:sz="4" w:space="0" w:color="auto"/>
              <w:left w:val="single" w:sz="4" w:space="0" w:color="auto"/>
              <w:bottom w:val="single" w:sz="4" w:space="0" w:color="auto"/>
              <w:right w:val="single" w:sz="4" w:space="0" w:color="auto"/>
            </w:tcBorders>
          </w:tcPr>
          <w:p w14:paraId="07B366B4"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877AE0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25D1E6F" w14:textId="77777777" w:rsidR="00B8253F" w:rsidRDefault="000B5CD4">
            <w:pPr>
              <w:pStyle w:val="TableText"/>
            </w:pPr>
            <w:r>
              <w:t>Canonical Part 6 Arrow mapping.</w:t>
            </w:r>
          </w:p>
        </w:tc>
      </w:tr>
      <w:tr w:rsidR="00B8253F" w14:paraId="688280B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381BF6A" w14:textId="77777777" w:rsidR="00B8253F" w:rsidRDefault="000B5CD4">
            <w:pPr>
              <w:pStyle w:val="TableText"/>
            </w:pPr>
            <w:r>
              <w:rPr>
                <w:rStyle w:val="VARIABLE"/>
              </w:rPr>
              <w:t>value.scalar_ExtensionObject.body.OptionalScalars.Flag</w:t>
            </w:r>
          </w:p>
        </w:tc>
        <w:tc>
          <w:tcPr>
            <w:tcW w:w="2231" w:type="dxa"/>
            <w:tcBorders>
              <w:top w:val="single" w:sz="4" w:space="0" w:color="auto"/>
              <w:left w:val="single" w:sz="4" w:space="0" w:color="auto"/>
              <w:bottom w:val="single" w:sz="4" w:space="0" w:color="auto"/>
              <w:right w:val="single" w:sz="4" w:space="0" w:color="auto"/>
            </w:tcBorders>
          </w:tcPr>
          <w:p w14:paraId="639913A8" w14:textId="77777777" w:rsidR="00B8253F" w:rsidRDefault="000B5CD4">
            <w:pPr>
              <w:pStyle w:val="TableText"/>
            </w:pPr>
            <w:r>
              <w:rPr>
                <w:rStyle w:val="VARIABLE"/>
              </w:rPr>
              <w:t>struct&lt;present: bool not null, value: bool&gt;</w:t>
            </w:r>
          </w:p>
        </w:tc>
        <w:tc>
          <w:tcPr>
            <w:tcW w:w="2231" w:type="dxa"/>
            <w:tcBorders>
              <w:top w:val="single" w:sz="4" w:space="0" w:color="auto"/>
              <w:left w:val="single" w:sz="4" w:space="0" w:color="auto"/>
              <w:bottom w:val="single" w:sz="4" w:space="0" w:color="auto"/>
              <w:right w:val="single" w:sz="4" w:space="0" w:color="auto"/>
            </w:tcBorders>
          </w:tcPr>
          <w:p w14:paraId="0293FF2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2B157D0" w14:textId="77777777" w:rsidR="00B8253F" w:rsidRDefault="000B5CD4">
            <w:pPr>
              <w:pStyle w:val="TableText"/>
            </w:pPr>
            <w:r>
              <w:t>Canonical Part 6 Arrow mapping.</w:t>
            </w:r>
          </w:p>
        </w:tc>
      </w:tr>
      <w:tr w:rsidR="00B8253F" w14:paraId="103FDE9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1908ECA" w14:textId="77777777" w:rsidR="00B8253F" w:rsidRDefault="000B5CD4">
            <w:pPr>
              <w:pStyle w:val="TableText"/>
            </w:pPr>
            <w:r>
              <w:rPr>
                <w:rStyle w:val="VARIABLE"/>
              </w:rPr>
              <w:t>value.scalar_ExtensionObject.…</w:t>
            </w:r>
          </w:p>
        </w:tc>
        <w:tc>
          <w:tcPr>
            <w:tcW w:w="2231" w:type="dxa"/>
            <w:tcBorders>
              <w:top w:val="single" w:sz="4" w:space="0" w:color="auto"/>
              <w:left w:val="single" w:sz="4" w:space="0" w:color="auto"/>
              <w:bottom w:val="single" w:sz="4" w:space="0" w:color="auto"/>
              <w:right w:val="single" w:sz="4" w:space="0" w:color="auto"/>
            </w:tcBorders>
          </w:tcPr>
          <w:p w14:paraId="51C2DB49"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3B635BC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DC3EBF4" w14:textId="77777777" w:rsidR="00B8253F" w:rsidRDefault="000B5CD4">
            <w:pPr>
              <w:pStyle w:val="TableText"/>
            </w:pPr>
            <w:r>
              <w:t>Nested field list abbreviated for compactness.</w:t>
            </w:r>
          </w:p>
        </w:tc>
      </w:tr>
      <w:tr w:rsidR="00B8253F" w14:paraId="34405AD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D4BE0F5" w14:textId="77777777" w:rsidR="00B8253F" w:rsidRDefault="000B5CD4">
            <w:pPr>
              <w:pStyle w:val="TableText"/>
            </w:pPr>
            <w:r>
              <w:rPr>
                <w:rStyle w:val="VARIABLE"/>
              </w:rPr>
              <w:lastRenderedPageBreak/>
              <w:t>value.array_ExtensionObject</w:t>
            </w:r>
          </w:p>
        </w:tc>
        <w:tc>
          <w:tcPr>
            <w:tcW w:w="2231" w:type="dxa"/>
            <w:tcBorders>
              <w:top w:val="single" w:sz="4" w:space="0" w:color="auto"/>
              <w:left w:val="single" w:sz="4" w:space="0" w:color="auto"/>
              <w:bottom w:val="single" w:sz="4" w:space="0" w:color="auto"/>
              <w:right w:val="single" w:sz="4" w:space="0" w:color="auto"/>
            </w:tcBorders>
          </w:tcPr>
          <w:p w14:paraId="6302127C" w14:textId="77777777" w:rsidR="00B8253F" w:rsidRDefault="000B5CD4">
            <w:pPr>
              <w:pStyle w:val="TableText"/>
            </w:pPr>
            <w:r>
              <w:rPr>
                <w:rStyle w:val="VARIABLE"/>
              </w:rPr>
              <w:t>list&lt;item: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w:t>
            </w:r>
            <w:r>
              <w:rPr>
                <w:rStyle w:val="VARIABLE"/>
              </w:rPr>
              <w:t xml:space="preserve">Id: string, Location: struct&lt;X: double not null,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w:t>
            </w:r>
            <w:r>
              <w:rPr>
                <w:rStyle w:val="VARIABLE"/>
              </w:rPr>
              <w:t>AsPoint: struct&lt;value: struct&lt;X: double not 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null&gt;&gt;=4, OptionalScalars: struct&lt;Id: int32 not null, Flag:</w:t>
            </w:r>
            <w:r>
              <w:rPr>
                <w:rStyle w:val="VARIABLE"/>
              </w:rPr>
              <w:t xml:space="preserve">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w:t>
            </w:r>
          </w:p>
        </w:tc>
        <w:tc>
          <w:tcPr>
            <w:tcW w:w="2231" w:type="dxa"/>
            <w:tcBorders>
              <w:top w:val="single" w:sz="4" w:space="0" w:color="auto"/>
              <w:left w:val="single" w:sz="4" w:space="0" w:color="auto"/>
              <w:bottom w:val="single" w:sz="4" w:space="0" w:color="auto"/>
              <w:right w:val="single" w:sz="4" w:space="0" w:color="auto"/>
            </w:tcBorders>
          </w:tcPr>
          <w:p w14:paraId="618C061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3D1D760" w14:textId="77777777" w:rsidR="00B8253F" w:rsidRDefault="000B5CD4">
            <w:pPr>
              <w:pStyle w:val="TableText"/>
            </w:pPr>
            <w:r>
              <w:t>List offsets identify the element range; null list differs from empty list.</w:t>
            </w:r>
          </w:p>
        </w:tc>
      </w:tr>
      <w:tr w:rsidR="00B8253F" w14:paraId="7386473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3EA93B9" w14:textId="77777777" w:rsidR="00B8253F" w:rsidRDefault="000B5CD4">
            <w:pPr>
              <w:pStyle w:val="TableText"/>
            </w:pPr>
            <w:r>
              <w:rPr>
                <w:rStyle w:val="VARIABLE"/>
              </w:rPr>
              <w:lastRenderedPageBreak/>
              <w:t>value.array_ExtensionObject[]</w:t>
            </w:r>
          </w:p>
        </w:tc>
        <w:tc>
          <w:tcPr>
            <w:tcW w:w="2231" w:type="dxa"/>
            <w:tcBorders>
              <w:top w:val="single" w:sz="4" w:space="0" w:color="auto"/>
              <w:left w:val="single" w:sz="4" w:space="0" w:color="auto"/>
              <w:bottom w:val="single" w:sz="4" w:space="0" w:color="auto"/>
              <w:right w:val="single" w:sz="4" w:space="0" w:color="auto"/>
            </w:tcBorders>
          </w:tcPr>
          <w:p w14:paraId="7931E5F6" w14:textId="77777777" w:rsidR="00B8253F" w:rsidRDefault="000B5CD4">
            <w:pPr>
              <w:pStyle w:val="TableText"/>
            </w:pPr>
            <w:r>
              <w:rPr>
                <w:rStyle w:val="VARIABLE"/>
              </w:rPr>
              <w:t>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struct&lt;Id: string,</w:t>
            </w:r>
            <w:r>
              <w:rPr>
                <w:rStyle w:val="VARIABLE"/>
              </w:rPr>
              <w:t xml:space="preserve"> Location: struct&lt;X: double not null,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w:t>
            </w:r>
            <w:r>
              <w:rPr>
                <w:rStyle w:val="VARIABLE"/>
              </w:rPr>
              <w:t>ruct&lt;value: struct&lt;X: double not 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null&gt;&gt;=4, OptionalScalars: struct&lt;Id: int32 not null, Flag: struct&lt;pre</w:t>
            </w:r>
            <w:r>
              <w:rPr>
                <w:rStyle w:val="VARIABLE"/>
              </w:rPr>
              <w:t>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w:t>
            </w:r>
          </w:p>
        </w:tc>
        <w:tc>
          <w:tcPr>
            <w:tcW w:w="2231" w:type="dxa"/>
            <w:tcBorders>
              <w:top w:val="single" w:sz="4" w:space="0" w:color="auto"/>
              <w:left w:val="single" w:sz="4" w:space="0" w:color="auto"/>
              <w:bottom w:val="single" w:sz="4" w:space="0" w:color="auto"/>
              <w:right w:val="single" w:sz="4" w:space="0" w:color="auto"/>
            </w:tcBorders>
          </w:tcPr>
          <w:p w14:paraId="0A5012B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CE9E1C0" w14:textId="77777777" w:rsidR="00B8253F" w:rsidRDefault="000B5CD4">
            <w:pPr>
              <w:pStyle w:val="TableText"/>
            </w:pPr>
            <w:r>
              <w:t>Canonical Part 6 Arrow mapping.</w:t>
            </w:r>
          </w:p>
        </w:tc>
      </w:tr>
      <w:tr w:rsidR="00B8253F" w14:paraId="2D8F10C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167A364" w14:textId="77777777" w:rsidR="00B8253F" w:rsidRDefault="000B5CD4">
            <w:pPr>
              <w:pStyle w:val="TableText"/>
            </w:pPr>
            <w:r>
              <w:rPr>
                <w:rStyle w:val="VARIABLE"/>
              </w:rPr>
              <w:lastRenderedPageBreak/>
              <w:t>value.array_ExtensionObject[].type_id</w:t>
            </w:r>
          </w:p>
        </w:tc>
        <w:tc>
          <w:tcPr>
            <w:tcW w:w="2231" w:type="dxa"/>
            <w:tcBorders>
              <w:top w:val="single" w:sz="4" w:space="0" w:color="auto"/>
              <w:left w:val="single" w:sz="4" w:space="0" w:color="auto"/>
              <w:bottom w:val="single" w:sz="4" w:space="0" w:color="auto"/>
              <w:right w:val="single" w:sz="4" w:space="0" w:color="auto"/>
            </w:tcBorders>
          </w:tcPr>
          <w:p w14:paraId="7FF3D7AA"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48A598A2"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3DD583E" w14:textId="77777777" w:rsidR="00B8253F" w:rsidRDefault="000B5CD4">
            <w:pPr>
              <w:pStyle w:val="TableText"/>
            </w:pPr>
            <w:r>
              <w:t>Canonical Part 6 Arrow mapping.</w:t>
            </w:r>
          </w:p>
        </w:tc>
      </w:tr>
      <w:tr w:rsidR="00B8253F" w14:paraId="31FBE07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4826180" w14:textId="77777777" w:rsidR="00B8253F" w:rsidRDefault="000B5CD4">
            <w:pPr>
              <w:pStyle w:val="TableText"/>
            </w:pPr>
            <w:r>
              <w:rPr>
                <w:rStyle w:val="VARIABLE"/>
              </w:rPr>
              <w:t>value.array_ExtensionObject[].body</w:t>
            </w:r>
          </w:p>
        </w:tc>
        <w:tc>
          <w:tcPr>
            <w:tcW w:w="2231" w:type="dxa"/>
            <w:tcBorders>
              <w:top w:val="single" w:sz="4" w:space="0" w:color="auto"/>
              <w:left w:val="single" w:sz="4" w:space="0" w:color="auto"/>
              <w:bottom w:val="single" w:sz="4" w:space="0" w:color="auto"/>
              <w:right w:val="single" w:sz="4" w:space="0" w:color="auto"/>
            </w:tcBorders>
          </w:tcPr>
          <w:p w14:paraId="78E35DD6" w14:textId="77777777" w:rsidR="00B8253F" w:rsidRDefault="000B5CD4">
            <w:pPr>
              <w:pStyle w:val="TableText"/>
            </w:pPr>
            <w:r>
              <w:rPr>
                <w:rStyle w:val="VARIABLE"/>
              </w:rPr>
              <w:t>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struct&lt;Id: string, Location: struct&lt;X: double not null, Y</w:t>
            </w:r>
            <w:r>
              <w:rPr>
                <w:rStyle w:val="VARIABLE"/>
              </w:rPr>
              <w:t xml:space="preserve">: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w:t>
            </w:r>
            <w:r>
              <w:rPr>
                <w:rStyle w:val="VARIABLE"/>
              </w:rPr>
              <w:t>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null&gt;&gt;=4, OptionalScalars: struct&lt;Id: int32 not null, Flag: struct&lt;present: bool not null, value: bool&gt; not n</w:t>
            </w:r>
            <w:r>
              <w:rPr>
                <w:rStyle w:val="VARIABLE"/>
              </w:rPr>
              <w:t>ull, Count: struct&lt;present: bool not null, value: int32&gt; not null, Ratio: struct&lt;present: bool not null, value: double&gt; not null&gt;=5, FloatHolder: struct&lt;A: float not null, B: struct&lt;present: bool not null, value: float&gt; not null&gt;=6, binary: binary=7&gt;</w:t>
            </w:r>
          </w:p>
        </w:tc>
        <w:tc>
          <w:tcPr>
            <w:tcW w:w="2231" w:type="dxa"/>
            <w:tcBorders>
              <w:top w:val="single" w:sz="4" w:space="0" w:color="auto"/>
              <w:left w:val="single" w:sz="4" w:space="0" w:color="auto"/>
              <w:bottom w:val="single" w:sz="4" w:space="0" w:color="auto"/>
              <w:right w:val="single" w:sz="4" w:space="0" w:color="auto"/>
            </w:tcBorders>
          </w:tcPr>
          <w:p w14:paraId="4593E1F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5517B81" w14:textId="77777777" w:rsidR="00B8253F" w:rsidRDefault="000B5CD4">
            <w:pPr>
              <w:pStyle w:val="TableText"/>
            </w:pPr>
            <w:r>
              <w:t>Dense-union type id plus value offset selects the active branch.</w:t>
            </w:r>
          </w:p>
        </w:tc>
      </w:tr>
      <w:tr w:rsidR="00B8253F" w14:paraId="7578102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6DF6F47" w14:textId="77777777" w:rsidR="00B8253F" w:rsidRDefault="000B5CD4">
            <w:pPr>
              <w:pStyle w:val="TableText"/>
            </w:pPr>
            <w:r>
              <w:rPr>
                <w:rStyle w:val="VARIABLE"/>
              </w:rPr>
              <w:t>value.array_ExtensionObject[].body.null</w:t>
            </w:r>
          </w:p>
        </w:tc>
        <w:tc>
          <w:tcPr>
            <w:tcW w:w="2231" w:type="dxa"/>
            <w:tcBorders>
              <w:top w:val="single" w:sz="4" w:space="0" w:color="auto"/>
              <w:left w:val="single" w:sz="4" w:space="0" w:color="auto"/>
              <w:bottom w:val="single" w:sz="4" w:space="0" w:color="auto"/>
              <w:right w:val="single" w:sz="4" w:space="0" w:color="auto"/>
            </w:tcBorders>
          </w:tcPr>
          <w:p w14:paraId="64BCD128"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3AB0C79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AE6DB4E" w14:textId="77777777" w:rsidR="00B8253F" w:rsidRDefault="000B5CD4">
            <w:pPr>
              <w:pStyle w:val="TableText"/>
            </w:pPr>
            <w:r>
              <w:t>Canonical Part 6 Arrow mapping.</w:t>
            </w:r>
          </w:p>
        </w:tc>
      </w:tr>
      <w:tr w:rsidR="00B8253F" w14:paraId="7047934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A11B48B" w14:textId="77777777" w:rsidR="00B8253F" w:rsidRDefault="000B5CD4">
            <w:pPr>
              <w:pStyle w:val="TableText"/>
            </w:pPr>
            <w:r>
              <w:rPr>
                <w:rStyle w:val="VARIABLE"/>
              </w:rPr>
              <w:lastRenderedPageBreak/>
              <w:t>value.array_ExtensionObject[].body.Point</w:t>
            </w:r>
          </w:p>
        </w:tc>
        <w:tc>
          <w:tcPr>
            <w:tcW w:w="2231" w:type="dxa"/>
            <w:tcBorders>
              <w:top w:val="single" w:sz="4" w:space="0" w:color="auto"/>
              <w:left w:val="single" w:sz="4" w:space="0" w:color="auto"/>
              <w:bottom w:val="single" w:sz="4" w:space="0" w:color="auto"/>
              <w:right w:val="single" w:sz="4" w:space="0" w:color="auto"/>
            </w:tcBorders>
          </w:tcPr>
          <w:p w14:paraId="3447E77A"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458808E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EC9D6F1" w14:textId="77777777" w:rsidR="00B8253F" w:rsidRDefault="000B5CD4">
            <w:pPr>
              <w:pStyle w:val="TableText"/>
            </w:pPr>
            <w:r>
              <w:t>Canonical Part 6 Arrow mapping.</w:t>
            </w:r>
          </w:p>
        </w:tc>
      </w:tr>
      <w:tr w:rsidR="00B8253F" w14:paraId="7C77B85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4EAA9D9" w14:textId="77777777" w:rsidR="00B8253F" w:rsidRDefault="000B5CD4">
            <w:pPr>
              <w:pStyle w:val="TableText"/>
            </w:pPr>
            <w:r>
              <w:rPr>
                <w:rStyle w:val="VARIABLE"/>
              </w:rPr>
              <w:t>value.array_ExtensionObject[].body.Point.X</w:t>
            </w:r>
          </w:p>
        </w:tc>
        <w:tc>
          <w:tcPr>
            <w:tcW w:w="2231" w:type="dxa"/>
            <w:tcBorders>
              <w:top w:val="single" w:sz="4" w:space="0" w:color="auto"/>
              <w:left w:val="single" w:sz="4" w:space="0" w:color="auto"/>
              <w:bottom w:val="single" w:sz="4" w:space="0" w:color="auto"/>
              <w:right w:val="single" w:sz="4" w:space="0" w:color="auto"/>
            </w:tcBorders>
          </w:tcPr>
          <w:p w14:paraId="39829837"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62163A2A"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9C24257" w14:textId="77777777" w:rsidR="00B8253F" w:rsidRDefault="000B5CD4">
            <w:pPr>
              <w:pStyle w:val="TableText"/>
            </w:pPr>
            <w:r>
              <w:t>Canonical Part 6 Arrow mapping.</w:t>
            </w:r>
          </w:p>
        </w:tc>
      </w:tr>
      <w:tr w:rsidR="00B8253F" w14:paraId="1A00A11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7E8501B" w14:textId="77777777" w:rsidR="00B8253F" w:rsidRDefault="000B5CD4">
            <w:pPr>
              <w:pStyle w:val="TableText"/>
            </w:pPr>
            <w:r>
              <w:rPr>
                <w:rStyle w:val="VARIABLE"/>
              </w:rPr>
              <w:t>value.array_ExtensionObject[].body.Point.Y</w:t>
            </w:r>
          </w:p>
        </w:tc>
        <w:tc>
          <w:tcPr>
            <w:tcW w:w="2231" w:type="dxa"/>
            <w:tcBorders>
              <w:top w:val="single" w:sz="4" w:space="0" w:color="auto"/>
              <w:left w:val="single" w:sz="4" w:space="0" w:color="auto"/>
              <w:bottom w:val="single" w:sz="4" w:space="0" w:color="auto"/>
              <w:right w:val="single" w:sz="4" w:space="0" w:color="auto"/>
            </w:tcBorders>
          </w:tcPr>
          <w:p w14:paraId="4655D594"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65EF6A53"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CCEF102" w14:textId="77777777" w:rsidR="00B8253F" w:rsidRDefault="000B5CD4">
            <w:pPr>
              <w:pStyle w:val="TableText"/>
            </w:pPr>
            <w:r>
              <w:t>Canonical Part 6 Arrow mapping.</w:t>
            </w:r>
          </w:p>
        </w:tc>
      </w:tr>
      <w:tr w:rsidR="00B8253F" w14:paraId="76C4205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52F934B" w14:textId="77777777" w:rsidR="00B8253F" w:rsidRDefault="000B5CD4">
            <w:pPr>
              <w:pStyle w:val="TableText"/>
            </w:pPr>
            <w:r>
              <w:rPr>
                <w:rStyle w:val="VARIABLE"/>
              </w:rPr>
              <w:t>value.array_ExtensionObject[].body.Person</w:t>
            </w:r>
          </w:p>
        </w:tc>
        <w:tc>
          <w:tcPr>
            <w:tcW w:w="2231" w:type="dxa"/>
            <w:tcBorders>
              <w:top w:val="single" w:sz="4" w:space="0" w:color="auto"/>
              <w:left w:val="single" w:sz="4" w:space="0" w:color="auto"/>
              <w:bottom w:val="single" w:sz="4" w:space="0" w:color="auto"/>
              <w:right w:val="single" w:sz="4" w:space="0" w:color="auto"/>
            </w:tcBorders>
          </w:tcPr>
          <w:p w14:paraId="2D326BBB" w14:textId="77777777" w:rsidR="00B8253F" w:rsidRDefault="000B5CD4">
            <w:pPr>
              <w:pStyle w:val="TableText"/>
            </w:pPr>
            <w:r>
              <w:rPr>
                <w:rStyle w:val="VARIABLE"/>
              </w:rPr>
              <w:t>struct&lt;Name: string, Age: int32 not null, Email: struct&lt;present: bool not null, value: string&gt; not null, Nickname: struct&lt;present: bool not null, value: string&gt; not null&gt;</w:t>
            </w:r>
          </w:p>
        </w:tc>
        <w:tc>
          <w:tcPr>
            <w:tcW w:w="2231" w:type="dxa"/>
            <w:tcBorders>
              <w:top w:val="single" w:sz="4" w:space="0" w:color="auto"/>
              <w:left w:val="single" w:sz="4" w:space="0" w:color="auto"/>
              <w:bottom w:val="single" w:sz="4" w:space="0" w:color="auto"/>
              <w:right w:val="single" w:sz="4" w:space="0" w:color="auto"/>
            </w:tcBorders>
          </w:tcPr>
          <w:p w14:paraId="025BA35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09672F0" w14:textId="77777777" w:rsidR="00B8253F" w:rsidRDefault="000B5CD4">
            <w:pPr>
              <w:pStyle w:val="TableText"/>
            </w:pPr>
            <w:r>
              <w:t>Canonical Part 6 Arrow mapping.</w:t>
            </w:r>
          </w:p>
        </w:tc>
      </w:tr>
      <w:tr w:rsidR="00B8253F" w14:paraId="1A1B4A4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D1A1242" w14:textId="77777777" w:rsidR="00B8253F" w:rsidRDefault="000B5CD4">
            <w:pPr>
              <w:pStyle w:val="TableText"/>
            </w:pPr>
            <w:r>
              <w:rPr>
                <w:rStyle w:val="VARIABLE"/>
              </w:rPr>
              <w:t>value.array_ExtensionObject[].body.Person.Name</w:t>
            </w:r>
          </w:p>
        </w:tc>
        <w:tc>
          <w:tcPr>
            <w:tcW w:w="2231" w:type="dxa"/>
            <w:tcBorders>
              <w:top w:val="single" w:sz="4" w:space="0" w:color="auto"/>
              <w:left w:val="single" w:sz="4" w:space="0" w:color="auto"/>
              <w:bottom w:val="single" w:sz="4" w:space="0" w:color="auto"/>
              <w:right w:val="single" w:sz="4" w:space="0" w:color="auto"/>
            </w:tcBorders>
          </w:tcPr>
          <w:p w14:paraId="4C3B47AA"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19392ED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1C76931" w14:textId="77777777" w:rsidR="00B8253F" w:rsidRDefault="000B5CD4">
            <w:pPr>
              <w:pStyle w:val="TableText"/>
            </w:pPr>
            <w:r>
              <w:t>Canonical Part 6 Arrow mapping.</w:t>
            </w:r>
          </w:p>
        </w:tc>
      </w:tr>
      <w:tr w:rsidR="00B8253F" w14:paraId="79DA7B4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3FD5897" w14:textId="77777777" w:rsidR="00B8253F" w:rsidRDefault="000B5CD4">
            <w:pPr>
              <w:pStyle w:val="TableText"/>
            </w:pPr>
            <w:r>
              <w:rPr>
                <w:rStyle w:val="VARIABLE"/>
              </w:rPr>
              <w:t>value.array_ExtensionObject[].body.Person.Age</w:t>
            </w:r>
          </w:p>
        </w:tc>
        <w:tc>
          <w:tcPr>
            <w:tcW w:w="2231" w:type="dxa"/>
            <w:tcBorders>
              <w:top w:val="single" w:sz="4" w:space="0" w:color="auto"/>
              <w:left w:val="single" w:sz="4" w:space="0" w:color="auto"/>
              <w:bottom w:val="single" w:sz="4" w:space="0" w:color="auto"/>
              <w:right w:val="single" w:sz="4" w:space="0" w:color="auto"/>
            </w:tcBorders>
          </w:tcPr>
          <w:p w14:paraId="493C67AE"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2D625B59"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15736B5" w14:textId="77777777" w:rsidR="00B8253F" w:rsidRDefault="000B5CD4">
            <w:pPr>
              <w:pStyle w:val="TableText"/>
            </w:pPr>
            <w:r>
              <w:t>Canonical Part 6 Arrow mapping.</w:t>
            </w:r>
          </w:p>
        </w:tc>
      </w:tr>
      <w:tr w:rsidR="00B8253F" w14:paraId="6E5F221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DB7E4C6" w14:textId="77777777" w:rsidR="00B8253F" w:rsidRDefault="000B5CD4">
            <w:pPr>
              <w:pStyle w:val="TableText"/>
            </w:pPr>
            <w:r>
              <w:rPr>
                <w:rStyle w:val="VARIABLE"/>
              </w:rPr>
              <w:t>value.array_ExtensionObject[].body.Person.Email</w:t>
            </w:r>
          </w:p>
        </w:tc>
        <w:tc>
          <w:tcPr>
            <w:tcW w:w="2231" w:type="dxa"/>
            <w:tcBorders>
              <w:top w:val="single" w:sz="4" w:space="0" w:color="auto"/>
              <w:left w:val="single" w:sz="4" w:space="0" w:color="auto"/>
              <w:bottom w:val="single" w:sz="4" w:space="0" w:color="auto"/>
              <w:right w:val="single" w:sz="4" w:space="0" w:color="auto"/>
            </w:tcBorders>
          </w:tcPr>
          <w:p w14:paraId="22D0708D"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317A84E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44A3850" w14:textId="77777777" w:rsidR="00B8253F" w:rsidRDefault="000B5CD4">
            <w:pPr>
              <w:pStyle w:val="TableText"/>
            </w:pPr>
            <w:r>
              <w:rPr>
                <w:rStyle w:val="VARIABLE"/>
              </w:rPr>
              <w:t>present</w:t>
            </w:r>
            <w:r>
              <w:t xml:space="preserve"> distinguishes absent optional fields from present null values.</w:t>
            </w:r>
          </w:p>
        </w:tc>
      </w:tr>
      <w:tr w:rsidR="00B8253F" w14:paraId="20EBA41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2AB9BB4" w14:textId="77777777" w:rsidR="00B8253F" w:rsidRDefault="000B5CD4">
            <w:pPr>
              <w:pStyle w:val="TableText"/>
            </w:pPr>
            <w:r>
              <w:rPr>
                <w:rStyle w:val="VARIABLE"/>
              </w:rPr>
              <w:t>value.array_ExtensionObject[].body.Person.Email.present</w:t>
            </w:r>
          </w:p>
        </w:tc>
        <w:tc>
          <w:tcPr>
            <w:tcW w:w="2231" w:type="dxa"/>
            <w:tcBorders>
              <w:top w:val="single" w:sz="4" w:space="0" w:color="auto"/>
              <w:left w:val="single" w:sz="4" w:space="0" w:color="auto"/>
              <w:bottom w:val="single" w:sz="4" w:space="0" w:color="auto"/>
              <w:right w:val="single" w:sz="4" w:space="0" w:color="auto"/>
            </w:tcBorders>
          </w:tcPr>
          <w:p w14:paraId="1C813005"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231BEB50"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11F1816" w14:textId="77777777" w:rsidR="00B8253F" w:rsidRDefault="000B5CD4">
            <w:pPr>
              <w:pStyle w:val="TableText"/>
            </w:pPr>
            <w:r>
              <w:t>Canonical Part 6 Arrow mapping.</w:t>
            </w:r>
          </w:p>
        </w:tc>
      </w:tr>
      <w:tr w:rsidR="00B8253F" w14:paraId="18AEC56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B01C9C4" w14:textId="77777777" w:rsidR="00B8253F" w:rsidRDefault="000B5CD4">
            <w:pPr>
              <w:pStyle w:val="TableText"/>
            </w:pPr>
            <w:r>
              <w:rPr>
                <w:rStyle w:val="VARIABLE"/>
              </w:rPr>
              <w:t>value.array_ExtensionObject[].body.Person.Email.value</w:t>
            </w:r>
          </w:p>
        </w:tc>
        <w:tc>
          <w:tcPr>
            <w:tcW w:w="2231" w:type="dxa"/>
            <w:tcBorders>
              <w:top w:val="single" w:sz="4" w:space="0" w:color="auto"/>
              <w:left w:val="single" w:sz="4" w:space="0" w:color="auto"/>
              <w:bottom w:val="single" w:sz="4" w:space="0" w:color="auto"/>
              <w:right w:val="single" w:sz="4" w:space="0" w:color="auto"/>
            </w:tcBorders>
          </w:tcPr>
          <w:p w14:paraId="5EA61BE9"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2589A89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D14F95A" w14:textId="77777777" w:rsidR="00B8253F" w:rsidRDefault="000B5CD4">
            <w:pPr>
              <w:pStyle w:val="TableText"/>
            </w:pPr>
            <w:r>
              <w:t>Canonical Part 6 Arrow mapping.</w:t>
            </w:r>
          </w:p>
        </w:tc>
      </w:tr>
      <w:tr w:rsidR="00B8253F" w14:paraId="0409504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3D7630D" w14:textId="77777777" w:rsidR="00B8253F" w:rsidRDefault="000B5CD4">
            <w:pPr>
              <w:pStyle w:val="TableText"/>
            </w:pPr>
            <w:r>
              <w:rPr>
                <w:rStyle w:val="VARIABLE"/>
              </w:rPr>
              <w:t>value.array_ExtensionObject[].body.Person.Nickname</w:t>
            </w:r>
          </w:p>
        </w:tc>
        <w:tc>
          <w:tcPr>
            <w:tcW w:w="2231" w:type="dxa"/>
            <w:tcBorders>
              <w:top w:val="single" w:sz="4" w:space="0" w:color="auto"/>
              <w:left w:val="single" w:sz="4" w:space="0" w:color="auto"/>
              <w:bottom w:val="single" w:sz="4" w:space="0" w:color="auto"/>
              <w:right w:val="single" w:sz="4" w:space="0" w:color="auto"/>
            </w:tcBorders>
          </w:tcPr>
          <w:p w14:paraId="78FF9567"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00138CA7"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9079C71" w14:textId="77777777" w:rsidR="00B8253F" w:rsidRDefault="000B5CD4">
            <w:pPr>
              <w:pStyle w:val="TableText"/>
            </w:pPr>
            <w:r>
              <w:rPr>
                <w:rStyle w:val="VARIABLE"/>
              </w:rPr>
              <w:t>present</w:t>
            </w:r>
            <w:r>
              <w:t xml:space="preserve"> distinguishes absent optional fields from present null values.</w:t>
            </w:r>
          </w:p>
        </w:tc>
      </w:tr>
      <w:tr w:rsidR="00B8253F" w14:paraId="50935B2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4588D65" w14:textId="77777777" w:rsidR="00B8253F" w:rsidRDefault="000B5CD4">
            <w:pPr>
              <w:pStyle w:val="TableText"/>
            </w:pPr>
            <w:r>
              <w:rPr>
                <w:rStyle w:val="VARIABLE"/>
              </w:rPr>
              <w:t>value.array_ExtensionObject[].body.Person.Nickname.present</w:t>
            </w:r>
          </w:p>
        </w:tc>
        <w:tc>
          <w:tcPr>
            <w:tcW w:w="2231" w:type="dxa"/>
            <w:tcBorders>
              <w:top w:val="single" w:sz="4" w:space="0" w:color="auto"/>
              <w:left w:val="single" w:sz="4" w:space="0" w:color="auto"/>
              <w:bottom w:val="single" w:sz="4" w:space="0" w:color="auto"/>
              <w:right w:val="single" w:sz="4" w:space="0" w:color="auto"/>
            </w:tcBorders>
          </w:tcPr>
          <w:p w14:paraId="043543CA"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0A76539C"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8723620" w14:textId="77777777" w:rsidR="00B8253F" w:rsidRDefault="000B5CD4">
            <w:pPr>
              <w:pStyle w:val="TableText"/>
            </w:pPr>
            <w:r>
              <w:t>Canonical Part 6 Arrow mapping.</w:t>
            </w:r>
          </w:p>
        </w:tc>
      </w:tr>
      <w:tr w:rsidR="00B8253F" w14:paraId="11FA3BF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01C551C" w14:textId="77777777" w:rsidR="00B8253F" w:rsidRDefault="000B5CD4">
            <w:pPr>
              <w:pStyle w:val="TableText"/>
            </w:pPr>
            <w:r>
              <w:rPr>
                <w:rStyle w:val="VARIABLE"/>
              </w:rPr>
              <w:t>value.array_ExtensionObject[].body.Person.Nickname.value</w:t>
            </w:r>
          </w:p>
        </w:tc>
        <w:tc>
          <w:tcPr>
            <w:tcW w:w="2231" w:type="dxa"/>
            <w:tcBorders>
              <w:top w:val="single" w:sz="4" w:space="0" w:color="auto"/>
              <w:left w:val="single" w:sz="4" w:space="0" w:color="auto"/>
              <w:bottom w:val="single" w:sz="4" w:space="0" w:color="auto"/>
              <w:right w:val="single" w:sz="4" w:space="0" w:color="auto"/>
            </w:tcBorders>
          </w:tcPr>
          <w:p w14:paraId="19F9F5A1"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2550EEE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CE96CA8" w14:textId="77777777" w:rsidR="00B8253F" w:rsidRDefault="000B5CD4">
            <w:pPr>
              <w:pStyle w:val="TableText"/>
            </w:pPr>
            <w:r>
              <w:t>Canonical Part 6 Arrow mapping.</w:t>
            </w:r>
          </w:p>
        </w:tc>
      </w:tr>
      <w:tr w:rsidR="00B8253F" w14:paraId="58F9960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7DBC295" w14:textId="77777777" w:rsidR="00B8253F" w:rsidRDefault="000B5CD4">
            <w:pPr>
              <w:pStyle w:val="TableText"/>
            </w:pPr>
            <w:r>
              <w:rPr>
                <w:rStyle w:val="VARIABLE"/>
              </w:rPr>
              <w:t>value.array_ExtensionObject[].body.Measurement</w:t>
            </w:r>
          </w:p>
        </w:tc>
        <w:tc>
          <w:tcPr>
            <w:tcW w:w="2231" w:type="dxa"/>
            <w:tcBorders>
              <w:top w:val="single" w:sz="4" w:space="0" w:color="auto"/>
              <w:left w:val="single" w:sz="4" w:space="0" w:color="auto"/>
              <w:bottom w:val="single" w:sz="4" w:space="0" w:color="auto"/>
              <w:right w:val="single" w:sz="4" w:space="0" w:color="auto"/>
            </w:tcBorders>
          </w:tcPr>
          <w:p w14:paraId="54C4A306" w14:textId="77777777" w:rsidR="00B8253F" w:rsidRDefault="000B5CD4">
            <w:pPr>
              <w:pStyle w:val="TableText"/>
            </w:pPr>
            <w:r>
              <w:rPr>
                <w:rStyle w:val="VARIABLE"/>
              </w:rPr>
              <w:t>dense_union&lt;null: null=0, AsInt: struct&lt;value: int32&gt;=1, AsText: struct&lt;value: string&gt;=2, AsPoint: struct&lt;value: struct&lt;X: double not null, Y: double not null&gt;&gt;=3&gt;</w:t>
            </w:r>
          </w:p>
        </w:tc>
        <w:tc>
          <w:tcPr>
            <w:tcW w:w="2231" w:type="dxa"/>
            <w:tcBorders>
              <w:top w:val="single" w:sz="4" w:space="0" w:color="auto"/>
              <w:left w:val="single" w:sz="4" w:space="0" w:color="auto"/>
              <w:bottom w:val="single" w:sz="4" w:space="0" w:color="auto"/>
              <w:right w:val="single" w:sz="4" w:space="0" w:color="auto"/>
            </w:tcBorders>
          </w:tcPr>
          <w:p w14:paraId="16AEEF4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01F39CF" w14:textId="77777777" w:rsidR="00B8253F" w:rsidRDefault="000B5CD4">
            <w:pPr>
              <w:pStyle w:val="TableText"/>
            </w:pPr>
            <w:r>
              <w:t>Dense-union type id plus value offset selects the active branch.</w:t>
            </w:r>
          </w:p>
        </w:tc>
      </w:tr>
      <w:tr w:rsidR="00B8253F" w14:paraId="50B668B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9FEB1CF" w14:textId="77777777" w:rsidR="00B8253F" w:rsidRDefault="000B5CD4">
            <w:pPr>
              <w:pStyle w:val="TableText"/>
            </w:pPr>
            <w:r>
              <w:rPr>
                <w:rStyle w:val="VARIABLE"/>
              </w:rPr>
              <w:t>value.array_ExtensionObject[].body.Measurement.null</w:t>
            </w:r>
          </w:p>
        </w:tc>
        <w:tc>
          <w:tcPr>
            <w:tcW w:w="2231" w:type="dxa"/>
            <w:tcBorders>
              <w:top w:val="single" w:sz="4" w:space="0" w:color="auto"/>
              <w:left w:val="single" w:sz="4" w:space="0" w:color="auto"/>
              <w:bottom w:val="single" w:sz="4" w:space="0" w:color="auto"/>
              <w:right w:val="single" w:sz="4" w:space="0" w:color="auto"/>
            </w:tcBorders>
          </w:tcPr>
          <w:p w14:paraId="3AF855C6"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63FF654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7DCE7D3" w14:textId="77777777" w:rsidR="00B8253F" w:rsidRDefault="000B5CD4">
            <w:pPr>
              <w:pStyle w:val="TableText"/>
            </w:pPr>
            <w:r>
              <w:t>Canonical Part 6 Arrow mapping.</w:t>
            </w:r>
          </w:p>
        </w:tc>
      </w:tr>
      <w:tr w:rsidR="00B8253F" w14:paraId="729A204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0DCE166" w14:textId="77777777" w:rsidR="00B8253F" w:rsidRDefault="000B5CD4">
            <w:pPr>
              <w:pStyle w:val="TableText"/>
            </w:pPr>
            <w:r>
              <w:rPr>
                <w:rStyle w:val="VARIABLE"/>
              </w:rPr>
              <w:t>value.array_ExtensionObject[].body.Measurement.AsInt</w:t>
            </w:r>
          </w:p>
        </w:tc>
        <w:tc>
          <w:tcPr>
            <w:tcW w:w="2231" w:type="dxa"/>
            <w:tcBorders>
              <w:top w:val="single" w:sz="4" w:space="0" w:color="auto"/>
              <w:left w:val="single" w:sz="4" w:space="0" w:color="auto"/>
              <w:bottom w:val="single" w:sz="4" w:space="0" w:color="auto"/>
              <w:right w:val="single" w:sz="4" w:space="0" w:color="auto"/>
            </w:tcBorders>
          </w:tcPr>
          <w:p w14:paraId="34BFA527" w14:textId="77777777" w:rsidR="00B8253F" w:rsidRDefault="000B5CD4">
            <w:pPr>
              <w:pStyle w:val="TableText"/>
            </w:pPr>
            <w:r>
              <w:rPr>
                <w:rStyle w:val="VARIABLE"/>
              </w:rPr>
              <w:t>struct&lt;value: int32&gt;</w:t>
            </w:r>
          </w:p>
        </w:tc>
        <w:tc>
          <w:tcPr>
            <w:tcW w:w="2231" w:type="dxa"/>
            <w:tcBorders>
              <w:top w:val="single" w:sz="4" w:space="0" w:color="auto"/>
              <w:left w:val="single" w:sz="4" w:space="0" w:color="auto"/>
              <w:bottom w:val="single" w:sz="4" w:space="0" w:color="auto"/>
              <w:right w:val="single" w:sz="4" w:space="0" w:color="auto"/>
            </w:tcBorders>
          </w:tcPr>
          <w:p w14:paraId="372F8B4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5FE29E6" w14:textId="77777777" w:rsidR="00B8253F" w:rsidRDefault="000B5CD4">
            <w:pPr>
              <w:pStyle w:val="TableText"/>
            </w:pPr>
            <w:r>
              <w:t>Canonical Part 6 Arrow mapping.</w:t>
            </w:r>
          </w:p>
        </w:tc>
      </w:tr>
      <w:tr w:rsidR="00B8253F" w14:paraId="692DB34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DD59884" w14:textId="77777777" w:rsidR="00B8253F" w:rsidRDefault="000B5CD4">
            <w:pPr>
              <w:pStyle w:val="TableText"/>
            </w:pPr>
            <w:r>
              <w:rPr>
                <w:rStyle w:val="VARIABLE"/>
              </w:rPr>
              <w:t>value.array_ExtensionObject[].body.Measurement.AsInt.value</w:t>
            </w:r>
          </w:p>
        </w:tc>
        <w:tc>
          <w:tcPr>
            <w:tcW w:w="2231" w:type="dxa"/>
            <w:tcBorders>
              <w:top w:val="single" w:sz="4" w:space="0" w:color="auto"/>
              <w:left w:val="single" w:sz="4" w:space="0" w:color="auto"/>
              <w:bottom w:val="single" w:sz="4" w:space="0" w:color="auto"/>
              <w:right w:val="single" w:sz="4" w:space="0" w:color="auto"/>
            </w:tcBorders>
          </w:tcPr>
          <w:p w14:paraId="2648CD81"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5200A7A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E2B9630" w14:textId="77777777" w:rsidR="00B8253F" w:rsidRDefault="000B5CD4">
            <w:pPr>
              <w:pStyle w:val="TableText"/>
            </w:pPr>
            <w:r>
              <w:t>Canonical Part 6 Arrow mapping.</w:t>
            </w:r>
          </w:p>
        </w:tc>
      </w:tr>
      <w:tr w:rsidR="00B8253F" w14:paraId="2AAEDCA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944D1EA" w14:textId="77777777" w:rsidR="00B8253F" w:rsidRDefault="000B5CD4">
            <w:pPr>
              <w:pStyle w:val="TableText"/>
            </w:pPr>
            <w:r>
              <w:rPr>
                <w:rStyle w:val="VARIABLE"/>
              </w:rPr>
              <w:t>value.array_ExtensionObject[].body.Measurement.AsText</w:t>
            </w:r>
          </w:p>
        </w:tc>
        <w:tc>
          <w:tcPr>
            <w:tcW w:w="2231" w:type="dxa"/>
            <w:tcBorders>
              <w:top w:val="single" w:sz="4" w:space="0" w:color="auto"/>
              <w:left w:val="single" w:sz="4" w:space="0" w:color="auto"/>
              <w:bottom w:val="single" w:sz="4" w:space="0" w:color="auto"/>
              <w:right w:val="single" w:sz="4" w:space="0" w:color="auto"/>
            </w:tcBorders>
          </w:tcPr>
          <w:p w14:paraId="0035CD49" w14:textId="77777777" w:rsidR="00B8253F" w:rsidRDefault="000B5CD4">
            <w:pPr>
              <w:pStyle w:val="TableText"/>
            </w:pPr>
            <w:r>
              <w:rPr>
                <w:rStyle w:val="VARIABLE"/>
              </w:rPr>
              <w:t>struct&lt;value: string&gt;</w:t>
            </w:r>
          </w:p>
        </w:tc>
        <w:tc>
          <w:tcPr>
            <w:tcW w:w="2231" w:type="dxa"/>
            <w:tcBorders>
              <w:top w:val="single" w:sz="4" w:space="0" w:color="auto"/>
              <w:left w:val="single" w:sz="4" w:space="0" w:color="auto"/>
              <w:bottom w:val="single" w:sz="4" w:space="0" w:color="auto"/>
              <w:right w:val="single" w:sz="4" w:space="0" w:color="auto"/>
            </w:tcBorders>
          </w:tcPr>
          <w:p w14:paraId="2B1123B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B94E8AC" w14:textId="77777777" w:rsidR="00B8253F" w:rsidRDefault="000B5CD4">
            <w:pPr>
              <w:pStyle w:val="TableText"/>
            </w:pPr>
            <w:r>
              <w:t>Canonical Part 6 Arrow mapping.</w:t>
            </w:r>
          </w:p>
        </w:tc>
      </w:tr>
      <w:tr w:rsidR="00B8253F" w14:paraId="30FF387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1531E01" w14:textId="77777777" w:rsidR="00B8253F" w:rsidRDefault="000B5CD4">
            <w:pPr>
              <w:pStyle w:val="TableText"/>
            </w:pPr>
            <w:r>
              <w:rPr>
                <w:rStyle w:val="VARIABLE"/>
              </w:rPr>
              <w:t>value.array_ExtensionObject[].body.Measurement.AsText.value</w:t>
            </w:r>
          </w:p>
        </w:tc>
        <w:tc>
          <w:tcPr>
            <w:tcW w:w="2231" w:type="dxa"/>
            <w:tcBorders>
              <w:top w:val="single" w:sz="4" w:space="0" w:color="auto"/>
              <w:left w:val="single" w:sz="4" w:space="0" w:color="auto"/>
              <w:bottom w:val="single" w:sz="4" w:space="0" w:color="auto"/>
              <w:right w:val="single" w:sz="4" w:space="0" w:color="auto"/>
            </w:tcBorders>
          </w:tcPr>
          <w:p w14:paraId="3CB2B619"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2F00BD9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A7621E5" w14:textId="77777777" w:rsidR="00B8253F" w:rsidRDefault="000B5CD4">
            <w:pPr>
              <w:pStyle w:val="TableText"/>
            </w:pPr>
            <w:r>
              <w:t>Canonical Part 6 Arrow mapping.</w:t>
            </w:r>
          </w:p>
        </w:tc>
      </w:tr>
      <w:tr w:rsidR="00B8253F" w14:paraId="47E520E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A251041" w14:textId="77777777" w:rsidR="00B8253F" w:rsidRDefault="000B5CD4">
            <w:pPr>
              <w:pStyle w:val="TableText"/>
            </w:pPr>
            <w:r>
              <w:rPr>
                <w:rStyle w:val="VARIABLE"/>
              </w:rPr>
              <w:t>value.array_ExtensionObject[].body.Measurement.AsPoint</w:t>
            </w:r>
          </w:p>
        </w:tc>
        <w:tc>
          <w:tcPr>
            <w:tcW w:w="2231" w:type="dxa"/>
            <w:tcBorders>
              <w:top w:val="single" w:sz="4" w:space="0" w:color="auto"/>
              <w:left w:val="single" w:sz="4" w:space="0" w:color="auto"/>
              <w:bottom w:val="single" w:sz="4" w:space="0" w:color="auto"/>
              <w:right w:val="single" w:sz="4" w:space="0" w:color="auto"/>
            </w:tcBorders>
          </w:tcPr>
          <w:p w14:paraId="0AED7937" w14:textId="77777777" w:rsidR="00B8253F" w:rsidRDefault="000B5CD4">
            <w:pPr>
              <w:pStyle w:val="TableText"/>
            </w:pPr>
            <w:r>
              <w:rPr>
                <w:rStyle w:val="VARIABLE"/>
              </w:rPr>
              <w:t>struct&lt;value: struct&lt;X: double not null, Y: double not null&gt;&gt;</w:t>
            </w:r>
          </w:p>
        </w:tc>
        <w:tc>
          <w:tcPr>
            <w:tcW w:w="2231" w:type="dxa"/>
            <w:tcBorders>
              <w:top w:val="single" w:sz="4" w:space="0" w:color="auto"/>
              <w:left w:val="single" w:sz="4" w:space="0" w:color="auto"/>
              <w:bottom w:val="single" w:sz="4" w:space="0" w:color="auto"/>
              <w:right w:val="single" w:sz="4" w:space="0" w:color="auto"/>
            </w:tcBorders>
          </w:tcPr>
          <w:p w14:paraId="534FE02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A57730A" w14:textId="77777777" w:rsidR="00B8253F" w:rsidRDefault="000B5CD4">
            <w:pPr>
              <w:pStyle w:val="TableText"/>
            </w:pPr>
            <w:r>
              <w:t>Canonical Part 6 Arrow mapping.</w:t>
            </w:r>
          </w:p>
        </w:tc>
      </w:tr>
      <w:tr w:rsidR="00B8253F" w14:paraId="2DF7727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C2CD2DA" w14:textId="77777777" w:rsidR="00B8253F" w:rsidRDefault="000B5CD4">
            <w:pPr>
              <w:pStyle w:val="TableText"/>
            </w:pPr>
            <w:r>
              <w:rPr>
                <w:rStyle w:val="VARIABLE"/>
              </w:rPr>
              <w:t>value.array_ExtensionObject[].body.Measurement.AsPoint.value</w:t>
            </w:r>
          </w:p>
        </w:tc>
        <w:tc>
          <w:tcPr>
            <w:tcW w:w="2231" w:type="dxa"/>
            <w:tcBorders>
              <w:top w:val="single" w:sz="4" w:space="0" w:color="auto"/>
              <w:left w:val="single" w:sz="4" w:space="0" w:color="auto"/>
              <w:bottom w:val="single" w:sz="4" w:space="0" w:color="auto"/>
              <w:right w:val="single" w:sz="4" w:space="0" w:color="auto"/>
            </w:tcBorders>
          </w:tcPr>
          <w:p w14:paraId="1EA1DC39"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428A472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DD98CB2" w14:textId="77777777" w:rsidR="00B8253F" w:rsidRDefault="000B5CD4">
            <w:pPr>
              <w:pStyle w:val="TableText"/>
            </w:pPr>
            <w:r>
              <w:t>Canonical Part 6 Arrow mapping.</w:t>
            </w:r>
          </w:p>
        </w:tc>
      </w:tr>
      <w:tr w:rsidR="00B8253F" w14:paraId="097C8D8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EF04FE" w14:textId="77777777" w:rsidR="00B8253F" w:rsidRDefault="000B5CD4">
            <w:pPr>
              <w:pStyle w:val="TableText"/>
            </w:pPr>
            <w:r>
              <w:rPr>
                <w:rStyle w:val="VARIABLE"/>
              </w:rPr>
              <w:t>value.array_ExtensionObject[].body.Measurement.AsPoint.value.X</w:t>
            </w:r>
          </w:p>
        </w:tc>
        <w:tc>
          <w:tcPr>
            <w:tcW w:w="2231" w:type="dxa"/>
            <w:tcBorders>
              <w:top w:val="single" w:sz="4" w:space="0" w:color="auto"/>
              <w:left w:val="single" w:sz="4" w:space="0" w:color="auto"/>
              <w:bottom w:val="single" w:sz="4" w:space="0" w:color="auto"/>
              <w:right w:val="single" w:sz="4" w:space="0" w:color="auto"/>
            </w:tcBorders>
          </w:tcPr>
          <w:p w14:paraId="549F3BDF"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7BC8AB4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C60D29C" w14:textId="77777777" w:rsidR="00B8253F" w:rsidRDefault="000B5CD4">
            <w:pPr>
              <w:pStyle w:val="TableText"/>
            </w:pPr>
            <w:r>
              <w:t>Canonical Part 6 Arrow mapping.</w:t>
            </w:r>
          </w:p>
        </w:tc>
      </w:tr>
      <w:tr w:rsidR="00B8253F" w14:paraId="5AEC330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A4D57BF" w14:textId="77777777" w:rsidR="00B8253F" w:rsidRDefault="000B5CD4">
            <w:pPr>
              <w:pStyle w:val="TableText"/>
            </w:pPr>
            <w:r>
              <w:rPr>
                <w:rStyle w:val="VARIABLE"/>
              </w:rPr>
              <w:t>value.array_ExtensionObject[].body.Measurement.AsPoint.value.Y</w:t>
            </w:r>
          </w:p>
        </w:tc>
        <w:tc>
          <w:tcPr>
            <w:tcW w:w="2231" w:type="dxa"/>
            <w:tcBorders>
              <w:top w:val="single" w:sz="4" w:space="0" w:color="auto"/>
              <w:left w:val="single" w:sz="4" w:space="0" w:color="auto"/>
              <w:bottom w:val="single" w:sz="4" w:space="0" w:color="auto"/>
              <w:right w:val="single" w:sz="4" w:space="0" w:color="auto"/>
            </w:tcBorders>
          </w:tcPr>
          <w:p w14:paraId="542BF19C"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34E0C27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D9226EE" w14:textId="77777777" w:rsidR="00B8253F" w:rsidRDefault="000B5CD4">
            <w:pPr>
              <w:pStyle w:val="TableText"/>
            </w:pPr>
            <w:r>
              <w:t>Canonical Part 6 Arrow mapping.</w:t>
            </w:r>
          </w:p>
        </w:tc>
      </w:tr>
      <w:tr w:rsidR="00B8253F" w14:paraId="255A962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26F7B93" w14:textId="77777777" w:rsidR="00B8253F" w:rsidRDefault="000B5CD4">
            <w:pPr>
              <w:pStyle w:val="TableText"/>
            </w:pPr>
            <w:r>
              <w:rPr>
                <w:rStyle w:val="VARIABLE"/>
              </w:rPr>
              <w:lastRenderedPageBreak/>
              <w:t>value.array_ExtensionObject[].body.Envelope</w:t>
            </w:r>
          </w:p>
        </w:tc>
        <w:tc>
          <w:tcPr>
            <w:tcW w:w="2231" w:type="dxa"/>
            <w:tcBorders>
              <w:top w:val="single" w:sz="4" w:space="0" w:color="auto"/>
              <w:left w:val="single" w:sz="4" w:space="0" w:color="auto"/>
              <w:bottom w:val="single" w:sz="4" w:space="0" w:color="auto"/>
              <w:right w:val="single" w:sz="4" w:space="0" w:color="auto"/>
            </w:tcBorders>
          </w:tcPr>
          <w:p w14:paraId="79E487EC" w14:textId="77777777" w:rsidR="00B8253F" w:rsidRDefault="000B5CD4">
            <w:pPr>
              <w:pStyle w:val="TableText"/>
            </w:pPr>
            <w:r>
              <w:rPr>
                <w:rStyle w:val="VARIABLE"/>
              </w:rPr>
              <w:t>struct&lt;Id: string, Location: struct&lt;X: double not null,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w:t>
            </w:r>
            <w:r>
              <w:rPr>
                <w:rStyle w:val="VARIABLE"/>
              </w:rPr>
              <w:t>ng&gt;=2, AsPoint: struct&lt;value: struct&lt;X: double not 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w:t>
            </w:r>
          </w:p>
        </w:tc>
        <w:tc>
          <w:tcPr>
            <w:tcW w:w="2231" w:type="dxa"/>
            <w:tcBorders>
              <w:top w:val="single" w:sz="4" w:space="0" w:color="auto"/>
              <w:left w:val="single" w:sz="4" w:space="0" w:color="auto"/>
              <w:bottom w:val="single" w:sz="4" w:space="0" w:color="auto"/>
              <w:right w:val="single" w:sz="4" w:space="0" w:color="auto"/>
            </w:tcBorders>
          </w:tcPr>
          <w:p w14:paraId="4F3F5A8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C81A9C4" w14:textId="77777777" w:rsidR="00B8253F" w:rsidRDefault="000B5CD4">
            <w:pPr>
              <w:pStyle w:val="TableText"/>
            </w:pPr>
            <w:r>
              <w:t>Canonical Part 6 Arrow mapping.</w:t>
            </w:r>
          </w:p>
        </w:tc>
      </w:tr>
      <w:tr w:rsidR="00B8253F" w14:paraId="02DBC7E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F400B40" w14:textId="77777777" w:rsidR="00B8253F" w:rsidRDefault="000B5CD4">
            <w:pPr>
              <w:pStyle w:val="TableText"/>
            </w:pPr>
            <w:r>
              <w:rPr>
                <w:rStyle w:val="VARIABLE"/>
              </w:rPr>
              <w:t>value.array_ExtensionObject[].body.Envelope.Id</w:t>
            </w:r>
          </w:p>
        </w:tc>
        <w:tc>
          <w:tcPr>
            <w:tcW w:w="2231" w:type="dxa"/>
            <w:tcBorders>
              <w:top w:val="single" w:sz="4" w:space="0" w:color="auto"/>
              <w:left w:val="single" w:sz="4" w:space="0" w:color="auto"/>
              <w:bottom w:val="single" w:sz="4" w:space="0" w:color="auto"/>
              <w:right w:val="single" w:sz="4" w:space="0" w:color="auto"/>
            </w:tcBorders>
          </w:tcPr>
          <w:p w14:paraId="76FC53FD"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492F048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BCD6D03" w14:textId="77777777" w:rsidR="00B8253F" w:rsidRDefault="000B5CD4">
            <w:pPr>
              <w:pStyle w:val="TableText"/>
            </w:pPr>
            <w:r>
              <w:t>Canonical Part 6 Arrow mapping.</w:t>
            </w:r>
          </w:p>
        </w:tc>
      </w:tr>
      <w:tr w:rsidR="00B8253F" w14:paraId="0BD0C94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49000FE" w14:textId="77777777" w:rsidR="00B8253F" w:rsidRDefault="000B5CD4">
            <w:pPr>
              <w:pStyle w:val="TableText"/>
            </w:pPr>
            <w:r>
              <w:rPr>
                <w:rStyle w:val="VARIABLE"/>
              </w:rPr>
              <w:t>value.array_ExtensionObject[].body.Envelope.Location</w:t>
            </w:r>
          </w:p>
        </w:tc>
        <w:tc>
          <w:tcPr>
            <w:tcW w:w="2231" w:type="dxa"/>
            <w:tcBorders>
              <w:top w:val="single" w:sz="4" w:space="0" w:color="auto"/>
              <w:left w:val="single" w:sz="4" w:space="0" w:color="auto"/>
              <w:bottom w:val="single" w:sz="4" w:space="0" w:color="auto"/>
              <w:right w:val="single" w:sz="4" w:space="0" w:color="auto"/>
            </w:tcBorders>
          </w:tcPr>
          <w:p w14:paraId="6382EC96"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30BB1EF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59EE556" w14:textId="77777777" w:rsidR="00B8253F" w:rsidRDefault="000B5CD4">
            <w:pPr>
              <w:pStyle w:val="TableText"/>
            </w:pPr>
            <w:r>
              <w:t>Canonical Part 6 Arrow mapping.</w:t>
            </w:r>
          </w:p>
        </w:tc>
      </w:tr>
      <w:tr w:rsidR="00B8253F" w14:paraId="07C3776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3C70CCC" w14:textId="77777777" w:rsidR="00B8253F" w:rsidRDefault="000B5CD4">
            <w:pPr>
              <w:pStyle w:val="TableText"/>
            </w:pPr>
            <w:r>
              <w:rPr>
                <w:rStyle w:val="VARIABLE"/>
              </w:rPr>
              <w:t>value.array_ExtensionObject[].body.Envelope.Location.X</w:t>
            </w:r>
          </w:p>
        </w:tc>
        <w:tc>
          <w:tcPr>
            <w:tcW w:w="2231" w:type="dxa"/>
            <w:tcBorders>
              <w:top w:val="single" w:sz="4" w:space="0" w:color="auto"/>
              <w:left w:val="single" w:sz="4" w:space="0" w:color="auto"/>
              <w:bottom w:val="single" w:sz="4" w:space="0" w:color="auto"/>
              <w:right w:val="single" w:sz="4" w:space="0" w:color="auto"/>
            </w:tcBorders>
          </w:tcPr>
          <w:p w14:paraId="6642E40B"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2F337674"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4540EAA" w14:textId="77777777" w:rsidR="00B8253F" w:rsidRDefault="000B5CD4">
            <w:pPr>
              <w:pStyle w:val="TableText"/>
            </w:pPr>
            <w:r>
              <w:t>Canonical Part 6 Arrow mapping.</w:t>
            </w:r>
          </w:p>
        </w:tc>
      </w:tr>
      <w:tr w:rsidR="00B8253F" w14:paraId="2595945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0C7CC75" w14:textId="77777777" w:rsidR="00B8253F" w:rsidRDefault="000B5CD4">
            <w:pPr>
              <w:pStyle w:val="TableText"/>
            </w:pPr>
            <w:r>
              <w:rPr>
                <w:rStyle w:val="VARIABLE"/>
              </w:rPr>
              <w:t>value.array_ExtensionObject[].body.Envelope.Location.Y</w:t>
            </w:r>
          </w:p>
        </w:tc>
        <w:tc>
          <w:tcPr>
            <w:tcW w:w="2231" w:type="dxa"/>
            <w:tcBorders>
              <w:top w:val="single" w:sz="4" w:space="0" w:color="auto"/>
              <w:left w:val="single" w:sz="4" w:space="0" w:color="auto"/>
              <w:bottom w:val="single" w:sz="4" w:space="0" w:color="auto"/>
              <w:right w:val="single" w:sz="4" w:space="0" w:color="auto"/>
            </w:tcBorders>
          </w:tcPr>
          <w:p w14:paraId="3BFB86E3"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3B7278F9"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197BF60" w14:textId="77777777" w:rsidR="00B8253F" w:rsidRDefault="000B5CD4">
            <w:pPr>
              <w:pStyle w:val="TableText"/>
            </w:pPr>
            <w:r>
              <w:t>Canonical Part 6 Arrow mapping.</w:t>
            </w:r>
          </w:p>
        </w:tc>
      </w:tr>
      <w:tr w:rsidR="00B8253F" w14:paraId="011BE58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66814CF" w14:textId="77777777" w:rsidR="00B8253F" w:rsidRDefault="000B5CD4">
            <w:pPr>
              <w:pStyle w:val="TableText"/>
            </w:pPr>
            <w:r>
              <w:rPr>
                <w:rStyle w:val="VARIABLE"/>
              </w:rPr>
              <w:t>value.array_ExtensionObject[].body.Envelope.Tags</w:t>
            </w:r>
          </w:p>
        </w:tc>
        <w:tc>
          <w:tcPr>
            <w:tcW w:w="2231" w:type="dxa"/>
            <w:tcBorders>
              <w:top w:val="single" w:sz="4" w:space="0" w:color="auto"/>
              <w:left w:val="single" w:sz="4" w:space="0" w:color="auto"/>
              <w:bottom w:val="single" w:sz="4" w:space="0" w:color="auto"/>
              <w:right w:val="single" w:sz="4" w:space="0" w:color="auto"/>
            </w:tcBorders>
          </w:tcPr>
          <w:p w14:paraId="11F32F2E" w14:textId="77777777" w:rsidR="00B8253F" w:rsidRDefault="000B5CD4">
            <w:pPr>
              <w:pStyle w:val="TableText"/>
            </w:pPr>
            <w:r>
              <w:rPr>
                <w:rStyle w:val="VARIABLE"/>
              </w:rPr>
              <w:t>list&lt;item: string&gt;</w:t>
            </w:r>
          </w:p>
        </w:tc>
        <w:tc>
          <w:tcPr>
            <w:tcW w:w="2231" w:type="dxa"/>
            <w:tcBorders>
              <w:top w:val="single" w:sz="4" w:space="0" w:color="auto"/>
              <w:left w:val="single" w:sz="4" w:space="0" w:color="auto"/>
              <w:bottom w:val="single" w:sz="4" w:space="0" w:color="auto"/>
              <w:right w:val="single" w:sz="4" w:space="0" w:color="auto"/>
            </w:tcBorders>
          </w:tcPr>
          <w:p w14:paraId="3965B36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DA153E3" w14:textId="77777777" w:rsidR="00B8253F" w:rsidRDefault="000B5CD4">
            <w:pPr>
              <w:pStyle w:val="TableText"/>
            </w:pPr>
            <w:r>
              <w:t>List offsets identify the element range; null list differs from empty list.</w:t>
            </w:r>
          </w:p>
        </w:tc>
      </w:tr>
      <w:tr w:rsidR="00B8253F" w14:paraId="170E642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64189D8" w14:textId="77777777" w:rsidR="00B8253F" w:rsidRDefault="000B5CD4">
            <w:pPr>
              <w:pStyle w:val="TableText"/>
            </w:pPr>
            <w:r>
              <w:rPr>
                <w:rStyle w:val="VARIABLE"/>
              </w:rPr>
              <w:t>value.array_ExtensionObject[].body.Envelope.Tags[]</w:t>
            </w:r>
          </w:p>
        </w:tc>
        <w:tc>
          <w:tcPr>
            <w:tcW w:w="2231" w:type="dxa"/>
            <w:tcBorders>
              <w:top w:val="single" w:sz="4" w:space="0" w:color="auto"/>
              <w:left w:val="single" w:sz="4" w:space="0" w:color="auto"/>
              <w:bottom w:val="single" w:sz="4" w:space="0" w:color="auto"/>
              <w:right w:val="single" w:sz="4" w:space="0" w:color="auto"/>
            </w:tcBorders>
          </w:tcPr>
          <w:p w14:paraId="3B51EB7A"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50C37BA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66B8D08" w14:textId="77777777" w:rsidR="00B8253F" w:rsidRDefault="000B5CD4">
            <w:pPr>
              <w:pStyle w:val="TableText"/>
            </w:pPr>
            <w:r>
              <w:t>Canonical Part 6 Arrow mapping.</w:t>
            </w:r>
          </w:p>
        </w:tc>
      </w:tr>
      <w:tr w:rsidR="00B8253F" w14:paraId="706BBE3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E258DA1" w14:textId="77777777" w:rsidR="00B8253F" w:rsidRDefault="000B5CD4">
            <w:pPr>
              <w:pStyle w:val="TableText"/>
            </w:pPr>
            <w:r>
              <w:rPr>
                <w:rStyle w:val="VARIABLE"/>
              </w:rPr>
              <w:lastRenderedPageBreak/>
              <w:t>value.array_ExtensionObject[].body.Envelope.Payload</w:t>
            </w:r>
          </w:p>
        </w:tc>
        <w:tc>
          <w:tcPr>
            <w:tcW w:w="2231" w:type="dxa"/>
            <w:tcBorders>
              <w:top w:val="single" w:sz="4" w:space="0" w:color="auto"/>
              <w:left w:val="single" w:sz="4" w:space="0" w:color="auto"/>
              <w:bottom w:val="single" w:sz="4" w:space="0" w:color="auto"/>
              <w:right w:val="single" w:sz="4" w:space="0" w:color="auto"/>
            </w:tcBorders>
          </w:tcPr>
          <w:p w14:paraId="21B72252" w14:textId="77777777" w:rsidR="00B8253F" w:rsidRDefault="000B5CD4">
            <w:pPr>
              <w:pStyle w:val="TableText"/>
            </w:pPr>
            <w:r>
              <w:rPr>
                <w:rStyle w:val="VARIABLE"/>
              </w:rPr>
              <w:t>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struct&lt;&gt;=4, Option</w:t>
            </w:r>
            <w:r>
              <w:rPr>
                <w:rStyle w:val="VARIABLE"/>
              </w:rPr>
              <w:t>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w:t>
            </w:r>
          </w:p>
        </w:tc>
        <w:tc>
          <w:tcPr>
            <w:tcW w:w="2231" w:type="dxa"/>
            <w:tcBorders>
              <w:top w:val="single" w:sz="4" w:space="0" w:color="auto"/>
              <w:left w:val="single" w:sz="4" w:space="0" w:color="auto"/>
              <w:bottom w:val="single" w:sz="4" w:space="0" w:color="auto"/>
              <w:right w:val="single" w:sz="4" w:space="0" w:color="auto"/>
            </w:tcBorders>
          </w:tcPr>
          <w:p w14:paraId="09AC6C8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6CCF8A6" w14:textId="77777777" w:rsidR="00B8253F" w:rsidRDefault="000B5CD4">
            <w:pPr>
              <w:pStyle w:val="TableText"/>
            </w:pPr>
            <w:r>
              <w:t>Canonical Part 6 Arrow mapping.</w:t>
            </w:r>
          </w:p>
        </w:tc>
      </w:tr>
      <w:tr w:rsidR="00B8253F" w14:paraId="0DAB920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06D0983" w14:textId="77777777" w:rsidR="00B8253F" w:rsidRDefault="000B5CD4">
            <w:pPr>
              <w:pStyle w:val="TableText"/>
            </w:pPr>
            <w:r>
              <w:rPr>
                <w:rStyle w:val="VARIABLE"/>
              </w:rPr>
              <w:t>value.array_ExtensionObject[].body.Envelope.Payload.type_id</w:t>
            </w:r>
          </w:p>
        </w:tc>
        <w:tc>
          <w:tcPr>
            <w:tcW w:w="2231" w:type="dxa"/>
            <w:tcBorders>
              <w:top w:val="single" w:sz="4" w:space="0" w:color="auto"/>
              <w:left w:val="single" w:sz="4" w:space="0" w:color="auto"/>
              <w:bottom w:val="single" w:sz="4" w:space="0" w:color="auto"/>
              <w:right w:val="single" w:sz="4" w:space="0" w:color="auto"/>
            </w:tcBorders>
          </w:tcPr>
          <w:p w14:paraId="2212D603"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47A8E87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5EAD9A0" w14:textId="77777777" w:rsidR="00B8253F" w:rsidRDefault="000B5CD4">
            <w:pPr>
              <w:pStyle w:val="TableText"/>
            </w:pPr>
            <w:r>
              <w:t>Canonical Part 6 Arrow mapping.</w:t>
            </w:r>
          </w:p>
        </w:tc>
      </w:tr>
      <w:tr w:rsidR="00B8253F" w14:paraId="1A02CC4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A0E44FB" w14:textId="77777777" w:rsidR="00B8253F" w:rsidRDefault="000B5CD4">
            <w:pPr>
              <w:pStyle w:val="TableText"/>
            </w:pPr>
            <w:r>
              <w:rPr>
                <w:rStyle w:val="VARIABLE"/>
              </w:rPr>
              <w:t>value.array_ExtensionObject[].body.Envelope.Payload.body</w:t>
            </w:r>
          </w:p>
        </w:tc>
        <w:tc>
          <w:tcPr>
            <w:tcW w:w="2231" w:type="dxa"/>
            <w:tcBorders>
              <w:top w:val="single" w:sz="4" w:space="0" w:color="auto"/>
              <w:left w:val="single" w:sz="4" w:space="0" w:color="auto"/>
              <w:bottom w:val="single" w:sz="4" w:space="0" w:color="auto"/>
              <w:right w:val="single" w:sz="4" w:space="0" w:color="auto"/>
            </w:tcBorders>
          </w:tcPr>
          <w:p w14:paraId="6078FF43" w14:textId="77777777" w:rsidR="00B8253F" w:rsidRDefault="000B5CD4">
            <w:pPr>
              <w:pStyle w:val="TableText"/>
            </w:pPr>
            <w:r>
              <w:rPr>
                <w:rStyle w:val="VARIABLE"/>
              </w:rPr>
              <w:t>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struct&lt;&gt;=4, OptionalScalars: struct&lt;Id: int32 not null, F</w:t>
            </w:r>
            <w:r>
              <w:rPr>
                <w:rStyle w:val="VARIABLE"/>
              </w:rPr>
              <w:t>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w:t>
            </w:r>
          </w:p>
        </w:tc>
        <w:tc>
          <w:tcPr>
            <w:tcW w:w="2231" w:type="dxa"/>
            <w:tcBorders>
              <w:top w:val="single" w:sz="4" w:space="0" w:color="auto"/>
              <w:left w:val="single" w:sz="4" w:space="0" w:color="auto"/>
              <w:bottom w:val="single" w:sz="4" w:space="0" w:color="auto"/>
              <w:right w:val="single" w:sz="4" w:space="0" w:color="auto"/>
            </w:tcBorders>
          </w:tcPr>
          <w:p w14:paraId="1CE5A261"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0933270" w14:textId="77777777" w:rsidR="00B8253F" w:rsidRDefault="000B5CD4">
            <w:pPr>
              <w:pStyle w:val="TableText"/>
            </w:pPr>
            <w:r>
              <w:t>Dense-union type id plus value offset selects the active branch.</w:t>
            </w:r>
          </w:p>
        </w:tc>
      </w:tr>
      <w:tr w:rsidR="00B8253F" w14:paraId="4E427D0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864891A" w14:textId="77777777" w:rsidR="00B8253F" w:rsidRDefault="000B5CD4">
            <w:pPr>
              <w:pStyle w:val="TableText"/>
            </w:pPr>
            <w:r>
              <w:rPr>
                <w:rStyle w:val="VARIABLE"/>
              </w:rPr>
              <w:t>value.array_ExtensionObject[].body.Envelope.Payload.body.null</w:t>
            </w:r>
          </w:p>
        </w:tc>
        <w:tc>
          <w:tcPr>
            <w:tcW w:w="2231" w:type="dxa"/>
            <w:tcBorders>
              <w:top w:val="single" w:sz="4" w:space="0" w:color="auto"/>
              <w:left w:val="single" w:sz="4" w:space="0" w:color="auto"/>
              <w:bottom w:val="single" w:sz="4" w:space="0" w:color="auto"/>
              <w:right w:val="single" w:sz="4" w:space="0" w:color="auto"/>
            </w:tcBorders>
          </w:tcPr>
          <w:p w14:paraId="43EC9033"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6564C1C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56AD38C" w14:textId="77777777" w:rsidR="00B8253F" w:rsidRDefault="000B5CD4">
            <w:pPr>
              <w:pStyle w:val="TableText"/>
            </w:pPr>
            <w:r>
              <w:t>Canonical Part 6 Arrow mapping.</w:t>
            </w:r>
          </w:p>
        </w:tc>
      </w:tr>
      <w:tr w:rsidR="00B8253F" w14:paraId="419AA20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7C4115F" w14:textId="77777777" w:rsidR="00B8253F" w:rsidRDefault="000B5CD4">
            <w:pPr>
              <w:pStyle w:val="TableText"/>
            </w:pPr>
            <w:r>
              <w:rPr>
                <w:rStyle w:val="VARIABLE"/>
              </w:rPr>
              <w:lastRenderedPageBreak/>
              <w:t>value.array_ExtensionObject[].body.Envelope.Payload.body.Point</w:t>
            </w:r>
          </w:p>
        </w:tc>
        <w:tc>
          <w:tcPr>
            <w:tcW w:w="2231" w:type="dxa"/>
            <w:tcBorders>
              <w:top w:val="single" w:sz="4" w:space="0" w:color="auto"/>
              <w:left w:val="single" w:sz="4" w:space="0" w:color="auto"/>
              <w:bottom w:val="single" w:sz="4" w:space="0" w:color="auto"/>
              <w:right w:val="single" w:sz="4" w:space="0" w:color="auto"/>
            </w:tcBorders>
          </w:tcPr>
          <w:p w14:paraId="67DB4572"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620421B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38F757A" w14:textId="77777777" w:rsidR="00B8253F" w:rsidRDefault="000B5CD4">
            <w:pPr>
              <w:pStyle w:val="TableText"/>
            </w:pPr>
            <w:r>
              <w:t>Canonical Part 6 Arrow mapping.</w:t>
            </w:r>
          </w:p>
        </w:tc>
      </w:tr>
      <w:tr w:rsidR="00B8253F" w14:paraId="3A37325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4470F81" w14:textId="77777777" w:rsidR="00B8253F" w:rsidRDefault="000B5CD4">
            <w:pPr>
              <w:pStyle w:val="TableText"/>
            </w:pPr>
            <w:r>
              <w:rPr>
                <w:rStyle w:val="VARIABLE"/>
              </w:rPr>
              <w:t>value.array_ExtensionObject[].body.Envelope.Payload.body.Point.X</w:t>
            </w:r>
          </w:p>
        </w:tc>
        <w:tc>
          <w:tcPr>
            <w:tcW w:w="2231" w:type="dxa"/>
            <w:tcBorders>
              <w:top w:val="single" w:sz="4" w:space="0" w:color="auto"/>
              <w:left w:val="single" w:sz="4" w:space="0" w:color="auto"/>
              <w:bottom w:val="single" w:sz="4" w:space="0" w:color="auto"/>
              <w:right w:val="single" w:sz="4" w:space="0" w:color="auto"/>
            </w:tcBorders>
          </w:tcPr>
          <w:p w14:paraId="152AB8B5"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22FCC05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56C63A2" w14:textId="77777777" w:rsidR="00B8253F" w:rsidRDefault="000B5CD4">
            <w:pPr>
              <w:pStyle w:val="TableText"/>
            </w:pPr>
            <w:r>
              <w:t>Canonical Part 6 Arrow mapping.</w:t>
            </w:r>
          </w:p>
        </w:tc>
      </w:tr>
      <w:tr w:rsidR="00B8253F" w14:paraId="5F8C547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29404EE" w14:textId="77777777" w:rsidR="00B8253F" w:rsidRDefault="000B5CD4">
            <w:pPr>
              <w:pStyle w:val="TableText"/>
            </w:pPr>
            <w:r>
              <w:rPr>
                <w:rStyle w:val="VARIABLE"/>
              </w:rPr>
              <w:t>value.array_ExtensionObject[].body.Envelope.Payload.body.Point.Y</w:t>
            </w:r>
          </w:p>
        </w:tc>
        <w:tc>
          <w:tcPr>
            <w:tcW w:w="2231" w:type="dxa"/>
            <w:tcBorders>
              <w:top w:val="single" w:sz="4" w:space="0" w:color="auto"/>
              <w:left w:val="single" w:sz="4" w:space="0" w:color="auto"/>
              <w:bottom w:val="single" w:sz="4" w:space="0" w:color="auto"/>
              <w:right w:val="single" w:sz="4" w:space="0" w:color="auto"/>
            </w:tcBorders>
          </w:tcPr>
          <w:p w14:paraId="338E14EC"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6CC58251"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0253C6F" w14:textId="77777777" w:rsidR="00B8253F" w:rsidRDefault="000B5CD4">
            <w:pPr>
              <w:pStyle w:val="TableText"/>
            </w:pPr>
            <w:r>
              <w:t>Canonical Part 6 Arrow mapping.</w:t>
            </w:r>
          </w:p>
        </w:tc>
      </w:tr>
      <w:tr w:rsidR="00B8253F" w14:paraId="75E94FE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590AFCC" w14:textId="77777777" w:rsidR="00B8253F" w:rsidRDefault="000B5CD4">
            <w:pPr>
              <w:pStyle w:val="TableText"/>
            </w:pPr>
            <w:r>
              <w:rPr>
                <w:rStyle w:val="VARIABLE"/>
              </w:rPr>
              <w:t>value.array_ExtensionObject[].body.Envelope.Payload.body.Person</w:t>
            </w:r>
          </w:p>
        </w:tc>
        <w:tc>
          <w:tcPr>
            <w:tcW w:w="2231" w:type="dxa"/>
            <w:tcBorders>
              <w:top w:val="single" w:sz="4" w:space="0" w:color="auto"/>
              <w:left w:val="single" w:sz="4" w:space="0" w:color="auto"/>
              <w:bottom w:val="single" w:sz="4" w:space="0" w:color="auto"/>
              <w:right w:val="single" w:sz="4" w:space="0" w:color="auto"/>
            </w:tcBorders>
          </w:tcPr>
          <w:p w14:paraId="3AB4EDCA" w14:textId="77777777" w:rsidR="00B8253F" w:rsidRDefault="000B5CD4">
            <w:pPr>
              <w:pStyle w:val="TableText"/>
            </w:pPr>
            <w:r>
              <w:rPr>
                <w:rStyle w:val="VARIABLE"/>
              </w:rPr>
              <w:t>struct&lt;Name: string, Age: int32 not null, Email: struct&lt;present: bool not null, value: string&gt; not null, Nickname: struct&lt;present: bool not null, value: string&gt; not null&gt;</w:t>
            </w:r>
          </w:p>
        </w:tc>
        <w:tc>
          <w:tcPr>
            <w:tcW w:w="2231" w:type="dxa"/>
            <w:tcBorders>
              <w:top w:val="single" w:sz="4" w:space="0" w:color="auto"/>
              <w:left w:val="single" w:sz="4" w:space="0" w:color="auto"/>
              <w:bottom w:val="single" w:sz="4" w:space="0" w:color="auto"/>
              <w:right w:val="single" w:sz="4" w:space="0" w:color="auto"/>
            </w:tcBorders>
          </w:tcPr>
          <w:p w14:paraId="4A133F9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F7A67B4" w14:textId="77777777" w:rsidR="00B8253F" w:rsidRDefault="000B5CD4">
            <w:pPr>
              <w:pStyle w:val="TableText"/>
            </w:pPr>
            <w:r>
              <w:t>Canonical Part 6 Arrow mapping.</w:t>
            </w:r>
          </w:p>
        </w:tc>
      </w:tr>
      <w:tr w:rsidR="00B8253F" w14:paraId="5BF6340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2AB9096" w14:textId="77777777" w:rsidR="00B8253F" w:rsidRDefault="000B5CD4">
            <w:pPr>
              <w:pStyle w:val="TableText"/>
            </w:pPr>
            <w:r>
              <w:rPr>
                <w:rStyle w:val="VARIABLE"/>
              </w:rPr>
              <w:t>value.array_ExtensionObject[].body.Envelope.Payload.body.Person.Name</w:t>
            </w:r>
          </w:p>
        </w:tc>
        <w:tc>
          <w:tcPr>
            <w:tcW w:w="2231" w:type="dxa"/>
            <w:tcBorders>
              <w:top w:val="single" w:sz="4" w:space="0" w:color="auto"/>
              <w:left w:val="single" w:sz="4" w:space="0" w:color="auto"/>
              <w:bottom w:val="single" w:sz="4" w:space="0" w:color="auto"/>
              <w:right w:val="single" w:sz="4" w:space="0" w:color="auto"/>
            </w:tcBorders>
          </w:tcPr>
          <w:p w14:paraId="5AD6968B"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755A3A5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17D38BB" w14:textId="77777777" w:rsidR="00B8253F" w:rsidRDefault="000B5CD4">
            <w:pPr>
              <w:pStyle w:val="TableText"/>
            </w:pPr>
            <w:r>
              <w:t>Canonical Part 6 Arrow mapping.</w:t>
            </w:r>
          </w:p>
        </w:tc>
      </w:tr>
      <w:tr w:rsidR="00B8253F" w14:paraId="5BDDEDF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F36BF12" w14:textId="77777777" w:rsidR="00B8253F" w:rsidRDefault="000B5CD4">
            <w:pPr>
              <w:pStyle w:val="TableText"/>
            </w:pPr>
            <w:r>
              <w:rPr>
                <w:rStyle w:val="VARIABLE"/>
              </w:rPr>
              <w:t>value.array_ExtensionObject[].body.Envelope.Payload.body.Person.Age</w:t>
            </w:r>
          </w:p>
        </w:tc>
        <w:tc>
          <w:tcPr>
            <w:tcW w:w="2231" w:type="dxa"/>
            <w:tcBorders>
              <w:top w:val="single" w:sz="4" w:space="0" w:color="auto"/>
              <w:left w:val="single" w:sz="4" w:space="0" w:color="auto"/>
              <w:bottom w:val="single" w:sz="4" w:space="0" w:color="auto"/>
              <w:right w:val="single" w:sz="4" w:space="0" w:color="auto"/>
            </w:tcBorders>
          </w:tcPr>
          <w:p w14:paraId="424CD6CD"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18D9585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51E70E5" w14:textId="77777777" w:rsidR="00B8253F" w:rsidRDefault="000B5CD4">
            <w:pPr>
              <w:pStyle w:val="TableText"/>
            </w:pPr>
            <w:r>
              <w:t>Canonical Part 6 Arrow mapping.</w:t>
            </w:r>
          </w:p>
        </w:tc>
      </w:tr>
      <w:tr w:rsidR="00B8253F" w14:paraId="27A68E8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BFFD2DB" w14:textId="77777777" w:rsidR="00B8253F" w:rsidRDefault="000B5CD4">
            <w:pPr>
              <w:pStyle w:val="TableText"/>
            </w:pPr>
            <w:r>
              <w:rPr>
                <w:rStyle w:val="VARIABLE"/>
              </w:rPr>
              <w:t>value.array_ExtensionObject[].body.Envelope.Payload.body.Person.Email</w:t>
            </w:r>
          </w:p>
        </w:tc>
        <w:tc>
          <w:tcPr>
            <w:tcW w:w="2231" w:type="dxa"/>
            <w:tcBorders>
              <w:top w:val="single" w:sz="4" w:space="0" w:color="auto"/>
              <w:left w:val="single" w:sz="4" w:space="0" w:color="auto"/>
              <w:bottom w:val="single" w:sz="4" w:space="0" w:color="auto"/>
              <w:right w:val="single" w:sz="4" w:space="0" w:color="auto"/>
            </w:tcBorders>
          </w:tcPr>
          <w:p w14:paraId="5049147E"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1EA4063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58EF054" w14:textId="77777777" w:rsidR="00B8253F" w:rsidRDefault="000B5CD4">
            <w:pPr>
              <w:pStyle w:val="TableText"/>
            </w:pPr>
            <w:r>
              <w:rPr>
                <w:rStyle w:val="VARIABLE"/>
              </w:rPr>
              <w:t>present</w:t>
            </w:r>
            <w:r>
              <w:t xml:space="preserve"> distinguishes absent optional fields from present null values.</w:t>
            </w:r>
          </w:p>
        </w:tc>
      </w:tr>
      <w:tr w:rsidR="00B8253F" w14:paraId="3A29098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BB67383" w14:textId="77777777" w:rsidR="00B8253F" w:rsidRDefault="000B5CD4">
            <w:pPr>
              <w:pStyle w:val="TableText"/>
            </w:pPr>
            <w:r>
              <w:rPr>
                <w:rStyle w:val="VARIABLE"/>
              </w:rPr>
              <w:t>value.array_ExtensionObject[].body.Envelope.Payload.body.Person.Email.present</w:t>
            </w:r>
          </w:p>
        </w:tc>
        <w:tc>
          <w:tcPr>
            <w:tcW w:w="2231" w:type="dxa"/>
            <w:tcBorders>
              <w:top w:val="single" w:sz="4" w:space="0" w:color="auto"/>
              <w:left w:val="single" w:sz="4" w:space="0" w:color="auto"/>
              <w:bottom w:val="single" w:sz="4" w:space="0" w:color="auto"/>
              <w:right w:val="single" w:sz="4" w:space="0" w:color="auto"/>
            </w:tcBorders>
          </w:tcPr>
          <w:p w14:paraId="617A3158"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27C3E51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1399C2C" w14:textId="77777777" w:rsidR="00B8253F" w:rsidRDefault="000B5CD4">
            <w:pPr>
              <w:pStyle w:val="TableText"/>
            </w:pPr>
            <w:r>
              <w:t>Canonical Part 6 Arrow mapping.</w:t>
            </w:r>
          </w:p>
        </w:tc>
      </w:tr>
      <w:tr w:rsidR="00B8253F" w14:paraId="1B7F919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35EFC5F" w14:textId="77777777" w:rsidR="00B8253F" w:rsidRDefault="000B5CD4">
            <w:pPr>
              <w:pStyle w:val="TableText"/>
            </w:pPr>
            <w:r>
              <w:rPr>
                <w:rStyle w:val="VARIABLE"/>
              </w:rPr>
              <w:t>value.array_ExtensionObject[].body.Envelope.Payload.body.Person.Email.value</w:t>
            </w:r>
          </w:p>
        </w:tc>
        <w:tc>
          <w:tcPr>
            <w:tcW w:w="2231" w:type="dxa"/>
            <w:tcBorders>
              <w:top w:val="single" w:sz="4" w:space="0" w:color="auto"/>
              <w:left w:val="single" w:sz="4" w:space="0" w:color="auto"/>
              <w:bottom w:val="single" w:sz="4" w:space="0" w:color="auto"/>
              <w:right w:val="single" w:sz="4" w:space="0" w:color="auto"/>
            </w:tcBorders>
          </w:tcPr>
          <w:p w14:paraId="7E04A62B"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1367C1C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E81900A" w14:textId="77777777" w:rsidR="00B8253F" w:rsidRDefault="000B5CD4">
            <w:pPr>
              <w:pStyle w:val="TableText"/>
            </w:pPr>
            <w:r>
              <w:t>Canonical Part 6 Arrow mapping.</w:t>
            </w:r>
          </w:p>
        </w:tc>
      </w:tr>
      <w:tr w:rsidR="00B8253F" w14:paraId="44D156D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0061E3" w14:textId="77777777" w:rsidR="00B8253F" w:rsidRDefault="000B5CD4">
            <w:pPr>
              <w:pStyle w:val="TableText"/>
            </w:pPr>
            <w:r>
              <w:rPr>
                <w:rStyle w:val="VARIABLE"/>
              </w:rPr>
              <w:t>value.array_ExtensionObject[].body.Envelope.Payload.body.Person.Nickname</w:t>
            </w:r>
          </w:p>
        </w:tc>
        <w:tc>
          <w:tcPr>
            <w:tcW w:w="2231" w:type="dxa"/>
            <w:tcBorders>
              <w:top w:val="single" w:sz="4" w:space="0" w:color="auto"/>
              <w:left w:val="single" w:sz="4" w:space="0" w:color="auto"/>
              <w:bottom w:val="single" w:sz="4" w:space="0" w:color="auto"/>
              <w:right w:val="single" w:sz="4" w:space="0" w:color="auto"/>
            </w:tcBorders>
          </w:tcPr>
          <w:p w14:paraId="11B7FEC2"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5AB52248"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1F0FAC5" w14:textId="77777777" w:rsidR="00B8253F" w:rsidRDefault="000B5CD4">
            <w:pPr>
              <w:pStyle w:val="TableText"/>
            </w:pPr>
            <w:r>
              <w:rPr>
                <w:rStyle w:val="VARIABLE"/>
              </w:rPr>
              <w:t>present</w:t>
            </w:r>
            <w:r>
              <w:t xml:space="preserve"> distinguishes absent optional fields from present null values.</w:t>
            </w:r>
          </w:p>
        </w:tc>
      </w:tr>
      <w:tr w:rsidR="00B8253F" w14:paraId="1E5A96E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DFE73DE" w14:textId="77777777" w:rsidR="00B8253F" w:rsidRDefault="000B5CD4">
            <w:pPr>
              <w:pStyle w:val="TableText"/>
            </w:pPr>
            <w:r>
              <w:rPr>
                <w:rStyle w:val="VARIABLE"/>
              </w:rPr>
              <w:t>value.array_ExtensionObject[].body.Envelope.Payload.body.Person.Nickname.present</w:t>
            </w:r>
          </w:p>
        </w:tc>
        <w:tc>
          <w:tcPr>
            <w:tcW w:w="2231" w:type="dxa"/>
            <w:tcBorders>
              <w:top w:val="single" w:sz="4" w:space="0" w:color="auto"/>
              <w:left w:val="single" w:sz="4" w:space="0" w:color="auto"/>
              <w:bottom w:val="single" w:sz="4" w:space="0" w:color="auto"/>
              <w:right w:val="single" w:sz="4" w:space="0" w:color="auto"/>
            </w:tcBorders>
          </w:tcPr>
          <w:p w14:paraId="15AFD0BC"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14E781E9"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06F714F" w14:textId="77777777" w:rsidR="00B8253F" w:rsidRDefault="000B5CD4">
            <w:pPr>
              <w:pStyle w:val="TableText"/>
            </w:pPr>
            <w:r>
              <w:t>Canonical Part 6 Arrow mapping.</w:t>
            </w:r>
          </w:p>
        </w:tc>
      </w:tr>
      <w:tr w:rsidR="00B8253F" w14:paraId="0A3BEA0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45AEB8A" w14:textId="77777777" w:rsidR="00B8253F" w:rsidRDefault="000B5CD4">
            <w:pPr>
              <w:pStyle w:val="TableText"/>
            </w:pPr>
            <w:r>
              <w:rPr>
                <w:rStyle w:val="VARIABLE"/>
              </w:rPr>
              <w:t>value.array_ExtensionObject[].body.Envelope.Payload.body.Person.Nickname.value</w:t>
            </w:r>
          </w:p>
        </w:tc>
        <w:tc>
          <w:tcPr>
            <w:tcW w:w="2231" w:type="dxa"/>
            <w:tcBorders>
              <w:top w:val="single" w:sz="4" w:space="0" w:color="auto"/>
              <w:left w:val="single" w:sz="4" w:space="0" w:color="auto"/>
              <w:bottom w:val="single" w:sz="4" w:space="0" w:color="auto"/>
              <w:right w:val="single" w:sz="4" w:space="0" w:color="auto"/>
            </w:tcBorders>
          </w:tcPr>
          <w:p w14:paraId="7F0AD0A4"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5CF316AB"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4B977F5" w14:textId="77777777" w:rsidR="00B8253F" w:rsidRDefault="000B5CD4">
            <w:pPr>
              <w:pStyle w:val="TableText"/>
            </w:pPr>
            <w:r>
              <w:t>Canonical Part 6 Arrow mapping.</w:t>
            </w:r>
          </w:p>
        </w:tc>
      </w:tr>
      <w:tr w:rsidR="00B8253F" w14:paraId="2B7A2DF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78E5B2C" w14:textId="77777777" w:rsidR="00B8253F" w:rsidRDefault="000B5CD4">
            <w:pPr>
              <w:pStyle w:val="TableText"/>
            </w:pPr>
            <w:r>
              <w:rPr>
                <w:rStyle w:val="VARIABLE"/>
              </w:rPr>
              <w:t>value.array_ExtensionObject[].body.Envelope.Payload.body.Measurement</w:t>
            </w:r>
          </w:p>
        </w:tc>
        <w:tc>
          <w:tcPr>
            <w:tcW w:w="2231" w:type="dxa"/>
            <w:tcBorders>
              <w:top w:val="single" w:sz="4" w:space="0" w:color="auto"/>
              <w:left w:val="single" w:sz="4" w:space="0" w:color="auto"/>
              <w:bottom w:val="single" w:sz="4" w:space="0" w:color="auto"/>
              <w:right w:val="single" w:sz="4" w:space="0" w:color="auto"/>
            </w:tcBorders>
          </w:tcPr>
          <w:p w14:paraId="6B4C8325" w14:textId="77777777" w:rsidR="00B8253F" w:rsidRDefault="000B5CD4">
            <w:pPr>
              <w:pStyle w:val="TableText"/>
            </w:pPr>
            <w:r>
              <w:rPr>
                <w:rStyle w:val="VARIABLE"/>
              </w:rPr>
              <w:t>dense_union&lt;null: null=0, AsInt: struct&lt;value: int32&gt;=1, AsText: struct&lt;value: string&gt;=2, AsPoint: struct&lt;value: struct&lt;X: double not null, Y: double not null&gt;&gt;=3&gt;</w:t>
            </w:r>
          </w:p>
        </w:tc>
        <w:tc>
          <w:tcPr>
            <w:tcW w:w="2231" w:type="dxa"/>
            <w:tcBorders>
              <w:top w:val="single" w:sz="4" w:space="0" w:color="auto"/>
              <w:left w:val="single" w:sz="4" w:space="0" w:color="auto"/>
              <w:bottom w:val="single" w:sz="4" w:space="0" w:color="auto"/>
              <w:right w:val="single" w:sz="4" w:space="0" w:color="auto"/>
            </w:tcBorders>
          </w:tcPr>
          <w:p w14:paraId="71500C5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6F54C3B" w14:textId="77777777" w:rsidR="00B8253F" w:rsidRDefault="000B5CD4">
            <w:pPr>
              <w:pStyle w:val="TableText"/>
            </w:pPr>
            <w:r>
              <w:t>Dense-union type id plus value offset selects the active branch.</w:t>
            </w:r>
          </w:p>
        </w:tc>
      </w:tr>
      <w:tr w:rsidR="00B8253F" w14:paraId="02EFA7E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941BE2A" w14:textId="77777777" w:rsidR="00B8253F" w:rsidRDefault="000B5CD4">
            <w:pPr>
              <w:pStyle w:val="TableText"/>
            </w:pPr>
            <w:r>
              <w:rPr>
                <w:rStyle w:val="VARIABLE"/>
              </w:rPr>
              <w:t>value.array_ExtensionObject[].body.Envelope.Payload.body.Measurement.null</w:t>
            </w:r>
          </w:p>
        </w:tc>
        <w:tc>
          <w:tcPr>
            <w:tcW w:w="2231" w:type="dxa"/>
            <w:tcBorders>
              <w:top w:val="single" w:sz="4" w:space="0" w:color="auto"/>
              <w:left w:val="single" w:sz="4" w:space="0" w:color="auto"/>
              <w:bottom w:val="single" w:sz="4" w:space="0" w:color="auto"/>
              <w:right w:val="single" w:sz="4" w:space="0" w:color="auto"/>
            </w:tcBorders>
          </w:tcPr>
          <w:p w14:paraId="3A29008A"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5206793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D64E69B" w14:textId="77777777" w:rsidR="00B8253F" w:rsidRDefault="000B5CD4">
            <w:pPr>
              <w:pStyle w:val="TableText"/>
            </w:pPr>
            <w:r>
              <w:t>Canonical Part 6 Arrow mapping.</w:t>
            </w:r>
          </w:p>
        </w:tc>
      </w:tr>
      <w:tr w:rsidR="00B8253F" w14:paraId="7150166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F09B385" w14:textId="77777777" w:rsidR="00B8253F" w:rsidRDefault="000B5CD4">
            <w:pPr>
              <w:pStyle w:val="TableText"/>
            </w:pPr>
            <w:r>
              <w:rPr>
                <w:rStyle w:val="VARIABLE"/>
              </w:rPr>
              <w:t>value.array_ExtensionObject[].body.Envelope.Payload.body.Measurement.AsInt</w:t>
            </w:r>
          </w:p>
        </w:tc>
        <w:tc>
          <w:tcPr>
            <w:tcW w:w="2231" w:type="dxa"/>
            <w:tcBorders>
              <w:top w:val="single" w:sz="4" w:space="0" w:color="auto"/>
              <w:left w:val="single" w:sz="4" w:space="0" w:color="auto"/>
              <w:bottom w:val="single" w:sz="4" w:space="0" w:color="auto"/>
              <w:right w:val="single" w:sz="4" w:space="0" w:color="auto"/>
            </w:tcBorders>
          </w:tcPr>
          <w:p w14:paraId="7238C44A" w14:textId="77777777" w:rsidR="00B8253F" w:rsidRDefault="000B5CD4">
            <w:pPr>
              <w:pStyle w:val="TableText"/>
            </w:pPr>
            <w:r>
              <w:rPr>
                <w:rStyle w:val="VARIABLE"/>
              </w:rPr>
              <w:t>struct&lt;value: int32&gt;</w:t>
            </w:r>
          </w:p>
        </w:tc>
        <w:tc>
          <w:tcPr>
            <w:tcW w:w="2231" w:type="dxa"/>
            <w:tcBorders>
              <w:top w:val="single" w:sz="4" w:space="0" w:color="auto"/>
              <w:left w:val="single" w:sz="4" w:space="0" w:color="auto"/>
              <w:bottom w:val="single" w:sz="4" w:space="0" w:color="auto"/>
              <w:right w:val="single" w:sz="4" w:space="0" w:color="auto"/>
            </w:tcBorders>
          </w:tcPr>
          <w:p w14:paraId="06CF4CF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9C8396E" w14:textId="77777777" w:rsidR="00B8253F" w:rsidRDefault="000B5CD4">
            <w:pPr>
              <w:pStyle w:val="TableText"/>
            </w:pPr>
            <w:r>
              <w:t>Canonical Part 6 Arrow mapping.</w:t>
            </w:r>
          </w:p>
        </w:tc>
      </w:tr>
      <w:tr w:rsidR="00B8253F" w14:paraId="49F1537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878B81A" w14:textId="77777777" w:rsidR="00B8253F" w:rsidRDefault="000B5CD4">
            <w:pPr>
              <w:pStyle w:val="TableText"/>
            </w:pPr>
            <w:r>
              <w:rPr>
                <w:rStyle w:val="VARIABLE"/>
              </w:rPr>
              <w:t>value.array_ExtensionObject[].body.Envelope.Payload.body.Measurement.AsInt.value</w:t>
            </w:r>
          </w:p>
        </w:tc>
        <w:tc>
          <w:tcPr>
            <w:tcW w:w="2231" w:type="dxa"/>
            <w:tcBorders>
              <w:top w:val="single" w:sz="4" w:space="0" w:color="auto"/>
              <w:left w:val="single" w:sz="4" w:space="0" w:color="auto"/>
              <w:bottom w:val="single" w:sz="4" w:space="0" w:color="auto"/>
              <w:right w:val="single" w:sz="4" w:space="0" w:color="auto"/>
            </w:tcBorders>
          </w:tcPr>
          <w:p w14:paraId="3A3B7DF6"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175C08E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0CE6B25" w14:textId="77777777" w:rsidR="00B8253F" w:rsidRDefault="000B5CD4">
            <w:pPr>
              <w:pStyle w:val="TableText"/>
            </w:pPr>
            <w:r>
              <w:t>Canonical Part 6 Arrow mapping.</w:t>
            </w:r>
          </w:p>
        </w:tc>
      </w:tr>
      <w:tr w:rsidR="00B8253F" w14:paraId="19E419A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A1CD593" w14:textId="77777777" w:rsidR="00B8253F" w:rsidRDefault="000B5CD4">
            <w:pPr>
              <w:pStyle w:val="TableText"/>
            </w:pPr>
            <w:r>
              <w:rPr>
                <w:rStyle w:val="VARIABLE"/>
              </w:rPr>
              <w:t>value.array_ExtensionObject[].body.Envelope.Payload.body.Measurement.AsText</w:t>
            </w:r>
          </w:p>
        </w:tc>
        <w:tc>
          <w:tcPr>
            <w:tcW w:w="2231" w:type="dxa"/>
            <w:tcBorders>
              <w:top w:val="single" w:sz="4" w:space="0" w:color="auto"/>
              <w:left w:val="single" w:sz="4" w:space="0" w:color="auto"/>
              <w:bottom w:val="single" w:sz="4" w:space="0" w:color="auto"/>
              <w:right w:val="single" w:sz="4" w:space="0" w:color="auto"/>
            </w:tcBorders>
          </w:tcPr>
          <w:p w14:paraId="4F3A4936" w14:textId="77777777" w:rsidR="00B8253F" w:rsidRDefault="000B5CD4">
            <w:pPr>
              <w:pStyle w:val="TableText"/>
            </w:pPr>
            <w:r>
              <w:rPr>
                <w:rStyle w:val="VARIABLE"/>
              </w:rPr>
              <w:t>struct&lt;value: string&gt;</w:t>
            </w:r>
          </w:p>
        </w:tc>
        <w:tc>
          <w:tcPr>
            <w:tcW w:w="2231" w:type="dxa"/>
            <w:tcBorders>
              <w:top w:val="single" w:sz="4" w:space="0" w:color="auto"/>
              <w:left w:val="single" w:sz="4" w:space="0" w:color="auto"/>
              <w:bottom w:val="single" w:sz="4" w:space="0" w:color="auto"/>
              <w:right w:val="single" w:sz="4" w:space="0" w:color="auto"/>
            </w:tcBorders>
          </w:tcPr>
          <w:p w14:paraId="0A176A2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F50CD63" w14:textId="77777777" w:rsidR="00B8253F" w:rsidRDefault="000B5CD4">
            <w:pPr>
              <w:pStyle w:val="TableText"/>
            </w:pPr>
            <w:r>
              <w:t>Canonical Part 6 Arrow mapping.</w:t>
            </w:r>
          </w:p>
        </w:tc>
      </w:tr>
      <w:tr w:rsidR="00B8253F" w14:paraId="4CE0389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EB992A1" w14:textId="77777777" w:rsidR="00B8253F" w:rsidRDefault="000B5CD4">
            <w:pPr>
              <w:pStyle w:val="TableText"/>
            </w:pPr>
            <w:r>
              <w:rPr>
                <w:rStyle w:val="VARIABLE"/>
              </w:rPr>
              <w:t>value.array_ExtensionObject[].body.Envelope.Payload.body.Measurement.AsText.value</w:t>
            </w:r>
          </w:p>
        </w:tc>
        <w:tc>
          <w:tcPr>
            <w:tcW w:w="2231" w:type="dxa"/>
            <w:tcBorders>
              <w:top w:val="single" w:sz="4" w:space="0" w:color="auto"/>
              <w:left w:val="single" w:sz="4" w:space="0" w:color="auto"/>
              <w:bottom w:val="single" w:sz="4" w:space="0" w:color="auto"/>
              <w:right w:val="single" w:sz="4" w:space="0" w:color="auto"/>
            </w:tcBorders>
          </w:tcPr>
          <w:p w14:paraId="103B1EB5"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4715AEA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5DA9058" w14:textId="77777777" w:rsidR="00B8253F" w:rsidRDefault="000B5CD4">
            <w:pPr>
              <w:pStyle w:val="TableText"/>
            </w:pPr>
            <w:r>
              <w:t>Canonical Part 6 Arrow mapping.</w:t>
            </w:r>
          </w:p>
        </w:tc>
      </w:tr>
      <w:tr w:rsidR="00B8253F" w14:paraId="1BBF561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0E8C529" w14:textId="77777777" w:rsidR="00B8253F" w:rsidRDefault="000B5CD4">
            <w:pPr>
              <w:pStyle w:val="TableText"/>
            </w:pPr>
            <w:r>
              <w:rPr>
                <w:rStyle w:val="VARIABLE"/>
              </w:rPr>
              <w:t>value.array_ExtensionObject[].body.Envelope.Payload.body.Measurement.AsPoint</w:t>
            </w:r>
          </w:p>
        </w:tc>
        <w:tc>
          <w:tcPr>
            <w:tcW w:w="2231" w:type="dxa"/>
            <w:tcBorders>
              <w:top w:val="single" w:sz="4" w:space="0" w:color="auto"/>
              <w:left w:val="single" w:sz="4" w:space="0" w:color="auto"/>
              <w:bottom w:val="single" w:sz="4" w:space="0" w:color="auto"/>
              <w:right w:val="single" w:sz="4" w:space="0" w:color="auto"/>
            </w:tcBorders>
          </w:tcPr>
          <w:p w14:paraId="0CE0A5D7" w14:textId="77777777" w:rsidR="00B8253F" w:rsidRDefault="000B5CD4">
            <w:pPr>
              <w:pStyle w:val="TableText"/>
            </w:pPr>
            <w:r>
              <w:rPr>
                <w:rStyle w:val="VARIABLE"/>
              </w:rPr>
              <w:t>struct&lt;value: struct&lt;X: double not null, Y: double not null&gt;&gt;</w:t>
            </w:r>
          </w:p>
        </w:tc>
        <w:tc>
          <w:tcPr>
            <w:tcW w:w="2231" w:type="dxa"/>
            <w:tcBorders>
              <w:top w:val="single" w:sz="4" w:space="0" w:color="auto"/>
              <w:left w:val="single" w:sz="4" w:space="0" w:color="auto"/>
              <w:bottom w:val="single" w:sz="4" w:space="0" w:color="auto"/>
              <w:right w:val="single" w:sz="4" w:space="0" w:color="auto"/>
            </w:tcBorders>
          </w:tcPr>
          <w:p w14:paraId="2146EAD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8AB393B" w14:textId="77777777" w:rsidR="00B8253F" w:rsidRDefault="000B5CD4">
            <w:pPr>
              <w:pStyle w:val="TableText"/>
            </w:pPr>
            <w:r>
              <w:t>Canonical Part 6 Arrow mapping.</w:t>
            </w:r>
          </w:p>
        </w:tc>
      </w:tr>
      <w:tr w:rsidR="00B8253F" w14:paraId="4FF4980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656790A" w14:textId="77777777" w:rsidR="00B8253F" w:rsidRDefault="000B5CD4">
            <w:pPr>
              <w:pStyle w:val="TableText"/>
            </w:pPr>
            <w:r>
              <w:rPr>
                <w:rStyle w:val="VARIABLE"/>
              </w:rPr>
              <w:lastRenderedPageBreak/>
              <w:t>value.array_ExtensionObject[].body.Envelope.Payload.body.Measurement.AsPoint.value</w:t>
            </w:r>
          </w:p>
        </w:tc>
        <w:tc>
          <w:tcPr>
            <w:tcW w:w="2231" w:type="dxa"/>
            <w:tcBorders>
              <w:top w:val="single" w:sz="4" w:space="0" w:color="auto"/>
              <w:left w:val="single" w:sz="4" w:space="0" w:color="auto"/>
              <w:bottom w:val="single" w:sz="4" w:space="0" w:color="auto"/>
              <w:right w:val="single" w:sz="4" w:space="0" w:color="auto"/>
            </w:tcBorders>
          </w:tcPr>
          <w:p w14:paraId="0E6E2F74"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341F3F2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DC74025" w14:textId="77777777" w:rsidR="00B8253F" w:rsidRDefault="000B5CD4">
            <w:pPr>
              <w:pStyle w:val="TableText"/>
            </w:pPr>
            <w:r>
              <w:t>Canonical Part 6 Arrow mapping.</w:t>
            </w:r>
          </w:p>
        </w:tc>
      </w:tr>
      <w:tr w:rsidR="00B8253F" w14:paraId="1C75963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578C3B7" w14:textId="77777777" w:rsidR="00B8253F" w:rsidRDefault="000B5CD4">
            <w:pPr>
              <w:pStyle w:val="TableText"/>
            </w:pPr>
            <w:r>
              <w:rPr>
                <w:rStyle w:val="VARIABLE"/>
              </w:rPr>
              <w:t>value.array_ExtensionObject[].body.Envelope.Payload.body.Measurement.AsPoint.value.X</w:t>
            </w:r>
          </w:p>
        </w:tc>
        <w:tc>
          <w:tcPr>
            <w:tcW w:w="2231" w:type="dxa"/>
            <w:tcBorders>
              <w:top w:val="single" w:sz="4" w:space="0" w:color="auto"/>
              <w:left w:val="single" w:sz="4" w:space="0" w:color="auto"/>
              <w:bottom w:val="single" w:sz="4" w:space="0" w:color="auto"/>
              <w:right w:val="single" w:sz="4" w:space="0" w:color="auto"/>
            </w:tcBorders>
          </w:tcPr>
          <w:p w14:paraId="34F943C2"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59A9421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D5A4E2B" w14:textId="77777777" w:rsidR="00B8253F" w:rsidRDefault="000B5CD4">
            <w:pPr>
              <w:pStyle w:val="TableText"/>
            </w:pPr>
            <w:r>
              <w:t>Canonical Part 6 Arrow mapping.</w:t>
            </w:r>
          </w:p>
        </w:tc>
      </w:tr>
      <w:tr w:rsidR="00B8253F" w14:paraId="611DE35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610D0F0" w14:textId="77777777" w:rsidR="00B8253F" w:rsidRDefault="000B5CD4">
            <w:pPr>
              <w:pStyle w:val="TableText"/>
            </w:pPr>
            <w:r>
              <w:rPr>
                <w:rStyle w:val="VARIABLE"/>
              </w:rPr>
              <w:t>value.array_ExtensionObject[].body.Envelope.Payload.body.Measurement.AsPoint.value.Y</w:t>
            </w:r>
          </w:p>
        </w:tc>
        <w:tc>
          <w:tcPr>
            <w:tcW w:w="2231" w:type="dxa"/>
            <w:tcBorders>
              <w:top w:val="single" w:sz="4" w:space="0" w:color="auto"/>
              <w:left w:val="single" w:sz="4" w:space="0" w:color="auto"/>
              <w:bottom w:val="single" w:sz="4" w:space="0" w:color="auto"/>
              <w:right w:val="single" w:sz="4" w:space="0" w:color="auto"/>
            </w:tcBorders>
          </w:tcPr>
          <w:p w14:paraId="2E2C64ED"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7828947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7D568AF" w14:textId="77777777" w:rsidR="00B8253F" w:rsidRDefault="000B5CD4">
            <w:pPr>
              <w:pStyle w:val="TableText"/>
            </w:pPr>
            <w:r>
              <w:t>Canonical Part 6 Arrow mapping.</w:t>
            </w:r>
          </w:p>
        </w:tc>
      </w:tr>
      <w:tr w:rsidR="00B8253F" w14:paraId="3985A23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2A7F578" w14:textId="77777777" w:rsidR="00B8253F" w:rsidRDefault="000B5CD4">
            <w:pPr>
              <w:pStyle w:val="TableText"/>
            </w:pPr>
            <w:r>
              <w:rPr>
                <w:rStyle w:val="VARIABLE"/>
              </w:rPr>
              <w:t>value.array_ExtensionObject[].body.Envelope.Payload.body.Envelope</w:t>
            </w:r>
          </w:p>
        </w:tc>
        <w:tc>
          <w:tcPr>
            <w:tcW w:w="2231" w:type="dxa"/>
            <w:tcBorders>
              <w:top w:val="single" w:sz="4" w:space="0" w:color="auto"/>
              <w:left w:val="single" w:sz="4" w:space="0" w:color="auto"/>
              <w:bottom w:val="single" w:sz="4" w:space="0" w:color="auto"/>
              <w:right w:val="single" w:sz="4" w:space="0" w:color="auto"/>
            </w:tcBorders>
          </w:tcPr>
          <w:p w14:paraId="1080ED84" w14:textId="77777777" w:rsidR="00B8253F" w:rsidRDefault="000B5CD4">
            <w:pPr>
              <w:pStyle w:val="TableText"/>
            </w:pPr>
            <w:r>
              <w:rPr>
                <w:rStyle w:val="VARIABLE"/>
              </w:rPr>
              <w:t>struct&lt;&gt;</w:t>
            </w:r>
          </w:p>
        </w:tc>
        <w:tc>
          <w:tcPr>
            <w:tcW w:w="2231" w:type="dxa"/>
            <w:tcBorders>
              <w:top w:val="single" w:sz="4" w:space="0" w:color="auto"/>
              <w:left w:val="single" w:sz="4" w:space="0" w:color="auto"/>
              <w:bottom w:val="single" w:sz="4" w:space="0" w:color="auto"/>
              <w:right w:val="single" w:sz="4" w:space="0" w:color="auto"/>
            </w:tcBorders>
          </w:tcPr>
          <w:p w14:paraId="3D248A2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DD5435A" w14:textId="77777777" w:rsidR="00B8253F" w:rsidRDefault="000B5CD4">
            <w:pPr>
              <w:pStyle w:val="TableText"/>
            </w:pPr>
            <w:r>
              <w:t>Canonical Part 6 Arrow mapping.</w:t>
            </w:r>
          </w:p>
        </w:tc>
      </w:tr>
      <w:tr w:rsidR="00B8253F" w14:paraId="515AC1F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6AD25F8" w14:textId="77777777" w:rsidR="00B8253F" w:rsidRDefault="000B5CD4">
            <w:pPr>
              <w:pStyle w:val="TableText"/>
            </w:pPr>
            <w:r>
              <w:rPr>
                <w:rStyle w:val="VARIABLE"/>
              </w:rPr>
              <w:t>value.array_ExtensionObject[].body.Envelope.Payload.body.OptionalScalars</w:t>
            </w:r>
          </w:p>
        </w:tc>
        <w:tc>
          <w:tcPr>
            <w:tcW w:w="2231" w:type="dxa"/>
            <w:tcBorders>
              <w:top w:val="single" w:sz="4" w:space="0" w:color="auto"/>
              <w:left w:val="single" w:sz="4" w:space="0" w:color="auto"/>
              <w:bottom w:val="single" w:sz="4" w:space="0" w:color="auto"/>
              <w:right w:val="single" w:sz="4" w:space="0" w:color="auto"/>
            </w:tcBorders>
          </w:tcPr>
          <w:p w14:paraId="4B967CF3" w14:textId="77777777" w:rsidR="00B8253F" w:rsidRDefault="000B5CD4">
            <w:pPr>
              <w:pStyle w:val="TableText"/>
            </w:pPr>
            <w:r>
              <w:rPr>
                <w:rStyle w:val="VARIABLE"/>
              </w:rPr>
              <w:t>struct&lt;Id: int32 not null, Flag: struct&lt;present: bool not null, value: bool&gt; not null, Count: struct&lt;present: bool not null, value: int32&gt; not null, Ratio: struct&lt;present: bool not null, value: double&gt; not null&gt;</w:t>
            </w:r>
          </w:p>
        </w:tc>
        <w:tc>
          <w:tcPr>
            <w:tcW w:w="2231" w:type="dxa"/>
            <w:tcBorders>
              <w:top w:val="single" w:sz="4" w:space="0" w:color="auto"/>
              <w:left w:val="single" w:sz="4" w:space="0" w:color="auto"/>
              <w:bottom w:val="single" w:sz="4" w:space="0" w:color="auto"/>
              <w:right w:val="single" w:sz="4" w:space="0" w:color="auto"/>
            </w:tcBorders>
          </w:tcPr>
          <w:p w14:paraId="674458A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40A11D4" w14:textId="77777777" w:rsidR="00B8253F" w:rsidRDefault="000B5CD4">
            <w:pPr>
              <w:pStyle w:val="TableText"/>
            </w:pPr>
            <w:r>
              <w:t>Canonical Part 6 Arrow mapping.</w:t>
            </w:r>
          </w:p>
        </w:tc>
      </w:tr>
      <w:tr w:rsidR="00B8253F" w14:paraId="313F032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1CFF34E" w14:textId="77777777" w:rsidR="00B8253F" w:rsidRDefault="000B5CD4">
            <w:pPr>
              <w:pStyle w:val="TableText"/>
            </w:pPr>
            <w:r>
              <w:rPr>
                <w:rStyle w:val="VARIABLE"/>
              </w:rPr>
              <w:t>value.array_ExtensionObject[].body.Envelope.Payload.body.OptionalScalars.Id</w:t>
            </w:r>
          </w:p>
        </w:tc>
        <w:tc>
          <w:tcPr>
            <w:tcW w:w="2231" w:type="dxa"/>
            <w:tcBorders>
              <w:top w:val="single" w:sz="4" w:space="0" w:color="auto"/>
              <w:left w:val="single" w:sz="4" w:space="0" w:color="auto"/>
              <w:bottom w:val="single" w:sz="4" w:space="0" w:color="auto"/>
              <w:right w:val="single" w:sz="4" w:space="0" w:color="auto"/>
            </w:tcBorders>
          </w:tcPr>
          <w:p w14:paraId="41B5B141"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725DF41C"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96ACCC9" w14:textId="77777777" w:rsidR="00B8253F" w:rsidRDefault="000B5CD4">
            <w:pPr>
              <w:pStyle w:val="TableText"/>
            </w:pPr>
            <w:r>
              <w:t>Canonical Part 6 Arrow mapping.</w:t>
            </w:r>
          </w:p>
        </w:tc>
      </w:tr>
      <w:tr w:rsidR="00B8253F" w14:paraId="135626C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969AC1D" w14:textId="77777777" w:rsidR="00B8253F" w:rsidRDefault="000B5CD4">
            <w:pPr>
              <w:pStyle w:val="TableText"/>
            </w:pPr>
            <w:r>
              <w:rPr>
                <w:rStyle w:val="VARIABLE"/>
              </w:rPr>
              <w:t>value.array_ExtensionObject[].body.Envelope.Payload.body.OptionalScalars.Flag</w:t>
            </w:r>
          </w:p>
        </w:tc>
        <w:tc>
          <w:tcPr>
            <w:tcW w:w="2231" w:type="dxa"/>
            <w:tcBorders>
              <w:top w:val="single" w:sz="4" w:space="0" w:color="auto"/>
              <w:left w:val="single" w:sz="4" w:space="0" w:color="auto"/>
              <w:bottom w:val="single" w:sz="4" w:space="0" w:color="auto"/>
              <w:right w:val="single" w:sz="4" w:space="0" w:color="auto"/>
            </w:tcBorders>
          </w:tcPr>
          <w:p w14:paraId="45FCBB69" w14:textId="77777777" w:rsidR="00B8253F" w:rsidRDefault="000B5CD4">
            <w:pPr>
              <w:pStyle w:val="TableText"/>
            </w:pPr>
            <w:r>
              <w:rPr>
                <w:rStyle w:val="VARIABLE"/>
              </w:rPr>
              <w:t>struct&lt;present: bool not null, value: bool&gt;</w:t>
            </w:r>
          </w:p>
        </w:tc>
        <w:tc>
          <w:tcPr>
            <w:tcW w:w="2231" w:type="dxa"/>
            <w:tcBorders>
              <w:top w:val="single" w:sz="4" w:space="0" w:color="auto"/>
              <w:left w:val="single" w:sz="4" w:space="0" w:color="auto"/>
              <w:bottom w:val="single" w:sz="4" w:space="0" w:color="auto"/>
              <w:right w:val="single" w:sz="4" w:space="0" w:color="auto"/>
            </w:tcBorders>
          </w:tcPr>
          <w:p w14:paraId="0BAE940C"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3724F39" w14:textId="77777777" w:rsidR="00B8253F" w:rsidRDefault="000B5CD4">
            <w:pPr>
              <w:pStyle w:val="TableText"/>
            </w:pPr>
            <w:r>
              <w:t>Canonical Part 6 Arrow mapping.</w:t>
            </w:r>
          </w:p>
        </w:tc>
      </w:tr>
      <w:tr w:rsidR="00B8253F" w14:paraId="73999F9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B19AD47" w14:textId="77777777" w:rsidR="00B8253F" w:rsidRDefault="000B5CD4">
            <w:pPr>
              <w:pStyle w:val="TableText"/>
            </w:pPr>
            <w:r>
              <w:rPr>
                <w:rStyle w:val="VARIABLE"/>
              </w:rPr>
              <w:t>value.array_ExtensionObject[].body.Envelope.Payload.body.OptionalScalars.Flag.present</w:t>
            </w:r>
          </w:p>
        </w:tc>
        <w:tc>
          <w:tcPr>
            <w:tcW w:w="2231" w:type="dxa"/>
            <w:tcBorders>
              <w:top w:val="single" w:sz="4" w:space="0" w:color="auto"/>
              <w:left w:val="single" w:sz="4" w:space="0" w:color="auto"/>
              <w:bottom w:val="single" w:sz="4" w:space="0" w:color="auto"/>
              <w:right w:val="single" w:sz="4" w:space="0" w:color="auto"/>
            </w:tcBorders>
          </w:tcPr>
          <w:p w14:paraId="53195D99"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0F28AA80"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621A3E7" w14:textId="77777777" w:rsidR="00B8253F" w:rsidRDefault="000B5CD4">
            <w:pPr>
              <w:pStyle w:val="TableText"/>
            </w:pPr>
            <w:r>
              <w:t>Canonical Part 6 Arrow mapping.</w:t>
            </w:r>
          </w:p>
        </w:tc>
      </w:tr>
      <w:tr w:rsidR="00B8253F" w14:paraId="28246B8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78D7445" w14:textId="77777777" w:rsidR="00B8253F" w:rsidRDefault="000B5CD4">
            <w:pPr>
              <w:pStyle w:val="TableText"/>
            </w:pPr>
            <w:r>
              <w:rPr>
                <w:rStyle w:val="VARIABLE"/>
              </w:rPr>
              <w:t>value.array_ExtensionObject[].body.Envelope.Payload.body.OptionalScalars.Flag.value</w:t>
            </w:r>
          </w:p>
        </w:tc>
        <w:tc>
          <w:tcPr>
            <w:tcW w:w="2231" w:type="dxa"/>
            <w:tcBorders>
              <w:top w:val="single" w:sz="4" w:space="0" w:color="auto"/>
              <w:left w:val="single" w:sz="4" w:space="0" w:color="auto"/>
              <w:bottom w:val="single" w:sz="4" w:space="0" w:color="auto"/>
              <w:right w:val="single" w:sz="4" w:space="0" w:color="auto"/>
            </w:tcBorders>
          </w:tcPr>
          <w:p w14:paraId="38B26F48"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3063EC6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472188C" w14:textId="77777777" w:rsidR="00B8253F" w:rsidRDefault="000B5CD4">
            <w:pPr>
              <w:pStyle w:val="TableText"/>
            </w:pPr>
            <w:r>
              <w:t>Canonical Part 6 Arrow mapping.</w:t>
            </w:r>
          </w:p>
        </w:tc>
      </w:tr>
      <w:tr w:rsidR="00B8253F" w14:paraId="2A3CC30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83D19FE" w14:textId="77777777" w:rsidR="00B8253F" w:rsidRDefault="000B5CD4">
            <w:pPr>
              <w:pStyle w:val="TableText"/>
            </w:pPr>
            <w:r>
              <w:rPr>
                <w:rStyle w:val="VARIABLE"/>
              </w:rPr>
              <w:t>value.array_ExtensionObject[].body.Envelope.Payload.body.OptionalScalars.Count</w:t>
            </w:r>
          </w:p>
        </w:tc>
        <w:tc>
          <w:tcPr>
            <w:tcW w:w="2231" w:type="dxa"/>
            <w:tcBorders>
              <w:top w:val="single" w:sz="4" w:space="0" w:color="auto"/>
              <w:left w:val="single" w:sz="4" w:space="0" w:color="auto"/>
              <w:bottom w:val="single" w:sz="4" w:space="0" w:color="auto"/>
              <w:right w:val="single" w:sz="4" w:space="0" w:color="auto"/>
            </w:tcBorders>
          </w:tcPr>
          <w:p w14:paraId="7B1AEEDA" w14:textId="77777777" w:rsidR="00B8253F" w:rsidRDefault="000B5CD4">
            <w:pPr>
              <w:pStyle w:val="TableText"/>
            </w:pPr>
            <w:r>
              <w:rPr>
                <w:rStyle w:val="VARIABLE"/>
              </w:rPr>
              <w:t>struct&lt;present: bool not null, value: int32&gt;</w:t>
            </w:r>
          </w:p>
        </w:tc>
        <w:tc>
          <w:tcPr>
            <w:tcW w:w="2231" w:type="dxa"/>
            <w:tcBorders>
              <w:top w:val="single" w:sz="4" w:space="0" w:color="auto"/>
              <w:left w:val="single" w:sz="4" w:space="0" w:color="auto"/>
              <w:bottom w:val="single" w:sz="4" w:space="0" w:color="auto"/>
              <w:right w:val="single" w:sz="4" w:space="0" w:color="auto"/>
            </w:tcBorders>
          </w:tcPr>
          <w:p w14:paraId="534A094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A528171" w14:textId="77777777" w:rsidR="00B8253F" w:rsidRDefault="000B5CD4">
            <w:pPr>
              <w:pStyle w:val="TableText"/>
            </w:pPr>
            <w:r>
              <w:t>Canonical Part 6 Arrow mapping.</w:t>
            </w:r>
          </w:p>
        </w:tc>
      </w:tr>
      <w:tr w:rsidR="00B8253F" w14:paraId="063D77A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8131B30" w14:textId="77777777" w:rsidR="00B8253F" w:rsidRDefault="000B5CD4">
            <w:pPr>
              <w:pStyle w:val="TableText"/>
            </w:pPr>
            <w:r>
              <w:rPr>
                <w:rStyle w:val="VARIABLE"/>
              </w:rPr>
              <w:t>value.array_ExtensionObject[].body.Envelope.Payload.body.OptionalScalars.Count.present</w:t>
            </w:r>
          </w:p>
        </w:tc>
        <w:tc>
          <w:tcPr>
            <w:tcW w:w="2231" w:type="dxa"/>
            <w:tcBorders>
              <w:top w:val="single" w:sz="4" w:space="0" w:color="auto"/>
              <w:left w:val="single" w:sz="4" w:space="0" w:color="auto"/>
              <w:bottom w:val="single" w:sz="4" w:space="0" w:color="auto"/>
              <w:right w:val="single" w:sz="4" w:space="0" w:color="auto"/>
            </w:tcBorders>
          </w:tcPr>
          <w:p w14:paraId="1007085C"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78D87813"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3837C1F" w14:textId="77777777" w:rsidR="00B8253F" w:rsidRDefault="000B5CD4">
            <w:pPr>
              <w:pStyle w:val="TableText"/>
            </w:pPr>
            <w:r>
              <w:t>Canonical Part 6 Arrow mapping.</w:t>
            </w:r>
          </w:p>
        </w:tc>
      </w:tr>
      <w:tr w:rsidR="00B8253F" w14:paraId="62962A2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F22D7BD" w14:textId="77777777" w:rsidR="00B8253F" w:rsidRDefault="000B5CD4">
            <w:pPr>
              <w:pStyle w:val="TableText"/>
            </w:pPr>
            <w:r>
              <w:rPr>
                <w:rStyle w:val="VARIABLE"/>
              </w:rPr>
              <w:t>value.array_ExtensionObject[].body.Envelope.Payload.body.OptionalScalars.Count.value</w:t>
            </w:r>
          </w:p>
        </w:tc>
        <w:tc>
          <w:tcPr>
            <w:tcW w:w="2231" w:type="dxa"/>
            <w:tcBorders>
              <w:top w:val="single" w:sz="4" w:space="0" w:color="auto"/>
              <w:left w:val="single" w:sz="4" w:space="0" w:color="auto"/>
              <w:bottom w:val="single" w:sz="4" w:space="0" w:color="auto"/>
              <w:right w:val="single" w:sz="4" w:space="0" w:color="auto"/>
            </w:tcBorders>
          </w:tcPr>
          <w:p w14:paraId="76BB6AB6"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EF9CE7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07278EF" w14:textId="77777777" w:rsidR="00B8253F" w:rsidRDefault="000B5CD4">
            <w:pPr>
              <w:pStyle w:val="TableText"/>
            </w:pPr>
            <w:r>
              <w:t>Canonical Part 6 Arrow mapping.</w:t>
            </w:r>
          </w:p>
        </w:tc>
      </w:tr>
      <w:tr w:rsidR="00B8253F" w14:paraId="7A590DF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5DC4FB8" w14:textId="77777777" w:rsidR="00B8253F" w:rsidRDefault="000B5CD4">
            <w:pPr>
              <w:pStyle w:val="TableText"/>
            </w:pPr>
            <w:r>
              <w:rPr>
                <w:rStyle w:val="VARIABLE"/>
              </w:rPr>
              <w:t>value.array_ExtensionObject[].body.Envelope.Payload.body.OptionalScalars.Ratio</w:t>
            </w:r>
          </w:p>
        </w:tc>
        <w:tc>
          <w:tcPr>
            <w:tcW w:w="2231" w:type="dxa"/>
            <w:tcBorders>
              <w:top w:val="single" w:sz="4" w:space="0" w:color="auto"/>
              <w:left w:val="single" w:sz="4" w:space="0" w:color="auto"/>
              <w:bottom w:val="single" w:sz="4" w:space="0" w:color="auto"/>
              <w:right w:val="single" w:sz="4" w:space="0" w:color="auto"/>
            </w:tcBorders>
          </w:tcPr>
          <w:p w14:paraId="5FEB241A" w14:textId="77777777" w:rsidR="00B8253F" w:rsidRDefault="000B5CD4">
            <w:pPr>
              <w:pStyle w:val="TableText"/>
            </w:pPr>
            <w:r>
              <w:rPr>
                <w:rStyle w:val="VARIABLE"/>
              </w:rPr>
              <w:t>struct&lt;present: bool not null, value: double&gt;</w:t>
            </w:r>
          </w:p>
        </w:tc>
        <w:tc>
          <w:tcPr>
            <w:tcW w:w="2231" w:type="dxa"/>
            <w:tcBorders>
              <w:top w:val="single" w:sz="4" w:space="0" w:color="auto"/>
              <w:left w:val="single" w:sz="4" w:space="0" w:color="auto"/>
              <w:bottom w:val="single" w:sz="4" w:space="0" w:color="auto"/>
              <w:right w:val="single" w:sz="4" w:space="0" w:color="auto"/>
            </w:tcBorders>
          </w:tcPr>
          <w:p w14:paraId="5AD4E69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4A007D4" w14:textId="77777777" w:rsidR="00B8253F" w:rsidRDefault="000B5CD4">
            <w:pPr>
              <w:pStyle w:val="TableText"/>
            </w:pPr>
            <w:r>
              <w:t>Canonical Part 6 Arrow mapping.</w:t>
            </w:r>
          </w:p>
        </w:tc>
      </w:tr>
      <w:tr w:rsidR="00B8253F" w14:paraId="7C83AFB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57A3857" w14:textId="77777777" w:rsidR="00B8253F" w:rsidRDefault="000B5CD4">
            <w:pPr>
              <w:pStyle w:val="TableText"/>
            </w:pPr>
            <w:r>
              <w:rPr>
                <w:rStyle w:val="VARIABLE"/>
              </w:rPr>
              <w:t>value.array_ExtensionObject[].body.Envelope.Payload.body.OptionalScalars.Ratio.present</w:t>
            </w:r>
          </w:p>
        </w:tc>
        <w:tc>
          <w:tcPr>
            <w:tcW w:w="2231" w:type="dxa"/>
            <w:tcBorders>
              <w:top w:val="single" w:sz="4" w:space="0" w:color="auto"/>
              <w:left w:val="single" w:sz="4" w:space="0" w:color="auto"/>
              <w:bottom w:val="single" w:sz="4" w:space="0" w:color="auto"/>
              <w:right w:val="single" w:sz="4" w:space="0" w:color="auto"/>
            </w:tcBorders>
          </w:tcPr>
          <w:p w14:paraId="7CD039A5"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5B405930"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EAA7628" w14:textId="77777777" w:rsidR="00B8253F" w:rsidRDefault="000B5CD4">
            <w:pPr>
              <w:pStyle w:val="TableText"/>
            </w:pPr>
            <w:r>
              <w:t>Canonical Part 6 Arrow mapping.</w:t>
            </w:r>
          </w:p>
        </w:tc>
      </w:tr>
      <w:tr w:rsidR="00B8253F" w14:paraId="488A9C7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2F857B1" w14:textId="77777777" w:rsidR="00B8253F" w:rsidRDefault="000B5CD4">
            <w:pPr>
              <w:pStyle w:val="TableText"/>
            </w:pPr>
            <w:r>
              <w:rPr>
                <w:rStyle w:val="VARIABLE"/>
              </w:rPr>
              <w:t>value.array_ExtensionObject[].body.Envelope.Payload.body.OptionalScalars.Ratio.value</w:t>
            </w:r>
          </w:p>
        </w:tc>
        <w:tc>
          <w:tcPr>
            <w:tcW w:w="2231" w:type="dxa"/>
            <w:tcBorders>
              <w:top w:val="single" w:sz="4" w:space="0" w:color="auto"/>
              <w:left w:val="single" w:sz="4" w:space="0" w:color="auto"/>
              <w:bottom w:val="single" w:sz="4" w:space="0" w:color="auto"/>
              <w:right w:val="single" w:sz="4" w:space="0" w:color="auto"/>
            </w:tcBorders>
          </w:tcPr>
          <w:p w14:paraId="6C491044"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4A02014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9F7F54E" w14:textId="77777777" w:rsidR="00B8253F" w:rsidRDefault="000B5CD4">
            <w:pPr>
              <w:pStyle w:val="TableText"/>
            </w:pPr>
            <w:r>
              <w:t>Canonical Part 6 Arrow mapping.</w:t>
            </w:r>
          </w:p>
        </w:tc>
      </w:tr>
      <w:tr w:rsidR="00B8253F" w14:paraId="1DB0390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A21126" w14:textId="77777777" w:rsidR="00B8253F" w:rsidRDefault="000B5CD4">
            <w:pPr>
              <w:pStyle w:val="TableText"/>
            </w:pPr>
            <w:r>
              <w:rPr>
                <w:rStyle w:val="VARIABLE"/>
              </w:rPr>
              <w:t>value.array_ExtensionObject[].body.Envelope.Payload.body.FloatHolder</w:t>
            </w:r>
          </w:p>
        </w:tc>
        <w:tc>
          <w:tcPr>
            <w:tcW w:w="2231" w:type="dxa"/>
            <w:tcBorders>
              <w:top w:val="single" w:sz="4" w:space="0" w:color="auto"/>
              <w:left w:val="single" w:sz="4" w:space="0" w:color="auto"/>
              <w:bottom w:val="single" w:sz="4" w:space="0" w:color="auto"/>
              <w:right w:val="single" w:sz="4" w:space="0" w:color="auto"/>
            </w:tcBorders>
          </w:tcPr>
          <w:p w14:paraId="4C7898F3" w14:textId="77777777" w:rsidR="00B8253F" w:rsidRDefault="000B5CD4">
            <w:pPr>
              <w:pStyle w:val="TableText"/>
            </w:pPr>
            <w:r>
              <w:rPr>
                <w:rStyle w:val="VARIABLE"/>
              </w:rPr>
              <w:t>struct&lt;A: float not null, B: struct&lt;present: bool not null, value: float&gt; not null&gt;</w:t>
            </w:r>
          </w:p>
        </w:tc>
        <w:tc>
          <w:tcPr>
            <w:tcW w:w="2231" w:type="dxa"/>
            <w:tcBorders>
              <w:top w:val="single" w:sz="4" w:space="0" w:color="auto"/>
              <w:left w:val="single" w:sz="4" w:space="0" w:color="auto"/>
              <w:bottom w:val="single" w:sz="4" w:space="0" w:color="auto"/>
              <w:right w:val="single" w:sz="4" w:space="0" w:color="auto"/>
            </w:tcBorders>
          </w:tcPr>
          <w:p w14:paraId="49907A5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6B15FAD" w14:textId="77777777" w:rsidR="00B8253F" w:rsidRDefault="000B5CD4">
            <w:pPr>
              <w:pStyle w:val="TableText"/>
            </w:pPr>
            <w:r>
              <w:t>Canonical Part 6 Arrow mapping.</w:t>
            </w:r>
          </w:p>
        </w:tc>
      </w:tr>
      <w:tr w:rsidR="00B8253F" w14:paraId="4C9F67B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C899353" w14:textId="77777777" w:rsidR="00B8253F" w:rsidRDefault="000B5CD4">
            <w:pPr>
              <w:pStyle w:val="TableText"/>
            </w:pPr>
            <w:r>
              <w:rPr>
                <w:rStyle w:val="VARIABLE"/>
              </w:rPr>
              <w:t>value.array_ExtensionObject[].body.Envelope.Payload.body.FloatHolder.A</w:t>
            </w:r>
          </w:p>
        </w:tc>
        <w:tc>
          <w:tcPr>
            <w:tcW w:w="2231" w:type="dxa"/>
            <w:tcBorders>
              <w:top w:val="single" w:sz="4" w:space="0" w:color="auto"/>
              <w:left w:val="single" w:sz="4" w:space="0" w:color="auto"/>
              <w:bottom w:val="single" w:sz="4" w:space="0" w:color="auto"/>
              <w:right w:val="single" w:sz="4" w:space="0" w:color="auto"/>
            </w:tcBorders>
          </w:tcPr>
          <w:p w14:paraId="14E58456" w14:textId="77777777" w:rsidR="00B8253F" w:rsidRDefault="000B5CD4">
            <w:pPr>
              <w:pStyle w:val="TableText"/>
            </w:pPr>
            <w:r>
              <w:rPr>
                <w:rStyle w:val="VARIABLE"/>
              </w:rPr>
              <w:t>float</w:t>
            </w:r>
          </w:p>
        </w:tc>
        <w:tc>
          <w:tcPr>
            <w:tcW w:w="2231" w:type="dxa"/>
            <w:tcBorders>
              <w:top w:val="single" w:sz="4" w:space="0" w:color="auto"/>
              <w:left w:val="single" w:sz="4" w:space="0" w:color="auto"/>
              <w:bottom w:val="single" w:sz="4" w:space="0" w:color="auto"/>
              <w:right w:val="single" w:sz="4" w:space="0" w:color="auto"/>
            </w:tcBorders>
          </w:tcPr>
          <w:p w14:paraId="44129F0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96B8379" w14:textId="77777777" w:rsidR="00B8253F" w:rsidRDefault="000B5CD4">
            <w:pPr>
              <w:pStyle w:val="TableText"/>
            </w:pPr>
            <w:r>
              <w:t>Canonical Part 6 Arrow mapping.</w:t>
            </w:r>
          </w:p>
        </w:tc>
      </w:tr>
      <w:tr w:rsidR="00B8253F" w14:paraId="71DC64A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A5A9825" w14:textId="77777777" w:rsidR="00B8253F" w:rsidRDefault="000B5CD4">
            <w:pPr>
              <w:pStyle w:val="TableText"/>
            </w:pPr>
            <w:r>
              <w:rPr>
                <w:rStyle w:val="VARIABLE"/>
              </w:rPr>
              <w:t>value.array_ExtensionObject[].body.Envelope.Payload.body.FloatHolder.B</w:t>
            </w:r>
          </w:p>
        </w:tc>
        <w:tc>
          <w:tcPr>
            <w:tcW w:w="2231" w:type="dxa"/>
            <w:tcBorders>
              <w:top w:val="single" w:sz="4" w:space="0" w:color="auto"/>
              <w:left w:val="single" w:sz="4" w:space="0" w:color="auto"/>
              <w:bottom w:val="single" w:sz="4" w:space="0" w:color="auto"/>
              <w:right w:val="single" w:sz="4" w:space="0" w:color="auto"/>
            </w:tcBorders>
          </w:tcPr>
          <w:p w14:paraId="208B93EB" w14:textId="77777777" w:rsidR="00B8253F" w:rsidRDefault="000B5CD4">
            <w:pPr>
              <w:pStyle w:val="TableText"/>
            </w:pPr>
            <w:r>
              <w:rPr>
                <w:rStyle w:val="VARIABLE"/>
              </w:rPr>
              <w:t>struct&lt;present: bool not null, value: float&gt;</w:t>
            </w:r>
          </w:p>
        </w:tc>
        <w:tc>
          <w:tcPr>
            <w:tcW w:w="2231" w:type="dxa"/>
            <w:tcBorders>
              <w:top w:val="single" w:sz="4" w:space="0" w:color="auto"/>
              <w:left w:val="single" w:sz="4" w:space="0" w:color="auto"/>
              <w:bottom w:val="single" w:sz="4" w:space="0" w:color="auto"/>
              <w:right w:val="single" w:sz="4" w:space="0" w:color="auto"/>
            </w:tcBorders>
          </w:tcPr>
          <w:p w14:paraId="25B654F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EE77E12" w14:textId="77777777" w:rsidR="00B8253F" w:rsidRDefault="000B5CD4">
            <w:pPr>
              <w:pStyle w:val="TableText"/>
            </w:pPr>
            <w:r>
              <w:t>Canonical Part 6 Arrow mapping.</w:t>
            </w:r>
          </w:p>
        </w:tc>
      </w:tr>
      <w:tr w:rsidR="00B8253F" w14:paraId="39D1DA6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F0E855B" w14:textId="77777777" w:rsidR="00B8253F" w:rsidRDefault="000B5CD4">
            <w:pPr>
              <w:pStyle w:val="TableText"/>
            </w:pPr>
            <w:r>
              <w:rPr>
                <w:rStyle w:val="VARIABLE"/>
              </w:rPr>
              <w:t>value.array_ExtensionObject[].body.Envelope.Payload.body.FloatHolder.B.present</w:t>
            </w:r>
          </w:p>
        </w:tc>
        <w:tc>
          <w:tcPr>
            <w:tcW w:w="2231" w:type="dxa"/>
            <w:tcBorders>
              <w:top w:val="single" w:sz="4" w:space="0" w:color="auto"/>
              <w:left w:val="single" w:sz="4" w:space="0" w:color="auto"/>
              <w:bottom w:val="single" w:sz="4" w:space="0" w:color="auto"/>
              <w:right w:val="single" w:sz="4" w:space="0" w:color="auto"/>
            </w:tcBorders>
          </w:tcPr>
          <w:p w14:paraId="5B1EC581"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468BD0B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CD2B0B4" w14:textId="77777777" w:rsidR="00B8253F" w:rsidRDefault="000B5CD4">
            <w:pPr>
              <w:pStyle w:val="TableText"/>
            </w:pPr>
            <w:r>
              <w:t>Canonical Part 6 Arrow mapping.</w:t>
            </w:r>
          </w:p>
        </w:tc>
      </w:tr>
      <w:tr w:rsidR="00B8253F" w14:paraId="0075C8B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2B3B825" w14:textId="77777777" w:rsidR="00B8253F" w:rsidRDefault="000B5CD4">
            <w:pPr>
              <w:pStyle w:val="TableText"/>
            </w:pPr>
            <w:r>
              <w:rPr>
                <w:rStyle w:val="VARIABLE"/>
              </w:rPr>
              <w:t>value.array_ExtensionObject[].body.Envelope.Payload.body.FloatHolder.B.value</w:t>
            </w:r>
          </w:p>
        </w:tc>
        <w:tc>
          <w:tcPr>
            <w:tcW w:w="2231" w:type="dxa"/>
            <w:tcBorders>
              <w:top w:val="single" w:sz="4" w:space="0" w:color="auto"/>
              <w:left w:val="single" w:sz="4" w:space="0" w:color="auto"/>
              <w:bottom w:val="single" w:sz="4" w:space="0" w:color="auto"/>
              <w:right w:val="single" w:sz="4" w:space="0" w:color="auto"/>
            </w:tcBorders>
          </w:tcPr>
          <w:p w14:paraId="03AC356B" w14:textId="77777777" w:rsidR="00B8253F" w:rsidRDefault="000B5CD4">
            <w:pPr>
              <w:pStyle w:val="TableText"/>
            </w:pPr>
            <w:r>
              <w:rPr>
                <w:rStyle w:val="VARIABLE"/>
              </w:rPr>
              <w:t>float</w:t>
            </w:r>
          </w:p>
        </w:tc>
        <w:tc>
          <w:tcPr>
            <w:tcW w:w="2231" w:type="dxa"/>
            <w:tcBorders>
              <w:top w:val="single" w:sz="4" w:space="0" w:color="auto"/>
              <w:left w:val="single" w:sz="4" w:space="0" w:color="auto"/>
              <w:bottom w:val="single" w:sz="4" w:space="0" w:color="auto"/>
              <w:right w:val="single" w:sz="4" w:space="0" w:color="auto"/>
            </w:tcBorders>
          </w:tcPr>
          <w:p w14:paraId="0089F26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72563E3" w14:textId="77777777" w:rsidR="00B8253F" w:rsidRDefault="000B5CD4">
            <w:pPr>
              <w:pStyle w:val="TableText"/>
            </w:pPr>
            <w:r>
              <w:t>Canonical Part 6 Arrow mapping.</w:t>
            </w:r>
          </w:p>
        </w:tc>
      </w:tr>
      <w:tr w:rsidR="00B8253F" w14:paraId="773B8E6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1A20433" w14:textId="77777777" w:rsidR="00B8253F" w:rsidRDefault="000B5CD4">
            <w:pPr>
              <w:pStyle w:val="TableText"/>
            </w:pPr>
            <w:r>
              <w:rPr>
                <w:rStyle w:val="VARIABLE"/>
              </w:rPr>
              <w:lastRenderedPageBreak/>
              <w:t>value.array_ExtensionObject[].body.Envelope.Payload.body.binary</w:t>
            </w:r>
          </w:p>
        </w:tc>
        <w:tc>
          <w:tcPr>
            <w:tcW w:w="2231" w:type="dxa"/>
            <w:tcBorders>
              <w:top w:val="single" w:sz="4" w:space="0" w:color="auto"/>
              <w:left w:val="single" w:sz="4" w:space="0" w:color="auto"/>
              <w:bottom w:val="single" w:sz="4" w:space="0" w:color="auto"/>
              <w:right w:val="single" w:sz="4" w:space="0" w:color="auto"/>
            </w:tcBorders>
          </w:tcPr>
          <w:p w14:paraId="7F87EBB2" w14:textId="77777777" w:rsidR="00B8253F" w:rsidRDefault="000B5CD4">
            <w:pPr>
              <w:pStyle w:val="TableText"/>
            </w:pPr>
            <w:r>
              <w:rPr>
                <w:rStyle w:val="VARIABLE"/>
              </w:rPr>
              <w:t>binary</w:t>
            </w:r>
          </w:p>
        </w:tc>
        <w:tc>
          <w:tcPr>
            <w:tcW w:w="2231" w:type="dxa"/>
            <w:tcBorders>
              <w:top w:val="single" w:sz="4" w:space="0" w:color="auto"/>
              <w:left w:val="single" w:sz="4" w:space="0" w:color="auto"/>
              <w:bottom w:val="single" w:sz="4" w:space="0" w:color="auto"/>
              <w:right w:val="single" w:sz="4" w:space="0" w:color="auto"/>
            </w:tcBorders>
          </w:tcPr>
          <w:p w14:paraId="1C6A08C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AE03AC6" w14:textId="77777777" w:rsidR="00B8253F" w:rsidRDefault="000B5CD4">
            <w:pPr>
              <w:pStyle w:val="TableText"/>
            </w:pPr>
            <w:r>
              <w:t>Canonical Part 6 Arrow mapping.</w:t>
            </w:r>
          </w:p>
        </w:tc>
      </w:tr>
      <w:tr w:rsidR="00B8253F" w14:paraId="593FC75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2D2E267" w14:textId="77777777" w:rsidR="00B8253F" w:rsidRDefault="000B5CD4">
            <w:pPr>
              <w:pStyle w:val="TableText"/>
            </w:pPr>
            <w:r>
              <w:rPr>
                <w:rStyle w:val="VARIABLE"/>
              </w:rPr>
              <w:t>value.array_ExtensionObject[].body.OptionalScalars</w:t>
            </w:r>
          </w:p>
        </w:tc>
        <w:tc>
          <w:tcPr>
            <w:tcW w:w="2231" w:type="dxa"/>
            <w:tcBorders>
              <w:top w:val="single" w:sz="4" w:space="0" w:color="auto"/>
              <w:left w:val="single" w:sz="4" w:space="0" w:color="auto"/>
              <w:bottom w:val="single" w:sz="4" w:space="0" w:color="auto"/>
              <w:right w:val="single" w:sz="4" w:space="0" w:color="auto"/>
            </w:tcBorders>
          </w:tcPr>
          <w:p w14:paraId="2F44734B" w14:textId="77777777" w:rsidR="00B8253F" w:rsidRDefault="000B5CD4">
            <w:pPr>
              <w:pStyle w:val="TableText"/>
            </w:pPr>
            <w:r>
              <w:rPr>
                <w:rStyle w:val="VARIABLE"/>
              </w:rPr>
              <w:t>struct&lt;Id: int32 not null, Flag: struct&lt;present: bool not null, value: bool&gt; not null, Count: struct&lt;present: bool not null, value: int32&gt; not null, Ratio: struct&lt;present: bool not null, value: double&gt; not null&gt;</w:t>
            </w:r>
          </w:p>
        </w:tc>
        <w:tc>
          <w:tcPr>
            <w:tcW w:w="2231" w:type="dxa"/>
            <w:tcBorders>
              <w:top w:val="single" w:sz="4" w:space="0" w:color="auto"/>
              <w:left w:val="single" w:sz="4" w:space="0" w:color="auto"/>
              <w:bottom w:val="single" w:sz="4" w:space="0" w:color="auto"/>
              <w:right w:val="single" w:sz="4" w:space="0" w:color="auto"/>
            </w:tcBorders>
          </w:tcPr>
          <w:p w14:paraId="7007D0F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6E8BA4B" w14:textId="77777777" w:rsidR="00B8253F" w:rsidRDefault="000B5CD4">
            <w:pPr>
              <w:pStyle w:val="TableText"/>
            </w:pPr>
            <w:r>
              <w:t>Canonical Part 6 Arrow mapping.</w:t>
            </w:r>
          </w:p>
        </w:tc>
      </w:tr>
      <w:tr w:rsidR="00B8253F" w14:paraId="64FAE7B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ECFCE7D" w14:textId="77777777" w:rsidR="00B8253F" w:rsidRDefault="000B5CD4">
            <w:pPr>
              <w:pStyle w:val="TableText"/>
            </w:pPr>
            <w:r>
              <w:rPr>
                <w:rStyle w:val="VARIABLE"/>
              </w:rPr>
              <w:t>value.array_ExtensionObject[].body.OptionalScalars.Id</w:t>
            </w:r>
          </w:p>
        </w:tc>
        <w:tc>
          <w:tcPr>
            <w:tcW w:w="2231" w:type="dxa"/>
            <w:tcBorders>
              <w:top w:val="single" w:sz="4" w:space="0" w:color="auto"/>
              <w:left w:val="single" w:sz="4" w:space="0" w:color="auto"/>
              <w:bottom w:val="single" w:sz="4" w:space="0" w:color="auto"/>
              <w:right w:val="single" w:sz="4" w:space="0" w:color="auto"/>
            </w:tcBorders>
          </w:tcPr>
          <w:p w14:paraId="053188DA"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585BB4F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13B24AD" w14:textId="77777777" w:rsidR="00B8253F" w:rsidRDefault="000B5CD4">
            <w:pPr>
              <w:pStyle w:val="TableText"/>
            </w:pPr>
            <w:r>
              <w:t>Canonical Part 6 Arrow mapping.</w:t>
            </w:r>
          </w:p>
        </w:tc>
      </w:tr>
      <w:tr w:rsidR="00B8253F" w14:paraId="1B5323A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988D1C" w14:textId="77777777" w:rsidR="00B8253F" w:rsidRDefault="000B5CD4">
            <w:pPr>
              <w:pStyle w:val="TableText"/>
            </w:pPr>
            <w:r>
              <w:rPr>
                <w:rStyle w:val="VARIABLE"/>
              </w:rPr>
              <w:t>value.array_ExtensionObject.…</w:t>
            </w:r>
          </w:p>
        </w:tc>
        <w:tc>
          <w:tcPr>
            <w:tcW w:w="2231" w:type="dxa"/>
            <w:tcBorders>
              <w:top w:val="single" w:sz="4" w:space="0" w:color="auto"/>
              <w:left w:val="single" w:sz="4" w:space="0" w:color="auto"/>
              <w:bottom w:val="single" w:sz="4" w:space="0" w:color="auto"/>
              <w:right w:val="single" w:sz="4" w:space="0" w:color="auto"/>
            </w:tcBorders>
          </w:tcPr>
          <w:p w14:paraId="5F6A2A09"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06DB845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E700A98" w14:textId="77777777" w:rsidR="00B8253F" w:rsidRDefault="000B5CD4">
            <w:pPr>
              <w:pStyle w:val="TableText"/>
            </w:pPr>
            <w:r>
              <w:t>Nested field list abbreviated for compactness.</w:t>
            </w:r>
          </w:p>
        </w:tc>
      </w:tr>
      <w:tr w:rsidR="00B8253F" w14:paraId="32828C1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F8BFE4F" w14:textId="77777777" w:rsidR="00B8253F" w:rsidRDefault="000B5CD4">
            <w:pPr>
              <w:pStyle w:val="TableText"/>
            </w:pPr>
            <w:r>
              <w:rPr>
                <w:rStyle w:val="VARIABLE"/>
              </w:rPr>
              <w:lastRenderedPageBreak/>
              <w:t>value.matrix_ExtensionObject</w:t>
            </w:r>
          </w:p>
        </w:tc>
        <w:tc>
          <w:tcPr>
            <w:tcW w:w="2231" w:type="dxa"/>
            <w:tcBorders>
              <w:top w:val="single" w:sz="4" w:space="0" w:color="auto"/>
              <w:left w:val="single" w:sz="4" w:space="0" w:color="auto"/>
              <w:bottom w:val="single" w:sz="4" w:space="0" w:color="auto"/>
              <w:right w:val="single" w:sz="4" w:space="0" w:color="auto"/>
            </w:tcBorders>
          </w:tcPr>
          <w:p w14:paraId="18A7F677" w14:textId="77777777" w:rsidR="00B8253F" w:rsidRDefault="000B5CD4">
            <w:pPr>
              <w:pStyle w:val="TableText"/>
            </w:pPr>
            <w:r>
              <w:rPr>
                <w:rStyle w:val="VARIABLE"/>
              </w:rPr>
              <w:t>struct&lt;dimensions: list&lt;item: int32&gt; not null, values: list&lt;item: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w:t>
            </w:r>
            <w:r>
              <w:rPr>
                <w:rStyle w:val="VARIABLE"/>
              </w:rPr>
              <w:t xml:space="preserve"> not null, Y: double not null&gt;&gt;=3&gt;=3, Envelope: struct&lt;Id: string, Location: struct&lt;X: double not null,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w:t>
            </w:r>
            <w:r>
              <w:rPr>
                <w:rStyle w:val="VARIABLE"/>
              </w:rPr>
              <w:t>ruct&lt;value: int32&gt;=1, AsText: struct&lt;value: string&gt;=2, AsPoint: struct&lt;value: struct&lt;X: double not 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w:t>
            </w:r>
            <w:r>
              <w:rPr>
                <w:rStyle w:val="VARIABLE"/>
              </w:rPr>
              <w:t>&gt;&gt;=4,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 not null&gt;</w:t>
            </w:r>
          </w:p>
        </w:tc>
        <w:tc>
          <w:tcPr>
            <w:tcW w:w="2231" w:type="dxa"/>
            <w:tcBorders>
              <w:top w:val="single" w:sz="4" w:space="0" w:color="auto"/>
              <w:left w:val="single" w:sz="4" w:space="0" w:color="auto"/>
              <w:bottom w:val="single" w:sz="4" w:space="0" w:color="auto"/>
              <w:right w:val="single" w:sz="4" w:space="0" w:color="auto"/>
            </w:tcBorders>
          </w:tcPr>
          <w:p w14:paraId="7EA6FDE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7689755" w14:textId="77777777" w:rsidR="00B8253F" w:rsidRDefault="000B5CD4">
            <w:pPr>
              <w:pStyle w:val="TableText"/>
            </w:pPr>
            <w:r>
              <w:t>Canonical Part 6 Arrow mapping.</w:t>
            </w:r>
          </w:p>
        </w:tc>
      </w:tr>
      <w:tr w:rsidR="00B8253F" w14:paraId="7B4E5B6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54543FE" w14:textId="77777777" w:rsidR="00B8253F" w:rsidRDefault="000B5CD4">
            <w:pPr>
              <w:pStyle w:val="TableText"/>
            </w:pPr>
            <w:r>
              <w:rPr>
                <w:rStyle w:val="VARIABLE"/>
              </w:rPr>
              <w:lastRenderedPageBreak/>
              <w:t>value.matrix_ExtensionObject.dimensions</w:t>
            </w:r>
          </w:p>
        </w:tc>
        <w:tc>
          <w:tcPr>
            <w:tcW w:w="2231" w:type="dxa"/>
            <w:tcBorders>
              <w:top w:val="single" w:sz="4" w:space="0" w:color="auto"/>
              <w:left w:val="single" w:sz="4" w:space="0" w:color="auto"/>
              <w:bottom w:val="single" w:sz="4" w:space="0" w:color="auto"/>
              <w:right w:val="single" w:sz="4" w:space="0" w:color="auto"/>
            </w:tcBorders>
          </w:tcPr>
          <w:p w14:paraId="5D4E47DB"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1F277B92"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8BC4FCE" w14:textId="77777777" w:rsidR="00B8253F" w:rsidRDefault="000B5CD4">
            <w:pPr>
              <w:pStyle w:val="TableText"/>
            </w:pPr>
            <w:r>
              <w:t>List offsets identify the element range; null list differs from empty list.</w:t>
            </w:r>
          </w:p>
        </w:tc>
      </w:tr>
      <w:tr w:rsidR="00B8253F" w14:paraId="5D3C49A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15D996" w14:textId="77777777" w:rsidR="00B8253F" w:rsidRDefault="000B5CD4">
            <w:pPr>
              <w:pStyle w:val="TableText"/>
            </w:pPr>
            <w:r>
              <w:rPr>
                <w:rStyle w:val="VARIABLE"/>
              </w:rPr>
              <w:t>value.matrix_ExtensionObject.dimensions[]</w:t>
            </w:r>
          </w:p>
        </w:tc>
        <w:tc>
          <w:tcPr>
            <w:tcW w:w="2231" w:type="dxa"/>
            <w:tcBorders>
              <w:top w:val="single" w:sz="4" w:space="0" w:color="auto"/>
              <w:left w:val="single" w:sz="4" w:space="0" w:color="auto"/>
              <w:bottom w:val="single" w:sz="4" w:space="0" w:color="auto"/>
              <w:right w:val="single" w:sz="4" w:space="0" w:color="auto"/>
            </w:tcBorders>
          </w:tcPr>
          <w:p w14:paraId="49490E82"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12BE61D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CBCACC2" w14:textId="77777777" w:rsidR="00B8253F" w:rsidRDefault="000B5CD4">
            <w:pPr>
              <w:pStyle w:val="TableText"/>
            </w:pPr>
            <w:r>
              <w:t>Canonical Part 6 Arrow mapping.</w:t>
            </w:r>
          </w:p>
        </w:tc>
      </w:tr>
      <w:tr w:rsidR="00B8253F" w14:paraId="57911F4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CE311FD" w14:textId="77777777" w:rsidR="00B8253F" w:rsidRDefault="000B5CD4">
            <w:pPr>
              <w:pStyle w:val="TableText"/>
            </w:pPr>
            <w:r>
              <w:rPr>
                <w:rStyle w:val="VARIABLE"/>
              </w:rPr>
              <w:lastRenderedPageBreak/>
              <w:t>value.matrix_ExtensionObject.values</w:t>
            </w:r>
          </w:p>
        </w:tc>
        <w:tc>
          <w:tcPr>
            <w:tcW w:w="2231" w:type="dxa"/>
            <w:tcBorders>
              <w:top w:val="single" w:sz="4" w:space="0" w:color="auto"/>
              <w:left w:val="single" w:sz="4" w:space="0" w:color="auto"/>
              <w:bottom w:val="single" w:sz="4" w:space="0" w:color="auto"/>
              <w:right w:val="single" w:sz="4" w:space="0" w:color="auto"/>
            </w:tcBorders>
          </w:tcPr>
          <w:p w14:paraId="5E361430" w14:textId="77777777" w:rsidR="00B8253F" w:rsidRDefault="000B5CD4">
            <w:pPr>
              <w:pStyle w:val="TableText"/>
            </w:pPr>
            <w:r>
              <w:rPr>
                <w:rStyle w:val="VARIABLE"/>
              </w:rPr>
              <w:t>list&lt;item: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w:t>
            </w:r>
            <w:r>
              <w:rPr>
                <w:rStyle w:val="VARIABLE"/>
              </w:rPr>
              <w:t xml:space="preserve">Id: string, Location: struct&lt;X: double not null,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w:t>
            </w:r>
            <w:r>
              <w:rPr>
                <w:rStyle w:val="VARIABLE"/>
              </w:rPr>
              <w:t>AsPoint: struct&lt;value: struct&lt;X: double not 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null&gt;&gt;=4, OptionalScalars: struct&lt;Id: int32 not null, Flag:</w:t>
            </w:r>
            <w:r>
              <w:rPr>
                <w:rStyle w:val="VARIABLE"/>
              </w:rPr>
              <w:t xml:space="preserve">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w:t>
            </w:r>
          </w:p>
        </w:tc>
        <w:tc>
          <w:tcPr>
            <w:tcW w:w="2231" w:type="dxa"/>
            <w:tcBorders>
              <w:top w:val="single" w:sz="4" w:space="0" w:color="auto"/>
              <w:left w:val="single" w:sz="4" w:space="0" w:color="auto"/>
              <w:bottom w:val="single" w:sz="4" w:space="0" w:color="auto"/>
              <w:right w:val="single" w:sz="4" w:space="0" w:color="auto"/>
            </w:tcBorders>
          </w:tcPr>
          <w:p w14:paraId="5BB16A40"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045F9E8" w14:textId="77777777" w:rsidR="00B8253F" w:rsidRDefault="000B5CD4">
            <w:pPr>
              <w:pStyle w:val="TableText"/>
            </w:pPr>
            <w:r>
              <w:t>List offsets identify the element range; null list differs from empty list.</w:t>
            </w:r>
          </w:p>
        </w:tc>
      </w:tr>
      <w:tr w:rsidR="00B8253F" w14:paraId="15C42D7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56908FB" w14:textId="77777777" w:rsidR="00B8253F" w:rsidRDefault="000B5CD4">
            <w:pPr>
              <w:pStyle w:val="TableText"/>
            </w:pPr>
            <w:r>
              <w:rPr>
                <w:rStyle w:val="VARIABLE"/>
              </w:rPr>
              <w:lastRenderedPageBreak/>
              <w:t>value.matrix_ExtensionObject.values[]</w:t>
            </w:r>
          </w:p>
        </w:tc>
        <w:tc>
          <w:tcPr>
            <w:tcW w:w="2231" w:type="dxa"/>
            <w:tcBorders>
              <w:top w:val="single" w:sz="4" w:space="0" w:color="auto"/>
              <w:left w:val="single" w:sz="4" w:space="0" w:color="auto"/>
              <w:bottom w:val="single" w:sz="4" w:space="0" w:color="auto"/>
              <w:right w:val="single" w:sz="4" w:space="0" w:color="auto"/>
            </w:tcBorders>
          </w:tcPr>
          <w:p w14:paraId="598A7580" w14:textId="77777777" w:rsidR="00B8253F" w:rsidRDefault="000B5CD4">
            <w:pPr>
              <w:pStyle w:val="TableText"/>
            </w:pPr>
            <w:r>
              <w:rPr>
                <w:rStyle w:val="VARIABLE"/>
              </w:rPr>
              <w:t>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struct&lt;Id: string,</w:t>
            </w:r>
            <w:r>
              <w:rPr>
                <w:rStyle w:val="VARIABLE"/>
              </w:rPr>
              <w:t xml:space="preserve"> Location: struct&lt;X: double not null,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w:t>
            </w:r>
            <w:r>
              <w:rPr>
                <w:rStyle w:val="VARIABLE"/>
              </w:rPr>
              <w:t>ruct&lt;value: struct&lt;X: double not 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null&gt;&gt;=4, OptionalScalars: struct&lt;Id: int32 not null, Flag: struct&lt;pre</w:t>
            </w:r>
            <w:r>
              <w:rPr>
                <w:rStyle w:val="VARIABLE"/>
              </w:rPr>
              <w:t>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w:t>
            </w:r>
          </w:p>
        </w:tc>
        <w:tc>
          <w:tcPr>
            <w:tcW w:w="2231" w:type="dxa"/>
            <w:tcBorders>
              <w:top w:val="single" w:sz="4" w:space="0" w:color="auto"/>
              <w:left w:val="single" w:sz="4" w:space="0" w:color="auto"/>
              <w:bottom w:val="single" w:sz="4" w:space="0" w:color="auto"/>
              <w:right w:val="single" w:sz="4" w:space="0" w:color="auto"/>
            </w:tcBorders>
          </w:tcPr>
          <w:p w14:paraId="2FCA942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9A18DA8" w14:textId="77777777" w:rsidR="00B8253F" w:rsidRDefault="000B5CD4">
            <w:pPr>
              <w:pStyle w:val="TableText"/>
            </w:pPr>
            <w:r>
              <w:t>Canonical Part 6 Arrow mapping.</w:t>
            </w:r>
          </w:p>
        </w:tc>
      </w:tr>
      <w:tr w:rsidR="00B8253F" w14:paraId="19408F7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20FFF80" w14:textId="77777777" w:rsidR="00B8253F" w:rsidRDefault="000B5CD4">
            <w:pPr>
              <w:pStyle w:val="TableText"/>
            </w:pPr>
            <w:r>
              <w:rPr>
                <w:rStyle w:val="VARIABLE"/>
              </w:rPr>
              <w:lastRenderedPageBreak/>
              <w:t>value.matrix_ExtensionObject.values[].type_id</w:t>
            </w:r>
          </w:p>
        </w:tc>
        <w:tc>
          <w:tcPr>
            <w:tcW w:w="2231" w:type="dxa"/>
            <w:tcBorders>
              <w:top w:val="single" w:sz="4" w:space="0" w:color="auto"/>
              <w:left w:val="single" w:sz="4" w:space="0" w:color="auto"/>
              <w:bottom w:val="single" w:sz="4" w:space="0" w:color="auto"/>
              <w:right w:val="single" w:sz="4" w:space="0" w:color="auto"/>
            </w:tcBorders>
          </w:tcPr>
          <w:p w14:paraId="5AC994DC"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0260A114"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01037FC" w14:textId="77777777" w:rsidR="00B8253F" w:rsidRDefault="000B5CD4">
            <w:pPr>
              <w:pStyle w:val="TableText"/>
            </w:pPr>
            <w:r>
              <w:t>Canonical Part 6 Arrow mapping.</w:t>
            </w:r>
          </w:p>
        </w:tc>
      </w:tr>
      <w:tr w:rsidR="00B8253F" w14:paraId="2FB4E91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CCCE607" w14:textId="77777777" w:rsidR="00B8253F" w:rsidRDefault="000B5CD4">
            <w:pPr>
              <w:pStyle w:val="TableText"/>
            </w:pPr>
            <w:r>
              <w:rPr>
                <w:rStyle w:val="VARIABLE"/>
              </w:rPr>
              <w:t>value.matrix_ExtensionObject.values[].body</w:t>
            </w:r>
          </w:p>
        </w:tc>
        <w:tc>
          <w:tcPr>
            <w:tcW w:w="2231" w:type="dxa"/>
            <w:tcBorders>
              <w:top w:val="single" w:sz="4" w:space="0" w:color="auto"/>
              <w:left w:val="single" w:sz="4" w:space="0" w:color="auto"/>
              <w:bottom w:val="single" w:sz="4" w:space="0" w:color="auto"/>
              <w:right w:val="single" w:sz="4" w:space="0" w:color="auto"/>
            </w:tcBorders>
          </w:tcPr>
          <w:p w14:paraId="3BA188EA" w14:textId="77777777" w:rsidR="00B8253F" w:rsidRDefault="000B5CD4">
            <w:pPr>
              <w:pStyle w:val="TableText"/>
            </w:pPr>
            <w:r>
              <w:rPr>
                <w:rStyle w:val="VARIABLE"/>
              </w:rPr>
              <w:t>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struct&lt;Id: string, Location: struct&lt;X: double not null, Y</w:t>
            </w:r>
            <w:r>
              <w:rPr>
                <w:rStyle w:val="VARIABLE"/>
              </w:rPr>
              <w:t xml:space="preserve">: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w:t>
            </w:r>
            <w:r>
              <w:rPr>
                <w:rStyle w:val="VARIABLE"/>
              </w:rPr>
              <w:t>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null&gt;&gt;=4, OptionalScalars: struct&lt;Id: int32 not null, Flag: struct&lt;present: bool not null, value: bool&gt; not n</w:t>
            </w:r>
            <w:r>
              <w:rPr>
                <w:rStyle w:val="VARIABLE"/>
              </w:rPr>
              <w:t>ull, Count: struct&lt;present: bool not null, value: int32&gt; not null, Ratio: struct&lt;present: bool not null, value: double&gt; not null&gt;=5, FloatHolder: struct&lt;A: float not null, B: struct&lt;present: bool not null, value: float&gt; not null&gt;=6, binary: binary=7&gt;</w:t>
            </w:r>
          </w:p>
        </w:tc>
        <w:tc>
          <w:tcPr>
            <w:tcW w:w="2231" w:type="dxa"/>
            <w:tcBorders>
              <w:top w:val="single" w:sz="4" w:space="0" w:color="auto"/>
              <w:left w:val="single" w:sz="4" w:space="0" w:color="auto"/>
              <w:bottom w:val="single" w:sz="4" w:space="0" w:color="auto"/>
              <w:right w:val="single" w:sz="4" w:space="0" w:color="auto"/>
            </w:tcBorders>
          </w:tcPr>
          <w:p w14:paraId="3F0E41D7"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1009DDD" w14:textId="77777777" w:rsidR="00B8253F" w:rsidRDefault="000B5CD4">
            <w:pPr>
              <w:pStyle w:val="TableText"/>
            </w:pPr>
            <w:r>
              <w:t>Dense-union type id plus value offset selects the active branch.</w:t>
            </w:r>
          </w:p>
        </w:tc>
      </w:tr>
      <w:tr w:rsidR="00B8253F" w14:paraId="10479AD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A5E43CF" w14:textId="77777777" w:rsidR="00B8253F" w:rsidRDefault="000B5CD4">
            <w:pPr>
              <w:pStyle w:val="TableText"/>
            </w:pPr>
            <w:r>
              <w:rPr>
                <w:rStyle w:val="VARIABLE"/>
              </w:rPr>
              <w:t>value.matrix_ExtensionObject.values[].body.null</w:t>
            </w:r>
          </w:p>
        </w:tc>
        <w:tc>
          <w:tcPr>
            <w:tcW w:w="2231" w:type="dxa"/>
            <w:tcBorders>
              <w:top w:val="single" w:sz="4" w:space="0" w:color="auto"/>
              <w:left w:val="single" w:sz="4" w:space="0" w:color="auto"/>
              <w:bottom w:val="single" w:sz="4" w:space="0" w:color="auto"/>
              <w:right w:val="single" w:sz="4" w:space="0" w:color="auto"/>
            </w:tcBorders>
          </w:tcPr>
          <w:p w14:paraId="1D5C4819"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7846B02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AE00C60" w14:textId="77777777" w:rsidR="00B8253F" w:rsidRDefault="000B5CD4">
            <w:pPr>
              <w:pStyle w:val="TableText"/>
            </w:pPr>
            <w:r>
              <w:t>Canonical Part 6 Arrow mapping.</w:t>
            </w:r>
          </w:p>
        </w:tc>
      </w:tr>
      <w:tr w:rsidR="00B8253F" w14:paraId="325C0BC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60AF288" w14:textId="77777777" w:rsidR="00B8253F" w:rsidRDefault="000B5CD4">
            <w:pPr>
              <w:pStyle w:val="TableText"/>
            </w:pPr>
            <w:r>
              <w:rPr>
                <w:rStyle w:val="VARIABLE"/>
              </w:rPr>
              <w:lastRenderedPageBreak/>
              <w:t>value.matrix_ExtensionObject.values[].body.Point</w:t>
            </w:r>
          </w:p>
        </w:tc>
        <w:tc>
          <w:tcPr>
            <w:tcW w:w="2231" w:type="dxa"/>
            <w:tcBorders>
              <w:top w:val="single" w:sz="4" w:space="0" w:color="auto"/>
              <w:left w:val="single" w:sz="4" w:space="0" w:color="auto"/>
              <w:bottom w:val="single" w:sz="4" w:space="0" w:color="auto"/>
              <w:right w:val="single" w:sz="4" w:space="0" w:color="auto"/>
            </w:tcBorders>
          </w:tcPr>
          <w:p w14:paraId="0D072480"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660FF4D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D312B6F" w14:textId="77777777" w:rsidR="00B8253F" w:rsidRDefault="000B5CD4">
            <w:pPr>
              <w:pStyle w:val="TableText"/>
            </w:pPr>
            <w:r>
              <w:t>Canonical Part 6 Arrow mapping.</w:t>
            </w:r>
          </w:p>
        </w:tc>
      </w:tr>
      <w:tr w:rsidR="00B8253F" w14:paraId="473C5F3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03DA672" w14:textId="77777777" w:rsidR="00B8253F" w:rsidRDefault="000B5CD4">
            <w:pPr>
              <w:pStyle w:val="TableText"/>
            </w:pPr>
            <w:r>
              <w:rPr>
                <w:rStyle w:val="VARIABLE"/>
              </w:rPr>
              <w:t>value.matrix_ExtensionObject.values[].body.Point.X</w:t>
            </w:r>
          </w:p>
        </w:tc>
        <w:tc>
          <w:tcPr>
            <w:tcW w:w="2231" w:type="dxa"/>
            <w:tcBorders>
              <w:top w:val="single" w:sz="4" w:space="0" w:color="auto"/>
              <w:left w:val="single" w:sz="4" w:space="0" w:color="auto"/>
              <w:bottom w:val="single" w:sz="4" w:space="0" w:color="auto"/>
              <w:right w:val="single" w:sz="4" w:space="0" w:color="auto"/>
            </w:tcBorders>
          </w:tcPr>
          <w:p w14:paraId="28271744"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7EB459DA"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7E7EB57" w14:textId="77777777" w:rsidR="00B8253F" w:rsidRDefault="000B5CD4">
            <w:pPr>
              <w:pStyle w:val="TableText"/>
            </w:pPr>
            <w:r>
              <w:t>Canonical Part 6 Arrow mapping.</w:t>
            </w:r>
          </w:p>
        </w:tc>
      </w:tr>
      <w:tr w:rsidR="00B8253F" w14:paraId="341AD66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21DAF6C" w14:textId="77777777" w:rsidR="00B8253F" w:rsidRDefault="000B5CD4">
            <w:pPr>
              <w:pStyle w:val="TableText"/>
            </w:pPr>
            <w:r>
              <w:rPr>
                <w:rStyle w:val="VARIABLE"/>
              </w:rPr>
              <w:t>value.matrix_ExtensionObject.values[].body.Point.Y</w:t>
            </w:r>
          </w:p>
        </w:tc>
        <w:tc>
          <w:tcPr>
            <w:tcW w:w="2231" w:type="dxa"/>
            <w:tcBorders>
              <w:top w:val="single" w:sz="4" w:space="0" w:color="auto"/>
              <w:left w:val="single" w:sz="4" w:space="0" w:color="auto"/>
              <w:bottom w:val="single" w:sz="4" w:space="0" w:color="auto"/>
              <w:right w:val="single" w:sz="4" w:space="0" w:color="auto"/>
            </w:tcBorders>
          </w:tcPr>
          <w:p w14:paraId="77DFB865"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5CB1E5C3"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FC85969" w14:textId="77777777" w:rsidR="00B8253F" w:rsidRDefault="000B5CD4">
            <w:pPr>
              <w:pStyle w:val="TableText"/>
            </w:pPr>
            <w:r>
              <w:t>Canonical Part 6 Arrow mapping.</w:t>
            </w:r>
          </w:p>
        </w:tc>
      </w:tr>
      <w:tr w:rsidR="00B8253F" w14:paraId="4C46B10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49F1ACA" w14:textId="77777777" w:rsidR="00B8253F" w:rsidRDefault="000B5CD4">
            <w:pPr>
              <w:pStyle w:val="TableText"/>
            </w:pPr>
            <w:r>
              <w:rPr>
                <w:rStyle w:val="VARIABLE"/>
              </w:rPr>
              <w:t>value.matrix_ExtensionObject.values[].body.Person</w:t>
            </w:r>
          </w:p>
        </w:tc>
        <w:tc>
          <w:tcPr>
            <w:tcW w:w="2231" w:type="dxa"/>
            <w:tcBorders>
              <w:top w:val="single" w:sz="4" w:space="0" w:color="auto"/>
              <w:left w:val="single" w:sz="4" w:space="0" w:color="auto"/>
              <w:bottom w:val="single" w:sz="4" w:space="0" w:color="auto"/>
              <w:right w:val="single" w:sz="4" w:space="0" w:color="auto"/>
            </w:tcBorders>
          </w:tcPr>
          <w:p w14:paraId="66D358CC" w14:textId="77777777" w:rsidR="00B8253F" w:rsidRDefault="000B5CD4">
            <w:pPr>
              <w:pStyle w:val="TableText"/>
            </w:pPr>
            <w:r>
              <w:rPr>
                <w:rStyle w:val="VARIABLE"/>
              </w:rPr>
              <w:t>struct&lt;Name: string, Age: int32 not null, Email: struct&lt;present: bool not null, value: string&gt; not null, Nickname: struct&lt;present: bool not null, value: string&gt; not null&gt;</w:t>
            </w:r>
          </w:p>
        </w:tc>
        <w:tc>
          <w:tcPr>
            <w:tcW w:w="2231" w:type="dxa"/>
            <w:tcBorders>
              <w:top w:val="single" w:sz="4" w:space="0" w:color="auto"/>
              <w:left w:val="single" w:sz="4" w:space="0" w:color="auto"/>
              <w:bottom w:val="single" w:sz="4" w:space="0" w:color="auto"/>
              <w:right w:val="single" w:sz="4" w:space="0" w:color="auto"/>
            </w:tcBorders>
          </w:tcPr>
          <w:p w14:paraId="55028AC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D922FF5" w14:textId="77777777" w:rsidR="00B8253F" w:rsidRDefault="000B5CD4">
            <w:pPr>
              <w:pStyle w:val="TableText"/>
            </w:pPr>
            <w:r>
              <w:t>Canonical Part 6 Arrow mapping.</w:t>
            </w:r>
          </w:p>
        </w:tc>
      </w:tr>
      <w:tr w:rsidR="00B8253F" w14:paraId="5632439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F025061" w14:textId="77777777" w:rsidR="00B8253F" w:rsidRDefault="000B5CD4">
            <w:pPr>
              <w:pStyle w:val="TableText"/>
            </w:pPr>
            <w:r>
              <w:rPr>
                <w:rStyle w:val="VARIABLE"/>
              </w:rPr>
              <w:t>value.matrix_ExtensionObject.values[].body.Person.Name</w:t>
            </w:r>
          </w:p>
        </w:tc>
        <w:tc>
          <w:tcPr>
            <w:tcW w:w="2231" w:type="dxa"/>
            <w:tcBorders>
              <w:top w:val="single" w:sz="4" w:space="0" w:color="auto"/>
              <w:left w:val="single" w:sz="4" w:space="0" w:color="auto"/>
              <w:bottom w:val="single" w:sz="4" w:space="0" w:color="auto"/>
              <w:right w:val="single" w:sz="4" w:space="0" w:color="auto"/>
            </w:tcBorders>
          </w:tcPr>
          <w:p w14:paraId="26D2763A"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730E528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7800AFD" w14:textId="77777777" w:rsidR="00B8253F" w:rsidRDefault="000B5CD4">
            <w:pPr>
              <w:pStyle w:val="TableText"/>
            </w:pPr>
            <w:r>
              <w:t>Canonical Part 6 Arrow mapping.</w:t>
            </w:r>
          </w:p>
        </w:tc>
      </w:tr>
      <w:tr w:rsidR="00B8253F" w14:paraId="1F15FA6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1578365" w14:textId="77777777" w:rsidR="00B8253F" w:rsidRDefault="000B5CD4">
            <w:pPr>
              <w:pStyle w:val="TableText"/>
            </w:pPr>
            <w:r>
              <w:rPr>
                <w:rStyle w:val="VARIABLE"/>
              </w:rPr>
              <w:t>value.matrix_ExtensionObject.values[].body.Person.Age</w:t>
            </w:r>
          </w:p>
        </w:tc>
        <w:tc>
          <w:tcPr>
            <w:tcW w:w="2231" w:type="dxa"/>
            <w:tcBorders>
              <w:top w:val="single" w:sz="4" w:space="0" w:color="auto"/>
              <w:left w:val="single" w:sz="4" w:space="0" w:color="auto"/>
              <w:bottom w:val="single" w:sz="4" w:space="0" w:color="auto"/>
              <w:right w:val="single" w:sz="4" w:space="0" w:color="auto"/>
            </w:tcBorders>
          </w:tcPr>
          <w:p w14:paraId="7558927A"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61F85BE3"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FEA0030" w14:textId="77777777" w:rsidR="00B8253F" w:rsidRDefault="000B5CD4">
            <w:pPr>
              <w:pStyle w:val="TableText"/>
            </w:pPr>
            <w:r>
              <w:t>Canonical Part 6 Arrow mapping.</w:t>
            </w:r>
          </w:p>
        </w:tc>
      </w:tr>
      <w:tr w:rsidR="00B8253F" w14:paraId="646DBBC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934B191" w14:textId="77777777" w:rsidR="00B8253F" w:rsidRDefault="000B5CD4">
            <w:pPr>
              <w:pStyle w:val="TableText"/>
            </w:pPr>
            <w:r>
              <w:rPr>
                <w:rStyle w:val="VARIABLE"/>
              </w:rPr>
              <w:t>value.matrix_ExtensionObject.values[].body.Person.Email</w:t>
            </w:r>
          </w:p>
        </w:tc>
        <w:tc>
          <w:tcPr>
            <w:tcW w:w="2231" w:type="dxa"/>
            <w:tcBorders>
              <w:top w:val="single" w:sz="4" w:space="0" w:color="auto"/>
              <w:left w:val="single" w:sz="4" w:space="0" w:color="auto"/>
              <w:bottom w:val="single" w:sz="4" w:space="0" w:color="auto"/>
              <w:right w:val="single" w:sz="4" w:space="0" w:color="auto"/>
            </w:tcBorders>
          </w:tcPr>
          <w:p w14:paraId="658CC138"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63DD6E5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0DFCAA4" w14:textId="77777777" w:rsidR="00B8253F" w:rsidRDefault="000B5CD4">
            <w:pPr>
              <w:pStyle w:val="TableText"/>
            </w:pPr>
            <w:r>
              <w:rPr>
                <w:rStyle w:val="VARIABLE"/>
              </w:rPr>
              <w:t>present</w:t>
            </w:r>
            <w:r>
              <w:t xml:space="preserve"> distinguishes absent optional fields from present null values.</w:t>
            </w:r>
          </w:p>
        </w:tc>
      </w:tr>
      <w:tr w:rsidR="00B8253F" w14:paraId="0869159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0C9EF6D" w14:textId="77777777" w:rsidR="00B8253F" w:rsidRDefault="000B5CD4">
            <w:pPr>
              <w:pStyle w:val="TableText"/>
            </w:pPr>
            <w:r>
              <w:rPr>
                <w:rStyle w:val="VARIABLE"/>
              </w:rPr>
              <w:t>value.matrix_ExtensionObject.values[].body.Person.Email.present</w:t>
            </w:r>
          </w:p>
        </w:tc>
        <w:tc>
          <w:tcPr>
            <w:tcW w:w="2231" w:type="dxa"/>
            <w:tcBorders>
              <w:top w:val="single" w:sz="4" w:space="0" w:color="auto"/>
              <w:left w:val="single" w:sz="4" w:space="0" w:color="auto"/>
              <w:bottom w:val="single" w:sz="4" w:space="0" w:color="auto"/>
              <w:right w:val="single" w:sz="4" w:space="0" w:color="auto"/>
            </w:tcBorders>
          </w:tcPr>
          <w:p w14:paraId="3DF30788"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2F74CB91"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EB24761" w14:textId="77777777" w:rsidR="00B8253F" w:rsidRDefault="000B5CD4">
            <w:pPr>
              <w:pStyle w:val="TableText"/>
            </w:pPr>
            <w:r>
              <w:t>Canonical Part 6 Arrow mapping.</w:t>
            </w:r>
          </w:p>
        </w:tc>
      </w:tr>
      <w:tr w:rsidR="00B8253F" w14:paraId="4F8AE58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26D913A" w14:textId="77777777" w:rsidR="00B8253F" w:rsidRDefault="000B5CD4">
            <w:pPr>
              <w:pStyle w:val="TableText"/>
            </w:pPr>
            <w:r>
              <w:rPr>
                <w:rStyle w:val="VARIABLE"/>
              </w:rPr>
              <w:t>value.matrix_ExtensionObject.values[].body.Person.Email.value</w:t>
            </w:r>
          </w:p>
        </w:tc>
        <w:tc>
          <w:tcPr>
            <w:tcW w:w="2231" w:type="dxa"/>
            <w:tcBorders>
              <w:top w:val="single" w:sz="4" w:space="0" w:color="auto"/>
              <w:left w:val="single" w:sz="4" w:space="0" w:color="auto"/>
              <w:bottom w:val="single" w:sz="4" w:space="0" w:color="auto"/>
              <w:right w:val="single" w:sz="4" w:space="0" w:color="auto"/>
            </w:tcBorders>
          </w:tcPr>
          <w:p w14:paraId="00693C56"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603C4FA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4C9DF5F" w14:textId="77777777" w:rsidR="00B8253F" w:rsidRDefault="000B5CD4">
            <w:pPr>
              <w:pStyle w:val="TableText"/>
            </w:pPr>
            <w:r>
              <w:t>Canonical Part 6 Arrow mapping.</w:t>
            </w:r>
          </w:p>
        </w:tc>
      </w:tr>
      <w:tr w:rsidR="00B8253F" w14:paraId="087FAA1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E933CDD" w14:textId="77777777" w:rsidR="00B8253F" w:rsidRDefault="000B5CD4">
            <w:pPr>
              <w:pStyle w:val="TableText"/>
            </w:pPr>
            <w:r>
              <w:rPr>
                <w:rStyle w:val="VARIABLE"/>
              </w:rPr>
              <w:t>value.matrix_ExtensionObject.values[].body.Person.Nickname</w:t>
            </w:r>
          </w:p>
        </w:tc>
        <w:tc>
          <w:tcPr>
            <w:tcW w:w="2231" w:type="dxa"/>
            <w:tcBorders>
              <w:top w:val="single" w:sz="4" w:space="0" w:color="auto"/>
              <w:left w:val="single" w:sz="4" w:space="0" w:color="auto"/>
              <w:bottom w:val="single" w:sz="4" w:space="0" w:color="auto"/>
              <w:right w:val="single" w:sz="4" w:space="0" w:color="auto"/>
            </w:tcBorders>
          </w:tcPr>
          <w:p w14:paraId="1192AA34"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42983E0B"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5910BD4" w14:textId="77777777" w:rsidR="00B8253F" w:rsidRDefault="000B5CD4">
            <w:pPr>
              <w:pStyle w:val="TableText"/>
            </w:pPr>
            <w:r>
              <w:rPr>
                <w:rStyle w:val="VARIABLE"/>
              </w:rPr>
              <w:t>present</w:t>
            </w:r>
            <w:r>
              <w:t xml:space="preserve"> distinguishes absent optional fields from present null values.</w:t>
            </w:r>
          </w:p>
        </w:tc>
      </w:tr>
      <w:tr w:rsidR="00B8253F" w14:paraId="7267665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4AC3727" w14:textId="77777777" w:rsidR="00B8253F" w:rsidRDefault="000B5CD4">
            <w:pPr>
              <w:pStyle w:val="TableText"/>
            </w:pPr>
            <w:r>
              <w:rPr>
                <w:rStyle w:val="VARIABLE"/>
              </w:rPr>
              <w:t>value.matrix_ExtensionObject.values[].body.Person.Nickname.present</w:t>
            </w:r>
          </w:p>
        </w:tc>
        <w:tc>
          <w:tcPr>
            <w:tcW w:w="2231" w:type="dxa"/>
            <w:tcBorders>
              <w:top w:val="single" w:sz="4" w:space="0" w:color="auto"/>
              <w:left w:val="single" w:sz="4" w:space="0" w:color="auto"/>
              <w:bottom w:val="single" w:sz="4" w:space="0" w:color="auto"/>
              <w:right w:val="single" w:sz="4" w:space="0" w:color="auto"/>
            </w:tcBorders>
          </w:tcPr>
          <w:p w14:paraId="7DCC98FF"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2D1679E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2506CB6" w14:textId="77777777" w:rsidR="00B8253F" w:rsidRDefault="000B5CD4">
            <w:pPr>
              <w:pStyle w:val="TableText"/>
            </w:pPr>
            <w:r>
              <w:t>Canonical Part 6 Arrow mapping.</w:t>
            </w:r>
          </w:p>
        </w:tc>
      </w:tr>
      <w:tr w:rsidR="00B8253F" w14:paraId="36ECA70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3CF25B4" w14:textId="77777777" w:rsidR="00B8253F" w:rsidRDefault="000B5CD4">
            <w:pPr>
              <w:pStyle w:val="TableText"/>
            </w:pPr>
            <w:r>
              <w:rPr>
                <w:rStyle w:val="VARIABLE"/>
              </w:rPr>
              <w:t>value.matrix_ExtensionObject.values[].body.Person.Nickname.value</w:t>
            </w:r>
          </w:p>
        </w:tc>
        <w:tc>
          <w:tcPr>
            <w:tcW w:w="2231" w:type="dxa"/>
            <w:tcBorders>
              <w:top w:val="single" w:sz="4" w:space="0" w:color="auto"/>
              <w:left w:val="single" w:sz="4" w:space="0" w:color="auto"/>
              <w:bottom w:val="single" w:sz="4" w:space="0" w:color="auto"/>
              <w:right w:val="single" w:sz="4" w:space="0" w:color="auto"/>
            </w:tcBorders>
          </w:tcPr>
          <w:p w14:paraId="3CE6201D"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636ADB7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5714EE7" w14:textId="77777777" w:rsidR="00B8253F" w:rsidRDefault="000B5CD4">
            <w:pPr>
              <w:pStyle w:val="TableText"/>
            </w:pPr>
            <w:r>
              <w:t>Canonical Part 6 Arrow mapping.</w:t>
            </w:r>
          </w:p>
        </w:tc>
      </w:tr>
      <w:tr w:rsidR="00B8253F" w14:paraId="0307CB2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FD04003" w14:textId="77777777" w:rsidR="00B8253F" w:rsidRDefault="000B5CD4">
            <w:pPr>
              <w:pStyle w:val="TableText"/>
            </w:pPr>
            <w:r>
              <w:rPr>
                <w:rStyle w:val="VARIABLE"/>
              </w:rPr>
              <w:t>value.matrix_ExtensionObject.values[].body.Measurement</w:t>
            </w:r>
          </w:p>
        </w:tc>
        <w:tc>
          <w:tcPr>
            <w:tcW w:w="2231" w:type="dxa"/>
            <w:tcBorders>
              <w:top w:val="single" w:sz="4" w:space="0" w:color="auto"/>
              <w:left w:val="single" w:sz="4" w:space="0" w:color="auto"/>
              <w:bottom w:val="single" w:sz="4" w:space="0" w:color="auto"/>
              <w:right w:val="single" w:sz="4" w:space="0" w:color="auto"/>
            </w:tcBorders>
          </w:tcPr>
          <w:p w14:paraId="63347AB8" w14:textId="77777777" w:rsidR="00B8253F" w:rsidRDefault="000B5CD4">
            <w:pPr>
              <w:pStyle w:val="TableText"/>
            </w:pPr>
            <w:r>
              <w:rPr>
                <w:rStyle w:val="VARIABLE"/>
              </w:rPr>
              <w:t>dense_union&lt;null: null=0, AsInt: struct&lt;value: int32&gt;=1, AsText: struct&lt;value: string&gt;=2, AsPoint: struct&lt;value: struct&lt;X: double not null, Y: double not null&gt;&gt;=3&gt;</w:t>
            </w:r>
          </w:p>
        </w:tc>
        <w:tc>
          <w:tcPr>
            <w:tcW w:w="2231" w:type="dxa"/>
            <w:tcBorders>
              <w:top w:val="single" w:sz="4" w:space="0" w:color="auto"/>
              <w:left w:val="single" w:sz="4" w:space="0" w:color="auto"/>
              <w:bottom w:val="single" w:sz="4" w:space="0" w:color="auto"/>
              <w:right w:val="single" w:sz="4" w:space="0" w:color="auto"/>
            </w:tcBorders>
          </w:tcPr>
          <w:p w14:paraId="6F54D78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4DE6650" w14:textId="77777777" w:rsidR="00B8253F" w:rsidRDefault="000B5CD4">
            <w:pPr>
              <w:pStyle w:val="TableText"/>
            </w:pPr>
            <w:r>
              <w:t>Dense-union type id plus value offset selects the active branch.</w:t>
            </w:r>
          </w:p>
        </w:tc>
      </w:tr>
      <w:tr w:rsidR="00B8253F" w14:paraId="28CD977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D087014" w14:textId="77777777" w:rsidR="00B8253F" w:rsidRDefault="000B5CD4">
            <w:pPr>
              <w:pStyle w:val="TableText"/>
            </w:pPr>
            <w:r>
              <w:rPr>
                <w:rStyle w:val="VARIABLE"/>
              </w:rPr>
              <w:t>value.matrix_ExtensionObject.values[].body.Measurement.null</w:t>
            </w:r>
          </w:p>
        </w:tc>
        <w:tc>
          <w:tcPr>
            <w:tcW w:w="2231" w:type="dxa"/>
            <w:tcBorders>
              <w:top w:val="single" w:sz="4" w:space="0" w:color="auto"/>
              <w:left w:val="single" w:sz="4" w:space="0" w:color="auto"/>
              <w:bottom w:val="single" w:sz="4" w:space="0" w:color="auto"/>
              <w:right w:val="single" w:sz="4" w:space="0" w:color="auto"/>
            </w:tcBorders>
          </w:tcPr>
          <w:p w14:paraId="27C086DC"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20027D5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A9031A7" w14:textId="77777777" w:rsidR="00B8253F" w:rsidRDefault="000B5CD4">
            <w:pPr>
              <w:pStyle w:val="TableText"/>
            </w:pPr>
            <w:r>
              <w:t>Canonical Part 6 Arrow mapping.</w:t>
            </w:r>
          </w:p>
        </w:tc>
      </w:tr>
      <w:tr w:rsidR="00B8253F" w14:paraId="6862A1C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2390BEB" w14:textId="77777777" w:rsidR="00B8253F" w:rsidRDefault="000B5CD4">
            <w:pPr>
              <w:pStyle w:val="TableText"/>
            </w:pPr>
            <w:r>
              <w:rPr>
                <w:rStyle w:val="VARIABLE"/>
              </w:rPr>
              <w:t>value.matrix_ExtensionObject.values[].body.Measurement.AsInt</w:t>
            </w:r>
          </w:p>
        </w:tc>
        <w:tc>
          <w:tcPr>
            <w:tcW w:w="2231" w:type="dxa"/>
            <w:tcBorders>
              <w:top w:val="single" w:sz="4" w:space="0" w:color="auto"/>
              <w:left w:val="single" w:sz="4" w:space="0" w:color="auto"/>
              <w:bottom w:val="single" w:sz="4" w:space="0" w:color="auto"/>
              <w:right w:val="single" w:sz="4" w:space="0" w:color="auto"/>
            </w:tcBorders>
          </w:tcPr>
          <w:p w14:paraId="118B2618" w14:textId="77777777" w:rsidR="00B8253F" w:rsidRDefault="000B5CD4">
            <w:pPr>
              <w:pStyle w:val="TableText"/>
            </w:pPr>
            <w:r>
              <w:rPr>
                <w:rStyle w:val="VARIABLE"/>
              </w:rPr>
              <w:t>struct&lt;value: int32&gt;</w:t>
            </w:r>
          </w:p>
        </w:tc>
        <w:tc>
          <w:tcPr>
            <w:tcW w:w="2231" w:type="dxa"/>
            <w:tcBorders>
              <w:top w:val="single" w:sz="4" w:space="0" w:color="auto"/>
              <w:left w:val="single" w:sz="4" w:space="0" w:color="auto"/>
              <w:bottom w:val="single" w:sz="4" w:space="0" w:color="auto"/>
              <w:right w:val="single" w:sz="4" w:space="0" w:color="auto"/>
            </w:tcBorders>
          </w:tcPr>
          <w:p w14:paraId="2241139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599CD38" w14:textId="77777777" w:rsidR="00B8253F" w:rsidRDefault="000B5CD4">
            <w:pPr>
              <w:pStyle w:val="TableText"/>
            </w:pPr>
            <w:r>
              <w:t>Canonical Part 6 Arrow mapping.</w:t>
            </w:r>
          </w:p>
        </w:tc>
      </w:tr>
      <w:tr w:rsidR="00B8253F" w14:paraId="0DF9505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AE43CBC" w14:textId="77777777" w:rsidR="00B8253F" w:rsidRDefault="000B5CD4">
            <w:pPr>
              <w:pStyle w:val="TableText"/>
            </w:pPr>
            <w:r>
              <w:rPr>
                <w:rStyle w:val="VARIABLE"/>
              </w:rPr>
              <w:t>value.matrix_ExtensionObject.values[].body.Measurement.AsInt.value</w:t>
            </w:r>
          </w:p>
        </w:tc>
        <w:tc>
          <w:tcPr>
            <w:tcW w:w="2231" w:type="dxa"/>
            <w:tcBorders>
              <w:top w:val="single" w:sz="4" w:space="0" w:color="auto"/>
              <w:left w:val="single" w:sz="4" w:space="0" w:color="auto"/>
              <w:bottom w:val="single" w:sz="4" w:space="0" w:color="auto"/>
              <w:right w:val="single" w:sz="4" w:space="0" w:color="auto"/>
            </w:tcBorders>
          </w:tcPr>
          <w:p w14:paraId="10FAC70D"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7FB2ED8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E4F298A" w14:textId="77777777" w:rsidR="00B8253F" w:rsidRDefault="000B5CD4">
            <w:pPr>
              <w:pStyle w:val="TableText"/>
            </w:pPr>
            <w:r>
              <w:t>Canonical Part 6 Arrow mapping.</w:t>
            </w:r>
          </w:p>
        </w:tc>
      </w:tr>
      <w:tr w:rsidR="00B8253F" w14:paraId="3AF2DD4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08C4F88" w14:textId="77777777" w:rsidR="00B8253F" w:rsidRDefault="000B5CD4">
            <w:pPr>
              <w:pStyle w:val="TableText"/>
            </w:pPr>
            <w:r>
              <w:rPr>
                <w:rStyle w:val="VARIABLE"/>
              </w:rPr>
              <w:t>value.matrix_ExtensionObject.values[].body.Measurement.AsText</w:t>
            </w:r>
          </w:p>
        </w:tc>
        <w:tc>
          <w:tcPr>
            <w:tcW w:w="2231" w:type="dxa"/>
            <w:tcBorders>
              <w:top w:val="single" w:sz="4" w:space="0" w:color="auto"/>
              <w:left w:val="single" w:sz="4" w:space="0" w:color="auto"/>
              <w:bottom w:val="single" w:sz="4" w:space="0" w:color="auto"/>
              <w:right w:val="single" w:sz="4" w:space="0" w:color="auto"/>
            </w:tcBorders>
          </w:tcPr>
          <w:p w14:paraId="11D3EF26" w14:textId="77777777" w:rsidR="00B8253F" w:rsidRDefault="000B5CD4">
            <w:pPr>
              <w:pStyle w:val="TableText"/>
            </w:pPr>
            <w:r>
              <w:rPr>
                <w:rStyle w:val="VARIABLE"/>
              </w:rPr>
              <w:t>struct&lt;value: string&gt;</w:t>
            </w:r>
          </w:p>
        </w:tc>
        <w:tc>
          <w:tcPr>
            <w:tcW w:w="2231" w:type="dxa"/>
            <w:tcBorders>
              <w:top w:val="single" w:sz="4" w:space="0" w:color="auto"/>
              <w:left w:val="single" w:sz="4" w:space="0" w:color="auto"/>
              <w:bottom w:val="single" w:sz="4" w:space="0" w:color="auto"/>
              <w:right w:val="single" w:sz="4" w:space="0" w:color="auto"/>
            </w:tcBorders>
          </w:tcPr>
          <w:p w14:paraId="0A8A370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36D1606" w14:textId="77777777" w:rsidR="00B8253F" w:rsidRDefault="000B5CD4">
            <w:pPr>
              <w:pStyle w:val="TableText"/>
            </w:pPr>
            <w:r>
              <w:t>Canonical Part 6 Arrow mapping.</w:t>
            </w:r>
          </w:p>
        </w:tc>
      </w:tr>
      <w:tr w:rsidR="00B8253F" w14:paraId="0E9A879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21F4190" w14:textId="77777777" w:rsidR="00B8253F" w:rsidRDefault="000B5CD4">
            <w:pPr>
              <w:pStyle w:val="TableText"/>
            </w:pPr>
            <w:r>
              <w:rPr>
                <w:rStyle w:val="VARIABLE"/>
              </w:rPr>
              <w:t>value.matrix_ExtensionObject.values[].body.Measurement.AsText.value</w:t>
            </w:r>
          </w:p>
        </w:tc>
        <w:tc>
          <w:tcPr>
            <w:tcW w:w="2231" w:type="dxa"/>
            <w:tcBorders>
              <w:top w:val="single" w:sz="4" w:space="0" w:color="auto"/>
              <w:left w:val="single" w:sz="4" w:space="0" w:color="auto"/>
              <w:bottom w:val="single" w:sz="4" w:space="0" w:color="auto"/>
              <w:right w:val="single" w:sz="4" w:space="0" w:color="auto"/>
            </w:tcBorders>
          </w:tcPr>
          <w:p w14:paraId="5422EC35"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5ACC7E4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21444A6" w14:textId="77777777" w:rsidR="00B8253F" w:rsidRDefault="000B5CD4">
            <w:pPr>
              <w:pStyle w:val="TableText"/>
            </w:pPr>
            <w:r>
              <w:t>Canonical Part 6 Arrow mapping.</w:t>
            </w:r>
          </w:p>
        </w:tc>
      </w:tr>
      <w:tr w:rsidR="00B8253F" w14:paraId="3BCECCD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951A737" w14:textId="77777777" w:rsidR="00B8253F" w:rsidRDefault="000B5CD4">
            <w:pPr>
              <w:pStyle w:val="TableText"/>
            </w:pPr>
            <w:r>
              <w:rPr>
                <w:rStyle w:val="VARIABLE"/>
              </w:rPr>
              <w:t>value.matrix_ExtensionObject.values[].body.Measurement.AsPoint</w:t>
            </w:r>
          </w:p>
        </w:tc>
        <w:tc>
          <w:tcPr>
            <w:tcW w:w="2231" w:type="dxa"/>
            <w:tcBorders>
              <w:top w:val="single" w:sz="4" w:space="0" w:color="auto"/>
              <w:left w:val="single" w:sz="4" w:space="0" w:color="auto"/>
              <w:bottom w:val="single" w:sz="4" w:space="0" w:color="auto"/>
              <w:right w:val="single" w:sz="4" w:space="0" w:color="auto"/>
            </w:tcBorders>
          </w:tcPr>
          <w:p w14:paraId="2C88DB9F" w14:textId="77777777" w:rsidR="00B8253F" w:rsidRDefault="000B5CD4">
            <w:pPr>
              <w:pStyle w:val="TableText"/>
            </w:pPr>
            <w:r>
              <w:rPr>
                <w:rStyle w:val="VARIABLE"/>
              </w:rPr>
              <w:t>struct&lt;value: struct&lt;X: double not null, Y: double not null&gt;&gt;</w:t>
            </w:r>
          </w:p>
        </w:tc>
        <w:tc>
          <w:tcPr>
            <w:tcW w:w="2231" w:type="dxa"/>
            <w:tcBorders>
              <w:top w:val="single" w:sz="4" w:space="0" w:color="auto"/>
              <w:left w:val="single" w:sz="4" w:space="0" w:color="auto"/>
              <w:bottom w:val="single" w:sz="4" w:space="0" w:color="auto"/>
              <w:right w:val="single" w:sz="4" w:space="0" w:color="auto"/>
            </w:tcBorders>
          </w:tcPr>
          <w:p w14:paraId="195E392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EC37791" w14:textId="77777777" w:rsidR="00B8253F" w:rsidRDefault="000B5CD4">
            <w:pPr>
              <w:pStyle w:val="TableText"/>
            </w:pPr>
            <w:r>
              <w:t>Canonical Part 6 Arrow mapping.</w:t>
            </w:r>
          </w:p>
        </w:tc>
      </w:tr>
      <w:tr w:rsidR="00B8253F" w14:paraId="7D8D999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7945149" w14:textId="77777777" w:rsidR="00B8253F" w:rsidRDefault="000B5CD4">
            <w:pPr>
              <w:pStyle w:val="TableText"/>
            </w:pPr>
            <w:r>
              <w:rPr>
                <w:rStyle w:val="VARIABLE"/>
              </w:rPr>
              <w:t>value.matrix_ExtensionObject.values[].body.Measurement.AsPoint.value</w:t>
            </w:r>
          </w:p>
        </w:tc>
        <w:tc>
          <w:tcPr>
            <w:tcW w:w="2231" w:type="dxa"/>
            <w:tcBorders>
              <w:top w:val="single" w:sz="4" w:space="0" w:color="auto"/>
              <w:left w:val="single" w:sz="4" w:space="0" w:color="auto"/>
              <w:bottom w:val="single" w:sz="4" w:space="0" w:color="auto"/>
              <w:right w:val="single" w:sz="4" w:space="0" w:color="auto"/>
            </w:tcBorders>
          </w:tcPr>
          <w:p w14:paraId="5FFF0B73"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566721E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D8B8C2E" w14:textId="77777777" w:rsidR="00B8253F" w:rsidRDefault="000B5CD4">
            <w:pPr>
              <w:pStyle w:val="TableText"/>
            </w:pPr>
            <w:r>
              <w:t>Canonical Part 6 Arrow mapping.</w:t>
            </w:r>
          </w:p>
        </w:tc>
      </w:tr>
      <w:tr w:rsidR="00B8253F" w14:paraId="45E47FF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C498694" w14:textId="77777777" w:rsidR="00B8253F" w:rsidRDefault="000B5CD4">
            <w:pPr>
              <w:pStyle w:val="TableText"/>
            </w:pPr>
            <w:r>
              <w:rPr>
                <w:rStyle w:val="VARIABLE"/>
              </w:rPr>
              <w:lastRenderedPageBreak/>
              <w:t>value.matrix_ExtensionObject.values[].body.Measurement.AsPoint.value.X</w:t>
            </w:r>
          </w:p>
        </w:tc>
        <w:tc>
          <w:tcPr>
            <w:tcW w:w="2231" w:type="dxa"/>
            <w:tcBorders>
              <w:top w:val="single" w:sz="4" w:space="0" w:color="auto"/>
              <w:left w:val="single" w:sz="4" w:space="0" w:color="auto"/>
              <w:bottom w:val="single" w:sz="4" w:space="0" w:color="auto"/>
              <w:right w:val="single" w:sz="4" w:space="0" w:color="auto"/>
            </w:tcBorders>
          </w:tcPr>
          <w:p w14:paraId="6BBC9E13"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3E093597"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259B0E9" w14:textId="77777777" w:rsidR="00B8253F" w:rsidRDefault="000B5CD4">
            <w:pPr>
              <w:pStyle w:val="TableText"/>
            </w:pPr>
            <w:r>
              <w:t>Canonical Part 6 Arrow mapping.</w:t>
            </w:r>
          </w:p>
        </w:tc>
      </w:tr>
      <w:tr w:rsidR="00B8253F" w14:paraId="636914B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A0DC560" w14:textId="77777777" w:rsidR="00B8253F" w:rsidRDefault="000B5CD4">
            <w:pPr>
              <w:pStyle w:val="TableText"/>
            </w:pPr>
            <w:r>
              <w:rPr>
                <w:rStyle w:val="VARIABLE"/>
              </w:rPr>
              <w:t>value.matrix_ExtensionObject.values[].body.Measurement.AsPoint.value.Y</w:t>
            </w:r>
          </w:p>
        </w:tc>
        <w:tc>
          <w:tcPr>
            <w:tcW w:w="2231" w:type="dxa"/>
            <w:tcBorders>
              <w:top w:val="single" w:sz="4" w:space="0" w:color="auto"/>
              <w:left w:val="single" w:sz="4" w:space="0" w:color="auto"/>
              <w:bottom w:val="single" w:sz="4" w:space="0" w:color="auto"/>
              <w:right w:val="single" w:sz="4" w:space="0" w:color="auto"/>
            </w:tcBorders>
          </w:tcPr>
          <w:p w14:paraId="2D59EFE2"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6E547C2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A2CCAB3" w14:textId="77777777" w:rsidR="00B8253F" w:rsidRDefault="000B5CD4">
            <w:pPr>
              <w:pStyle w:val="TableText"/>
            </w:pPr>
            <w:r>
              <w:t>Canonical Part 6 Arrow mapping.</w:t>
            </w:r>
          </w:p>
        </w:tc>
      </w:tr>
      <w:tr w:rsidR="00B8253F" w14:paraId="149BE2F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14C623B" w14:textId="77777777" w:rsidR="00B8253F" w:rsidRDefault="000B5CD4">
            <w:pPr>
              <w:pStyle w:val="TableText"/>
            </w:pPr>
            <w:r>
              <w:rPr>
                <w:rStyle w:val="VARIABLE"/>
              </w:rPr>
              <w:t>value.matrix_ExtensionObject.values[].body.Envelope</w:t>
            </w:r>
          </w:p>
        </w:tc>
        <w:tc>
          <w:tcPr>
            <w:tcW w:w="2231" w:type="dxa"/>
            <w:tcBorders>
              <w:top w:val="single" w:sz="4" w:space="0" w:color="auto"/>
              <w:left w:val="single" w:sz="4" w:space="0" w:color="auto"/>
              <w:bottom w:val="single" w:sz="4" w:space="0" w:color="auto"/>
              <w:right w:val="single" w:sz="4" w:space="0" w:color="auto"/>
            </w:tcBorders>
          </w:tcPr>
          <w:p w14:paraId="7A6162A6" w14:textId="77777777" w:rsidR="00B8253F" w:rsidRDefault="000B5CD4">
            <w:pPr>
              <w:pStyle w:val="TableText"/>
            </w:pPr>
            <w:r>
              <w:rPr>
                <w:rStyle w:val="VARIABLE"/>
              </w:rPr>
              <w:t>struct&lt;Id: string, Location: struct&lt;X: double not null,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w:t>
            </w:r>
            <w:r>
              <w:rPr>
                <w:rStyle w:val="VARIABLE"/>
              </w:rPr>
              <w:t>ng&gt;=2, AsPoint: struct&lt;value: struct&lt;X: double not 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w:t>
            </w:r>
          </w:p>
        </w:tc>
        <w:tc>
          <w:tcPr>
            <w:tcW w:w="2231" w:type="dxa"/>
            <w:tcBorders>
              <w:top w:val="single" w:sz="4" w:space="0" w:color="auto"/>
              <w:left w:val="single" w:sz="4" w:space="0" w:color="auto"/>
              <w:bottom w:val="single" w:sz="4" w:space="0" w:color="auto"/>
              <w:right w:val="single" w:sz="4" w:space="0" w:color="auto"/>
            </w:tcBorders>
          </w:tcPr>
          <w:p w14:paraId="051265C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DD662DF" w14:textId="77777777" w:rsidR="00B8253F" w:rsidRDefault="000B5CD4">
            <w:pPr>
              <w:pStyle w:val="TableText"/>
            </w:pPr>
            <w:r>
              <w:t>Canonical Part 6 Arrow mapping.</w:t>
            </w:r>
          </w:p>
        </w:tc>
      </w:tr>
      <w:tr w:rsidR="00B8253F" w14:paraId="4975BCA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B5F3BC1" w14:textId="77777777" w:rsidR="00B8253F" w:rsidRDefault="000B5CD4">
            <w:pPr>
              <w:pStyle w:val="TableText"/>
            </w:pPr>
            <w:r>
              <w:rPr>
                <w:rStyle w:val="VARIABLE"/>
              </w:rPr>
              <w:t>value.matrix_ExtensionObject.values[].body.Envelope.Id</w:t>
            </w:r>
          </w:p>
        </w:tc>
        <w:tc>
          <w:tcPr>
            <w:tcW w:w="2231" w:type="dxa"/>
            <w:tcBorders>
              <w:top w:val="single" w:sz="4" w:space="0" w:color="auto"/>
              <w:left w:val="single" w:sz="4" w:space="0" w:color="auto"/>
              <w:bottom w:val="single" w:sz="4" w:space="0" w:color="auto"/>
              <w:right w:val="single" w:sz="4" w:space="0" w:color="auto"/>
            </w:tcBorders>
          </w:tcPr>
          <w:p w14:paraId="4F843806"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1E66210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F0D39F8" w14:textId="77777777" w:rsidR="00B8253F" w:rsidRDefault="000B5CD4">
            <w:pPr>
              <w:pStyle w:val="TableText"/>
            </w:pPr>
            <w:r>
              <w:t>Canonical Part 6 Arrow mapping.</w:t>
            </w:r>
          </w:p>
        </w:tc>
      </w:tr>
      <w:tr w:rsidR="00B8253F" w14:paraId="5892BF9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4D43408" w14:textId="77777777" w:rsidR="00B8253F" w:rsidRDefault="000B5CD4">
            <w:pPr>
              <w:pStyle w:val="TableText"/>
            </w:pPr>
            <w:r>
              <w:rPr>
                <w:rStyle w:val="VARIABLE"/>
              </w:rPr>
              <w:t>value.matrix_ExtensionObject.values[].body.Envelope.Location</w:t>
            </w:r>
          </w:p>
        </w:tc>
        <w:tc>
          <w:tcPr>
            <w:tcW w:w="2231" w:type="dxa"/>
            <w:tcBorders>
              <w:top w:val="single" w:sz="4" w:space="0" w:color="auto"/>
              <w:left w:val="single" w:sz="4" w:space="0" w:color="auto"/>
              <w:bottom w:val="single" w:sz="4" w:space="0" w:color="auto"/>
              <w:right w:val="single" w:sz="4" w:space="0" w:color="auto"/>
            </w:tcBorders>
          </w:tcPr>
          <w:p w14:paraId="1BDCE210"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03D93A6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FA28345" w14:textId="77777777" w:rsidR="00B8253F" w:rsidRDefault="000B5CD4">
            <w:pPr>
              <w:pStyle w:val="TableText"/>
            </w:pPr>
            <w:r>
              <w:t>Canonical Part 6 Arrow mapping.</w:t>
            </w:r>
          </w:p>
        </w:tc>
      </w:tr>
      <w:tr w:rsidR="00B8253F" w14:paraId="0B66642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0CCCF50" w14:textId="77777777" w:rsidR="00B8253F" w:rsidRDefault="000B5CD4">
            <w:pPr>
              <w:pStyle w:val="TableText"/>
            </w:pPr>
            <w:r>
              <w:rPr>
                <w:rStyle w:val="VARIABLE"/>
              </w:rPr>
              <w:t>value.matrix_ExtensionObject.values[].body.Envelope.Location.X</w:t>
            </w:r>
          </w:p>
        </w:tc>
        <w:tc>
          <w:tcPr>
            <w:tcW w:w="2231" w:type="dxa"/>
            <w:tcBorders>
              <w:top w:val="single" w:sz="4" w:space="0" w:color="auto"/>
              <w:left w:val="single" w:sz="4" w:space="0" w:color="auto"/>
              <w:bottom w:val="single" w:sz="4" w:space="0" w:color="auto"/>
              <w:right w:val="single" w:sz="4" w:space="0" w:color="auto"/>
            </w:tcBorders>
          </w:tcPr>
          <w:p w14:paraId="1C39E02B"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73599C9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FDA7925" w14:textId="77777777" w:rsidR="00B8253F" w:rsidRDefault="000B5CD4">
            <w:pPr>
              <w:pStyle w:val="TableText"/>
            </w:pPr>
            <w:r>
              <w:t>Canonical Part 6 Arrow mapping.</w:t>
            </w:r>
          </w:p>
        </w:tc>
      </w:tr>
      <w:tr w:rsidR="00B8253F" w14:paraId="7D5E331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21DBCC1" w14:textId="77777777" w:rsidR="00B8253F" w:rsidRDefault="000B5CD4">
            <w:pPr>
              <w:pStyle w:val="TableText"/>
            </w:pPr>
            <w:r>
              <w:rPr>
                <w:rStyle w:val="VARIABLE"/>
              </w:rPr>
              <w:t>value.matrix_ExtensionObject.values[].body.Envelope.Location.Y</w:t>
            </w:r>
          </w:p>
        </w:tc>
        <w:tc>
          <w:tcPr>
            <w:tcW w:w="2231" w:type="dxa"/>
            <w:tcBorders>
              <w:top w:val="single" w:sz="4" w:space="0" w:color="auto"/>
              <w:left w:val="single" w:sz="4" w:space="0" w:color="auto"/>
              <w:bottom w:val="single" w:sz="4" w:space="0" w:color="auto"/>
              <w:right w:val="single" w:sz="4" w:space="0" w:color="auto"/>
            </w:tcBorders>
          </w:tcPr>
          <w:p w14:paraId="79DF30F8"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026699DA"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528E822" w14:textId="77777777" w:rsidR="00B8253F" w:rsidRDefault="000B5CD4">
            <w:pPr>
              <w:pStyle w:val="TableText"/>
            </w:pPr>
            <w:r>
              <w:t>Canonical Part 6 Arrow mapping.</w:t>
            </w:r>
          </w:p>
        </w:tc>
      </w:tr>
      <w:tr w:rsidR="00B8253F" w14:paraId="3A29E2F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1DA3EC4" w14:textId="77777777" w:rsidR="00B8253F" w:rsidRDefault="000B5CD4">
            <w:pPr>
              <w:pStyle w:val="TableText"/>
            </w:pPr>
            <w:r>
              <w:rPr>
                <w:rStyle w:val="VARIABLE"/>
              </w:rPr>
              <w:t>value.matrix_ExtensionObject.values[].body.Envelope.Tags</w:t>
            </w:r>
          </w:p>
        </w:tc>
        <w:tc>
          <w:tcPr>
            <w:tcW w:w="2231" w:type="dxa"/>
            <w:tcBorders>
              <w:top w:val="single" w:sz="4" w:space="0" w:color="auto"/>
              <w:left w:val="single" w:sz="4" w:space="0" w:color="auto"/>
              <w:bottom w:val="single" w:sz="4" w:space="0" w:color="auto"/>
              <w:right w:val="single" w:sz="4" w:space="0" w:color="auto"/>
            </w:tcBorders>
          </w:tcPr>
          <w:p w14:paraId="4CA6972E" w14:textId="77777777" w:rsidR="00B8253F" w:rsidRDefault="000B5CD4">
            <w:pPr>
              <w:pStyle w:val="TableText"/>
            </w:pPr>
            <w:r>
              <w:rPr>
                <w:rStyle w:val="VARIABLE"/>
              </w:rPr>
              <w:t>list&lt;item: string&gt;</w:t>
            </w:r>
          </w:p>
        </w:tc>
        <w:tc>
          <w:tcPr>
            <w:tcW w:w="2231" w:type="dxa"/>
            <w:tcBorders>
              <w:top w:val="single" w:sz="4" w:space="0" w:color="auto"/>
              <w:left w:val="single" w:sz="4" w:space="0" w:color="auto"/>
              <w:bottom w:val="single" w:sz="4" w:space="0" w:color="auto"/>
              <w:right w:val="single" w:sz="4" w:space="0" w:color="auto"/>
            </w:tcBorders>
          </w:tcPr>
          <w:p w14:paraId="2E029F7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5AC9DAE" w14:textId="77777777" w:rsidR="00B8253F" w:rsidRDefault="000B5CD4">
            <w:pPr>
              <w:pStyle w:val="TableText"/>
            </w:pPr>
            <w:r>
              <w:t>List offsets identify the element range; null list differs from empty list.</w:t>
            </w:r>
          </w:p>
        </w:tc>
      </w:tr>
      <w:tr w:rsidR="00B8253F" w14:paraId="4F6F598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3F4235F" w14:textId="77777777" w:rsidR="00B8253F" w:rsidRDefault="000B5CD4">
            <w:pPr>
              <w:pStyle w:val="TableText"/>
            </w:pPr>
            <w:r>
              <w:rPr>
                <w:rStyle w:val="VARIABLE"/>
              </w:rPr>
              <w:t>value.matrix_ExtensionObject.values[].body.Envelope.Tags[]</w:t>
            </w:r>
          </w:p>
        </w:tc>
        <w:tc>
          <w:tcPr>
            <w:tcW w:w="2231" w:type="dxa"/>
            <w:tcBorders>
              <w:top w:val="single" w:sz="4" w:space="0" w:color="auto"/>
              <w:left w:val="single" w:sz="4" w:space="0" w:color="auto"/>
              <w:bottom w:val="single" w:sz="4" w:space="0" w:color="auto"/>
              <w:right w:val="single" w:sz="4" w:space="0" w:color="auto"/>
            </w:tcBorders>
          </w:tcPr>
          <w:p w14:paraId="77FDDBF5"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60EC4E4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484A308" w14:textId="77777777" w:rsidR="00B8253F" w:rsidRDefault="000B5CD4">
            <w:pPr>
              <w:pStyle w:val="TableText"/>
            </w:pPr>
            <w:r>
              <w:t>Canonical Part 6 Arrow mapping.</w:t>
            </w:r>
          </w:p>
        </w:tc>
      </w:tr>
      <w:tr w:rsidR="00B8253F" w14:paraId="7430DE7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DCB426C" w14:textId="77777777" w:rsidR="00B8253F" w:rsidRDefault="000B5CD4">
            <w:pPr>
              <w:pStyle w:val="TableText"/>
            </w:pPr>
            <w:r>
              <w:rPr>
                <w:rStyle w:val="VARIABLE"/>
              </w:rPr>
              <w:lastRenderedPageBreak/>
              <w:t>value.matrix_ExtensionObject.values[].body.Envelope.Payload</w:t>
            </w:r>
          </w:p>
        </w:tc>
        <w:tc>
          <w:tcPr>
            <w:tcW w:w="2231" w:type="dxa"/>
            <w:tcBorders>
              <w:top w:val="single" w:sz="4" w:space="0" w:color="auto"/>
              <w:left w:val="single" w:sz="4" w:space="0" w:color="auto"/>
              <w:bottom w:val="single" w:sz="4" w:space="0" w:color="auto"/>
              <w:right w:val="single" w:sz="4" w:space="0" w:color="auto"/>
            </w:tcBorders>
          </w:tcPr>
          <w:p w14:paraId="79C01F05" w14:textId="77777777" w:rsidR="00B8253F" w:rsidRDefault="000B5CD4">
            <w:pPr>
              <w:pStyle w:val="TableText"/>
            </w:pPr>
            <w:r>
              <w:rPr>
                <w:rStyle w:val="VARIABLE"/>
              </w:rPr>
              <w:t>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struct&lt;&gt;=4, Option</w:t>
            </w:r>
            <w:r>
              <w:rPr>
                <w:rStyle w:val="VARIABLE"/>
              </w:rPr>
              <w:t>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w:t>
            </w:r>
          </w:p>
        </w:tc>
        <w:tc>
          <w:tcPr>
            <w:tcW w:w="2231" w:type="dxa"/>
            <w:tcBorders>
              <w:top w:val="single" w:sz="4" w:space="0" w:color="auto"/>
              <w:left w:val="single" w:sz="4" w:space="0" w:color="auto"/>
              <w:bottom w:val="single" w:sz="4" w:space="0" w:color="auto"/>
              <w:right w:val="single" w:sz="4" w:space="0" w:color="auto"/>
            </w:tcBorders>
          </w:tcPr>
          <w:p w14:paraId="5A72F15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6A14717" w14:textId="77777777" w:rsidR="00B8253F" w:rsidRDefault="000B5CD4">
            <w:pPr>
              <w:pStyle w:val="TableText"/>
            </w:pPr>
            <w:r>
              <w:t>Canonical Part 6 Arrow mapping.</w:t>
            </w:r>
          </w:p>
        </w:tc>
      </w:tr>
      <w:tr w:rsidR="00B8253F" w14:paraId="5EBBA9D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1D3ACBD" w14:textId="77777777" w:rsidR="00B8253F" w:rsidRDefault="000B5CD4">
            <w:pPr>
              <w:pStyle w:val="TableText"/>
            </w:pPr>
            <w:r>
              <w:rPr>
                <w:rStyle w:val="VARIABLE"/>
              </w:rPr>
              <w:t>value.matrix_ExtensionObject.values[].body.Envelope.Payload.type_id</w:t>
            </w:r>
          </w:p>
        </w:tc>
        <w:tc>
          <w:tcPr>
            <w:tcW w:w="2231" w:type="dxa"/>
            <w:tcBorders>
              <w:top w:val="single" w:sz="4" w:space="0" w:color="auto"/>
              <w:left w:val="single" w:sz="4" w:space="0" w:color="auto"/>
              <w:bottom w:val="single" w:sz="4" w:space="0" w:color="auto"/>
              <w:right w:val="single" w:sz="4" w:space="0" w:color="auto"/>
            </w:tcBorders>
          </w:tcPr>
          <w:p w14:paraId="00968DFB"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2AD175F4"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0A6EC15" w14:textId="77777777" w:rsidR="00B8253F" w:rsidRDefault="000B5CD4">
            <w:pPr>
              <w:pStyle w:val="TableText"/>
            </w:pPr>
            <w:r>
              <w:t>Canonical Part 6 Arrow mapping.</w:t>
            </w:r>
          </w:p>
        </w:tc>
      </w:tr>
      <w:tr w:rsidR="00B8253F" w14:paraId="3501AB0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06ECAAF" w14:textId="77777777" w:rsidR="00B8253F" w:rsidRDefault="000B5CD4">
            <w:pPr>
              <w:pStyle w:val="TableText"/>
            </w:pPr>
            <w:r>
              <w:rPr>
                <w:rStyle w:val="VARIABLE"/>
              </w:rPr>
              <w:t>value.matrix_ExtensionObject.values[].body.Envelope.Payload.body</w:t>
            </w:r>
          </w:p>
        </w:tc>
        <w:tc>
          <w:tcPr>
            <w:tcW w:w="2231" w:type="dxa"/>
            <w:tcBorders>
              <w:top w:val="single" w:sz="4" w:space="0" w:color="auto"/>
              <w:left w:val="single" w:sz="4" w:space="0" w:color="auto"/>
              <w:bottom w:val="single" w:sz="4" w:space="0" w:color="auto"/>
              <w:right w:val="single" w:sz="4" w:space="0" w:color="auto"/>
            </w:tcBorders>
          </w:tcPr>
          <w:p w14:paraId="15627CE9" w14:textId="77777777" w:rsidR="00B8253F" w:rsidRDefault="000B5CD4">
            <w:pPr>
              <w:pStyle w:val="TableText"/>
            </w:pPr>
            <w:r>
              <w:rPr>
                <w:rStyle w:val="VARIABLE"/>
              </w:rPr>
              <w:t>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struct&lt;&gt;=4, OptionalScalars: struct&lt;Id: int32 not null, F</w:t>
            </w:r>
            <w:r>
              <w:rPr>
                <w:rStyle w:val="VARIABLE"/>
              </w:rPr>
              <w:t>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w:t>
            </w:r>
          </w:p>
        </w:tc>
        <w:tc>
          <w:tcPr>
            <w:tcW w:w="2231" w:type="dxa"/>
            <w:tcBorders>
              <w:top w:val="single" w:sz="4" w:space="0" w:color="auto"/>
              <w:left w:val="single" w:sz="4" w:space="0" w:color="auto"/>
              <w:bottom w:val="single" w:sz="4" w:space="0" w:color="auto"/>
              <w:right w:val="single" w:sz="4" w:space="0" w:color="auto"/>
            </w:tcBorders>
          </w:tcPr>
          <w:p w14:paraId="7E5EA83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0695C2C" w14:textId="77777777" w:rsidR="00B8253F" w:rsidRDefault="000B5CD4">
            <w:pPr>
              <w:pStyle w:val="TableText"/>
            </w:pPr>
            <w:r>
              <w:t>Dense-union type id plus value offset selects the active branch.</w:t>
            </w:r>
          </w:p>
        </w:tc>
      </w:tr>
      <w:tr w:rsidR="00B8253F" w14:paraId="689212C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C0AD102" w14:textId="77777777" w:rsidR="00B8253F" w:rsidRDefault="000B5CD4">
            <w:pPr>
              <w:pStyle w:val="TableText"/>
            </w:pPr>
            <w:r>
              <w:rPr>
                <w:rStyle w:val="VARIABLE"/>
              </w:rPr>
              <w:t>value.matrix_ExtensionObject.values[].body.Envelope.Payload.body.null</w:t>
            </w:r>
          </w:p>
        </w:tc>
        <w:tc>
          <w:tcPr>
            <w:tcW w:w="2231" w:type="dxa"/>
            <w:tcBorders>
              <w:top w:val="single" w:sz="4" w:space="0" w:color="auto"/>
              <w:left w:val="single" w:sz="4" w:space="0" w:color="auto"/>
              <w:bottom w:val="single" w:sz="4" w:space="0" w:color="auto"/>
              <w:right w:val="single" w:sz="4" w:space="0" w:color="auto"/>
            </w:tcBorders>
          </w:tcPr>
          <w:p w14:paraId="66010CAC"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514FFF3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4FFE8C9" w14:textId="77777777" w:rsidR="00B8253F" w:rsidRDefault="000B5CD4">
            <w:pPr>
              <w:pStyle w:val="TableText"/>
            </w:pPr>
            <w:r>
              <w:t>Canonical Part 6 Arrow mapping.</w:t>
            </w:r>
          </w:p>
        </w:tc>
      </w:tr>
      <w:tr w:rsidR="00B8253F" w14:paraId="1840D53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6E73921" w14:textId="77777777" w:rsidR="00B8253F" w:rsidRDefault="000B5CD4">
            <w:pPr>
              <w:pStyle w:val="TableText"/>
            </w:pPr>
            <w:r>
              <w:rPr>
                <w:rStyle w:val="VARIABLE"/>
              </w:rPr>
              <w:lastRenderedPageBreak/>
              <w:t>value.matrix_ExtensionObject.values[].body.Envelope.Payload.body.Point</w:t>
            </w:r>
          </w:p>
        </w:tc>
        <w:tc>
          <w:tcPr>
            <w:tcW w:w="2231" w:type="dxa"/>
            <w:tcBorders>
              <w:top w:val="single" w:sz="4" w:space="0" w:color="auto"/>
              <w:left w:val="single" w:sz="4" w:space="0" w:color="auto"/>
              <w:bottom w:val="single" w:sz="4" w:space="0" w:color="auto"/>
              <w:right w:val="single" w:sz="4" w:space="0" w:color="auto"/>
            </w:tcBorders>
          </w:tcPr>
          <w:p w14:paraId="2F8782DA"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7CB3B33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4EE6261" w14:textId="77777777" w:rsidR="00B8253F" w:rsidRDefault="000B5CD4">
            <w:pPr>
              <w:pStyle w:val="TableText"/>
            </w:pPr>
            <w:r>
              <w:t>Canonical Part 6 Arrow mapping.</w:t>
            </w:r>
          </w:p>
        </w:tc>
      </w:tr>
      <w:tr w:rsidR="00B8253F" w14:paraId="2E75E64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A407EBE" w14:textId="77777777" w:rsidR="00B8253F" w:rsidRDefault="000B5CD4">
            <w:pPr>
              <w:pStyle w:val="TableText"/>
            </w:pPr>
            <w:r>
              <w:rPr>
                <w:rStyle w:val="VARIABLE"/>
              </w:rPr>
              <w:t>value.matrix_ExtensionObject.values[].body.Envelope.Payload.body.Point.X</w:t>
            </w:r>
          </w:p>
        </w:tc>
        <w:tc>
          <w:tcPr>
            <w:tcW w:w="2231" w:type="dxa"/>
            <w:tcBorders>
              <w:top w:val="single" w:sz="4" w:space="0" w:color="auto"/>
              <w:left w:val="single" w:sz="4" w:space="0" w:color="auto"/>
              <w:bottom w:val="single" w:sz="4" w:space="0" w:color="auto"/>
              <w:right w:val="single" w:sz="4" w:space="0" w:color="auto"/>
            </w:tcBorders>
          </w:tcPr>
          <w:p w14:paraId="674AF7BE"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420F211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97667B8" w14:textId="77777777" w:rsidR="00B8253F" w:rsidRDefault="000B5CD4">
            <w:pPr>
              <w:pStyle w:val="TableText"/>
            </w:pPr>
            <w:r>
              <w:t>Canonical Part 6 Arrow mapping.</w:t>
            </w:r>
          </w:p>
        </w:tc>
      </w:tr>
      <w:tr w:rsidR="00B8253F" w14:paraId="18B01CC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C10AD06" w14:textId="77777777" w:rsidR="00B8253F" w:rsidRDefault="000B5CD4">
            <w:pPr>
              <w:pStyle w:val="TableText"/>
            </w:pPr>
            <w:r>
              <w:rPr>
                <w:rStyle w:val="VARIABLE"/>
              </w:rPr>
              <w:t>value.matrix_ExtensionObject.values[].body.Envelope.Payload.body.Point.Y</w:t>
            </w:r>
          </w:p>
        </w:tc>
        <w:tc>
          <w:tcPr>
            <w:tcW w:w="2231" w:type="dxa"/>
            <w:tcBorders>
              <w:top w:val="single" w:sz="4" w:space="0" w:color="auto"/>
              <w:left w:val="single" w:sz="4" w:space="0" w:color="auto"/>
              <w:bottom w:val="single" w:sz="4" w:space="0" w:color="auto"/>
              <w:right w:val="single" w:sz="4" w:space="0" w:color="auto"/>
            </w:tcBorders>
          </w:tcPr>
          <w:p w14:paraId="26CAC0F5"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4B59418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A34DA86" w14:textId="77777777" w:rsidR="00B8253F" w:rsidRDefault="000B5CD4">
            <w:pPr>
              <w:pStyle w:val="TableText"/>
            </w:pPr>
            <w:r>
              <w:t>Canonical Part 6 Arrow mapping.</w:t>
            </w:r>
          </w:p>
        </w:tc>
      </w:tr>
      <w:tr w:rsidR="00B8253F" w14:paraId="4BB8AAD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74CA675" w14:textId="77777777" w:rsidR="00B8253F" w:rsidRDefault="000B5CD4">
            <w:pPr>
              <w:pStyle w:val="TableText"/>
            </w:pPr>
            <w:r>
              <w:rPr>
                <w:rStyle w:val="VARIABLE"/>
              </w:rPr>
              <w:t>value.matrix_ExtensionObject.values[].body.Envelope.Payload.body.Person</w:t>
            </w:r>
          </w:p>
        </w:tc>
        <w:tc>
          <w:tcPr>
            <w:tcW w:w="2231" w:type="dxa"/>
            <w:tcBorders>
              <w:top w:val="single" w:sz="4" w:space="0" w:color="auto"/>
              <w:left w:val="single" w:sz="4" w:space="0" w:color="auto"/>
              <w:bottom w:val="single" w:sz="4" w:space="0" w:color="auto"/>
              <w:right w:val="single" w:sz="4" w:space="0" w:color="auto"/>
            </w:tcBorders>
          </w:tcPr>
          <w:p w14:paraId="129A97C5" w14:textId="77777777" w:rsidR="00B8253F" w:rsidRDefault="000B5CD4">
            <w:pPr>
              <w:pStyle w:val="TableText"/>
            </w:pPr>
            <w:r>
              <w:rPr>
                <w:rStyle w:val="VARIABLE"/>
              </w:rPr>
              <w:t>struct&lt;Name: string, Age: int32 not null, Email: struct&lt;present: bool not null, value: string&gt; not null, Nickname: struct&lt;present: bool not null, value: string&gt; not null&gt;</w:t>
            </w:r>
          </w:p>
        </w:tc>
        <w:tc>
          <w:tcPr>
            <w:tcW w:w="2231" w:type="dxa"/>
            <w:tcBorders>
              <w:top w:val="single" w:sz="4" w:space="0" w:color="auto"/>
              <w:left w:val="single" w:sz="4" w:space="0" w:color="auto"/>
              <w:bottom w:val="single" w:sz="4" w:space="0" w:color="auto"/>
              <w:right w:val="single" w:sz="4" w:space="0" w:color="auto"/>
            </w:tcBorders>
          </w:tcPr>
          <w:p w14:paraId="4FBD1C0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4EA4DD5" w14:textId="77777777" w:rsidR="00B8253F" w:rsidRDefault="000B5CD4">
            <w:pPr>
              <w:pStyle w:val="TableText"/>
            </w:pPr>
            <w:r>
              <w:t>Canonical Part 6 Arrow mapping.</w:t>
            </w:r>
          </w:p>
        </w:tc>
      </w:tr>
      <w:tr w:rsidR="00B8253F" w14:paraId="65AF7E1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67DBD84" w14:textId="77777777" w:rsidR="00B8253F" w:rsidRDefault="000B5CD4">
            <w:pPr>
              <w:pStyle w:val="TableText"/>
            </w:pPr>
            <w:r>
              <w:rPr>
                <w:rStyle w:val="VARIABLE"/>
              </w:rPr>
              <w:t>value.matrix_ExtensionObject.values[].body.Envelope.Payload.body.Person.Name</w:t>
            </w:r>
          </w:p>
        </w:tc>
        <w:tc>
          <w:tcPr>
            <w:tcW w:w="2231" w:type="dxa"/>
            <w:tcBorders>
              <w:top w:val="single" w:sz="4" w:space="0" w:color="auto"/>
              <w:left w:val="single" w:sz="4" w:space="0" w:color="auto"/>
              <w:bottom w:val="single" w:sz="4" w:space="0" w:color="auto"/>
              <w:right w:val="single" w:sz="4" w:space="0" w:color="auto"/>
            </w:tcBorders>
          </w:tcPr>
          <w:p w14:paraId="20DC1D2A"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37578E2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4F63DD9" w14:textId="77777777" w:rsidR="00B8253F" w:rsidRDefault="000B5CD4">
            <w:pPr>
              <w:pStyle w:val="TableText"/>
            </w:pPr>
            <w:r>
              <w:t>Canonical Part 6 Arrow mapping.</w:t>
            </w:r>
          </w:p>
        </w:tc>
      </w:tr>
      <w:tr w:rsidR="00B8253F" w14:paraId="18456B3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884B3B6" w14:textId="77777777" w:rsidR="00B8253F" w:rsidRDefault="000B5CD4">
            <w:pPr>
              <w:pStyle w:val="TableText"/>
            </w:pPr>
            <w:r>
              <w:rPr>
                <w:rStyle w:val="VARIABLE"/>
              </w:rPr>
              <w:t>value.matrix_ExtensionObject.values[].body.Envelope.Payload.body.Person.Age</w:t>
            </w:r>
          </w:p>
        </w:tc>
        <w:tc>
          <w:tcPr>
            <w:tcW w:w="2231" w:type="dxa"/>
            <w:tcBorders>
              <w:top w:val="single" w:sz="4" w:space="0" w:color="auto"/>
              <w:left w:val="single" w:sz="4" w:space="0" w:color="auto"/>
              <w:bottom w:val="single" w:sz="4" w:space="0" w:color="auto"/>
              <w:right w:val="single" w:sz="4" w:space="0" w:color="auto"/>
            </w:tcBorders>
          </w:tcPr>
          <w:p w14:paraId="35EF1CEB"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31352802"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F4C96E3" w14:textId="77777777" w:rsidR="00B8253F" w:rsidRDefault="000B5CD4">
            <w:pPr>
              <w:pStyle w:val="TableText"/>
            </w:pPr>
            <w:r>
              <w:t>Canonical Part 6 Arrow mapping.</w:t>
            </w:r>
          </w:p>
        </w:tc>
      </w:tr>
      <w:tr w:rsidR="00B8253F" w14:paraId="17DDB39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A2EF446" w14:textId="77777777" w:rsidR="00B8253F" w:rsidRDefault="000B5CD4">
            <w:pPr>
              <w:pStyle w:val="TableText"/>
            </w:pPr>
            <w:r>
              <w:rPr>
                <w:rStyle w:val="VARIABLE"/>
              </w:rPr>
              <w:t>value.matrix_ExtensionObject.values[].body.Envelope.Payload.body.Person.Email</w:t>
            </w:r>
          </w:p>
        </w:tc>
        <w:tc>
          <w:tcPr>
            <w:tcW w:w="2231" w:type="dxa"/>
            <w:tcBorders>
              <w:top w:val="single" w:sz="4" w:space="0" w:color="auto"/>
              <w:left w:val="single" w:sz="4" w:space="0" w:color="auto"/>
              <w:bottom w:val="single" w:sz="4" w:space="0" w:color="auto"/>
              <w:right w:val="single" w:sz="4" w:space="0" w:color="auto"/>
            </w:tcBorders>
          </w:tcPr>
          <w:p w14:paraId="365DEC5C"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4C415179"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0DF76D0" w14:textId="77777777" w:rsidR="00B8253F" w:rsidRDefault="000B5CD4">
            <w:pPr>
              <w:pStyle w:val="TableText"/>
            </w:pPr>
            <w:r>
              <w:rPr>
                <w:rStyle w:val="VARIABLE"/>
              </w:rPr>
              <w:t>present</w:t>
            </w:r>
            <w:r>
              <w:t xml:space="preserve"> distinguishes absent optional fields from present null values.</w:t>
            </w:r>
          </w:p>
        </w:tc>
      </w:tr>
      <w:tr w:rsidR="00B8253F" w14:paraId="6B2F083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F3FCA9A" w14:textId="77777777" w:rsidR="00B8253F" w:rsidRDefault="000B5CD4">
            <w:pPr>
              <w:pStyle w:val="TableText"/>
            </w:pPr>
            <w:r>
              <w:rPr>
                <w:rStyle w:val="VARIABLE"/>
              </w:rPr>
              <w:t>value.matrix_ExtensionObject.values[].body.Envelope.Payload.body.Person.Email.present</w:t>
            </w:r>
          </w:p>
        </w:tc>
        <w:tc>
          <w:tcPr>
            <w:tcW w:w="2231" w:type="dxa"/>
            <w:tcBorders>
              <w:top w:val="single" w:sz="4" w:space="0" w:color="auto"/>
              <w:left w:val="single" w:sz="4" w:space="0" w:color="auto"/>
              <w:bottom w:val="single" w:sz="4" w:space="0" w:color="auto"/>
              <w:right w:val="single" w:sz="4" w:space="0" w:color="auto"/>
            </w:tcBorders>
          </w:tcPr>
          <w:p w14:paraId="3D4C4901"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32997F6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5B9278C" w14:textId="77777777" w:rsidR="00B8253F" w:rsidRDefault="000B5CD4">
            <w:pPr>
              <w:pStyle w:val="TableText"/>
            </w:pPr>
            <w:r>
              <w:t>Canonical Part 6 Arrow mapping.</w:t>
            </w:r>
          </w:p>
        </w:tc>
      </w:tr>
      <w:tr w:rsidR="00B8253F" w14:paraId="17D9ED0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65BF8F6" w14:textId="77777777" w:rsidR="00B8253F" w:rsidRDefault="000B5CD4">
            <w:pPr>
              <w:pStyle w:val="TableText"/>
            </w:pPr>
            <w:r>
              <w:rPr>
                <w:rStyle w:val="VARIABLE"/>
              </w:rPr>
              <w:t>value.matrix_ExtensionObject.values[].body.Envelope.Payload.body.Person.Email.value</w:t>
            </w:r>
          </w:p>
        </w:tc>
        <w:tc>
          <w:tcPr>
            <w:tcW w:w="2231" w:type="dxa"/>
            <w:tcBorders>
              <w:top w:val="single" w:sz="4" w:space="0" w:color="auto"/>
              <w:left w:val="single" w:sz="4" w:space="0" w:color="auto"/>
              <w:bottom w:val="single" w:sz="4" w:space="0" w:color="auto"/>
              <w:right w:val="single" w:sz="4" w:space="0" w:color="auto"/>
            </w:tcBorders>
          </w:tcPr>
          <w:p w14:paraId="116A9EF5"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4260C93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613FCE7" w14:textId="77777777" w:rsidR="00B8253F" w:rsidRDefault="000B5CD4">
            <w:pPr>
              <w:pStyle w:val="TableText"/>
            </w:pPr>
            <w:r>
              <w:t>Canonical Part 6 Arrow mapping.</w:t>
            </w:r>
          </w:p>
        </w:tc>
      </w:tr>
      <w:tr w:rsidR="00B8253F" w14:paraId="2BC6B6F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E680256" w14:textId="77777777" w:rsidR="00B8253F" w:rsidRDefault="000B5CD4">
            <w:pPr>
              <w:pStyle w:val="TableText"/>
            </w:pPr>
            <w:r>
              <w:rPr>
                <w:rStyle w:val="VARIABLE"/>
              </w:rPr>
              <w:t>value.matrix_ExtensionObject.values[].body.Envelope.Payload.body.Person.Nickname</w:t>
            </w:r>
          </w:p>
        </w:tc>
        <w:tc>
          <w:tcPr>
            <w:tcW w:w="2231" w:type="dxa"/>
            <w:tcBorders>
              <w:top w:val="single" w:sz="4" w:space="0" w:color="auto"/>
              <w:left w:val="single" w:sz="4" w:space="0" w:color="auto"/>
              <w:bottom w:val="single" w:sz="4" w:space="0" w:color="auto"/>
              <w:right w:val="single" w:sz="4" w:space="0" w:color="auto"/>
            </w:tcBorders>
          </w:tcPr>
          <w:p w14:paraId="172E6553"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69F1F0F3"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1B58547" w14:textId="77777777" w:rsidR="00B8253F" w:rsidRDefault="000B5CD4">
            <w:pPr>
              <w:pStyle w:val="TableText"/>
            </w:pPr>
            <w:r>
              <w:rPr>
                <w:rStyle w:val="VARIABLE"/>
              </w:rPr>
              <w:t>present</w:t>
            </w:r>
            <w:r>
              <w:t xml:space="preserve"> distinguishes absent optional fields from present null values.</w:t>
            </w:r>
          </w:p>
        </w:tc>
      </w:tr>
      <w:tr w:rsidR="00B8253F" w14:paraId="10470CE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1659766" w14:textId="77777777" w:rsidR="00B8253F" w:rsidRDefault="000B5CD4">
            <w:pPr>
              <w:pStyle w:val="TableText"/>
            </w:pPr>
            <w:r>
              <w:rPr>
                <w:rStyle w:val="VARIABLE"/>
              </w:rPr>
              <w:t>value.matrix_ExtensionObject.values[].body.Envelope.Payload.body.Person.Nickname.present</w:t>
            </w:r>
          </w:p>
        </w:tc>
        <w:tc>
          <w:tcPr>
            <w:tcW w:w="2231" w:type="dxa"/>
            <w:tcBorders>
              <w:top w:val="single" w:sz="4" w:space="0" w:color="auto"/>
              <w:left w:val="single" w:sz="4" w:space="0" w:color="auto"/>
              <w:bottom w:val="single" w:sz="4" w:space="0" w:color="auto"/>
              <w:right w:val="single" w:sz="4" w:space="0" w:color="auto"/>
            </w:tcBorders>
          </w:tcPr>
          <w:p w14:paraId="316DC5A0"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5B434CF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FED5E4A" w14:textId="77777777" w:rsidR="00B8253F" w:rsidRDefault="000B5CD4">
            <w:pPr>
              <w:pStyle w:val="TableText"/>
            </w:pPr>
            <w:r>
              <w:t>Canonical Part 6 Arrow mapping.</w:t>
            </w:r>
          </w:p>
        </w:tc>
      </w:tr>
      <w:tr w:rsidR="00B8253F" w14:paraId="02459D8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0C6F9D3" w14:textId="77777777" w:rsidR="00B8253F" w:rsidRDefault="000B5CD4">
            <w:pPr>
              <w:pStyle w:val="TableText"/>
            </w:pPr>
            <w:r>
              <w:rPr>
                <w:rStyle w:val="VARIABLE"/>
              </w:rPr>
              <w:t>value.matrix_ExtensionObject.values[].body.Envelope.Payload.body.Person.Nickname.value</w:t>
            </w:r>
          </w:p>
        </w:tc>
        <w:tc>
          <w:tcPr>
            <w:tcW w:w="2231" w:type="dxa"/>
            <w:tcBorders>
              <w:top w:val="single" w:sz="4" w:space="0" w:color="auto"/>
              <w:left w:val="single" w:sz="4" w:space="0" w:color="auto"/>
              <w:bottom w:val="single" w:sz="4" w:space="0" w:color="auto"/>
              <w:right w:val="single" w:sz="4" w:space="0" w:color="auto"/>
            </w:tcBorders>
          </w:tcPr>
          <w:p w14:paraId="3C6AC974"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67BF2AA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BD41565" w14:textId="77777777" w:rsidR="00B8253F" w:rsidRDefault="000B5CD4">
            <w:pPr>
              <w:pStyle w:val="TableText"/>
            </w:pPr>
            <w:r>
              <w:t>Canonical Part 6 Arrow mapping.</w:t>
            </w:r>
          </w:p>
        </w:tc>
      </w:tr>
      <w:tr w:rsidR="00B8253F" w14:paraId="705FA87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3B93C14" w14:textId="77777777" w:rsidR="00B8253F" w:rsidRDefault="000B5CD4">
            <w:pPr>
              <w:pStyle w:val="TableText"/>
            </w:pPr>
            <w:r>
              <w:rPr>
                <w:rStyle w:val="VARIABLE"/>
              </w:rPr>
              <w:t>value.matrix_ExtensionObject.values[].body.Envelope.Payload.body.Measurement</w:t>
            </w:r>
          </w:p>
        </w:tc>
        <w:tc>
          <w:tcPr>
            <w:tcW w:w="2231" w:type="dxa"/>
            <w:tcBorders>
              <w:top w:val="single" w:sz="4" w:space="0" w:color="auto"/>
              <w:left w:val="single" w:sz="4" w:space="0" w:color="auto"/>
              <w:bottom w:val="single" w:sz="4" w:space="0" w:color="auto"/>
              <w:right w:val="single" w:sz="4" w:space="0" w:color="auto"/>
            </w:tcBorders>
          </w:tcPr>
          <w:p w14:paraId="3442A4A9" w14:textId="77777777" w:rsidR="00B8253F" w:rsidRDefault="000B5CD4">
            <w:pPr>
              <w:pStyle w:val="TableText"/>
            </w:pPr>
            <w:r>
              <w:rPr>
                <w:rStyle w:val="VARIABLE"/>
              </w:rPr>
              <w:t>dense_union&lt;null: null=0, AsInt: struct&lt;value: int32&gt;=1, AsText: struct&lt;value: string&gt;=2, AsPoint: struct&lt;value: struct&lt;X: double not null, Y: double not null&gt;&gt;=3&gt;</w:t>
            </w:r>
          </w:p>
        </w:tc>
        <w:tc>
          <w:tcPr>
            <w:tcW w:w="2231" w:type="dxa"/>
            <w:tcBorders>
              <w:top w:val="single" w:sz="4" w:space="0" w:color="auto"/>
              <w:left w:val="single" w:sz="4" w:space="0" w:color="auto"/>
              <w:bottom w:val="single" w:sz="4" w:space="0" w:color="auto"/>
              <w:right w:val="single" w:sz="4" w:space="0" w:color="auto"/>
            </w:tcBorders>
          </w:tcPr>
          <w:p w14:paraId="7BB3A64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5FE1B07" w14:textId="77777777" w:rsidR="00B8253F" w:rsidRDefault="000B5CD4">
            <w:pPr>
              <w:pStyle w:val="TableText"/>
            </w:pPr>
            <w:r>
              <w:t>Dense-union type id plus value offset selects the active branch.</w:t>
            </w:r>
          </w:p>
        </w:tc>
      </w:tr>
      <w:tr w:rsidR="00B8253F" w14:paraId="3BAA853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0CFD885" w14:textId="77777777" w:rsidR="00B8253F" w:rsidRDefault="000B5CD4">
            <w:pPr>
              <w:pStyle w:val="TableText"/>
            </w:pPr>
            <w:r>
              <w:rPr>
                <w:rStyle w:val="VARIABLE"/>
              </w:rPr>
              <w:t>value.matrix_ExtensionObject.values[].body.Envelope.Payload.body.Measurement.null</w:t>
            </w:r>
          </w:p>
        </w:tc>
        <w:tc>
          <w:tcPr>
            <w:tcW w:w="2231" w:type="dxa"/>
            <w:tcBorders>
              <w:top w:val="single" w:sz="4" w:space="0" w:color="auto"/>
              <w:left w:val="single" w:sz="4" w:space="0" w:color="auto"/>
              <w:bottom w:val="single" w:sz="4" w:space="0" w:color="auto"/>
              <w:right w:val="single" w:sz="4" w:space="0" w:color="auto"/>
            </w:tcBorders>
          </w:tcPr>
          <w:p w14:paraId="60B22BC6"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2E46336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62DF205" w14:textId="77777777" w:rsidR="00B8253F" w:rsidRDefault="000B5CD4">
            <w:pPr>
              <w:pStyle w:val="TableText"/>
            </w:pPr>
            <w:r>
              <w:t>Canonical Part 6 Arrow mapping.</w:t>
            </w:r>
          </w:p>
        </w:tc>
      </w:tr>
      <w:tr w:rsidR="00B8253F" w14:paraId="677AB49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7C5F2FD" w14:textId="77777777" w:rsidR="00B8253F" w:rsidRDefault="000B5CD4">
            <w:pPr>
              <w:pStyle w:val="TableText"/>
            </w:pPr>
            <w:r>
              <w:rPr>
                <w:rStyle w:val="VARIABLE"/>
              </w:rPr>
              <w:t>value.matrix_ExtensionObject.values[].body.Envelope.Payload.body.Measurement.AsInt</w:t>
            </w:r>
          </w:p>
        </w:tc>
        <w:tc>
          <w:tcPr>
            <w:tcW w:w="2231" w:type="dxa"/>
            <w:tcBorders>
              <w:top w:val="single" w:sz="4" w:space="0" w:color="auto"/>
              <w:left w:val="single" w:sz="4" w:space="0" w:color="auto"/>
              <w:bottom w:val="single" w:sz="4" w:space="0" w:color="auto"/>
              <w:right w:val="single" w:sz="4" w:space="0" w:color="auto"/>
            </w:tcBorders>
          </w:tcPr>
          <w:p w14:paraId="2007A37C" w14:textId="77777777" w:rsidR="00B8253F" w:rsidRDefault="000B5CD4">
            <w:pPr>
              <w:pStyle w:val="TableText"/>
            </w:pPr>
            <w:r>
              <w:rPr>
                <w:rStyle w:val="VARIABLE"/>
              </w:rPr>
              <w:t>struct&lt;value: int32&gt;</w:t>
            </w:r>
          </w:p>
        </w:tc>
        <w:tc>
          <w:tcPr>
            <w:tcW w:w="2231" w:type="dxa"/>
            <w:tcBorders>
              <w:top w:val="single" w:sz="4" w:space="0" w:color="auto"/>
              <w:left w:val="single" w:sz="4" w:space="0" w:color="auto"/>
              <w:bottom w:val="single" w:sz="4" w:space="0" w:color="auto"/>
              <w:right w:val="single" w:sz="4" w:space="0" w:color="auto"/>
            </w:tcBorders>
          </w:tcPr>
          <w:p w14:paraId="6017A22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5B40D9B" w14:textId="77777777" w:rsidR="00B8253F" w:rsidRDefault="000B5CD4">
            <w:pPr>
              <w:pStyle w:val="TableText"/>
            </w:pPr>
            <w:r>
              <w:t>Canonical Part 6 Arrow mapping.</w:t>
            </w:r>
          </w:p>
        </w:tc>
      </w:tr>
      <w:tr w:rsidR="00B8253F" w14:paraId="2B820FF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96E26E5" w14:textId="77777777" w:rsidR="00B8253F" w:rsidRDefault="000B5CD4">
            <w:pPr>
              <w:pStyle w:val="TableText"/>
            </w:pPr>
            <w:r>
              <w:rPr>
                <w:rStyle w:val="VARIABLE"/>
              </w:rPr>
              <w:t>value.matrix_ExtensionObject.values[].body.Envelope.Payload.body.Measurement.AsInt.value</w:t>
            </w:r>
          </w:p>
        </w:tc>
        <w:tc>
          <w:tcPr>
            <w:tcW w:w="2231" w:type="dxa"/>
            <w:tcBorders>
              <w:top w:val="single" w:sz="4" w:space="0" w:color="auto"/>
              <w:left w:val="single" w:sz="4" w:space="0" w:color="auto"/>
              <w:bottom w:val="single" w:sz="4" w:space="0" w:color="auto"/>
              <w:right w:val="single" w:sz="4" w:space="0" w:color="auto"/>
            </w:tcBorders>
          </w:tcPr>
          <w:p w14:paraId="41D70193"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70642AD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DCC23B1" w14:textId="77777777" w:rsidR="00B8253F" w:rsidRDefault="000B5CD4">
            <w:pPr>
              <w:pStyle w:val="TableText"/>
            </w:pPr>
            <w:r>
              <w:t>Canonical Part 6 Arrow mapping.</w:t>
            </w:r>
          </w:p>
        </w:tc>
      </w:tr>
      <w:tr w:rsidR="00B8253F" w14:paraId="65E8BA5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7AA9E2B" w14:textId="77777777" w:rsidR="00B8253F" w:rsidRDefault="000B5CD4">
            <w:pPr>
              <w:pStyle w:val="TableText"/>
            </w:pPr>
            <w:r>
              <w:rPr>
                <w:rStyle w:val="VARIABLE"/>
              </w:rPr>
              <w:t>value.matrix_ExtensionObject.values[].body.Envelope.Payload.body.Measurement.AsText</w:t>
            </w:r>
          </w:p>
        </w:tc>
        <w:tc>
          <w:tcPr>
            <w:tcW w:w="2231" w:type="dxa"/>
            <w:tcBorders>
              <w:top w:val="single" w:sz="4" w:space="0" w:color="auto"/>
              <w:left w:val="single" w:sz="4" w:space="0" w:color="auto"/>
              <w:bottom w:val="single" w:sz="4" w:space="0" w:color="auto"/>
              <w:right w:val="single" w:sz="4" w:space="0" w:color="auto"/>
            </w:tcBorders>
          </w:tcPr>
          <w:p w14:paraId="278296A3" w14:textId="77777777" w:rsidR="00B8253F" w:rsidRDefault="000B5CD4">
            <w:pPr>
              <w:pStyle w:val="TableText"/>
            </w:pPr>
            <w:r>
              <w:rPr>
                <w:rStyle w:val="VARIABLE"/>
              </w:rPr>
              <w:t>struct&lt;value: string&gt;</w:t>
            </w:r>
          </w:p>
        </w:tc>
        <w:tc>
          <w:tcPr>
            <w:tcW w:w="2231" w:type="dxa"/>
            <w:tcBorders>
              <w:top w:val="single" w:sz="4" w:space="0" w:color="auto"/>
              <w:left w:val="single" w:sz="4" w:space="0" w:color="auto"/>
              <w:bottom w:val="single" w:sz="4" w:space="0" w:color="auto"/>
              <w:right w:val="single" w:sz="4" w:space="0" w:color="auto"/>
            </w:tcBorders>
          </w:tcPr>
          <w:p w14:paraId="57D9BBD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707EBAA" w14:textId="77777777" w:rsidR="00B8253F" w:rsidRDefault="000B5CD4">
            <w:pPr>
              <w:pStyle w:val="TableText"/>
            </w:pPr>
            <w:r>
              <w:t>Canonical Part 6 Arrow mapping.</w:t>
            </w:r>
          </w:p>
        </w:tc>
      </w:tr>
      <w:tr w:rsidR="00B8253F" w14:paraId="7714940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C407BEF" w14:textId="77777777" w:rsidR="00B8253F" w:rsidRDefault="000B5CD4">
            <w:pPr>
              <w:pStyle w:val="TableText"/>
            </w:pPr>
            <w:r>
              <w:rPr>
                <w:rStyle w:val="VARIABLE"/>
              </w:rPr>
              <w:t>value.matrix_ExtensionObject.values[].body.Envelope.Payload.body.Measurement.AsText.value</w:t>
            </w:r>
          </w:p>
        </w:tc>
        <w:tc>
          <w:tcPr>
            <w:tcW w:w="2231" w:type="dxa"/>
            <w:tcBorders>
              <w:top w:val="single" w:sz="4" w:space="0" w:color="auto"/>
              <w:left w:val="single" w:sz="4" w:space="0" w:color="auto"/>
              <w:bottom w:val="single" w:sz="4" w:space="0" w:color="auto"/>
              <w:right w:val="single" w:sz="4" w:space="0" w:color="auto"/>
            </w:tcBorders>
          </w:tcPr>
          <w:p w14:paraId="40DF56BE"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530F857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580539E" w14:textId="77777777" w:rsidR="00B8253F" w:rsidRDefault="000B5CD4">
            <w:pPr>
              <w:pStyle w:val="TableText"/>
            </w:pPr>
            <w:r>
              <w:t>Canonical Part 6 Arrow mapping.</w:t>
            </w:r>
          </w:p>
        </w:tc>
      </w:tr>
      <w:tr w:rsidR="00B8253F" w14:paraId="2863001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B7F1918" w14:textId="77777777" w:rsidR="00B8253F" w:rsidRDefault="000B5CD4">
            <w:pPr>
              <w:pStyle w:val="TableText"/>
            </w:pPr>
            <w:r>
              <w:rPr>
                <w:rStyle w:val="VARIABLE"/>
              </w:rPr>
              <w:lastRenderedPageBreak/>
              <w:t>value.matrix_ExtensionObject.values[].body.Envelope.Payload.body.Measurement.AsPoint</w:t>
            </w:r>
          </w:p>
        </w:tc>
        <w:tc>
          <w:tcPr>
            <w:tcW w:w="2231" w:type="dxa"/>
            <w:tcBorders>
              <w:top w:val="single" w:sz="4" w:space="0" w:color="auto"/>
              <w:left w:val="single" w:sz="4" w:space="0" w:color="auto"/>
              <w:bottom w:val="single" w:sz="4" w:space="0" w:color="auto"/>
              <w:right w:val="single" w:sz="4" w:space="0" w:color="auto"/>
            </w:tcBorders>
          </w:tcPr>
          <w:p w14:paraId="05F29E0A" w14:textId="77777777" w:rsidR="00B8253F" w:rsidRDefault="000B5CD4">
            <w:pPr>
              <w:pStyle w:val="TableText"/>
            </w:pPr>
            <w:r>
              <w:rPr>
                <w:rStyle w:val="VARIABLE"/>
              </w:rPr>
              <w:t>struct&lt;value: struct&lt;X: double not null, Y: double not null&gt;&gt;</w:t>
            </w:r>
          </w:p>
        </w:tc>
        <w:tc>
          <w:tcPr>
            <w:tcW w:w="2231" w:type="dxa"/>
            <w:tcBorders>
              <w:top w:val="single" w:sz="4" w:space="0" w:color="auto"/>
              <w:left w:val="single" w:sz="4" w:space="0" w:color="auto"/>
              <w:bottom w:val="single" w:sz="4" w:space="0" w:color="auto"/>
              <w:right w:val="single" w:sz="4" w:space="0" w:color="auto"/>
            </w:tcBorders>
          </w:tcPr>
          <w:p w14:paraId="47A5A3E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88D8639" w14:textId="77777777" w:rsidR="00B8253F" w:rsidRDefault="000B5CD4">
            <w:pPr>
              <w:pStyle w:val="TableText"/>
            </w:pPr>
            <w:r>
              <w:t>Canonical Part 6 Arrow mapping.</w:t>
            </w:r>
          </w:p>
        </w:tc>
      </w:tr>
      <w:tr w:rsidR="00B8253F" w14:paraId="05DD0F8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9083658" w14:textId="77777777" w:rsidR="00B8253F" w:rsidRDefault="000B5CD4">
            <w:pPr>
              <w:pStyle w:val="TableText"/>
            </w:pPr>
            <w:r>
              <w:rPr>
                <w:rStyle w:val="VARIABLE"/>
              </w:rPr>
              <w:t>value.matrix_ExtensionObject.values[].body.Envelope.Payload.body.Measurement.AsPoint.value</w:t>
            </w:r>
          </w:p>
        </w:tc>
        <w:tc>
          <w:tcPr>
            <w:tcW w:w="2231" w:type="dxa"/>
            <w:tcBorders>
              <w:top w:val="single" w:sz="4" w:space="0" w:color="auto"/>
              <w:left w:val="single" w:sz="4" w:space="0" w:color="auto"/>
              <w:bottom w:val="single" w:sz="4" w:space="0" w:color="auto"/>
              <w:right w:val="single" w:sz="4" w:space="0" w:color="auto"/>
            </w:tcBorders>
          </w:tcPr>
          <w:p w14:paraId="4B19B7B1"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34A8E68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EA0B218" w14:textId="77777777" w:rsidR="00B8253F" w:rsidRDefault="000B5CD4">
            <w:pPr>
              <w:pStyle w:val="TableText"/>
            </w:pPr>
            <w:r>
              <w:t>Canonical Part 6 Arrow mapping.</w:t>
            </w:r>
          </w:p>
        </w:tc>
      </w:tr>
      <w:tr w:rsidR="00B8253F" w14:paraId="2EB8EFA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CA94221" w14:textId="77777777" w:rsidR="00B8253F" w:rsidRDefault="000B5CD4">
            <w:pPr>
              <w:pStyle w:val="TableText"/>
            </w:pPr>
            <w:r>
              <w:rPr>
                <w:rStyle w:val="VARIABLE"/>
              </w:rPr>
              <w:t>value.matrix_ExtensionObject.values[].body.Envelope.Payload.body.Measurement.AsPoint.value.X</w:t>
            </w:r>
          </w:p>
        </w:tc>
        <w:tc>
          <w:tcPr>
            <w:tcW w:w="2231" w:type="dxa"/>
            <w:tcBorders>
              <w:top w:val="single" w:sz="4" w:space="0" w:color="auto"/>
              <w:left w:val="single" w:sz="4" w:space="0" w:color="auto"/>
              <w:bottom w:val="single" w:sz="4" w:space="0" w:color="auto"/>
              <w:right w:val="single" w:sz="4" w:space="0" w:color="auto"/>
            </w:tcBorders>
          </w:tcPr>
          <w:p w14:paraId="545A932D"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31CCFF1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063C63E" w14:textId="77777777" w:rsidR="00B8253F" w:rsidRDefault="000B5CD4">
            <w:pPr>
              <w:pStyle w:val="TableText"/>
            </w:pPr>
            <w:r>
              <w:t>Canonical Part 6 Arrow mapping.</w:t>
            </w:r>
          </w:p>
        </w:tc>
      </w:tr>
      <w:tr w:rsidR="00B8253F" w14:paraId="2F713F6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7CF6757" w14:textId="77777777" w:rsidR="00B8253F" w:rsidRDefault="000B5CD4">
            <w:pPr>
              <w:pStyle w:val="TableText"/>
            </w:pPr>
            <w:r>
              <w:rPr>
                <w:rStyle w:val="VARIABLE"/>
              </w:rPr>
              <w:t>value.matrix_ExtensionObject.values[].body.Envelope.Payload.body.Measurement.AsPoint.value.Y</w:t>
            </w:r>
          </w:p>
        </w:tc>
        <w:tc>
          <w:tcPr>
            <w:tcW w:w="2231" w:type="dxa"/>
            <w:tcBorders>
              <w:top w:val="single" w:sz="4" w:space="0" w:color="auto"/>
              <w:left w:val="single" w:sz="4" w:space="0" w:color="auto"/>
              <w:bottom w:val="single" w:sz="4" w:space="0" w:color="auto"/>
              <w:right w:val="single" w:sz="4" w:space="0" w:color="auto"/>
            </w:tcBorders>
          </w:tcPr>
          <w:p w14:paraId="3ABC1D84"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5DC53189"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10A33C7" w14:textId="77777777" w:rsidR="00B8253F" w:rsidRDefault="000B5CD4">
            <w:pPr>
              <w:pStyle w:val="TableText"/>
            </w:pPr>
            <w:r>
              <w:t>Canonical Part 6 Arrow mapping.</w:t>
            </w:r>
          </w:p>
        </w:tc>
      </w:tr>
      <w:tr w:rsidR="00B8253F" w14:paraId="35F4F78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69ADBE4" w14:textId="77777777" w:rsidR="00B8253F" w:rsidRDefault="000B5CD4">
            <w:pPr>
              <w:pStyle w:val="TableText"/>
            </w:pPr>
            <w:r>
              <w:rPr>
                <w:rStyle w:val="VARIABLE"/>
              </w:rPr>
              <w:t>value.matrix_ExtensionObject.values[].body.Envelope.Payload.body.Envelope</w:t>
            </w:r>
          </w:p>
        </w:tc>
        <w:tc>
          <w:tcPr>
            <w:tcW w:w="2231" w:type="dxa"/>
            <w:tcBorders>
              <w:top w:val="single" w:sz="4" w:space="0" w:color="auto"/>
              <w:left w:val="single" w:sz="4" w:space="0" w:color="auto"/>
              <w:bottom w:val="single" w:sz="4" w:space="0" w:color="auto"/>
              <w:right w:val="single" w:sz="4" w:space="0" w:color="auto"/>
            </w:tcBorders>
          </w:tcPr>
          <w:p w14:paraId="1DF28283" w14:textId="77777777" w:rsidR="00B8253F" w:rsidRDefault="000B5CD4">
            <w:pPr>
              <w:pStyle w:val="TableText"/>
            </w:pPr>
            <w:r>
              <w:rPr>
                <w:rStyle w:val="VARIABLE"/>
              </w:rPr>
              <w:t>struct&lt;&gt;</w:t>
            </w:r>
          </w:p>
        </w:tc>
        <w:tc>
          <w:tcPr>
            <w:tcW w:w="2231" w:type="dxa"/>
            <w:tcBorders>
              <w:top w:val="single" w:sz="4" w:space="0" w:color="auto"/>
              <w:left w:val="single" w:sz="4" w:space="0" w:color="auto"/>
              <w:bottom w:val="single" w:sz="4" w:space="0" w:color="auto"/>
              <w:right w:val="single" w:sz="4" w:space="0" w:color="auto"/>
            </w:tcBorders>
          </w:tcPr>
          <w:p w14:paraId="7B85966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EE8042C" w14:textId="77777777" w:rsidR="00B8253F" w:rsidRDefault="000B5CD4">
            <w:pPr>
              <w:pStyle w:val="TableText"/>
            </w:pPr>
            <w:r>
              <w:t>Canonical Part 6 Arrow mapping.</w:t>
            </w:r>
          </w:p>
        </w:tc>
      </w:tr>
      <w:tr w:rsidR="00B8253F" w14:paraId="308B5B4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1C802CE" w14:textId="77777777" w:rsidR="00B8253F" w:rsidRDefault="000B5CD4">
            <w:pPr>
              <w:pStyle w:val="TableText"/>
            </w:pPr>
            <w:r>
              <w:rPr>
                <w:rStyle w:val="VARIABLE"/>
              </w:rPr>
              <w:t>value.matrix_ExtensionObject.values[].body.Envelope.Payload.body.OptionalScalars</w:t>
            </w:r>
          </w:p>
        </w:tc>
        <w:tc>
          <w:tcPr>
            <w:tcW w:w="2231" w:type="dxa"/>
            <w:tcBorders>
              <w:top w:val="single" w:sz="4" w:space="0" w:color="auto"/>
              <w:left w:val="single" w:sz="4" w:space="0" w:color="auto"/>
              <w:bottom w:val="single" w:sz="4" w:space="0" w:color="auto"/>
              <w:right w:val="single" w:sz="4" w:space="0" w:color="auto"/>
            </w:tcBorders>
          </w:tcPr>
          <w:p w14:paraId="412064BD" w14:textId="77777777" w:rsidR="00B8253F" w:rsidRDefault="000B5CD4">
            <w:pPr>
              <w:pStyle w:val="TableText"/>
            </w:pPr>
            <w:r>
              <w:rPr>
                <w:rStyle w:val="VARIABLE"/>
              </w:rPr>
              <w:t>struct&lt;Id: int32 not null, Flag: struct&lt;present: bool not null, value: bool&gt; not null, Count: struct&lt;present: bool not null, value: int32&gt; not null, Ratio: struct&lt;present: bool not null, value: double&gt; not null&gt;</w:t>
            </w:r>
          </w:p>
        </w:tc>
        <w:tc>
          <w:tcPr>
            <w:tcW w:w="2231" w:type="dxa"/>
            <w:tcBorders>
              <w:top w:val="single" w:sz="4" w:space="0" w:color="auto"/>
              <w:left w:val="single" w:sz="4" w:space="0" w:color="auto"/>
              <w:bottom w:val="single" w:sz="4" w:space="0" w:color="auto"/>
              <w:right w:val="single" w:sz="4" w:space="0" w:color="auto"/>
            </w:tcBorders>
          </w:tcPr>
          <w:p w14:paraId="12C5809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DE2600B" w14:textId="77777777" w:rsidR="00B8253F" w:rsidRDefault="000B5CD4">
            <w:pPr>
              <w:pStyle w:val="TableText"/>
            </w:pPr>
            <w:r>
              <w:t>Canonical Part 6 Arrow mapping.</w:t>
            </w:r>
          </w:p>
        </w:tc>
      </w:tr>
      <w:tr w:rsidR="00B8253F" w14:paraId="61DAE4D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D390E4D" w14:textId="77777777" w:rsidR="00B8253F" w:rsidRDefault="000B5CD4">
            <w:pPr>
              <w:pStyle w:val="TableText"/>
            </w:pPr>
            <w:r>
              <w:rPr>
                <w:rStyle w:val="VARIABLE"/>
              </w:rPr>
              <w:t>value.matrix_ExtensionObject.values[].body.Envelope.Payload.body.OptionalScalars.Id</w:t>
            </w:r>
          </w:p>
        </w:tc>
        <w:tc>
          <w:tcPr>
            <w:tcW w:w="2231" w:type="dxa"/>
            <w:tcBorders>
              <w:top w:val="single" w:sz="4" w:space="0" w:color="auto"/>
              <w:left w:val="single" w:sz="4" w:space="0" w:color="auto"/>
              <w:bottom w:val="single" w:sz="4" w:space="0" w:color="auto"/>
              <w:right w:val="single" w:sz="4" w:space="0" w:color="auto"/>
            </w:tcBorders>
          </w:tcPr>
          <w:p w14:paraId="40E68E91"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67F82E69"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71954E7" w14:textId="77777777" w:rsidR="00B8253F" w:rsidRDefault="000B5CD4">
            <w:pPr>
              <w:pStyle w:val="TableText"/>
            </w:pPr>
            <w:r>
              <w:t>Canonical Part 6 Arrow mapping.</w:t>
            </w:r>
          </w:p>
        </w:tc>
      </w:tr>
      <w:tr w:rsidR="00B8253F" w14:paraId="1B99865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5897AB9" w14:textId="77777777" w:rsidR="00B8253F" w:rsidRDefault="000B5CD4">
            <w:pPr>
              <w:pStyle w:val="TableText"/>
            </w:pPr>
            <w:r>
              <w:rPr>
                <w:rStyle w:val="VARIABLE"/>
              </w:rPr>
              <w:t>value.matrix_ExtensionObject.values[].body.Envelope.Payload.body.OptionalScalars.Flag</w:t>
            </w:r>
          </w:p>
        </w:tc>
        <w:tc>
          <w:tcPr>
            <w:tcW w:w="2231" w:type="dxa"/>
            <w:tcBorders>
              <w:top w:val="single" w:sz="4" w:space="0" w:color="auto"/>
              <w:left w:val="single" w:sz="4" w:space="0" w:color="auto"/>
              <w:bottom w:val="single" w:sz="4" w:space="0" w:color="auto"/>
              <w:right w:val="single" w:sz="4" w:space="0" w:color="auto"/>
            </w:tcBorders>
          </w:tcPr>
          <w:p w14:paraId="2635DFA7" w14:textId="77777777" w:rsidR="00B8253F" w:rsidRDefault="000B5CD4">
            <w:pPr>
              <w:pStyle w:val="TableText"/>
            </w:pPr>
            <w:r>
              <w:rPr>
                <w:rStyle w:val="VARIABLE"/>
              </w:rPr>
              <w:t>struct&lt;present: bool not null, value: bool&gt;</w:t>
            </w:r>
          </w:p>
        </w:tc>
        <w:tc>
          <w:tcPr>
            <w:tcW w:w="2231" w:type="dxa"/>
            <w:tcBorders>
              <w:top w:val="single" w:sz="4" w:space="0" w:color="auto"/>
              <w:left w:val="single" w:sz="4" w:space="0" w:color="auto"/>
              <w:bottom w:val="single" w:sz="4" w:space="0" w:color="auto"/>
              <w:right w:val="single" w:sz="4" w:space="0" w:color="auto"/>
            </w:tcBorders>
          </w:tcPr>
          <w:p w14:paraId="7BD1D857"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C65772B" w14:textId="77777777" w:rsidR="00B8253F" w:rsidRDefault="000B5CD4">
            <w:pPr>
              <w:pStyle w:val="TableText"/>
            </w:pPr>
            <w:r>
              <w:t>Canonical Part 6 Arrow mapping.</w:t>
            </w:r>
          </w:p>
        </w:tc>
      </w:tr>
      <w:tr w:rsidR="00B8253F" w14:paraId="60E9FC5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BC26ECC" w14:textId="77777777" w:rsidR="00B8253F" w:rsidRDefault="000B5CD4">
            <w:pPr>
              <w:pStyle w:val="TableText"/>
            </w:pPr>
            <w:r>
              <w:rPr>
                <w:rStyle w:val="VARIABLE"/>
              </w:rPr>
              <w:t>value.matrix_ExtensionObject.values[].body.Envelope.Payload.body.OptionalScalars.Flag.present</w:t>
            </w:r>
          </w:p>
        </w:tc>
        <w:tc>
          <w:tcPr>
            <w:tcW w:w="2231" w:type="dxa"/>
            <w:tcBorders>
              <w:top w:val="single" w:sz="4" w:space="0" w:color="auto"/>
              <w:left w:val="single" w:sz="4" w:space="0" w:color="auto"/>
              <w:bottom w:val="single" w:sz="4" w:space="0" w:color="auto"/>
              <w:right w:val="single" w:sz="4" w:space="0" w:color="auto"/>
            </w:tcBorders>
          </w:tcPr>
          <w:p w14:paraId="1D2169BE"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25E26B93"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A45C02A" w14:textId="77777777" w:rsidR="00B8253F" w:rsidRDefault="000B5CD4">
            <w:pPr>
              <w:pStyle w:val="TableText"/>
            </w:pPr>
            <w:r>
              <w:t>Canonical Part 6 Arrow mapping.</w:t>
            </w:r>
          </w:p>
        </w:tc>
      </w:tr>
      <w:tr w:rsidR="00B8253F" w14:paraId="1C97458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B81D9BE" w14:textId="77777777" w:rsidR="00B8253F" w:rsidRDefault="000B5CD4">
            <w:pPr>
              <w:pStyle w:val="TableText"/>
            </w:pPr>
            <w:r>
              <w:rPr>
                <w:rStyle w:val="VARIABLE"/>
              </w:rPr>
              <w:t>value.matrix_ExtensionObject.values[].body.Envelope.Payload.body.OptionalScalars.Flag.value</w:t>
            </w:r>
          </w:p>
        </w:tc>
        <w:tc>
          <w:tcPr>
            <w:tcW w:w="2231" w:type="dxa"/>
            <w:tcBorders>
              <w:top w:val="single" w:sz="4" w:space="0" w:color="auto"/>
              <w:left w:val="single" w:sz="4" w:space="0" w:color="auto"/>
              <w:bottom w:val="single" w:sz="4" w:space="0" w:color="auto"/>
              <w:right w:val="single" w:sz="4" w:space="0" w:color="auto"/>
            </w:tcBorders>
          </w:tcPr>
          <w:p w14:paraId="0F8AFC7B"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6204C5D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C2683B2" w14:textId="77777777" w:rsidR="00B8253F" w:rsidRDefault="000B5CD4">
            <w:pPr>
              <w:pStyle w:val="TableText"/>
            </w:pPr>
            <w:r>
              <w:t>Canonical Part 6 Arrow mapping.</w:t>
            </w:r>
          </w:p>
        </w:tc>
      </w:tr>
      <w:tr w:rsidR="00B8253F" w14:paraId="298B68D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252AA8C" w14:textId="77777777" w:rsidR="00B8253F" w:rsidRDefault="000B5CD4">
            <w:pPr>
              <w:pStyle w:val="TableText"/>
            </w:pPr>
            <w:r>
              <w:rPr>
                <w:rStyle w:val="VARIABLE"/>
              </w:rPr>
              <w:t>value.matrix_ExtensionObject.values[].body.Envelope.Payload.body.OptionalScalars.Count</w:t>
            </w:r>
          </w:p>
        </w:tc>
        <w:tc>
          <w:tcPr>
            <w:tcW w:w="2231" w:type="dxa"/>
            <w:tcBorders>
              <w:top w:val="single" w:sz="4" w:space="0" w:color="auto"/>
              <w:left w:val="single" w:sz="4" w:space="0" w:color="auto"/>
              <w:bottom w:val="single" w:sz="4" w:space="0" w:color="auto"/>
              <w:right w:val="single" w:sz="4" w:space="0" w:color="auto"/>
            </w:tcBorders>
          </w:tcPr>
          <w:p w14:paraId="6865B5A4" w14:textId="77777777" w:rsidR="00B8253F" w:rsidRDefault="000B5CD4">
            <w:pPr>
              <w:pStyle w:val="TableText"/>
            </w:pPr>
            <w:r>
              <w:rPr>
                <w:rStyle w:val="VARIABLE"/>
              </w:rPr>
              <w:t>struct&lt;present: bool not null, value: int32&gt;</w:t>
            </w:r>
          </w:p>
        </w:tc>
        <w:tc>
          <w:tcPr>
            <w:tcW w:w="2231" w:type="dxa"/>
            <w:tcBorders>
              <w:top w:val="single" w:sz="4" w:space="0" w:color="auto"/>
              <w:left w:val="single" w:sz="4" w:space="0" w:color="auto"/>
              <w:bottom w:val="single" w:sz="4" w:space="0" w:color="auto"/>
              <w:right w:val="single" w:sz="4" w:space="0" w:color="auto"/>
            </w:tcBorders>
          </w:tcPr>
          <w:p w14:paraId="20F64D4A"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3FFDB43" w14:textId="77777777" w:rsidR="00B8253F" w:rsidRDefault="000B5CD4">
            <w:pPr>
              <w:pStyle w:val="TableText"/>
            </w:pPr>
            <w:r>
              <w:t>Canonical Part 6 Arrow mapping.</w:t>
            </w:r>
          </w:p>
        </w:tc>
      </w:tr>
      <w:tr w:rsidR="00B8253F" w14:paraId="2C2F4D8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441CF3A" w14:textId="77777777" w:rsidR="00B8253F" w:rsidRDefault="000B5CD4">
            <w:pPr>
              <w:pStyle w:val="TableText"/>
            </w:pPr>
            <w:r>
              <w:rPr>
                <w:rStyle w:val="VARIABLE"/>
              </w:rPr>
              <w:t>value.matrix_ExtensionObject.values[].body.Envelope.Payload.body.OptionalScalars.Count.present</w:t>
            </w:r>
          </w:p>
        </w:tc>
        <w:tc>
          <w:tcPr>
            <w:tcW w:w="2231" w:type="dxa"/>
            <w:tcBorders>
              <w:top w:val="single" w:sz="4" w:space="0" w:color="auto"/>
              <w:left w:val="single" w:sz="4" w:space="0" w:color="auto"/>
              <w:bottom w:val="single" w:sz="4" w:space="0" w:color="auto"/>
              <w:right w:val="single" w:sz="4" w:space="0" w:color="auto"/>
            </w:tcBorders>
          </w:tcPr>
          <w:p w14:paraId="4BB7DD14"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67A92F84"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090C054" w14:textId="77777777" w:rsidR="00B8253F" w:rsidRDefault="000B5CD4">
            <w:pPr>
              <w:pStyle w:val="TableText"/>
            </w:pPr>
            <w:r>
              <w:t>Canonical Part 6 Arrow mapping.</w:t>
            </w:r>
          </w:p>
        </w:tc>
      </w:tr>
      <w:tr w:rsidR="00B8253F" w14:paraId="68CC37D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DBD126D" w14:textId="77777777" w:rsidR="00B8253F" w:rsidRDefault="000B5CD4">
            <w:pPr>
              <w:pStyle w:val="TableText"/>
            </w:pPr>
            <w:r>
              <w:rPr>
                <w:rStyle w:val="VARIABLE"/>
              </w:rPr>
              <w:t>value.matrix_ExtensionObject.values[].body.Envelope.Payload.body.OptionalScalars.Count.value</w:t>
            </w:r>
          </w:p>
        </w:tc>
        <w:tc>
          <w:tcPr>
            <w:tcW w:w="2231" w:type="dxa"/>
            <w:tcBorders>
              <w:top w:val="single" w:sz="4" w:space="0" w:color="auto"/>
              <w:left w:val="single" w:sz="4" w:space="0" w:color="auto"/>
              <w:bottom w:val="single" w:sz="4" w:space="0" w:color="auto"/>
              <w:right w:val="single" w:sz="4" w:space="0" w:color="auto"/>
            </w:tcBorders>
          </w:tcPr>
          <w:p w14:paraId="49789ACA"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32D7244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296A889" w14:textId="77777777" w:rsidR="00B8253F" w:rsidRDefault="000B5CD4">
            <w:pPr>
              <w:pStyle w:val="TableText"/>
            </w:pPr>
            <w:r>
              <w:t>Canonical Part 6 Arrow mapping.</w:t>
            </w:r>
          </w:p>
        </w:tc>
      </w:tr>
      <w:tr w:rsidR="00B8253F" w14:paraId="0F76EEC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D87AD37" w14:textId="77777777" w:rsidR="00B8253F" w:rsidRDefault="000B5CD4">
            <w:pPr>
              <w:pStyle w:val="TableText"/>
            </w:pPr>
            <w:r>
              <w:rPr>
                <w:rStyle w:val="VARIABLE"/>
              </w:rPr>
              <w:t>value.matrix_ExtensionObject.values[].body.Envelope.Payload.body.OptionalScalars.Ratio</w:t>
            </w:r>
          </w:p>
        </w:tc>
        <w:tc>
          <w:tcPr>
            <w:tcW w:w="2231" w:type="dxa"/>
            <w:tcBorders>
              <w:top w:val="single" w:sz="4" w:space="0" w:color="auto"/>
              <w:left w:val="single" w:sz="4" w:space="0" w:color="auto"/>
              <w:bottom w:val="single" w:sz="4" w:space="0" w:color="auto"/>
              <w:right w:val="single" w:sz="4" w:space="0" w:color="auto"/>
            </w:tcBorders>
          </w:tcPr>
          <w:p w14:paraId="590D13F6" w14:textId="77777777" w:rsidR="00B8253F" w:rsidRDefault="000B5CD4">
            <w:pPr>
              <w:pStyle w:val="TableText"/>
            </w:pPr>
            <w:r>
              <w:rPr>
                <w:rStyle w:val="VARIABLE"/>
              </w:rPr>
              <w:t>struct&lt;present: bool not null, value: double&gt;</w:t>
            </w:r>
          </w:p>
        </w:tc>
        <w:tc>
          <w:tcPr>
            <w:tcW w:w="2231" w:type="dxa"/>
            <w:tcBorders>
              <w:top w:val="single" w:sz="4" w:space="0" w:color="auto"/>
              <w:left w:val="single" w:sz="4" w:space="0" w:color="auto"/>
              <w:bottom w:val="single" w:sz="4" w:space="0" w:color="auto"/>
              <w:right w:val="single" w:sz="4" w:space="0" w:color="auto"/>
            </w:tcBorders>
          </w:tcPr>
          <w:p w14:paraId="65C39D4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C76AA7B" w14:textId="77777777" w:rsidR="00B8253F" w:rsidRDefault="000B5CD4">
            <w:pPr>
              <w:pStyle w:val="TableText"/>
            </w:pPr>
            <w:r>
              <w:t>Canonical Part 6 Arrow mapping.</w:t>
            </w:r>
          </w:p>
        </w:tc>
      </w:tr>
      <w:tr w:rsidR="00B8253F" w14:paraId="2398276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0B3F833" w14:textId="77777777" w:rsidR="00B8253F" w:rsidRDefault="000B5CD4">
            <w:pPr>
              <w:pStyle w:val="TableText"/>
            </w:pPr>
            <w:r>
              <w:rPr>
                <w:rStyle w:val="VARIABLE"/>
              </w:rPr>
              <w:t>value.matrix_ExtensionObject.values[].body.Envelope.Payload.body.OptionalScalars.Ratio.present</w:t>
            </w:r>
          </w:p>
        </w:tc>
        <w:tc>
          <w:tcPr>
            <w:tcW w:w="2231" w:type="dxa"/>
            <w:tcBorders>
              <w:top w:val="single" w:sz="4" w:space="0" w:color="auto"/>
              <w:left w:val="single" w:sz="4" w:space="0" w:color="auto"/>
              <w:bottom w:val="single" w:sz="4" w:space="0" w:color="auto"/>
              <w:right w:val="single" w:sz="4" w:space="0" w:color="auto"/>
            </w:tcBorders>
          </w:tcPr>
          <w:p w14:paraId="7345B289"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53DF3531"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50889B8" w14:textId="77777777" w:rsidR="00B8253F" w:rsidRDefault="000B5CD4">
            <w:pPr>
              <w:pStyle w:val="TableText"/>
            </w:pPr>
            <w:r>
              <w:t>Canonical Part 6 Arrow mapping.</w:t>
            </w:r>
          </w:p>
        </w:tc>
      </w:tr>
      <w:tr w:rsidR="00B8253F" w14:paraId="0AF6A9D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F2D09F7" w14:textId="77777777" w:rsidR="00B8253F" w:rsidRDefault="000B5CD4">
            <w:pPr>
              <w:pStyle w:val="TableText"/>
            </w:pPr>
            <w:r>
              <w:rPr>
                <w:rStyle w:val="VARIABLE"/>
              </w:rPr>
              <w:t>value.matrix_ExtensionObject.values[].body.Envelope.Payload.body.OptionalScalars.Ratio.value</w:t>
            </w:r>
          </w:p>
        </w:tc>
        <w:tc>
          <w:tcPr>
            <w:tcW w:w="2231" w:type="dxa"/>
            <w:tcBorders>
              <w:top w:val="single" w:sz="4" w:space="0" w:color="auto"/>
              <w:left w:val="single" w:sz="4" w:space="0" w:color="auto"/>
              <w:bottom w:val="single" w:sz="4" w:space="0" w:color="auto"/>
              <w:right w:val="single" w:sz="4" w:space="0" w:color="auto"/>
            </w:tcBorders>
          </w:tcPr>
          <w:p w14:paraId="1DE41742"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525D003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4DF0604" w14:textId="77777777" w:rsidR="00B8253F" w:rsidRDefault="000B5CD4">
            <w:pPr>
              <w:pStyle w:val="TableText"/>
            </w:pPr>
            <w:r>
              <w:t>Canonical Part 6 Arrow mapping.</w:t>
            </w:r>
          </w:p>
        </w:tc>
      </w:tr>
      <w:tr w:rsidR="00B8253F" w14:paraId="0BABE68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3DE3D2D" w14:textId="77777777" w:rsidR="00B8253F" w:rsidRDefault="000B5CD4">
            <w:pPr>
              <w:pStyle w:val="TableText"/>
            </w:pPr>
            <w:r>
              <w:rPr>
                <w:rStyle w:val="VARIABLE"/>
              </w:rPr>
              <w:t>value.matrix_ExtensionObject.values[].body.Envelope.Payload.body.FloatHolder</w:t>
            </w:r>
          </w:p>
        </w:tc>
        <w:tc>
          <w:tcPr>
            <w:tcW w:w="2231" w:type="dxa"/>
            <w:tcBorders>
              <w:top w:val="single" w:sz="4" w:space="0" w:color="auto"/>
              <w:left w:val="single" w:sz="4" w:space="0" w:color="auto"/>
              <w:bottom w:val="single" w:sz="4" w:space="0" w:color="auto"/>
              <w:right w:val="single" w:sz="4" w:space="0" w:color="auto"/>
            </w:tcBorders>
          </w:tcPr>
          <w:p w14:paraId="6FDDB74B" w14:textId="77777777" w:rsidR="00B8253F" w:rsidRDefault="000B5CD4">
            <w:pPr>
              <w:pStyle w:val="TableText"/>
            </w:pPr>
            <w:r>
              <w:rPr>
                <w:rStyle w:val="VARIABLE"/>
              </w:rPr>
              <w:t>struct&lt;A: float not null, B: struct&lt;present: bool not null, value: float&gt; not null&gt;</w:t>
            </w:r>
          </w:p>
        </w:tc>
        <w:tc>
          <w:tcPr>
            <w:tcW w:w="2231" w:type="dxa"/>
            <w:tcBorders>
              <w:top w:val="single" w:sz="4" w:space="0" w:color="auto"/>
              <w:left w:val="single" w:sz="4" w:space="0" w:color="auto"/>
              <w:bottom w:val="single" w:sz="4" w:space="0" w:color="auto"/>
              <w:right w:val="single" w:sz="4" w:space="0" w:color="auto"/>
            </w:tcBorders>
          </w:tcPr>
          <w:p w14:paraId="27CDB12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9131225" w14:textId="77777777" w:rsidR="00B8253F" w:rsidRDefault="000B5CD4">
            <w:pPr>
              <w:pStyle w:val="TableText"/>
            </w:pPr>
            <w:r>
              <w:t>Canonical Part 6 Arrow mapping.</w:t>
            </w:r>
          </w:p>
        </w:tc>
      </w:tr>
      <w:tr w:rsidR="00B8253F" w14:paraId="4377A68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CB71DF5" w14:textId="77777777" w:rsidR="00B8253F" w:rsidRDefault="000B5CD4">
            <w:pPr>
              <w:pStyle w:val="TableText"/>
            </w:pPr>
            <w:r>
              <w:rPr>
                <w:rStyle w:val="VARIABLE"/>
              </w:rPr>
              <w:t>value.matrix_ExtensionObject.values[].body.Envelope.Payload.body.FloatHolder.A</w:t>
            </w:r>
          </w:p>
        </w:tc>
        <w:tc>
          <w:tcPr>
            <w:tcW w:w="2231" w:type="dxa"/>
            <w:tcBorders>
              <w:top w:val="single" w:sz="4" w:space="0" w:color="auto"/>
              <w:left w:val="single" w:sz="4" w:space="0" w:color="auto"/>
              <w:bottom w:val="single" w:sz="4" w:space="0" w:color="auto"/>
              <w:right w:val="single" w:sz="4" w:space="0" w:color="auto"/>
            </w:tcBorders>
          </w:tcPr>
          <w:p w14:paraId="78052F32" w14:textId="77777777" w:rsidR="00B8253F" w:rsidRDefault="000B5CD4">
            <w:pPr>
              <w:pStyle w:val="TableText"/>
            </w:pPr>
            <w:r>
              <w:rPr>
                <w:rStyle w:val="VARIABLE"/>
              </w:rPr>
              <w:t>float</w:t>
            </w:r>
          </w:p>
        </w:tc>
        <w:tc>
          <w:tcPr>
            <w:tcW w:w="2231" w:type="dxa"/>
            <w:tcBorders>
              <w:top w:val="single" w:sz="4" w:space="0" w:color="auto"/>
              <w:left w:val="single" w:sz="4" w:space="0" w:color="auto"/>
              <w:bottom w:val="single" w:sz="4" w:space="0" w:color="auto"/>
              <w:right w:val="single" w:sz="4" w:space="0" w:color="auto"/>
            </w:tcBorders>
          </w:tcPr>
          <w:p w14:paraId="79F08048"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A763262" w14:textId="77777777" w:rsidR="00B8253F" w:rsidRDefault="000B5CD4">
            <w:pPr>
              <w:pStyle w:val="TableText"/>
            </w:pPr>
            <w:r>
              <w:t>Canonical Part 6 Arrow mapping.</w:t>
            </w:r>
          </w:p>
        </w:tc>
      </w:tr>
      <w:tr w:rsidR="00B8253F" w14:paraId="3E0D1CB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03D5DF7" w14:textId="77777777" w:rsidR="00B8253F" w:rsidRDefault="000B5CD4">
            <w:pPr>
              <w:pStyle w:val="TableText"/>
            </w:pPr>
            <w:r>
              <w:rPr>
                <w:rStyle w:val="VARIABLE"/>
              </w:rPr>
              <w:lastRenderedPageBreak/>
              <w:t>value.matrix_ExtensionObject.values[].body.Envelope.Payload.body.FloatHolder.B</w:t>
            </w:r>
          </w:p>
        </w:tc>
        <w:tc>
          <w:tcPr>
            <w:tcW w:w="2231" w:type="dxa"/>
            <w:tcBorders>
              <w:top w:val="single" w:sz="4" w:space="0" w:color="auto"/>
              <w:left w:val="single" w:sz="4" w:space="0" w:color="auto"/>
              <w:bottom w:val="single" w:sz="4" w:space="0" w:color="auto"/>
              <w:right w:val="single" w:sz="4" w:space="0" w:color="auto"/>
            </w:tcBorders>
          </w:tcPr>
          <w:p w14:paraId="2D4AB867" w14:textId="77777777" w:rsidR="00B8253F" w:rsidRDefault="000B5CD4">
            <w:pPr>
              <w:pStyle w:val="TableText"/>
            </w:pPr>
            <w:r>
              <w:rPr>
                <w:rStyle w:val="VARIABLE"/>
              </w:rPr>
              <w:t>struct&lt;present: bool not null, value: float&gt;</w:t>
            </w:r>
          </w:p>
        </w:tc>
        <w:tc>
          <w:tcPr>
            <w:tcW w:w="2231" w:type="dxa"/>
            <w:tcBorders>
              <w:top w:val="single" w:sz="4" w:space="0" w:color="auto"/>
              <w:left w:val="single" w:sz="4" w:space="0" w:color="auto"/>
              <w:bottom w:val="single" w:sz="4" w:space="0" w:color="auto"/>
              <w:right w:val="single" w:sz="4" w:space="0" w:color="auto"/>
            </w:tcBorders>
          </w:tcPr>
          <w:p w14:paraId="269121E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8CF917C" w14:textId="77777777" w:rsidR="00B8253F" w:rsidRDefault="000B5CD4">
            <w:pPr>
              <w:pStyle w:val="TableText"/>
            </w:pPr>
            <w:r>
              <w:t>Canonical Part 6 Arrow mapping.</w:t>
            </w:r>
          </w:p>
        </w:tc>
      </w:tr>
      <w:tr w:rsidR="00B8253F" w14:paraId="23A85A2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81343B8" w14:textId="77777777" w:rsidR="00B8253F" w:rsidRDefault="000B5CD4">
            <w:pPr>
              <w:pStyle w:val="TableText"/>
            </w:pPr>
            <w:r>
              <w:rPr>
                <w:rStyle w:val="VARIABLE"/>
              </w:rPr>
              <w:t>value.matrix_ExtensionObject.values[].body.Envelope.Payload.body.FloatHolder.B.present</w:t>
            </w:r>
          </w:p>
        </w:tc>
        <w:tc>
          <w:tcPr>
            <w:tcW w:w="2231" w:type="dxa"/>
            <w:tcBorders>
              <w:top w:val="single" w:sz="4" w:space="0" w:color="auto"/>
              <w:left w:val="single" w:sz="4" w:space="0" w:color="auto"/>
              <w:bottom w:val="single" w:sz="4" w:space="0" w:color="auto"/>
              <w:right w:val="single" w:sz="4" w:space="0" w:color="auto"/>
            </w:tcBorders>
          </w:tcPr>
          <w:p w14:paraId="361995E7"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0E989144"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E09A916" w14:textId="77777777" w:rsidR="00B8253F" w:rsidRDefault="000B5CD4">
            <w:pPr>
              <w:pStyle w:val="TableText"/>
            </w:pPr>
            <w:r>
              <w:t>Canonical Part 6 Arrow mapping.</w:t>
            </w:r>
          </w:p>
        </w:tc>
      </w:tr>
      <w:tr w:rsidR="00B8253F" w14:paraId="44791E0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C96731E" w14:textId="77777777" w:rsidR="00B8253F" w:rsidRDefault="000B5CD4">
            <w:pPr>
              <w:pStyle w:val="TableText"/>
            </w:pPr>
            <w:r>
              <w:rPr>
                <w:rStyle w:val="VARIABLE"/>
              </w:rPr>
              <w:t>value.matrix_ExtensionObject.values[].body.Envelope.Payload.body.FloatHolder.B.value</w:t>
            </w:r>
          </w:p>
        </w:tc>
        <w:tc>
          <w:tcPr>
            <w:tcW w:w="2231" w:type="dxa"/>
            <w:tcBorders>
              <w:top w:val="single" w:sz="4" w:space="0" w:color="auto"/>
              <w:left w:val="single" w:sz="4" w:space="0" w:color="auto"/>
              <w:bottom w:val="single" w:sz="4" w:space="0" w:color="auto"/>
              <w:right w:val="single" w:sz="4" w:space="0" w:color="auto"/>
            </w:tcBorders>
          </w:tcPr>
          <w:p w14:paraId="02CAF22F" w14:textId="77777777" w:rsidR="00B8253F" w:rsidRDefault="000B5CD4">
            <w:pPr>
              <w:pStyle w:val="TableText"/>
            </w:pPr>
            <w:r>
              <w:rPr>
                <w:rStyle w:val="VARIABLE"/>
              </w:rPr>
              <w:t>float</w:t>
            </w:r>
          </w:p>
        </w:tc>
        <w:tc>
          <w:tcPr>
            <w:tcW w:w="2231" w:type="dxa"/>
            <w:tcBorders>
              <w:top w:val="single" w:sz="4" w:space="0" w:color="auto"/>
              <w:left w:val="single" w:sz="4" w:space="0" w:color="auto"/>
              <w:bottom w:val="single" w:sz="4" w:space="0" w:color="auto"/>
              <w:right w:val="single" w:sz="4" w:space="0" w:color="auto"/>
            </w:tcBorders>
          </w:tcPr>
          <w:p w14:paraId="3EB9B5F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58683BF" w14:textId="77777777" w:rsidR="00B8253F" w:rsidRDefault="000B5CD4">
            <w:pPr>
              <w:pStyle w:val="TableText"/>
            </w:pPr>
            <w:r>
              <w:t>Canonical Part 6 Arrow mapping.</w:t>
            </w:r>
          </w:p>
        </w:tc>
      </w:tr>
      <w:tr w:rsidR="00B8253F" w14:paraId="5777348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5813B05" w14:textId="77777777" w:rsidR="00B8253F" w:rsidRDefault="000B5CD4">
            <w:pPr>
              <w:pStyle w:val="TableText"/>
            </w:pPr>
            <w:r>
              <w:rPr>
                <w:rStyle w:val="VARIABLE"/>
              </w:rPr>
              <w:t>value.matrix_ExtensionObject.…</w:t>
            </w:r>
          </w:p>
        </w:tc>
        <w:tc>
          <w:tcPr>
            <w:tcW w:w="2231" w:type="dxa"/>
            <w:tcBorders>
              <w:top w:val="single" w:sz="4" w:space="0" w:color="auto"/>
              <w:left w:val="single" w:sz="4" w:space="0" w:color="auto"/>
              <w:bottom w:val="single" w:sz="4" w:space="0" w:color="auto"/>
              <w:right w:val="single" w:sz="4" w:space="0" w:color="auto"/>
            </w:tcBorders>
          </w:tcPr>
          <w:p w14:paraId="79C2182A"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2625EC1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7DEBFF7" w14:textId="77777777" w:rsidR="00B8253F" w:rsidRDefault="000B5CD4">
            <w:pPr>
              <w:pStyle w:val="TableText"/>
            </w:pPr>
            <w:r>
              <w:t>Nested field list abbreviated for compactness.</w:t>
            </w:r>
          </w:p>
        </w:tc>
      </w:tr>
    </w:tbl>
    <w:p w14:paraId="13262789" w14:textId="77777777" w:rsidR="00B8253F" w:rsidRDefault="00B8253F">
      <w:pPr>
        <w:pStyle w:val="spacer"/>
      </w:pPr>
    </w:p>
    <w:p w14:paraId="39C7711C" w14:textId="77777777" w:rsidR="00B8253F" w:rsidRDefault="000B5CD4">
      <w:pPr>
        <w:pStyle w:val="PARAGRAPH"/>
      </w:pPr>
      <w:r>
        <w:t>Arrow schema:</w:t>
      </w:r>
    </w:p>
    <w:p w14:paraId="334B1DCF" w14:textId="77777777" w:rsidR="00B8253F" w:rsidRDefault="000B5CD4">
      <w:pPr>
        <w:pStyle w:val="CODE"/>
      </w:pPr>
      <w:r>
        <w:t>value: dense_union&lt;null: null=0, scalar_Boolean: bool=1, array_Boolean: list&lt;item: bool&gt;=2, matrix_Boolean: (... 9397 chars omitted)</w:t>
      </w:r>
    </w:p>
    <w:p w14:paraId="63C3517C" w14:textId="77777777" w:rsidR="00B8253F" w:rsidRDefault="000B5CD4">
      <w:pPr>
        <w:pStyle w:val="CODE"/>
      </w:pPr>
      <w:r>
        <w:t xml:space="preserve">  child 0, null: null</w:t>
      </w:r>
    </w:p>
    <w:p w14:paraId="5719E03B" w14:textId="77777777" w:rsidR="00B8253F" w:rsidRDefault="000B5CD4">
      <w:pPr>
        <w:pStyle w:val="CODE"/>
      </w:pPr>
      <w:r>
        <w:t xml:space="preserve">  child 1, scalar_Boolean: bool</w:t>
      </w:r>
    </w:p>
    <w:p w14:paraId="16BC1DA3" w14:textId="77777777" w:rsidR="00B8253F" w:rsidRDefault="000B5CD4">
      <w:pPr>
        <w:pStyle w:val="CODE"/>
      </w:pPr>
      <w:r>
        <w:t xml:space="preserve">  child 2, array_Boolean: list&lt;item: bool&gt;</w:t>
      </w:r>
    </w:p>
    <w:p w14:paraId="49C9C6C3" w14:textId="77777777" w:rsidR="00B8253F" w:rsidRDefault="000B5CD4">
      <w:pPr>
        <w:pStyle w:val="CODE"/>
      </w:pPr>
      <w:r>
        <w:t xml:space="preserve">      child 0, item: bool</w:t>
      </w:r>
    </w:p>
    <w:p w14:paraId="5CDB0ACB" w14:textId="77777777" w:rsidR="00B8253F" w:rsidRDefault="000B5CD4">
      <w:pPr>
        <w:pStyle w:val="CODE"/>
      </w:pPr>
      <w:r>
        <w:t xml:space="preserve">  child 3, matrix_Boolean: struct&lt;dimensions: list&lt;item: int32&gt; not null, values: list&lt;item: bool&gt; not null&gt;</w:t>
      </w:r>
    </w:p>
    <w:p w14:paraId="5A39F36C" w14:textId="77777777" w:rsidR="00B8253F" w:rsidRDefault="000B5CD4">
      <w:pPr>
        <w:pStyle w:val="CODE"/>
      </w:pPr>
      <w:r>
        <w:t xml:space="preserve">      child 0, dimensions: list&lt;item: int32&gt; not null</w:t>
      </w:r>
    </w:p>
    <w:p w14:paraId="7C3C62BA" w14:textId="77777777" w:rsidR="00B8253F" w:rsidRDefault="000B5CD4">
      <w:pPr>
        <w:pStyle w:val="CODE"/>
      </w:pPr>
      <w:r>
        <w:t xml:space="preserve">          child 0, item: int32</w:t>
      </w:r>
    </w:p>
    <w:p w14:paraId="33A47A60" w14:textId="77777777" w:rsidR="00B8253F" w:rsidRDefault="000B5CD4">
      <w:pPr>
        <w:pStyle w:val="CODE"/>
      </w:pPr>
      <w:r>
        <w:t xml:space="preserve">      child 1, values: list&lt;item: bool&gt; not null</w:t>
      </w:r>
    </w:p>
    <w:p w14:paraId="47F771A4" w14:textId="77777777" w:rsidR="00B8253F" w:rsidRDefault="000B5CD4">
      <w:pPr>
        <w:pStyle w:val="CODE"/>
      </w:pPr>
      <w:r>
        <w:t xml:space="preserve">          child 0, item: bool</w:t>
      </w:r>
    </w:p>
    <w:p w14:paraId="7ACF8654" w14:textId="77777777" w:rsidR="00B8253F" w:rsidRDefault="000B5CD4">
      <w:pPr>
        <w:pStyle w:val="CODE"/>
      </w:pPr>
      <w:r>
        <w:t xml:space="preserve">  child 4, scalar_SByte: int8</w:t>
      </w:r>
    </w:p>
    <w:p w14:paraId="066137FC" w14:textId="77777777" w:rsidR="00B8253F" w:rsidRDefault="000B5CD4">
      <w:pPr>
        <w:pStyle w:val="CODE"/>
      </w:pPr>
      <w:r>
        <w:t xml:space="preserve">  child 5, array_SByte: list&lt;item: int8&gt;</w:t>
      </w:r>
    </w:p>
    <w:p w14:paraId="5AAD6E93" w14:textId="77777777" w:rsidR="00B8253F" w:rsidRDefault="000B5CD4">
      <w:pPr>
        <w:pStyle w:val="CODE"/>
      </w:pPr>
      <w:r>
        <w:t xml:space="preserve">      child 0, item: int8</w:t>
      </w:r>
    </w:p>
    <w:p w14:paraId="4A77E7CD" w14:textId="77777777" w:rsidR="00B8253F" w:rsidRDefault="000B5CD4">
      <w:pPr>
        <w:pStyle w:val="CODE"/>
      </w:pPr>
      <w:r>
        <w:t xml:space="preserve">  child 6, matrix_SByte: struct&lt;dimensions: list&lt;item: int32&gt; not null, values: list&lt;item: int8&gt; not null&gt;</w:t>
      </w:r>
    </w:p>
    <w:p w14:paraId="75047A9D" w14:textId="77777777" w:rsidR="00B8253F" w:rsidRDefault="000B5CD4">
      <w:pPr>
        <w:pStyle w:val="CODE"/>
      </w:pPr>
      <w:r>
        <w:t xml:space="preserve">      child 0, dimensions: list&lt;item: int32&gt; not null</w:t>
      </w:r>
    </w:p>
    <w:p w14:paraId="47E0BC64" w14:textId="77777777" w:rsidR="00B8253F" w:rsidRDefault="000B5CD4">
      <w:pPr>
        <w:pStyle w:val="CODE"/>
      </w:pPr>
      <w:r>
        <w:t xml:space="preserve">          child 0, item: int32</w:t>
      </w:r>
    </w:p>
    <w:p w14:paraId="13A81CC6" w14:textId="77777777" w:rsidR="00B8253F" w:rsidRDefault="000B5CD4">
      <w:pPr>
        <w:pStyle w:val="CODE"/>
      </w:pPr>
      <w:r>
        <w:t xml:space="preserve">      child 1, values: list&lt;item: int8&gt; not null</w:t>
      </w:r>
    </w:p>
    <w:p w14:paraId="3364A69B" w14:textId="77777777" w:rsidR="00B8253F" w:rsidRDefault="000B5CD4">
      <w:pPr>
        <w:pStyle w:val="CODE"/>
      </w:pPr>
      <w:r>
        <w:t xml:space="preserve">          child 0, item: int8</w:t>
      </w:r>
    </w:p>
    <w:p w14:paraId="37585782" w14:textId="77777777" w:rsidR="00B8253F" w:rsidRDefault="000B5CD4">
      <w:pPr>
        <w:pStyle w:val="CODE"/>
      </w:pPr>
      <w:r>
        <w:t xml:space="preserve">  child 7, scalar_Byte: uint8</w:t>
      </w:r>
    </w:p>
    <w:p w14:paraId="5321EFD7" w14:textId="77777777" w:rsidR="00B8253F" w:rsidRDefault="000B5CD4">
      <w:pPr>
        <w:pStyle w:val="CODE"/>
      </w:pPr>
      <w:r>
        <w:t xml:space="preserve">  child 8, array_Byte: list&lt;item: uint8&gt;</w:t>
      </w:r>
    </w:p>
    <w:p w14:paraId="57FAEE3C" w14:textId="77777777" w:rsidR="00B8253F" w:rsidRDefault="000B5CD4">
      <w:pPr>
        <w:pStyle w:val="CODE"/>
      </w:pPr>
      <w:r>
        <w:t xml:space="preserve">      child 0, item: uint8</w:t>
      </w:r>
    </w:p>
    <w:p w14:paraId="5092598C" w14:textId="77777777" w:rsidR="00B8253F" w:rsidRDefault="000B5CD4">
      <w:pPr>
        <w:pStyle w:val="CODE"/>
      </w:pPr>
      <w:r>
        <w:t xml:space="preserve">  child 9, matrix_Byte: struct&lt;dimensions: list&lt;item: int32&gt; not null, values: list&lt;item: uint8&gt; not null&gt;</w:t>
      </w:r>
    </w:p>
    <w:p w14:paraId="19824354" w14:textId="77777777" w:rsidR="00B8253F" w:rsidRDefault="000B5CD4">
      <w:pPr>
        <w:pStyle w:val="CODE"/>
      </w:pPr>
      <w:r>
        <w:t xml:space="preserve">      child 0, dimensions: list&lt;item: int32&gt; not null</w:t>
      </w:r>
    </w:p>
    <w:p w14:paraId="355D9D79" w14:textId="77777777" w:rsidR="00B8253F" w:rsidRDefault="000B5CD4">
      <w:pPr>
        <w:pStyle w:val="CODE"/>
      </w:pPr>
      <w:r>
        <w:t xml:space="preserve">          child 0, item: int32</w:t>
      </w:r>
    </w:p>
    <w:p w14:paraId="636EE806" w14:textId="77777777" w:rsidR="00B8253F" w:rsidRDefault="000B5CD4">
      <w:pPr>
        <w:pStyle w:val="CODE"/>
      </w:pPr>
      <w:r>
        <w:t xml:space="preserve">      child 1, values: list&lt;item: uint8&gt; not null</w:t>
      </w:r>
    </w:p>
    <w:p w14:paraId="30C80972" w14:textId="77777777" w:rsidR="00B8253F" w:rsidRDefault="000B5CD4">
      <w:pPr>
        <w:pStyle w:val="CODE"/>
      </w:pPr>
      <w:r>
        <w:t xml:space="preserve">          child 0, item: uint8</w:t>
      </w:r>
    </w:p>
    <w:p w14:paraId="051F1709" w14:textId="77777777" w:rsidR="00B8253F" w:rsidRDefault="000B5CD4">
      <w:pPr>
        <w:pStyle w:val="CODE"/>
      </w:pPr>
      <w:r>
        <w:t xml:space="preserve">  child 10, scalar_Int16: int16</w:t>
      </w:r>
    </w:p>
    <w:p w14:paraId="14C365BA" w14:textId="77777777" w:rsidR="00B8253F" w:rsidRDefault="000B5CD4">
      <w:pPr>
        <w:pStyle w:val="CODE"/>
      </w:pPr>
      <w:r>
        <w:t xml:space="preserve">  child 11, array_Int16: list&lt;item: int16&gt;</w:t>
      </w:r>
    </w:p>
    <w:p w14:paraId="27223F8D" w14:textId="77777777" w:rsidR="00B8253F" w:rsidRDefault="000B5CD4">
      <w:pPr>
        <w:pStyle w:val="CODE"/>
      </w:pPr>
      <w:r>
        <w:t xml:space="preserve">      child 0, item: int16</w:t>
      </w:r>
    </w:p>
    <w:p w14:paraId="67ECD9CA" w14:textId="77777777" w:rsidR="00B8253F" w:rsidRDefault="000B5CD4">
      <w:pPr>
        <w:pStyle w:val="CODE"/>
      </w:pPr>
      <w:r>
        <w:t xml:space="preserve">  child 12, matrix_Int16: struct&lt;dimensions: list&lt;item: int32&gt; not null, values: list&lt;item: int16&gt; not null&gt;</w:t>
      </w:r>
    </w:p>
    <w:p w14:paraId="046C04DC" w14:textId="77777777" w:rsidR="00B8253F" w:rsidRDefault="000B5CD4">
      <w:pPr>
        <w:pStyle w:val="CODE"/>
      </w:pPr>
      <w:r>
        <w:t xml:space="preserve">      child 0, dimensions: list&lt;item: int32&gt; not null</w:t>
      </w:r>
    </w:p>
    <w:p w14:paraId="3F0323AB" w14:textId="77777777" w:rsidR="00B8253F" w:rsidRDefault="000B5CD4">
      <w:pPr>
        <w:pStyle w:val="CODE"/>
      </w:pPr>
      <w:r>
        <w:t xml:space="preserve">          child 0, item: int32</w:t>
      </w:r>
    </w:p>
    <w:p w14:paraId="767C365A" w14:textId="77777777" w:rsidR="00B8253F" w:rsidRDefault="000B5CD4">
      <w:pPr>
        <w:pStyle w:val="CODE"/>
      </w:pPr>
      <w:r>
        <w:t xml:space="preserve">      child 1, values: list&lt;item: int16&gt; not null</w:t>
      </w:r>
    </w:p>
    <w:p w14:paraId="163E15BB" w14:textId="77777777" w:rsidR="00B8253F" w:rsidRDefault="000B5CD4">
      <w:pPr>
        <w:pStyle w:val="CODE"/>
      </w:pPr>
      <w:r>
        <w:t xml:space="preserve">          child 0, item: int16</w:t>
      </w:r>
    </w:p>
    <w:p w14:paraId="66D4644C" w14:textId="77777777" w:rsidR="00B8253F" w:rsidRDefault="000B5CD4">
      <w:pPr>
        <w:pStyle w:val="CODE"/>
      </w:pPr>
      <w:r>
        <w:t xml:space="preserve">  child 13, scalar_UInt16: uint16</w:t>
      </w:r>
    </w:p>
    <w:p w14:paraId="7D18AEBE" w14:textId="77777777" w:rsidR="00B8253F" w:rsidRDefault="000B5CD4">
      <w:pPr>
        <w:pStyle w:val="CODE"/>
      </w:pPr>
      <w:r>
        <w:t xml:space="preserve">  child 14, array_UInt16: list&lt;item: uint16&gt;</w:t>
      </w:r>
    </w:p>
    <w:p w14:paraId="36F4A7E2" w14:textId="77777777" w:rsidR="00B8253F" w:rsidRDefault="000B5CD4">
      <w:pPr>
        <w:pStyle w:val="CODE"/>
      </w:pPr>
      <w:r>
        <w:t xml:space="preserve">      child 0, item: uint16</w:t>
      </w:r>
    </w:p>
    <w:p w14:paraId="62D9627D" w14:textId="77777777" w:rsidR="00B8253F" w:rsidRDefault="000B5CD4">
      <w:pPr>
        <w:pStyle w:val="CODE"/>
      </w:pPr>
      <w:r>
        <w:t xml:space="preserve">  child 15, matrix_UInt16: struct&lt;dimensions: list&lt;item: int32&gt; not null, values: list&lt;item: uint16&gt; not null&gt;</w:t>
      </w:r>
    </w:p>
    <w:p w14:paraId="48A44A00" w14:textId="77777777" w:rsidR="00B8253F" w:rsidRDefault="000B5CD4">
      <w:pPr>
        <w:pStyle w:val="CODE"/>
      </w:pPr>
      <w:r>
        <w:t xml:space="preserve">      child 0, dimensions: list&lt;item: int32&gt; not null</w:t>
      </w:r>
    </w:p>
    <w:p w14:paraId="61B7ADC0" w14:textId="77777777" w:rsidR="00B8253F" w:rsidRDefault="000B5CD4">
      <w:pPr>
        <w:pStyle w:val="CODE"/>
      </w:pPr>
      <w:r>
        <w:t xml:space="preserve">          child 0, item: int32</w:t>
      </w:r>
    </w:p>
    <w:p w14:paraId="5E919117" w14:textId="77777777" w:rsidR="00B8253F" w:rsidRDefault="000B5CD4">
      <w:pPr>
        <w:pStyle w:val="CODE"/>
      </w:pPr>
      <w:r>
        <w:t xml:space="preserve">      child 1, values: list&lt;item: uint16&gt; not null</w:t>
      </w:r>
    </w:p>
    <w:p w14:paraId="1178003E" w14:textId="77777777" w:rsidR="00B8253F" w:rsidRDefault="000B5CD4">
      <w:pPr>
        <w:pStyle w:val="CODE"/>
      </w:pPr>
      <w:r>
        <w:t xml:space="preserve">          child 0, item: uint16</w:t>
      </w:r>
    </w:p>
    <w:p w14:paraId="43ADF8AE" w14:textId="77777777" w:rsidR="00B8253F" w:rsidRDefault="000B5CD4">
      <w:pPr>
        <w:pStyle w:val="CODE"/>
      </w:pPr>
      <w:r>
        <w:t xml:space="preserve">  child 16, scalar_Int32: int32</w:t>
      </w:r>
    </w:p>
    <w:p w14:paraId="042A00DC" w14:textId="77777777" w:rsidR="00B8253F" w:rsidRDefault="000B5CD4">
      <w:pPr>
        <w:pStyle w:val="CODE"/>
      </w:pPr>
      <w:r>
        <w:t xml:space="preserve">  child 17, array_Int32: list&lt;item: int32&gt;</w:t>
      </w:r>
    </w:p>
    <w:p w14:paraId="5A6F9CA3" w14:textId="77777777" w:rsidR="00B8253F" w:rsidRDefault="000B5CD4">
      <w:pPr>
        <w:pStyle w:val="CODE"/>
      </w:pPr>
      <w:r>
        <w:t xml:space="preserve">      child 0, item: int32</w:t>
      </w:r>
    </w:p>
    <w:p w14:paraId="06D8F335" w14:textId="77777777" w:rsidR="00B8253F" w:rsidRDefault="000B5CD4">
      <w:pPr>
        <w:pStyle w:val="CODE"/>
      </w:pPr>
      <w:r>
        <w:lastRenderedPageBreak/>
        <w:t xml:space="preserve">  child 18, matrix_Int32: struct&lt;dimensions: list&lt;item: int32&gt; not null, values: list&lt;item: int32&gt; not null&gt;</w:t>
      </w:r>
    </w:p>
    <w:p w14:paraId="4BF6F180" w14:textId="77777777" w:rsidR="00B8253F" w:rsidRDefault="000B5CD4">
      <w:pPr>
        <w:pStyle w:val="CODE"/>
      </w:pPr>
      <w:r>
        <w:t xml:space="preserve">      child 0, dimensions: list&lt;item: int32&gt; not null</w:t>
      </w:r>
    </w:p>
    <w:p w14:paraId="5B9B8CA5" w14:textId="77777777" w:rsidR="00B8253F" w:rsidRDefault="000B5CD4">
      <w:pPr>
        <w:pStyle w:val="CODE"/>
      </w:pPr>
      <w:r>
        <w:t xml:space="preserve">          child 0, item: int32</w:t>
      </w:r>
    </w:p>
    <w:p w14:paraId="796F8B47" w14:textId="77777777" w:rsidR="00B8253F" w:rsidRDefault="000B5CD4">
      <w:pPr>
        <w:pStyle w:val="CODE"/>
      </w:pPr>
      <w:r>
        <w:t xml:space="preserve">      child 1, values: list&lt;item: int32&gt; not null</w:t>
      </w:r>
    </w:p>
    <w:p w14:paraId="473F0DDE" w14:textId="77777777" w:rsidR="00B8253F" w:rsidRDefault="000B5CD4">
      <w:pPr>
        <w:pStyle w:val="CODE"/>
      </w:pPr>
      <w:r>
        <w:t xml:space="preserve">          child 0, item: int32</w:t>
      </w:r>
    </w:p>
    <w:p w14:paraId="5903C6DA" w14:textId="77777777" w:rsidR="00B8253F" w:rsidRDefault="000B5CD4">
      <w:pPr>
        <w:pStyle w:val="CODE"/>
      </w:pPr>
      <w:r>
        <w:t xml:space="preserve">  child 19, scalar_UInt32: uint32</w:t>
      </w:r>
    </w:p>
    <w:p w14:paraId="00F084CC" w14:textId="77777777" w:rsidR="00B8253F" w:rsidRDefault="000B5CD4">
      <w:pPr>
        <w:pStyle w:val="CODE"/>
      </w:pPr>
      <w:r>
        <w:t xml:space="preserve">  child 20, array_UInt32: list&lt;item: uint32&gt;</w:t>
      </w:r>
    </w:p>
    <w:p w14:paraId="2623334B" w14:textId="77777777" w:rsidR="00B8253F" w:rsidRDefault="000B5CD4">
      <w:pPr>
        <w:pStyle w:val="CODE"/>
      </w:pPr>
      <w:r>
        <w:t xml:space="preserve">      child 0, item: uint32</w:t>
      </w:r>
    </w:p>
    <w:p w14:paraId="2F738C08" w14:textId="77777777" w:rsidR="00B8253F" w:rsidRDefault="000B5CD4">
      <w:pPr>
        <w:pStyle w:val="CODE"/>
      </w:pPr>
      <w:r>
        <w:t xml:space="preserve">  child 21, matrix_UInt32: struct&lt;dimensions: list&lt;item: int32&gt; not null, values: list&lt;item: uint32&gt; not null&gt;</w:t>
      </w:r>
    </w:p>
    <w:p w14:paraId="7ECFCE54" w14:textId="77777777" w:rsidR="00B8253F" w:rsidRDefault="000B5CD4">
      <w:pPr>
        <w:pStyle w:val="CODE"/>
      </w:pPr>
      <w:r>
        <w:t xml:space="preserve">      child 0, dimensions: list&lt;item: int32&gt; not null</w:t>
      </w:r>
    </w:p>
    <w:p w14:paraId="052B76A6" w14:textId="77777777" w:rsidR="00B8253F" w:rsidRDefault="000B5CD4">
      <w:pPr>
        <w:pStyle w:val="CODE"/>
      </w:pPr>
      <w:r>
        <w:t xml:space="preserve">          child 0, item: int32</w:t>
      </w:r>
    </w:p>
    <w:p w14:paraId="6F737F6A" w14:textId="77777777" w:rsidR="00B8253F" w:rsidRDefault="000B5CD4">
      <w:pPr>
        <w:pStyle w:val="CODE"/>
      </w:pPr>
      <w:r>
        <w:t xml:space="preserve">      child 1, values: list&lt;item: uint32&gt; not null</w:t>
      </w:r>
    </w:p>
    <w:p w14:paraId="3CEBFFCB" w14:textId="77777777" w:rsidR="00B8253F" w:rsidRDefault="000B5CD4">
      <w:pPr>
        <w:pStyle w:val="CODE"/>
      </w:pPr>
      <w:r>
        <w:t xml:space="preserve">          child 0, item: uint32</w:t>
      </w:r>
    </w:p>
    <w:p w14:paraId="44C0D301" w14:textId="77777777" w:rsidR="00B8253F" w:rsidRDefault="000B5CD4">
      <w:pPr>
        <w:pStyle w:val="CODE"/>
      </w:pPr>
      <w:r>
        <w:t xml:space="preserve">  child 22, scalar_Int64: int64</w:t>
      </w:r>
    </w:p>
    <w:p w14:paraId="346BB969" w14:textId="77777777" w:rsidR="00B8253F" w:rsidRDefault="000B5CD4">
      <w:pPr>
        <w:pStyle w:val="CODE"/>
      </w:pPr>
      <w:r>
        <w:t xml:space="preserve">  child 23, array_Int64: list&lt;item: int64&gt;</w:t>
      </w:r>
    </w:p>
    <w:p w14:paraId="23B4C823" w14:textId="77777777" w:rsidR="00B8253F" w:rsidRDefault="000B5CD4">
      <w:pPr>
        <w:pStyle w:val="CODE"/>
      </w:pPr>
      <w:r>
        <w:t xml:space="preserve">      child 0, item: int64</w:t>
      </w:r>
    </w:p>
    <w:p w14:paraId="696EBC22" w14:textId="77777777" w:rsidR="00B8253F" w:rsidRDefault="000B5CD4">
      <w:pPr>
        <w:pStyle w:val="CODE"/>
      </w:pPr>
      <w:r>
        <w:t xml:space="preserve">  child 24, matrix_Int64: struct&lt;dimensions: list&lt;item: int32&gt; not null, values: list&lt;item: int64&gt; not null&gt;</w:t>
      </w:r>
    </w:p>
    <w:p w14:paraId="583440E3" w14:textId="77777777" w:rsidR="00B8253F" w:rsidRDefault="000B5CD4">
      <w:pPr>
        <w:pStyle w:val="CODE"/>
      </w:pPr>
      <w:r>
        <w:t xml:space="preserve">      child 0, dimensions: list&lt;item: int32&gt; not null</w:t>
      </w:r>
    </w:p>
    <w:p w14:paraId="67AA2AD1" w14:textId="77777777" w:rsidR="00B8253F" w:rsidRDefault="000B5CD4">
      <w:pPr>
        <w:pStyle w:val="CODE"/>
      </w:pPr>
      <w:r>
        <w:t xml:space="preserve">          child 0, item: int32</w:t>
      </w:r>
    </w:p>
    <w:p w14:paraId="0639726A" w14:textId="77777777" w:rsidR="00B8253F" w:rsidRDefault="000B5CD4">
      <w:pPr>
        <w:pStyle w:val="CODE"/>
      </w:pPr>
      <w:r>
        <w:t xml:space="preserve">      child 1, values: list&lt;item: int64&gt; not null</w:t>
      </w:r>
    </w:p>
    <w:p w14:paraId="64E701DB" w14:textId="77777777" w:rsidR="00B8253F" w:rsidRDefault="000B5CD4">
      <w:pPr>
        <w:pStyle w:val="CODE"/>
      </w:pPr>
      <w:r>
        <w:t xml:space="preserve">          child 0, item: int64</w:t>
      </w:r>
    </w:p>
    <w:p w14:paraId="0D3F14FD" w14:textId="77777777" w:rsidR="00B8253F" w:rsidRDefault="000B5CD4">
      <w:pPr>
        <w:pStyle w:val="CODE"/>
      </w:pPr>
      <w:r>
        <w:t xml:space="preserve">  child 25, scalar_UInt64: uint64</w:t>
      </w:r>
    </w:p>
    <w:p w14:paraId="4814ED00" w14:textId="77777777" w:rsidR="00B8253F" w:rsidRDefault="000B5CD4">
      <w:pPr>
        <w:pStyle w:val="CODE"/>
      </w:pPr>
      <w:r>
        <w:t xml:space="preserve">  child 26, array_UInt64: list&lt;item: uint64&gt;</w:t>
      </w:r>
    </w:p>
    <w:p w14:paraId="65D4F097" w14:textId="77777777" w:rsidR="00B8253F" w:rsidRDefault="000B5CD4">
      <w:pPr>
        <w:pStyle w:val="CODE"/>
      </w:pPr>
      <w:r>
        <w:t xml:space="preserve">      child 0, item: uint64</w:t>
      </w:r>
    </w:p>
    <w:p w14:paraId="351EB7A8" w14:textId="77777777" w:rsidR="00B8253F" w:rsidRDefault="000B5CD4">
      <w:pPr>
        <w:pStyle w:val="CODE"/>
      </w:pPr>
      <w:r>
        <w:t xml:space="preserve">  child 27, matrix_UInt64: struct&lt;dimensions: list&lt;item: int32&gt; not null, values: list&lt;item: uint64&gt; not null&gt;</w:t>
      </w:r>
    </w:p>
    <w:p w14:paraId="767889F6" w14:textId="77777777" w:rsidR="00B8253F" w:rsidRDefault="000B5CD4">
      <w:pPr>
        <w:pStyle w:val="CODE"/>
      </w:pPr>
      <w:r>
        <w:t xml:space="preserve">      child 0, dimensions: list&lt;item: int32&gt; not null</w:t>
      </w:r>
    </w:p>
    <w:p w14:paraId="09518BB8" w14:textId="77777777" w:rsidR="00B8253F" w:rsidRDefault="000B5CD4">
      <w:pPr>
        <w:pStyle w:val="CODE"/>
      </w:pPr>
      <w:r>
        <w:t xml:space="preserve">          child 0, item: int32</w:t>
      </w:r>
    </w:p>
    <w:p w14:paraId="1869D44F" w14:textId="77777777" w:rsidR="00B8253F" w:rsidRDefault="000B5CD4">
      <w:pPr>
        <w:pStyle w:val="CODE"/>
      </w:pPr>
      <w:r>
        <w:t xml:space="preserve">      child 1, values: list&lt;item: uint64&gt; not null</w:t>
      </w:r>
    </w:p>
    <w:p w14:paraId="2F029299" w14:textId="77777777" w:rsidR="00B8253F" w:rsidRDefault="000B5CD4">
      <w:pPr>
        <w:pStyle w:val="CODE"/>
      </w:pPr>
      <w:r>
        <w:t xml:space="preserve">          child 0, item: uint64</w:t>
      </w:r>
    </w:p>
    <w:p w14:paraId="10BEBE64" w14:textId="77777777" w:rsidR="00B8253F" w:rsidRDefault="000B5CD4">
      <w:pPr>
        <w:pStyle w:val="CODE"/>
      </w:pPr>
      <w:r>
        <w:t xml:space="preserve">  child 28, scalar_Float: float</w:t>
      </w:r>
    </w:p>
    <w:p w14:paraId="009ACEC2" w14:textId="77777777" w:rsidR="00B8253F" w:rsidRDefault="000B5CD4">
      <w:pPr>
        <w:pStyle w:val="CODE"/>
      </w:pPr>
      <w:r>
        <w:t xml:space="preserve">  child 29, array_Float: list&lt;item: float&gt;</w:t>
      </w:r>
    </w:p>
    <w:p w14:paraId="4DFAA671" w14:textId="77777777" w:rsidR="00B8253F" w:rsidRDefault="000B5CD4">
      <w:pPr>
        <w:pStyle w:val="CODE"/>
      </w:pPr>
      <w:r>
        <w:t xml:space="preserve">      child 0, item: float</w:t>
      </w:r>
    </w:p>
    <w:p w14:paraId="23D01F36" w14:textId="77777777" w:rsidR="00B8253F" w:rsidRDefault="000B5CD4">
      <w:pPr>
        <w:pStyle w:val="CODE"/>
      </w:pPr>
      <w:r>
        <w:t xml:space="preserve">  child 30, matrix_Float: struct&lt;dimensions: list&lt;item: int32&gt; not null, values: list&lt;item: float&gt; not null&gt;</w:t>
      </w:r>
    </w:p>
    <w:p w14:paraId="024A179D" w14:textId="77777777" w:rsidR="00B8253F" w:rsidRDefault="000B5CD4">
      <w:pPr>
        <w:pStyle w:val="CODE"/>
      </w:pPr>
      <w:r>
        <w:t xml:space="preserve">      child 0, dimensions: list&lt;item: int32&gt; not null</w:t>
      </w:r>
    </w:p>
    <w:p w14:paraId="6F788FF7" w14:textId="77777777" w:rsidR="00B8253F" w:rsidRDefault="000B5CD4">
      <w:pPr>
        <w:pStyle w:val="CODE"/>
      </w:pPr>
      <w:r>
        <w:t xml:space="preserve">          child 0, item: int32</w:t>
      </w:r>
    </w:p>
    <w:p w14:paraId="7F37DDD5" w14:textId="77777777" w:rsidR="00B8253F" w:rsidRDefault="000B5CD4">
      <w:pPr>
        <w:pStyle w:val="CODE"/>
      </w:pPr>
      <w:r>
        <w:t xml:space="preserve">      child 1, values: list&lt;item: float&gt; not null</w:t>
      </w:r>
    </w:p>
    <w:p w14:paraId="1D4622E7" w14:textId="77777777" w:rsidR="00B8253F" w:rsidRDefault="000B5CD4">
      <w:pPr>
        <w:pStyle w:val="CODE"/>
      </w:pPr>
      <w:r>
        <w:t xml:space="preserve">          child 0, item: float</w:t>
      </w:r>
    </w:p>
    <w:p w14:paraId="26B5A866" w14:textId="77777777" w:rsidR="00B8253F" w:rsidRDefault="000B5CD4">
      <w:pPr>
        <w:pStyle w:val="CODE"/>
      </w:pPr>
      <w:r>
        <w:t xml:space="preserve">  child 31, scalar_Double: double</w:t>
      </w:r>
    </w:p>
    <w:p w14:paraId="220A188A" w14:textId="77777777" w:rsidR="00B8253F" w:rsidRDefault="000B5CD4">
      <w:pPr>
        <w:pStyle w:val="CODE"/>
      </w:pPr>
      <w:r>
        <w:t xml:space="preserve">  child 32, array_Double: list&lt;item: double&gt;</w:t>
      </w:r>
    </w:p>
    <w:p w14:paraId="785C248C" w14:textId="77777777" w:rsidR="00B8253F" w:rsidRDefault="000B5CD4">
      <w:pPr>
        <w:pStyle w:val="CODE"/>
      </w:pPr>
      <w:r>
        <w:t xml:space="preserve">      child 0, item: double</w:t>
      </w:r>
    </w:p>
    <w:p w14:paraId="01F2F477" w14:textId="77777777" w:rsidR="00B8253F" w:rsidRDefault="000B5CD4">
      <w:pPr>
        <w:pStyle w:val="CODE"/>
      </w:pPr>
      <w:r>
        <w:t xml:space="preserve">  child 33, matrix_Double: struct&lt;dimensions: list&lt;item: int32&gt; not null, values: list&lt;item: double&gt; not null&gt;</w:t>
      </w:r>
    </w:p>
    <w:p w14:paraId="60993865" w14:textId="77777777" w:rsidR="00B8253F" w:rsidRDefault="000B5CD4">
      <w:pPr>
        <w:pStyle w:val="CODE"/>
      </w:pPr>
      <w:r>
        <w:t xml:space="preserve">      child 0, dimensions: list&lt;item: int32&gt; not null</w:t>
      </w:r>
    </w:p>
    <w:p w14:paraId="71155940" w14:textId="77777777" w:rsidR="00B8253F" w:rsidRDefault="000B5CD4">
      <w:pPr>
        <w:pStyle w:val="CODE"/>
      </w:pPr>
      <w:r>
        <w:t xml:space="preserve">          child 0, item: int32</w:t>
      </w:r>
    </w:p>
    <w:p w14:paraId="5B0DE5EF" w14:textId="77777777" w:rsidR="00B8253F" w:rsidRDefault="000B5CD4">
      <w:pPr>
        <w:pStyle w:val="CODE"/>
      </w:pPr>
      <w:r>
        <w:t xml:space="preserve">      child 1, values: list&lt;item: double&gt; not null</w:t>
      </w:r>
    </w:p>
    <w:p w14:paraId="3F3ADB10" w14:textId="77777777" w:rsidR="00B8253F" w:rsidRDefault="000B5CD4">
      <w:pPr>
        <w:pStyle w:val="CODE"/>
      </w:pPr>
      <w:r>
        <w:t xml:space="preserve">          child 0, item: double</w:t>
      </w:r>
    </w:p>
    <w:p w14:paraId="4FF2DB77" w14:textId="77777777" w:rsidR="00B8253F" w:rsidRDefault="000B5CD4">
      <w:pPr>
        <w:pStyle w:val="CODE"/>
      </w:pPr>
      <w:r>
        <w:t xml:space="preserve">  child 34, scalar_String: string</w:t>
      </w:r>
    </w:p>
    <w:p w14:paraId="32DA383A" w14:textId="77777777" w:rsidR="00B8253F" w:rsidRDefault="000B5CD4">
      <w:pPr>
        <w:pStyle w:val="CODE"/>
      </w:pPr>
      <w:r>
        <w:t xml:space="preserve">  child 35, array_String: list&lt;item: string&gt;</w:t>
      </w:r>
    </w:p>
    <w:p w14:paraId="78ABD44C" w14:textId="77777777" w:rsidR="00B8253F" w:rsidRDefault="000B5CD4">
      <w:pPr>
        <w:pStyle w:val="CODE"/>
      </w:pPr>
      <w:r>
        <w:t xml:space="preserve">      child 0, item: string</w:t>
      </w:r>
    </w:p>
    <w:p w14:paraId="72FC4F88" w14:textId="77777777" w:rsidR="00B8253F" w:rsidRDefault="000B5CD4">
      <w:pPr>
        <w:pStyle w:val="CODE"/>
      </w:pPr>
      <w:r>
        <w:t xml:space="preserve">  child 36, matrix_String: struct&lt;dimensions: list&lt;item: int32&gt; not null, values: list&lt;item: string&gt; not null&gt;</w:t>
      </w:r>
    </w:p>
    <w:p w14:paraId="54841236" w14:textId="77777777" w:rsidR="00B8253F" w:rsidRDefault="000B5CD4">
      <w:pPr>
        <w:pStyle w:val="CODE"/>
      </w:pPr>
      <w:r>
        <w:t xml:space="preserve">      child 0, dimensions: list&lt;item: int32&gt; not null</w:t>
      </w:r>
    </w:p>
    <w:p w14:paraId="69BB7A8E" w14:textId="77777777" w:rsidR="00B8253F" w:rsidRDefault="000B5CD4">
      <w:pPr>
        <w:pStyle w:val="CODE"/>
      </w:pPr>
      <w:r>
        <w:t xml:space="preserve">          child 0, item: int32</w:t>
      </w:r>
    </w:p>
    <w:p w14:paraId="58598ABA" w14:textId="77777777" w:rsidR="00B8253F" w:rsidRDefault="000B5CD4">
      <w:pPr>
        <w:pStyle w:val="CODE"/>
      </w:pPr>
      <w:r>
        <w:t xml:space="preserve">      child 1, values: list&lt;item: string&gt; not null</w:t>
      </w:r>
    </w:p>
    <w:p w14:paraId="7E2BE60C" w14:textId="77777777" w:rsidR="00B8253F" w:rsidRDefault="000B5CD4">
      <w:pPr>
        <w:pStyle w:val="CODE"/>
      </w:pPr>
      <w:r>
        <w:t xml:space="preserve">          child 0, item: string</w:t>
      </w:r>
    </w:p>
    <w:p w14:paraId="75254A73" w14:textId="77777777" w:rsidR="00B8253F" w:rsidRDefault="000B5CD4">
      <w:pPr>
        <w:pStyle w:val="CODE"/>
      </w:pPr>
      <w:r>
        <w:t xml:space="preserve">  child 37, scalar_DateTime: int64</w:t>
      </w:r>
    </w:p>
    <w:p w14:paraId="32A613CA" w14:textId="77777777" w:rsidR="00B8253F" w:rsidRDefault="000B5CD4">
      <w:pPr>
        <w:pStyle w:val="CODE"/>
      </w:pPr>
      <w:r>
        <w:t xml:space="preserve">  child 38, array_DateTime: list&lt;item: int64&gt;</w:t>
      </w:r>
    </w:p>
    <w:p w14:paraId="28520985" w14:textId="77777777" w:rsidR="00B8253F" w:rsidRDefault="000B5CD4">
      <w:pPr>
        <w:pStyle w:val="CODE"/>
      </w:pPr>
      <w:r>
        <w:t xml:space="preserve">      child 0, item: int64</w:t>
      </w:r>
    </w:p>
    <w:p w14:paraId="6E4404B0" w14:textId="77777777" w:rsidR="00B8253F" w:rsidRDefault="000B5CD4">
      <w:pPr>
        <w:pStyle w:val="CODE"/>
      </w:pPr>
      <w:r>
        <w:t xml:space="preserve">  child 39, matrix_DateTime: struct&lt;dimensions: list&lt;item: int32&gt; not null, values: list&lt;item: int64&gt; not null&gt;</w:t>
      </w:r>
    </w:p>
    <w:p w14:paraId="4274B7D1" w14:textId="77777777" w:rsidR="00B8253F" w:rsidRDefault="000B5CD4">
      <w:pPr>
        <w:pStyle w:val="CODE"/>
      </w:pPr>
      <w:r>
        <w:t xml:space="preserve">      child 0, dimensions: list&lt;item: int32&gt; not null</w:t>
      </w:r>
    </w:p>
    <w:p w14:paraId="12BCABB7" w14:textId="77777777" w:rsidR="00B8253F" w:rsidRDefault="000B5CD4">
      <w:pPr>
        <w:pStyle w:val="CODE"/>
      </w:pPr>
      <w:r>
        <w:t xml:space="preserve">          child 0, item: int32</w:t>
      </w:r>
    </w:p>
    <w:p w14:paraId="6B143656" w14:textId="77777777" w:rsidR="00B8253F" w:rsidRDefault="000B5CD4">
      <w:pPr>
        <w:pStyle w:val="CODE"/>
      </w:pPr>
      <w:r>
        <w:t xml:space="preserve">      child 1, values: list&lt;item: int64&gt; not null</w:t>
      </w:r>
    </w:p>
    <w:p w14:paraId="01757D8D" w14:textId="77777777" w:rsidR="00B8253F" w:rsidRDefault="000B5CD4">
      <w:pPr>
        <w:pStyle w:val="CODE"/>
      </w:pPr>
      <w:r>
        <w:t xml:space="preserve">          child 0, item: int64</w:t>
      </w:r>
    </w:p>
    <w:p w14:paraId="135E4AE4" w14:textId="77777777" w:rsidR="00B8253F" w:rsidRDefault="000B5CD4">
      <w:pPr>
        <w:pStyle w:val="CODE"/>
      </w:pPr>
      <w:r>
        <w:lastRenderedPageBreak/>
        <w:t xml:space="preserve">  child 40, scalar_Guid: fixed_size_binary[16]</w:t>
      </w:r>
    </w:p>
    <w:p w14:paraId="236BB6F1" w14:textId="77777777" w:rsidR="00B8253F" w:rsidRDefault="000B5CD4">
      <w:pPr>
        <w:pStyle w:val="CODE"/>
      </w:pPr>
      <w:r>
        <w:t xml:space="preserve">  child 41, array_Guid: list&lt;item: fixed_size_binary[16]&gt;</w:t>
      </w:r>
    </w:p>
    <w:p w14:paraId="7655FDAC" w14:textId="77777777" w:rsidR="00B8253F" w:rsidRDefault="000B5CD4">
      <w:pPr>
        <w:pStyle w:val="CODE"/>
      </w:pPr>
      <w:r>
        <w:t xml:space="preserve">      child 0, item: fixed_size_binary[16]</w:t>
      </w:r>
    </w:p>
    <w:p w14:paraId="5BF1A7EE" w14:textId="77777777" w:rsidR="00B8253F" w:rsidRDefault="000B5CD4">
      <w:pPr>
        <w:pStyle w:val="CODE"/>
      </w:pPr>
      <w:r>
        <w:t xml:space="preserve">  child 42, matrix_Guid: struct&lt;dimensions: list&lt;item: int32&gt; not null, values: list&lt;item: fixed_size_binary[16]&gt; not null&gt;</w:t>
      </w:r>
    </w:p>
    <w:p w14:paraId="60C44208" w14:textId="77777777" w:rsidR="00B8253F" w:rsidRDefault="000B5CD4">
      <w:pPr>
        <w:pStyle w:val="CODE"/>
      </w:pPr>
      <w:r>
        <w:t xml:space="preserve">      child 0, dimensions: list&lt;item: int32&gt; not null</w:t>
      </w:r>
    </w:p>
    <w:p w14:paraId="64260E50" w14:textId="77777777" w:rsidR="00B8253F" w:rsidRDefault="000B5CD4">
      <w:pPr>
        <w:pStyle w:val="CODE"/>
      </w:pPr>
      <w:r>
        <w:t xml:space="preserve">          child 0, item: int32</w:t>
      </w:r>
    </w:p>
    <w:p w14:paraId="22FFF200" w14:textId="77777777" w:rsidR="00B8253F" w:rsidRDefault="000B5CD4">
      <w:pPr>
        <w:pStyle w:val="CODE"/>
      </w:pPr>
      <w:r>
        <w:t xml:space="preserve">      child 1, values: list&lt;item: fixed_size_binary[16]&gt; not null</w:t>
      </w:r>
    </w:p>
    <w:p w14:paraId="4FF3A2CC" w14:textId="77777777" w:rsidR="00B8253F" w:rsidRDefault="000B5CD4">
      <w:pPr>
        <w:pStyle w:val="CODE"/>
      </w:pPr>
      <w:r>
        <w:t xml:space="preserve">          child 0, item: fixed_size_binary[16]</w:t>
      </w:r>
    </w:p>
    <w:p w14:paraId="50B939CF" w14:textId="77777777" w:rsidR="00B8253F" w:rsidRDefault="000B5CD4">
      <w:pPr>
        <w:pStyle w:val="CODE"/>
      </w:pPr>
      <w:r>
        <w:t xml:space="preserve">  child 43, scalar_ByteString: binary</w:t>
      </w:r>
    </w:p>
    <w:p w14:paraId="6CEBA1E6" w14:textId="77777777" w:rsidR="00B8253F" w:rsidRDefault="000B5CD4">
      <w:pPr>
        <w:pStyle w:val="CODE"/>
      </w:pPr>
      <w:r>
        <w:t xml:space="preserve">  child 44, array_ByteString: list&lt;item: binary&gt;</w:t>
      </w:r>
    </w:p>
    <w:p w14:paraId="26AEDD62" w14:textId="77777777" w:rsidR="00B8253F" w:rsidRDefault="000B5CD4">
      <w:pPr>
        <w:pStyle w:val="CODE"/>
      </w:pPr>
      <w:r>
        <w:t xml:space="preserve">      child 0, item: binary</w:t>
      </w:r>
    </w:p>
    <w:p w14:paraId="1D6FB093" w14:textId="77777777" w:rsidR="00B8253F" w:rsidRDefault="000B5CD4">
      <w:pPr>
        <w:pStyle w:val="CODE"/>
      </w:pPr>
      <w:r>
        <w:t xml:space="preserve">  child 45, matrix_ByteString: struct&lt;dimensions: list&lt;item: int32&gt; not null, values: list&lt;item: binary&gt; not null&gt;</w:t>
      </w:r>
    </w:p>
    <w:p w14:paraId="60D5C52D" w14:textId="77777777" w:rsidR="00B8253F" w:rsidRDefault="000B5CD4">
      <w:pPr>
        <w:pStyle w:val="CODE"/>
      </w:pPr>
      <w:r>
        <w:t xml:space="preserve">      child 0, dimensions: list&lt;item: int32&gt; not null</w:t>
      </w:r>
    </w:p>
    <w:p w14:paraId="03FA3E05" w14:textId="77777777" w:rsidR="00B8253F" w:rsidRDefault="000B5CD4">
      <w:pPr>
        <w:pStyle w:val="CODE"/>
      </w:pPr>
      <w:r>
        <w:t xml:space="preserve">          child 0, item: int32</w:t>
      </w:r>
    </w:p>
    <w:p w14:paraId="322A0428" w14:textId="77777777" w:rsidR="00B8253F" w:rsidRDefault="000B5CD4">
      <w:pPr>
        <w:pStyle w:val="CODE"/>
      </w:pPr>
      <w:r>
        <w:t xml:space="preserve">      child 1, values: list&lt;item: binary&gt; not null</w:t>
      </w:r>
    </w:p>
    <w:p w14:paraId="10EE512B" w14:textId="77777777" w:rsidR="00B8253F" w:rsidRDefault="000B5CD4">
      <w:pPr>
        <w:pStyle w:val="CODE"/>
      </w:pPr>
      <w:r>
        <w:t xml:space="preserve">          child 0, item: binary</w:t>
      </w:r>
    </w:p>
    <w:p w14:paraId="21ACA1E9" w14:textId="77777777" w:rsidR="00B8253F" w:rsidRDefault="000B5CD4">
      <w:pPr>
        <w:pStyle w:val="CODE"/>
      </w:pPr>
      <w:r>
        <w:t xml:space="preserve">  child 46, scalar_XmlElement: string</w:t>
      </w:r>
    </w:p>
    <w:p w14:paraId="76CC1F77" w14:textId="77777777" w:rsidR="00B8253F" w:rsidRDefault="000B5CD4">
      <w:pPr>
        <w:pStyle w:val="CODE"/>
      </w:pPr>
      <w:r>
        <w:t xml:space="preserve">  child 47, array_XmlElement: list&lt;item: string&gt;</w:t>
      </w:r>
    </w:p>
    <w:p w14:paraId="0FDFFE70" w14:textId="77777777" w:rsidR="00B8253F" w:rsidRDefault="000B5CD4">
      <w:pPr>
        <w:pStyle w:val="CODE"/>
      </w:pPr>
      <w:r>
        <w:t xml:space="preserve">      child 0, item: string</w:t>
      </w:r>
    </w:p>
    <w:p w14:paraId="1F30B8E0" w14:textId="77777777" w:rsidR="00B8253F" w:rsidRDefault="000B5CD4">
      <w:pPr>
        <w:pStyle w:val="CODE"/>
      </w:pPr>
      <w:r>
        <w:t xml:space="preserve">  child 48, matrix_XmlElement: struct&lt;dimensions: list&lt;item: int32&gt; not null, values: list&lt;item: string&gt; not null&gt;</w:t>
      </w:r>
    </w:p>
    <w:p w14:paraId="2B3126F8" w14:textId="77777777" w:rsidR="00B8253F" w:rsidRDefault="000B5CD4">
      <w:pPr>
        <w:pStyle w:val="CODE"/>
      </w:pPr>
      <w:r>
        <w:t xml:space="preserve">      child 0, dimensions: list&lt;item: int32&gt; not null</w:t>
      </w:r>
    </w:p>
    <w:p w14:paraId="17B0B769" w14:textId="77777777" w:rsidR="00B8253F" w:rsidRDefault="000B5CD4">
      <w:pPr>
        <w:pStyle w:val="CODE"/>
      </w:pPr>
      <w:r>
        <w:t xml:space="preserve">          child 0, item: int32</w:t>
      </w:r>
    </w:p>
    <w:p w14:paraId="7178FD46" w14:textId="77777777" w:rsidR="00B8253F" w:rsidRDefault="000B5CD4">
      <w:pPr>
        <w:pStyle w:val="CODE"/>
      </w:pPr>
      <w:r>
        <w:t xml:space="preserve">      child 1, values: list&lt;item: string&gt; not null</w:t>
      </w:r>
    </w:p>
    <w:p w14:paraId="4999673B" w14:textId="77777777" w:rsidR="00B8253F" w:rsidRDefault="000B5CD4">
      <w:pPr>
        <w:pStyle w:val="CODE"/>
      </w:pPr>
      <w:r>
        <w:t xml:space="preserve">          child 0, item: string</w:t>
      </w:r>
    </w:p>
    <w:p w14:paraId="1D1A2591" w14:textId="77777777" w:rsidR="00B8253F" w:rsidRDefault="000B5CD4">
      <w:pPr>
        <w:pStyle w:val="CODE"/>
      </w:pPr>
      <w:r>
        <w:t xml:space="preserve">  child 49, scalar_NodeId: string</w:t>
      </w:r>
    </w:p>
    <w:p w14:paraId="0F1FEB12" w14:textId="77777777" w:rsidR="00B8253F" w:rsidRDefault="000B5CD4">
      <w:pPr>
        <w:pStyle w:val="CODE"/>
      </w:pPr>
      <w:r>
        <w:t xml:space="preserve">  child 50, array_NodeId: list&lt;item: string&gt;</w:t>
      </w:r>
    </w:p>
    <w:p w14:paraId="5689B847" w14:textId="77777777" w:rsidR="00B8253F" w:rsidRDefault="000B5CD4">
      <w:pPr>
        <w:pStyle w:val="CODE"/>
      </w:pPr>
      <w:r>
        <w:t xml:space="preserve">      child 0, item: string</w:t>
      </w:r>
    </w:p>
    <w:p w14:paraId="7C6F521B" w14:textId="77777777" w:rsidR="00B8253F" w:rsidRDefault="000B5CD4">
      <w:pPr>
        <w:pStyle w:val="CODE"/>
      </w:pPr>
      <w:r>
        <w:t xml:space="preserve">  child 51, matrix_NodeId: struct&lt;dimensions: list&lt;item: int32&gt; not null, values: list&lt;item: string&gt; not null&gt;</w:t>
      </w:r>
    </w:p>
    <w:p w14:paraId="55ADDF9A" w14:textId="77777777" w:rsidR="00B8253F" w:rsidRDefault="000B5CD4">
      <w:pPr>
        <w:pStyle w:val="CODE"/>
      </w:pPr>
      <w:r>
        <w:t xml:space="preserve">      child 0, dimensions: list&lt;item: int32&gt; not null</w:t>
      </w:r>
    </w:p>
    <w:p w14:paraId="0A67F249" w14:textId="77777777" w:rsidR="00B8253F" w:rsidRDefault="000B5CD4">
      <w:pPr>
        <w:pStyle w:val="CODE"/>
      </w:pPr>
      <w:r>
        <w:t xml:space="preserve">          child 0, item: int32</w:t>
      </w:r>
    </w:p>
    <w:p w14:paraId="50C69E1B" w14:textId="77777777" w:rsidR="00B8253F" w:rsidRDefault="000B5CD4">
      <w:pPr>
        <w:pStyle w:val="CODE"/>
      </w:pPr>
      <w:r>
        <w:t xml:space="preserve">      child 1, values: list&lt;item: string&gt; not null</w:t>
      </w:r>
    </w:p>
    <w:p w14:paraId="6EAC4580" w14:textId="77777777" w:rsidR="00B8253F" w:rsidRDefault="000B5CD4">
      <w:pPr>
        <w:pStyle w:val="CODE"/>
      </w:pPr>
      <w:r>
        <w:t xml:space="preserve">          child 0, item: string</w:t>
      </w:r>
    </w:p>
    <w:p w14:paraId="61F33B94" w14:textId="77777777" w:rsidR="00B8253F" w:rsidRDefault="000B5CD4">
      <w:pPr>
        <w:pStyle w:val="CODE"/>
      </w:pPr>
      <w:r>
        <w:t xml:space="preserve">  child 52, scalar_ExpandedNodeId: string</w:t>
      </w:r>
    </w:p>
    <w:p w14:paraId="4B41952D" w14:textId="77777777" w:rsidR="00B8253F" w:rsidRDefault="000B5CD4">
      <w:pPr>
        <w:pStyle w:val="CODE"/>
      </w:pPr>
      <w:r>
        <w:t xml:space="preserve">  child 53, array_ExpandedNodeId: list&lt;item: string&gt;</w:t>
      </w:r>
    </w:p>
    <w:p w14:paraId="2E04B538" w14:textId="77777777" w:rsidR="00B8253F" w:rsidRDefault="000B5CD4">
      <w:pPr>
        <w:pStyle w:val="CODE"/>
      </w:pPr>
      <w:r>
        <w:t xml:space="preserve">      child 0, item: string</w:t>
      </w:r>
    </w:p>
    <w:p w14:paraId="05A8DEF8" w14:textId="77777777" w:rsidR="00B8253F" w:rsidRDefault="000B5CD4">
      <w:pPr>
        <w:pStyle w:val="CODE"/>
      </w:pPr>
      <w:r>
        <w:t xml:space="preserve">  child 54, matrix_ExpandedNodeId: struct&lt;dimensions: list&lt;item: int32&gt; not null, values: list&lt;item: string&gt; not null&gt;</w:t>
      </w:r>
    </w:p>
    <w:p w14:paraId="3A7E775B" w14:textId="77777777" w:rsidR="00B8253F" w:rsidRDefault="000B5CD4">
      <w:pPr>
        <w:pStyle w:val="CODE"/>
      </w:pPr>
      <w:r>
        <w:t xml:space="preserve">      child 0, dimensions: list&lt;item: int32&gt; not null</w:t>
      </w:r>
    </w:p>
    <w:p w14:paraId="20B5BECB" w14:textId="77777777" w:rsidR="00B8253F" w:rsidRDefault="000B5CD4">
      <w:pPr>
        <w:pStyle w:val="CODE"/>
      </w:pPr>
      <w:r>
        <w:t xml:space="preserve">          child 0, item: int32</w:t>
      </w:r>
    </w:p>
    <w:p w14:paraId="77653853" w14:textId="77777777" w:rsidR="00B8253F" w:rsidRDefault="000B5CD4">
      <w:pPr>
        <w:pStyle w:val="CODE"/>
      </w:pPr>
      <w:r>
        <w:t xml:space="preserve">      child 1, values: list&lt;item: string&gt; not null</w:t>
      </w:r>
    </w:p>
    <w:p w14:paraId="012ECC68" w14:textId="77777777" w:rsidR="00B8253F" w:rsidRDefault="000B5CD4">
      <w:pPr>
        <w:pStyle w:val="CODE"/>
      </w:pPr>
      <w:r>
        <w:t xml:space="preserve">          child 0, item: string</w:t>
      </w:r>
    </w:p>
    <w:p w14:paraId="7B6455D2" w14:textId="77777777" w:rsidR="00B8253F" w:rsidRDefault="000B5CD4">
      <w:pPr>
        <w:pStyle w:val="CODE"/>
      </w:pPr>
      <w:r>
        <w:t xml:space="preserve">  child 55, scalar_StatusCode: uint32</w:t>
      </w:r>
    </w:p>
    <w:p w14:paraId="533D414A" w14:textId="77777777" w:rsidR="00B8253F" w:rsidRDefault="000B5CD4">
      <w:pPr>
        <w:pStyle w:val="CODE"/>
      </w:pPr>
      <w:r>
        <w:t xml:space="preserve">  child 56, array_StatusCode: list&lt;item: uint32&gt;</w:t>
      </w:r>
    </w:p>
    <w:p w14:paraId="6FFE9DC1" w14:textId="77777777" w:rsidR="00B8253F" w:rsidRDefault="000B5CD4">
      <w:pPr>
        <w:pStyle w:val="CODE"/>
      </w:pPr>
      <w:r>
        <w:t xml:space="preserve">      child 0, item: uint32</w:t>
      </w:r>
    </w:p>
    <w:p w14:paraId="15F6E835" w14:textId="77777777" w:rsidR="00B8253F" w:rsidRDefault="000B5CD4">
      <w:pPr>
        <w:pStyle w:val="CODE"/>
      </w:pPr>
      <w:r>
        <w:t xml:space="preserve">  child 57, matrix_StatusCode: struct&lt;dimensions: list&lt;item: int32&gt; not null, values: list&lt;item: uint32&gt; not null&gt;</w:t>
      </w:r>
    </w:p>
    <w:p w14:paraId="3C36ECBB" w14:textId="77777777" w:rsidR="00B8253F" w:rsidRDefault="000B5CD4">
      <w:pPr>
        <w:pStyle w:val="CODE"/>
      </w:pPr>
      <w:r>
        <w:t xml:space="preserve">      child 0, dimensions: list&lt;item: int32&gt; not null</w:t>
      </w:r>
    </w:p>
    <w:p w14:paraId="2224939C" w14:textId="77777777" w:rsidR="00B8253F" w:rsidRDefault="000B5CD4">
      <w:pPr>
        <w:pStyle w:val="CODE"/>
      </w:pPr>
      <w:r>
        <w:t xml:space="preserve">          child 0, item: int32</w:t>
      </w:r>
    </w:p>
    <w:p w14:paraId="703F7AB2" w14:textId="77777777" w:rsidR="00B8253F" w:rsidRDefault="000B5CD4">
      <w:pPr>
        <w:pStyle w:val="CODE"/>
      </w:pPr>
      <w:r>
        <w:t xml:space="preserve">      child 1, values: list&lt;item: uint32&gt; not null</w:t>
      </w:r>
    </w:p>
    <w:p w14:paraId="4E52F340" w14:textId="77777777" w:rsidR="00B8253F" w:rsidRDefault="000B5CD4">
      <w:pPr>
        <w:pStyle w:val="CODE"/>
      </w:pPr>
      <w:r>
        <w:t xml:space="preserve">          child 0, item: uint32</w:t>
      </w:r>
    </w:p>
    <w:p w14:paraId="5F4AD05D" w14:textId="77777777" w:rsidR="00B8253F" w:rsidRDefault="000B5CD4">
      <w:pPr>
        <w:pStyle w:val="CODE"/>
      </w:pPr>
      <w:r>
        <w:t xml:space="preserve">  child 58, scalar_QualifiedName: struct&lt;namespace: uint16 not null, name: string&gt;</w:t>
      </w:r>
    </w:p>
    <w:p w14:paraId="54287220" w14:textId="77777777" w:rsidR="00B8253F" w:rsidRDefault="000B5CD4">
      <w:pPr>
        <w:pStyle w:val="CODE"/>
      </w:pPr>
      <w:r>
        <w:t xml:space="preserve">      child 0, namespace: uint16 not null</w:t>
      </w:r>
    </w:p>
    <w:p w14:paraId="2EAF1682" w14:textId="77777777" w:rsidR="00B8253F" w:rsidRDefault="000B5CD4">
      <w:pPr>
        <w:pStyle w:val="CODE"/>
      </w:pPr>
      <w:r>
        <w:t xml:space="preserve">      child 1, name: string</w:t>
      </w:r>
    </w:p>
    <w:p w14:paraId="0DFF4DC0" w14:textId="77777777" w:rsidR="00B8253F" w:rsidRDefault="000B5CD4">
      <w:pPr>
        <w:pStyle w:val="CODE"/>
      </w:pPr>
      <w:r>
        <w:t xml:space="preserve">  child 59, array_QualifiedName: list&lt;item: struct&lt;namespace: uint16 not null, name: string&gt;&gt;</w:t>
      </w:r>
    </w:p>
    <w:p w14:paraId="16566E08" w14:textId="77777777" w:rsidR="00B8253F" w:rsidRDefault="000B5CD4">
      <w:pPr>
        <w:pStyle w:val="CODE"/>
      </w:pPr>
      <w:r>
        <w:t xml:space="preserve">      child 0, item: struct&lt;namespace: uint16 not null, name: string&gt;</w:t>
      </w:r>
    </w:p>
    <w:p w14:paraId="0CC7F3FD" w14:textId="77777777" w:rsidR="00B8253F" w:rsidRDefault="000B5CD4">
      <w:pPr>
        <w:pStyle w:val="CODE"/>
      </w:pPr>
      <w:r>
        <w:t xml:space="preserve">          child 0, namespace: uint16 not null</w:t>
      </w:r>
    </w:p>
    <w:p w14:paraId="6DE7E489" w14:textId="77777777" w:rsidR="00B8253F" w:rsidRDefault="000B5CD4">
      <w:pPr>
        <w:pStyle w:val="CODE"/>
      </w:pPr>
      <w:r>
        <w:t xml:space="preserve">          child 1, name: string</w:t>
      </w:r>
    </w:p>
    <w:p w14:paraId="74373B60" w14:textId="77777777" w:rsidR="00B8253F" w:rsidRDefault="000B5CD4">
      <w:pPr>
        <w:pStyle w:val="CODE"/>
      </w:pPr>
      <w:r>
        <w:t xml:space="preserve">  child 60, matrix_QualifiedName: struct&lt;dimensions: list&lt;item: int32&gt; not null, values: list&lt;item: struct&lt;namespace: uint16 not null, (... 25 chars omitted)</w:t>
      </w:r>
    </w:p>
    <w:p w14:paraId="05EDC964" w14:textId="77777777" w:rsidR="00B8253F" w:rsidRDefault="000B5CD4">
      <w:pPr>
        <w:pStyle w:val="CODE"/>
      </w:pPr>
      <w:r>
        <w:t xml:space="preserve">      child 0, dimensions: list&lt;item: int32&gt; not null</w:t>
      </w:r>
    </w:p>
    <w:p w14:paraId="0E53AA04" w14:textId="77777777" w:rsidR="00B8253F" w:rsidRDefault="000B5CD4">
      <w:pPr>
        <w:pStyle w:val="CODE"/>
      </w:pPr>
      <w:r>
        <w:t xml:space="preserve">          child 0, item: int32</w:t>
      </w:r>
    </w:p>
    <w:p w14:paraId="3AAE2722" w14:textId="77777777" w:rsidR="00B8253F" w:rsidRDefault="000B5CD4">
      <w:pPr>
        <w:pStyle w:val="CODE"/>
      </w:pPr>
      <w:r>
        <w:t xml:space="preserve">      child 1, values: list&lt;item: struct&lt;namespace: uint16 not null, name: string&gt;&gt; not null</w:t>
      </w:r>
    </w:p>
    <w:p w14:paraId="4620085C" w14:textId="77777777" w:rsidR="00B8253F" w:rsidRDefault="000B5CD4">
      <w:pPr>
        <w:pStyle w:val="CODE"/>
      </w:pPr>
      <w:r>
        <w:t xml:space="preserve">          child 0, item: struct&lt;namespace: uint16 not null, name: string&gt;</w:t>
      </w:r>
    </w:p>
    <w:p w14:paraId="55ED966D" w14:textId="77777777" w:rsidR="00B8253F" w:rsidRDefault="000B5CD4">
      <w:pPr>
        <w:pStyle w:val="CODE"/>
      </w:pPr>
      <w:r>
        <w:lastRenderedPageBreak/>
        <w:t xml:space="preserve">              child 0, namespace: uint16 not null</w:t>
      </w:r>
    </w:p>
    <w:p w14:paraId="16B0A7BF" w14:textId="77777777" w:rsidR="00B8253F" w:rsidRDefault="000B5CD4">
      <w:pPr>
        <w:pStyle w:val="CODE"/>
      </w:pPr>
      <w:r>
        <w:t xml:space="preserve">              child 1, name: string</w:t>
      </w:r>
    </w:p>
    <w:p w14:paraId="121FFD31" w14:textId="77777777" w:rsidR="00B8253F" w:rsidRDefault="000B5CD4">
      <w:pPr>
        <w:pStyle w:val="CODE"/>
      </w:pPr>
      <w:r>
        <w:t xml:space="preserve">  child 61, scalar_LocalizedText: struct&lt;locale: string, text: string&gt;</w:t>
      </w:r>
    </w:p>
    <w:p w14:paraId="7040FA1E" w14:textId="77777777" w:rsidR="00B8253F" w:rsidRDefault="000B5CD4">
      <w:pPr>
        <w:pStyle w:val="CODE"/>
      </w:pPr>
      <w:r>
        <w:t xml:space="preserve">      child 0, locale: string</w:t>
      </w:r>
    </w:p>
    <w:p w14:paraId="07C84F62" w14:textId="77777777" w:rsidR="00B8253F" w:rsidRDefault="000B5CD4">
      <w:pPr>
        <w:pStyle w:val="CODE"/>
      </w:pPr>
      <w:r>
        <w:t xml:space="preserve">      child 1, text: string</w:t>
      </w:r>
    </w:p>
    <w:p w14:paraId="2A9A0718" w14:textId="77777777" w:rsidR="00B8253F" w:rsidRDefault="000B5CD4">
      <w:pPr>
        <w:pStyle w:val="CODE"/>
      </w:pPr>
      <w:r>
        <w:t xml:space="preserve">  child 62, array_LocalizedText: list&lt;item: struct&lt;locale: string, text: string&gt;&gt;</w:t>
      </w:r>
    </w:p>
    <w:p w14:paraId="720EE8CD" w14:textId="77777777" w:rsidR="00B8253F" w:rsidRDefault="000B5CD4">
      <w:pPr>
        <w:pStyle w:val="CODE"/>
      </w:pPr>
      <w:r>
        <w:t xml:space="preserve">      child 0, item: struct&lt;locale: string, text: string&gt;</w:t>
      </w:r>
    </w:p>
    <w:p w14:paraId="4105EC72" w14:textId="77777777" w:rsidR="00B8253F" w:rsidRDefault="000B5CD4">
      <w:pPr>
        <w:pStyle w:val="CODE"/>
      </w:pPr>
      <w:r>
        <w:t xml:space="preserve">          child 0, locale: string</w:t>
      </w:r>
    </w:p>
    <w:p w14:paraId="1B4CA184" w14:textId="77777777" w:rsidR="00B8253F" w:rsidRDefault="000B5CD4">
      <w:pPr>
        <w:pStyle w:val="CODE"/>
      </w:pPr>
      <w:r>
        <w:t xml:space="preserve">          child 1, text: string</w:t>
      </w:r>
    </w:p>
    <w:p w14:paraId="65DCFF18" w14:textId="77777777" w:rsidR="00B8253F" w:rsidRDefault="000B5CD4">
      <w:pPr>
        <w:pStyle w:val="CODE"/>
      </w:pPr>
      <w:r>
        <w:t xml:space="preserve">  child 63, matrix_LocalizedText: struct&lt;dimensions: list&lt;item: int32&gt; not null, values: list&lt;item: struct&lt;locale: string, text: strin (... 13 chars omitted)</w:t>
      </w:r>
    </w:p>
    <w:p w14:paraId="6A333A1F" w14:textId="77777777" w:rsidR="00B8253F" w:rsidRDefault="000B5CD4">
      <w:pPr>
        <w:pStyle w:val="CODE"/>
      </w:pPr>
      <w:r>
        <w:t xml:space="preserve">      child 0, dimensions: list&lt;item: int32&gt; not null</w:t>
      </w:r>
    </w:p>
    <w:p w14:paraId="4A49A182" w14:textId="77777777" w:rsidR="00B8253F" w:rsidRDefault="000B5CD4">
      <w:pPr>
        <w:pStyle w:val="CODE"/>
      </w:pPr>
      <w:r>
        <w:t xml:space="preserve">          child 0, item: int32</w:t>
      </w:r>
    </w:p>
    <w:p w14:paraId="05C5E7CC" w14:textId="77777777" w:rsidR="00B8253F" w:rsidRDefault="000B5CD4">
      <w:pPr>
        <w:pStyle w:val="CODE"/>
      </w:pPr>
      <w:r>
        <w:t xml:space="preserve">      child 1, values: list&lt;item: struct&lt;locale: string, text: string&gt;&gt; not null</w:t>
      </w:r>
    </w:p>
    <w:p w14:paraId="145A4259" w14:textId="77777777" w:rsidR="00B8253F" w:rsidRDefault="000B5CD4">
      <w:pPr>
        <w:pStyle w:val="CODE"/>
      </w:pPr>
      <w:r>
        <w:t xml:space="preserve">          child 0, item: struct&lt;locale: string, text: string&gt;</w:t>
      </w:r>
    </w:p>
    <w:p w14:paraId="65AFFD83" w14:textId="77777777" w:rsidR="00B8253F" w:rsidRDefault="000B5CD4">
      <w:pPr>
        <w:pStyle w:val="CODE"/>
      </w:pPr>
      <w:r>
        <w:t xml:space="preserve">              child 0, locale: string</w:t>
      </w:r>
    </w:p>
    <w:p w14:paraId="2B9D78BC" w14:textId="77777777" w:rsidR="00B8253F" w:rsidRDefault="000B5CD4">
      <w:pPr>
        <w:pStyle w:val="CODE"/>
      </w:pPr>
      <w:r>
        <w:t xml:space="preserve">              child 1, text: string</w:t>
      </w:r>
    </w:p>
    <w:p w14:paraId="532D9E96" w14:textId="77777777" w:rsidR="00B8253F" w:rsidRDefault="000B5CD4">
      <w:pPr>
        <w:pStyle w:val="CODE"/>
      </w:pPr>
      <w:r>
        <w:t xml:space="preserve">  child 64, scalar_ExtensionObject: struct&lt;type_id: string not null, body: dense_union&lt;null: null=0, Point: struct&lt;X: double not null, Y (... 1735 chars omitted)</w:t>
      </w:r>
    </w:p>
    <w:p w14:paraId="1829B59D" w14:textId="77777777" w:rsidR="00B8253F" w:rsidRDefault="000B5CD4">
      <w:pPr>
        <w:pStyle w:val="CODE"/>
      </w:pPr>
      <w:r>
        <w:t xml:space="preserve">      child 0, type_id: string not null</w:t>
      </w:r>
    </w:p>
    <w:p w14:paraId="132908B4" w14:textId="77777777" w:rsidR="00B8253F" w:rsidRDefault="000B5CD4">
      <w:pPr>
        <w:pStyle w:val="CODE"/>
      </w:pPr>
      <w:r>
        <w:t xml:space="preserve">      child 1, body: dense_union&lt;null: null=0, Point: struct&lt;X: double not null, Y: double not null&gt;=1, Person: struct&lt;Na (... 1686 chars omitted) not null</w:t>
      </w:r>
    </w:p>
    <w:p w14:paraId="283F8B81" w14:textId="77777777" w:rsidR="00B8253F" w:rsidRDefault="000B5CD4">
      <w:pPr>
        <w:pStyle w:val="CODE"/>
      </w:pPr>
      <w:r>
        <w:t xml:space="preserve">          child 0, null: null</w:t>
      </w:r>
    </w:p>
    <w:p w14:paraId="28D78A7D" w14:textId="77777777" w:rsidR="00B8253F" w:rsidRDefault="000B5CD4">
      <w:pPr>
        <w:pStyle w:val="CODE"/>
      </w:pPr>
      <w:r>
        <w:t xml:space="preserve">          child 1, Point: struct&lt;X: double not null, Y: double not null&gt;</w:t>
      </w:r>
    </w:p>
    <w:p w14:paraId="6FE8A0D8" w14:textId="77777777" w:rsidR="00B8253F" w:rsidRDefault="000B5CD4">
      <w:pPr>
        <w:pStyle w:val="CODE"/>
      </w:pPr>
      <w:r>
        <w:t xml:space="preserve">              child 0, X: double not null</w:t>
      </w:r>
    </w:p>
    <w:p w14:paraId="4A6F6A97" w14:textId="77777777" w:rsidR="00B8253F" w:rsidRDefault="000B5CD4">
      <w:pPr>
        <w:pStyle w:val="CODE"/>
      </w:pPr>
      <w:r>
        <w:t xml:space="preserve">              child 1, Y: double not null</w:t>
      </w:r>
    </w:p>
    <w:p w14:paraId="2F5900E4" w14:textId="77777777" w:rsidR="00B8253F" w:rsidRDefault="000B5CD4">
      <w:pPr>
        <w:pStyle w:val="CODE"/>
      </w:pPr>
      <w:r>
        <w:t xml:space="preserve">          child 2, Person: struct&lt;Name: string, Age: int32 not null, Email: struct&lt;present: bool not null, value: string&gt; not n (... 70 chars omitted)</w:t>
      </w:r>
    </w:p>
    <w:p w14:paraId="04840319" w14:textId="77777777" w:rsidR="00B8253F" w:rsidRDefault="000B5CD4">
      <w:pPr>
        <w:pStyle w:val="CODE"/>
      </w:pPr>
      <w:r>
        <w:t xml:space="preserve">              child 0, Name: string</w:t>
      </w:r>
    </w:p>
    <w:p w14:paraId="57778882" w14:textId="77777777" w:rsidR="00B8253F" w:rsidRDefault="000B5CD4">
      <w:pPr>
        <w:pStyle w:val="CODE"/>
      </w:pPr>
      <w:r>
        <w:t xml:space="preserve">              child 1, Age: int32 not null</w:t>
      </w:r>
    </w:p>
    <w:p w14:paraId="1FBCC66F" w14:textId="77777777" w:rsidR="00B8253F" w:rsidRDefault="000B5CD4">
      <w:pPr>
        <w:pStyle w:val="CODE"/>
      </w:pPr>
      <w:r>
        <w:t xml:space="preserve">              child 2, Email: struct&lt;present: bool not null, value: string&gt; not null</w:t>
      </w:r>
    </w:p>
    <w:p w14:paraId="281556AF" w14:textId="77777777" w:rsidR="00B8253F" w:rsidRDefault="000B5CD4">
      <w:pPr>
        <w:pStyle w:val="CODE"/>
      </w:pPr>
      <w:r>
        <w:t xml:space="preserve">                  child 0, present: bool not null</w:t>
      </w:r>
    </w:p>
    <w:p w14:paraId="55AB408E" w14:textId="77777777" w:rsidR="00B8253F" w:rsidRDefault="000B5CD4">
      <w:pPr>
        <w:pStyle w:val="CODE"/>
      </w:pPr>
      <w:r>
        <w:t xml:space="preserve">                  child 1, value: string</w:t>
      </w:r>
    </w:p>
    <w:p w14:paraId="25D85E48" w14:textId="77777777" w:rsidR="00B8253F" w:rsidRDefault="000B5CD4">
      <w:pPr>
        <w:pStyle w:val="CODE"/>
      </w:pPr>
      <w:r>
        <w:t xml:space="preserve">              child 3, Nickname: struct&lt;present: bool not null, value: string&gt; not null</w:t>
      </w:r>
    </w:p>
    <w:p w14:paraId="78A5A9B3" w14:textId="77777777" w:rsidR="00B8253F" w:rsidRDefault="000B5CD4">
      <w:pPr>
        <w:pStyle w:val="CODE"/>
      </w:pPr>
      <w:r>
        <w:t xml:space="preserve">                  child 0, present: bool not null</w:t>
      </w:r>
    </w:p>
    <w:p w14:paraId="066C250D" w14:textId="77777777" w:rsidR="00B8253F" w:rsidRDefault="000B5CD4">
      <w:pPr>
        <w:pStyle w:val="CODE"/>
      </w:pPr>
      <w:r>
        <w:t xml:space="preserve">                  child 1, value: string</w:t>
      </w:r>
    </w:p>
    <w:p w14:paraId="7DD62249" w14:textId="77777777" w:rsidR="00B8253F" w:rsidRDefault="000B5CD4">
      <w:pPr>
        <w:pStyle w:val="CODE"/>
      </w:pPr>
      <w:r>
        <w:t xml:space="preserve">          child 3, Measurement: dense_union&lt;null: null=0, AsInt: struct&lt;value: int32&gt;=1, AsText: struct&lt;value: string&gt;=2, AsPoint: s (... 63 chars omitted)</w:t>
      </w:r>
    </w:p>
    <w:p w14:paraId="1AEE3E10" w14:textId="77777777" w:rsidR="00B8253F" w:rsidRDefault="000B5CD4">
      <w:pPr>
        <w:pStyle w:val="CODE"/>
      </w:pPr>
      <w:r>
        <w:t xml:space="preserve">              child 0, null: null</w:t>
      </w:r>
    </w:p>
    <w:p w14:paraId="40CFA2E3" w14:textId="77777777" w:rsidR="00B8253F" w:rsidRDefault="000B5CD4">
      <w:pPr>
        <w:pStyle w:val="CODE"/>
      </w:pPr>
      <w:r>
        <w:t xml:space="preserve">              child 1, AsInt: struct&lt;value: int32&gt;</w:t>
      </w:r>
    </w:p>
    <w:p w14:paraId="78A8A558" w14:textId="77777777" w:rsidR="00B8253F" w:rsidRDefault="000B5CD4">
      <w:pPr>
        <w:pStyle w:val="CODE"/>
      </w:pPr>
      <w:r>
        <w:t xml:space="preserve">                  child 0, value: int32</w:t>
      </w:r>
    </w:p>
    <w:p w14:paraId="78DC1AB9" w14:textId="77777777" w:rsidR="00B8253F" w:rsidRDefault="000B5CD4">
      <w:pPr>
        <w:pStyle w:val="CODE"/>
      </w:pPr>
      <w:r>
        <w:t xml:space="preserve">              child 2, AsText: struct&lt;value: string&gt;</w:t>
      </w:r>
    </w:p>
    <w:p w14:paraId="2EFA31DB" w14:textId="77777777" w:rsidR="00B8253F" w:rsidRDefault="000B5CD4">
      <w:pPr>
        <w:pStyle w:val="CODE"/>
      </w:pPr>
      <w:r>
        <w:t xml:space="preserve">                  child 0, value: string</w:t>
      </w:r>
    </w:p>
    <w:p w14:paraId="4F5761C5" w14:textId="77777777" w:rsidR="00B8253F" w:rsidRDefault="000B5CD4">
      <w:pPr>
        <w:pStyle w:val="CODE"/>
      </w:pPr>
      <w:r>
        <w:t xml:space="preserve">              child 3, AsPoint: struct&lt;value: struct&lt;X: double not null, Y: double not null&gt;&gt;</w:t>
      </w:r>
    </w:p>
    <w:p w14:paraId="664E99C8" w14:textId="77777777" w:rsidR="00B8253F" w:rsidRDefault="000B5CD4">
      <w:pPr>
        <w:pStyle w:val="CODE"/>
      </w:pPr>
      <w:r>
        <w:t xml:space="preserve">                  child 0, value: struct&lt;X: double not null, Y: double not null&gt;</w:t>
      </w:r>
    </w:p>
    <w:p w14:paraId="706E77FA" w14:textId="77777777" w:rsidR="00B8253F" w:rsidRDefault="000B5CD4">
      <w:pPr>
        <w:pStyle w:val="CODE"/>
      </w:pPr>
      <w:r>
        <w:t xml:space="preserve">                      child 0, X: double not null</w:t>
      </w:r>
    </w:p>
    <w:p w14:paraId="58FDA85B" w14:textId="77777777" w:rsidR="00B8253F" w:rsidRDefault="000B5CD4">
      <w:pPr>
        <w:pStyle w:val="CODE"/>
      </w:pPr>
      <w:r>
        <w:t xml:space="preserve">                      child 1, Y: double not null</w:t>
      </w:r>
    </w:p>
    <w:p w14:paraId="163092B0" w14:textId="77777777" w:rsidR="00B8253F" w:rsidRDefault="000B5CD4">
      <w:pPr>
        <w:pStyle w:val="CODE"/>
      </w:pPr>
      <w:r>
        <w:t xml:space="preserve">          child 4, Envelope: struct&lt;Id: string, Location: struct&lt;X: double not null, Y: double not null&gt;, Tags: list&lt;item: string (... 878 chars omitted)</w:t>
      </w:r>
    </w:p>
    <w:p w14:paraId="6078256E" w14:textId="77777777" w:rsidR="00B8253F" w:rsidRDefault="000B5CD4">
      <w:pPr>
        <w:pStyle w:val="CODE"/>
      </w:pPr>
      <w:r>
        <w:t xml:space="preserve">              child 0, Id: string</w:t>
      </w:r>
    </w:p>
    <w:p w14:paraId="7C40CF57" w14:textId="77777777" w:rsidR="00B8253F" w:rsidRDefault="000B5CD4">
      <w:pPr>
        <w:pStyle w:val="CODE"/>
      </w:pPr>
      <w:r>
        <w:t xml:space="preserve">              child 1, Location: struct&lt;X: double not null, Y: double not null&gt;</w:t>
      </w:r>
    </w:p>
    <w:p w14:paraId="5D5F2966" w14:textId="77777777" w:rsidR="00B8253F" w:rsidRDefault="000B5CD4">
      <w:pPr>
        <w:pStyle w:val="CODE"/>
      </w:pPr>
      <w:r>
        <w:t xml:space="preserve">                  child 0, X: double not null</w:t>
      </w:r>
    </w:p>
    <w:p w14:paraId="26C4245E" w14:textId="77777777" w:rsidR="00B8253F" w:rsidRDefault="000B5CD4">
      <w:pPr>
        <w:pStyle w:val="CODE"/>
      </w:pPr>
      <w:r>
        <w:t xml:space="preserve">                  child 1, Y: double not null</w:t>
      </w:r>
    </w:p>
    <w:p w14:paraId="4DB3FCB8" w14:textId="77777777" w:rsidR="00B8253F" w:rsidRDefault="000B5CD4">
      <w:pPr>
        <w:pStyle w:val="CODE"/>
      </w:pPr>
      <w:r>
        <w:t xml:space="preserve">              child 2, Tags: list&lt;item: string&gt;</w:t>
      </w:r>
    </w:p>
    <w:p w14:paraId="0CF2FF21" w14:textId="77777777" w:rsidR="00B8253F" w:rsidRDefault="000B5CD4">
      <w:pPr>
        <w:pStyle w:val="CODE"/>
      </w:pPr>
      <w:r>
        <w:t xml:space="preserve">                  child 0, item: string</w:t>
      </w:r>
    </w:p>
    <w:p w14:paraId="6132581F" w14:textId="77777777" w:rsidR="00B8253F" w:rsidRDefault="000B5CD4">
      <w:pPr>
        <w:pStyle w:val="CODE"/>
      </w:pPr>
      <w:r>
        <w:t xml:space="preserve">              child 3, Payload: struct&lt;type_id: string not null, body: dense_union&lt;null: null=0, Point: struct&lt;X: double not null, Y (... 765 chars omitted)</w:t>
      </w:r>
    </w:p>
    <w:p w14:paraId="636B93DF" w14:textId="77777777" w:rsidR="00B8253F" w:rsidRDefault="000B5CD4">
      <w:pPr>
        <w:pStyle w:val="CODE"/>
      </w:pPr>
      <w:r>
        <w:t xml:space="preserve">                  child 0, type_id: string not null</w:t>
      </w:r>
    </w:p>
    <w:p w14:paraId="3114C075" w14:textId="77777777" w:rsidR="00B8253F" w:rsidRDefault="000B5CD4">
      <w:pPr>
        <w:pStyle w:val="CODE"/>
      </w:pPr>
      <w:r>
        <w:t xml:space="preserve">                  child 1, body: dense_union&lt;null: null=0, Point: struct&lt;X: double not null, Y: double not null&gt;=1, Person: struct&lt;Na (... 716 chars omitted) not null</w:t>
      </w:r>
    </w:p>
    <w:p w14:paraId="0428184E" w14:textId="77777777" w:rsidR="00B8253F" w:rsidRDefault="000B5CD4">
      <w:pPr>
        <w:pStyle w:val="CODE"/>
      </w:pPr>
      <w:r>
        <w:t xml:space="preserve">                      child 0, null: null</w:t>
      </w:r>
    </w:p>
    <w:p w14:paraId="11392CF9" w14:textId="77777777" w:rsidR="00B8253F" w:rsidRDefault="000B5CD4">
      <w:pPr>
        <w:pStyle w:val="CODE"/>
      </w:pPr>
      <w:r>
        <w:t xml:space="preserve">                      child 1, Point: struct&lt;X: double not null, Y: double not null&gt;</w:t>
      </w:r>
    </w:p>
    <w:p w14:paraId="597F0E9E" w14:textId="77777777" w:rsidR="00B8253F" w:rsidRDefault="000B5CD4">
      <w:pPr>
        <w:pStyle w:val="CODE"/>
      </w:pPr>
      <w:r>
        <w:t xml:space="preserve">                          child 0, X: double not null</w:t>
      </w:r>
    </w:p>
    <w:p w14:paraId="7A60AC25" w14:textId="77777777" w:rsidR="00B8253F" w:rsidRDefault="000B5CD4">
      <w:pPr>
        <w:pStyle w:val="CODE"/>
      </w:pPr>
      <w:r>
        <w:t xml:space="preserve">                          child 1, Y: double not null</w:t>
      </w:r>
    </w:p>
    <w:p w14:paraId="69B90518" w14:textId="77777777" w:rsidR="00B8253F" w:rsidRDefault="000B5CD4">
      <w:pPr>
        <w:pStyle w:val="CODE"/>
      </w:pPr>
      <w:r>
        <w:t xml:space="preserve">                      child 2, Person: struct&lt;Name: string, Age: int32 not null, Email: struct&lt;present: bool not null, value: string&gt; not n (... 70 chars omitted)</w:t>
      </w:r>
    </w:p>
    <w:p w14:paraId="7A055B15" w14:textId="77777777" w:rsidR="00B8253F" w:rsidRDefault="000B5CD4">
      <w:pPr>
        <w:pStyle w:val="CODE"/>
      </w:pPr>
      <w:r>
        <w:lastRenderedPageBreak/>
        <w:t xml:space="preserve">                          child 0, Name: string</w:t>
      </w:r>
    </w:p>
    <w:p w14:paraId="3A842E03" w14:textId="77777777" w:rsidR="00B8253F" w:rsidRDefault="000B5CD4">
      <w:pPr>
        <w:pStyle w:val="CODE"/>
      </w:pPr>
      <w:r>
        <w:t xml:space="preserve">                          child 1, Age: int32 not null</w:t>
      </w:r>
    </w:p>
    <w:p w14:paraId="7BE60CD1" w14:textId="77777777" w:rsidR="00B8253F" w:rsidRDefault="000B5CD4">
      <w:pPr>
        <w:pStyle w:val="CODE"/>
      </w:pPr>
      <w:r>
        <w:t xml:space="preserve">                          child 2, Email: struct&lt;present: bool not null, value: string&gt; not null</w:t>
      </w:r>
    </w:p>
    <w:p w14:paraId="4386A510" w14:textId="77777777" w:rsidR="00B8253F" w:rsidRDefault="000B5CD4">
      <w:pPr>
        <w:pStyle w:val="CODE"/>
      </w:pPr>
      <w:r>
        <w:t xml:space="preserve">                              child 0, present: bool not null</w:t>
      </w:r>
    </w:p>
    <w:p w14:paraId="1F772976" w14:textId="77777777" w:rsidR="00B8253F" w:rsidRDefault="000B5CD4">
      <w:pPr>
        <w:pStyle w:val="CODE"/>
      </w:pPr>
      <w:r>
        <w:t xml:space="preserve">                              child 1, value: string</w:t>
      </w:r>
    </w:p>
    <w:p w14:paraId="397E54C1" w14:textId="77777777" w:rsidR="00B8253F" w:rsidRDefault="000B5CD4">
      <w:pPr>
        <w:pStyle w:val="CODE"/>
      </w:pPr>
      <w:r>
        <w:t xml:space="preserve">                          child 3, Nickname: struct&lt;present: bool not null, value: string&gt; not null</w:t>
      </w:r>
    </w:p>
    <w:p w14:paraId="3E86557E" w14:textId="77777777" w:rsidR="00B8253F" w:rsidRDefault="000B5CD4">
      <w:pPr>
        <w:pStyle w:val="CODE"/>
      </w:pPr>
      <w:r>
        <w:t xml:space="preserve">                              child 0, present: bool not null</w:t>
      </w:r>
    </w:p>
    <w:p w14:paraId="428A9365" w14:textId="77777777" w:rsidR="00B8253F" w:rsidRDefault="000B5CD4">
      <w:pPr>
        <w:pStyle w:val="CODE"/>
      </w:pPr>
      <w:r>
        <w:t xml:space="preserve">                              child 1, value: string</w:t>
      </w:r>
    </w:p>
    <w:p w14:paraId="5945749D" w14:textId="77777777" w:rsidR="00B8253F" w:rsidRDefault="000B5CD4">
      <w:pPr>
        <w:pStyle w:val="CODE"/>
      </w:pPr>
      <w:r>
        <w:t xml:space="preserve">                      child 3, Measurement: dense_union&lt;null: null=0, AsInt: struct&lt;value: int32&gt;=1, AsText: struct&lt;value: string&gt;=2, AsPoint: s (... 63 chars omitted)</w:t>
      </w:r>
    </w:p>
    <w:p w14:paraId="58978C97" w14:textId="77777777" w:rsidR="00B8253F" w:rsidRDefault="000B5CD4">
      <w:pPr>
        <w:pStyle w:val="CODE"/>
      </w:pPr>
      <w:r>
        <w:t xml:space="preserve">                          child 0, null: null</w:t>
      </w:r>
    </w:p>
    <w:p w14:paraId="48F969BA" w14:textId="77777777" w:rsidR="00B8253F" w:rsidRDefault="000B5CD4">
      <w:pPr>
        <w:pStyle w:val="CODE"/>
      </w:pPr>
      <w:r>
        <w:t xml:space="preserve">                          child 1, AsInt: struct&lt;value: int32&gt;</w:t>
      </w:r>
    </w:p>
    <w:p w14:paraId="2359DB7D" w14:textId="77777777" w:rsidR="00B8253F" w:rsidRDefault="000B5CD4">
      <w:pPr>
        <w:pStyle w:val="CODE"/>
      </w:pPr>
      <w:r>
        <w:t xml:space="preserve">                              child 0, value: int32</w:t>
      </w:r>
    </w:p>
    <w:p w14:paraId="494618DC" w14:textId="77777777" w:rsidR="00B8253F" w:rsidRDefault="000B5CD4">
      <w:pPr>
        <w:pStyle w:val="CODE"/>
      </w:pPr>
      <w:r>
        <w:t xml:space="preserve">                          child 2, AsText: struct&lt;value: string&gt;</w:t>
      </w:r>
    </w:p>
    <w:p w14:paraId="21349095" w14:textId="77777777" w:rsidR="00B8253F" w:rsidRDefault="000B5CD4">
      <w:pPr>
        <w:pStyle w:val="CODE"/>
      </w:pPr>
      <w:r>
        <w:t xml:space="preserve">                              child 0, value: string</w:t>
      </w:r>
    </w:p>
    <w:p w14:paraId="789B63BD" w14:textId="77777777" w:rsidR="00B8253F" w:rsidRDefault="000B5CD4">
      <w:pPr>
        <w:pStyle w:val="CODE"/>
      </w:pPr>
      <w:r>
        <w:t xml:space="preserve">                          child 3, AsPoint: struct&lt;value: struct&lt;X: double not null, Y: double not null&gt;&gt;</w:t>
      </w:r>
    </w:p>
    <w:p w14:paraId="7C4E5207" w14:textId="77777777" w:rsidR="00B8253F" w:rsidRDefault="000B5CD4">
      <w:pPr>
        <w:pStyle w:val="CODE"/>
      </w:pPr>
      <w:r>
        <w:t xml:space="preserve">                              child 0, value: struct&lt;X: double not null, Y: double not null&gt;</w:t>
      </w:r>
    </w:p>
    <w:p w14:paraId="63ADC6DC" w14:textId="77777777" w:rsidR="00B8253F" w:rsidRDefault="000B5CD4">
      <w:pPr>
        <w:pStyle w:val="CODE"/>
      </w:pPr>
      <w:r>
        <w:t xml:space="preserve">                                  child 0, X: double not null</w:t>
      </w:r>
    </w:p>
    <w:p w14:paraId="1CB2CA8E" w14:textId="77777777" w:rsidR="00B8253F" w:rsidRDefault="000B5CD4">
      <w:pPr>
        <w:pStyle w:val="CODE"/>
      </w:pPr>
      <w:r>
        <w:t xml:space="preserve">                                  child 1, Y: double not null</w:t>
      </w:r>
    </w:p>
    <w:p w14:paraId="12115AE4" w14:textId="77777777" w:rsidR="00B8253F" w:rsidRDefault="000B5CD4">
      <w:pPr>
        <w:pStyle w:val="CODE"/>
      </w:pPr>
      <w:r>
        <w:t xml:space="preserve">                      child 4, Envelope: struct&lt;&gt;</w:t>
      </w:r>
    </w:p>
    <w:p w14:paraId="3ED8A43C" w14:textId="77777777" w:rsidR="00B8253F" w:rsidRDefault="000B5CD4">
      <w:pPr>
        <w:pStyle w:val="CODE"/>
      </w:pPr>
      <w:r>
        <w:t xml:space="preserve">                      child 5, OptionalScalars: struct&lt;Id: int32 not null, Flag: struct&lt;present: bool not null, value: bool&gt; not null, Count: struct (... 111 chars omitted)</w:t>
      </w:r>
    </w:p>
    <w:p w14:paraId="18216F9C" w14:textId="77777777" w:rsidR="00B8253F" w:rsidRDefault="000B5CD4">
      <w:pPr>
        <w:pStyle w:val="CODE"/>
      </w:pPr>
      <w:r>
        <w:t xml:space="preserve">                          child 0, Id: int32 not null</w:t>
      </w:r>
    </w:p>
    <w:p w14:paraId="55C37708" w14:textId="77777777" w:rsidR="00B8253F" w:rsidRDefault="000B5CD4">
      <w:pPr>
        <w:pStyle w:val="CODE"/>
      </w:pPr>
      <w:r>
        <w:t xml:space="preserve">                          child 1, Flag: struct&lt;present: bool not null, value: bool&gt; not null</w:t>
      </w:r>
    </w:p>
    <w:p w14:paraId="46BA530F" w14:textId="77777777" w:rsidR="00B8253F" w:rsidRDefault="000B5CD4">
      <w:pPr>
        <w:pStyle w:val="CODE"/>
      </w:pPr>
      <w:r>
        <w:t xml:space="preserve">                              child 0, present: bool not null</w:t>
      </w:r>
    </w:p>
    <w:p w14:paraId="75114887" w14:textId="77777777" w:rsidR="00B8253F" w:rsidRDefault="000B5CD4">
      <w:pPr>
        <w:pStyle w:val="CODE"/>
      </w:pPr>
      <w:r>
        <w:t xml:space="preserve">                              child 1, value: bool</w:t>
      </w:r>
    </w:p>
    <w:p w14:paraId="33185A54" w14:textId="77777777" w:rsidR="00B8253F" w:rsidRDefault="000B5CD4">
      <w:pPr>
        <w:pStyle w:val="CODE"/>
      </w:pPr>
      <w:r>
        <w:t xml:space="preserve">                          child 2, Count: struct&lt;present: bool not null, value: int32&gt; not null</w:t>
      </w:r>
    </w:p>
    <w:p w14:paraId="484E28F3" w14:textId="77777777" w:rsidR="00B8253F" w:rsidRDefault="000B5CD4">
      <w:pPr>
        <w:pStyle w:val="CODE"/>
      </w:pPr>
      <w:r>
        <w:t xml:space="preserve">                              child 0, present: bool not null</w:t>
      </w:r>
    </w:p>
    <w:p w14:paraId="7985C359" w14:textId="77777777" w:rsidR="00B8253F" w:rsidRDefault="000B5CD4">
      <w:pPr>
        <w:pStyle w:val="CODE"/>
      </w:pPr>
      <w:r>
        <w:t xml:space="preserve">                              child 1, value: int32</w:t>
      </w:r>
    </w:p>
    <w:p w14:paraId="1BA41BB4" w14:textId="77777777" w:rsidR="00B8253F" w:rsidRDefault="000B5CD4">
      <w:pPr>
        <w:pStyle w:val="CODE"/>
      </w:pPr>
      <w:r>
        <w:t xml:space="preserve">                          child 3, Ratio: struct&lt;present: bool not null, value: double&gt; not null</w:t>
      </w:r>
    </w:p>
    <w:p w14:paraId="01C7914D" w14:textId="77777777" w:rsidR="00B8253F" w:rsidRDefault="000B5CD4">
      <w:pPr>
        <w:pStyle w:val="CODE"/>
      </w:pPr>
      <w:r>
        <w:t xml:space="preserve">                              child 0, present: bool not null</w:t>
      </w:r>
    </w:p>
    <w:p w14:paraId="601DE055" w14:textId="77777777" w:rsidR="00B8253F" w:rsidRDefault="000B5CD4">
      <w:pPr>
        <w:pStyle w:val="CODE"/>
      </w:pPr>
      <w:r>
        <w:t xml:space="preserve">                              child 1, value: double</w:t>
      </w:r>
    </w:p>
    <w:p w14:paraId="753400E8" w14:textId="77777777" w:rsidR="00B8253F" w:rsidRDefault="000B5CD4">
      <w:pPr>
        <w:pStyle w:val="CODE"/>
      </w:pPr>
      <w:r>
        <w:t xml:space="preserve">                      child 6, FloatHolder: struct&lt;A: float not null, B: struct&lt;present: bool not null, value: float&gt; not null&gt;</w:t>
      </w:r>
    </w:p>
    <w:p w14:paraId="6713C7EE" w14:textId="77777777" w:rsidR="00B8253F" w:rsidRDefault="000B5CD4">
      <w:pPr>
        <w:pStyle w:val="CODE"/>
      </w:pPr>
      <w:r>
        <w:t xml:space="preserve">                          child 0, A: float not null</w:t>
      </w:r>
    </w:p>
    <w:p w14:paraId="7CE9D4D7" w14:textId="77777777" w:rsidR="00B8253F" w:rsidRDefault="000B5CD4">
      <w:pPr>
        <w:pStyle w:val="CODE"/>
      </w:pPr>
      <w:r>
        <w:t xml:space="preserve">                          child 1, B: struct&lt;present: bool not null, value: float&gt; not null</w:t>
      </w:r>
    </w:p>
    <w:p w14:paraId="31974513" w14:textId="77777777" w:rsidR="00B8253F" w:rsidRDefault="000B5CD4">
      <w:pPr>
        <w:pStyle w:val="CODE"/>
      </w:pPr>
      <w:r>
        <w:t xml:space="preserve">                              child 0, present: bool not null</w:t>
      </w:r>
    </w:p>
    <w:p w14:paraId="1341C53E" w14:textId="77777777" w:rsidR="00B8253F" w:rsidRDefault="000B5CD4">
      <w:pPr>
        <w:pStyle w:val="CODE"/>
      </w:pPr>
      <w:r>
        <w:t xml:space="preserve">                              child 1, value: float</w:t>
      </w:r>
    </w:p>
    <w:p w14:paraId="5D389F1B" w14:textId="77777777" w:rsidR="00B8253F" w:rsidRDefault="000B5CD4">
      <w:pPr>
        <w:pStyle w:val="CODE"/>
      </w:pPr>
      <w:r>
        <w:t xml:space="preserve">                      child 7, binary: binary</w:t>
      </w:r>
    </w:p>
    <w:p w14:paraId="603CC8DD" w14:textId="77777777" w:rsidR="00B8253F" w:rsidRDefault="000B5CD4">
      <w:pPr>
        <w:pStyle w:val="CODE"/>
      </w:pPr>
      <w:r>
        <w:t xml:space="preserve">          child 5, OptionalScalars: struct&lt;Id: int32 not null, Flag: struct&lt;present: bool not null, value: bool&gt; not null, Count: struct (... 111 chars omitted)</w:t>
      </w:r>
    </w:p>
    <w:p w14:paraId="16F2C25F" w14:textId="77777777" w:rsidR="00B8253F" w:rsidRDefault="000B5CD4">
      <w:pPr>
        <w:pStyle w:val="CODE"/>
      </w:pPr>
      <w:r>
        <w:t xml:space="preserve">              child 0, Id: int32 not null</w:t>
      </w:r>
    </w:p>
    <w:p w14:paraId="7A176231" w14:textId="77777777" w:rsidR="00B8253F" w:rsidRDefault="000B5CD4">
      <w:pPr>
        <w:pStyle w:val="CODE"/>
      </w:pPr>
      <w:r>
        <w:t xml:space="preserve">              child 1, Flag: struct&lt;present: bool not null, value: bool&gt; not null</w:t>
      </w:r>
    </w:p>
    <w:p w14:paraId="6E1EEE08" w14:textId="77777777" w:rsidR="00B8253F" w:rsidRDefault="000B5CD4">
      <w:pPr>
        <w:pStyle w:val="CODE"/>
      </w:pPr>
      <w:r>
        <w:t xml:space="preserve">                  child 0, present: bool not null</w:t>
      </w:r>
    </w:p>
    <w:p w14:paraId="339E890A" w14:textId="77777777" w:rsidR="00B8253F" w:rsidRDefault="000B5CD4">
      <w:pPr>
        <w:pStyle w:val="CODE"/>
      </w:pPr>
      <w:r>
        <w:t xml:space="preserve">                  child 1, value: bool</w:t>
      </w:r>
    </w:p>
    <w:p w14:paraId="63FC2045" w14:textId="77777777" w:rsidR="00B8253F" w:rsidRDefault="000B5CD4">
      <w:pPr>
        <w:pStyle w:val="CODE"/>
      </w:pPr>
      <w:r>
        <w:t xml:space="preserve">              child 2, Count: struct&lt;present: bool not null, value: int32&gt; not null</w:t>
      </w:r>
    </w:p>
    <w:p w14:paraId="5A6ED686" w14:textId="77777777" w:rsidR="00B8253F" w:rsidRDefault="000B5CD4">
      <w:pPr>
        <w:pStyle w:val="CODE"/>
      </w:pPr>
      <w:r>
        <w:t xml:space="preserve">                  child 0, present: bool not null</w:t>
      </w:r>
    </w:p>
    <w:p w14:paraId="6928BC40" w14:textId="77777777" w:rsidR="00B8253F" w:rsidRDefault="000B5CD4">
      <w:pPr>
        <w:pStyle w:val="CODE"/>
      </w:pPr>
      <w:r>
        <w:t xml:space="preserve">                  child 1, value: int32</w:t>
      </w:r>
    </w:p>
    <w:p w14:paraId="5ACAE0D4" w14:textId="77777777" w:rsidR="00B8253F" w:rsidRDefault="000B5CD4">
      <w:pPr>
        <w:pStyle w:val="CODE"/>
      </w:pPr>
      <w:r>
        <w:t xml:space="preserve">              child 3, Ratio: struct&lt;present: bool not null, value: double&gt; not null</w:t>
      </w:r>
    </w:p>
    <w:p w14:paraId="34200F57" w14:textId="77777777" w:rsidR="00B8253F" w:rsidRDefault="000B5CD4">
      <w:pPr>
        <w:pStyle w:val="CODE"/>
      </w:pPr>
      <w:r>
        <w:t xml:space="preserve">                  child 0, present: bool not null</w:t>
      </w:r>
    </w:p>
    <w:p w14:paraId="4CF94CC7" w14:textId="77777777" w:rsidR="00B8253F" w:rsidRDefault="000B5CD4">
      <w:pPr>
        <w:pStyle w:val="CODE"/>
      </w:pPr>
      <w:r>
        <w:t xml:space="preserve">                  child 1, value: double</w:t>
      </w:r>
    </w:p>
    <w:p w14:paraId="130355C6" w14:textId="77777777" w:rsidR="00B8253F" w:rsidRDefault="000B5CD4">
      <w:pPr>
        <w:pStyle w:val="CODE"/>
      </w:pPr>
      <w:r>
        <w:t xml:space="preserve">          child 6, FloatHolder: struct&lt;A: float not null, B: struct&lt;present: bool not null, value: float&gt; not null&gt;</w:t>
      </w:r>
    </w:p>
    <w:p w14:paraId="01FE3A7D" w14:textId="77777777" w:rsidR="00B8253F" w:rsidRDefault="000B5CD4">
      <w:pPr>
        <w:pStyle w:val="CODE"/>
      </w:pPr>
      <w:r>
        <w:t xml:space="preserve">              child 0, A: float not null</w:t>
      </w:r>
    </w:p>
    <w:p w14:paraId="111691AC" w14:textId="77777777" w:rsidR="00B8253F" w:rsidRDefault="000B5CD4">
      <w:pPr>
        <w:pStyle w:val="CODE"/>
      </w:pPr>
      <w:r>
        <w:t xml:space="preserve">              child 1, B: struct&lt;present: bool not null, value: float&gt; not null</w:t>
      </w:r>
    </w:p>
    <w:p w14:paraId="29DF392C" w14:textId="77777777" w:rsidR="00B8253F" w:rsidRDefault="000B5CD4">
      <w:pPr>
        <w:pStyle w:val="CODE"/>
      </w:pPr>
      <w:r>
        <w:t xml:space="preserve">                  child 0, present: bool not null</w:t>
      </w:r>
    </w:p>
    <w:p w14:paraId="73A1149D" w14:textId="77777777" w:rsidR="00B8253F" w:rsidRDefault="000B5CD4">
      <w:pPr>
        <w:pStyle w:val="CODE"/>
      </w:pPr>
      <w:r>
        <w:t xml:space="preserve">                  child 1, value: float</w:t>
      </w:r>
    </w:p>
    <w:p w14:paraId="05A0BDC1" w14:textId="77777777" w:rsidR="00B8253F" w:rsidRDefault="000B5CD4">
      <w:pPr>
        <w:pStyle w:val="CODE"/>
      </w:pPr>
      <w:r>
        <w:t xml:space="preserve">          child 7, binary: binary</w:t>
      </w:r>
    </w:p>
    <w:p w14:paraId="029C4C31" w14:textId="77777777" w:rsidR="00B8253F" w:rsidRDefault="000B5CD4">
      <w:pPr>
        <w:pStyle w:val="CODE"/>
      </w:pPr>
      <w:r>
        <w:lastRenderedPageBreak/>
        <w:t xml:space="preserve">  child 65, array_ExtensionObject: list&lt;item: struct&lt;type_id: string not null, body: dense_union&lt;null: null=0, Point: struct&lt;X: double  (... 1747 chars omitted)</w:t>
      </w:r>
    </w:p>
    <w:p w14:paraId="41239452" w14:textId="77777777" w:rsidR="00B8253F" w:rsidRDefault="000B5CD4">
      <w:pPr>
        <w:pStyle w:val="CODE"/>
      </w:pPr>
      <w:r>
        <w:t xml:space="preserve">      child 0, item: struct&lt;type_id: string not null, body: dense_union&lt;null: null=0, Point: struct&lt;X: double not null, Y (... 1735 chars omitted)</w:t>
      </w:r>
    </w:p>
    <w:p w14:paraId="0CFDE131" w14:textId="77777777" w:rsidR="00B8253F" w:rsidRDefault="000B5CD4">
      <w:pPr>
        <w:pStyle w:val="CODE"/>
      </w:pPr>
      <w:r>
        <w:t xml:space="preserve">          child 0, type_id: string not null</w:t>
      </w:r>
    </w:p>
    <w:p w14:paraId="02B4BF4A" w14:textId="77777777" w:rsidR="00B8253F" w:rsidRDefault="000B5CD4">
      <w:pPr>
        <w:pStyle w:val="CODE"/>
      </w:pPr>
      <w:r>
        <w:t xml:space="preserve">          child 1, body: dense_union&lt;null: null=0, Point: struct&lt;X: double not null, Y: double not null&gt;=1, Person: struct&lt;Na (... 1686 chars omitted) not null</w:t>
      </w:r>
    </w:p>
    <w:p w14:paraId="6B1B2CFB" w14:textId="77777777" w:rsidR="00B8253F" w:rsidRDefault="000B5CD4">
      <w:pPr>
        <w:pStyle w:val="CODE"/>
      </w:pPr>
      <w:r>
        <w:t xml:space="preserve">              child 0, null: null</w:t>
      </w:r>
    </w:p>
    <w:p w14:paraId="0C9994BF" w14:textId="77777777" w:rsidR="00B8253F" w:rsidRDefault="000B5CD4">
      <w:pPr>
        <w:pStyle w:val="CODE"/>
      </w:pPr>
      <w:r>
        <w:t xml:space="preserve">              child 1, Point: struct&lt;X: double not null, Y: double not null&gt;</w:t>
      </w:r>
    </w:p>
    <w:p w14:paraId="7AEC1BA8" w14:textId="77777777" w:rsidR="00B8253F" w:rsidRDefault="000B5CD4">
      <w:pPr>
        <w:pStyle w:val="CODE"/>
      </w:pPr>
      <w:r>
        <w:t xml:space="preserve">                  child 0, X: double not null</w:t>
      </w:r>
    </w:p>
    <w:p w14:paraId="4EEDE5AE" w14:textId="77777777" w:rsidR="00B8253F" w:rsidRDefault="000B5CD4">
      <w:pPr>
        <w:pStyle w:val="CODE"/>
      </w:pPr>
      <w:r>
        <w:t xml:space="preserve">                  child 1, Y: double not null</w:t>
      </w:r>
    </w:p>
    <w:p w14:paraId="1791228C" w14:textId="77777777" w:rsidR="00B8253F" w:rsidRDefault="000B5CD4">
      <w:pPr>
        <w:pStyle w:val="CODE"/>
      </w:pPr>
      <w:r>
        <w:t xml:space="preserve">              child 2, Person: struct&lt;Name: string, Age: int32 not null, Email: struct&lt;present: bool not null, value: string&gt; not n (... 70 chars omitted)</w:t>
      </w:r>
    </w:p>
    <w:p w14:paraId="35E722A3" w14:textId="77777777" w:rsidR="00B8253F" w:rsidRDefault="000B5CD4">
      <w:pPr>
        <w:pStyle w:val="CODE"/>
      </w:pPr>
      <w:r>
        <w:t xml:space="preserve">                  child 0, Name: string</w:t>
      </w:r>
    </w:p>
    <w:p w14:paraId="7F288F84" w14:textId="77777777" w:rsidR="00B8253F" w:rsidRDefault="000B5CD4">
      <w:pPr>
        <w:pStyle w:val="CODE"/>
      </w:pPr>
      <w:r>
        <w:t xml:space="preserve">                  child 1, Age: int32 not null</w:t>
      </w:r>
    </w:p>
    <w:p w14:paraId="5216C605" w14:textId="77777777" w:rsidR="00B8253F" w:rsidRDefault="000B5CD4">
      <w:pPr>
        <w:pStyle w:val="CODE"/>
      </w:pPr>
      <w:r>
        <w:t xml:space="preserve">                  child 2, Email: struct&lt;present: bool not null, value: string&gt; not null</w:t>
      </w:r>
    </w:p>
    <w:p w14:paraId="4EB78C73" w14:textId="77777777" w:rsidR="00B8253F" w:rsidRDefault="000B5CD4">
      <w:pPr>
        <w:pStyle w:val="CODE"/>
      </w:pPr>
      <w:r>
        <w:t xml:space="preserve">                      child 0, present: bool not null</w:t>
      </w:r>
    </w:p>
    <w:p w14:paraId="7294016C" w14:textId="77777777" w:rsidR="00B8253F" w:rsidRDefault="000B5CD4">
      <w:pPr>
        <w:pStyle w:val="CODE"/>
      </w:pPr>
      <w:r>
        <w:t xml:space="preserve">                      child 1, value: string</w:t>
      </w:r>
    </w:p>
    <w:p w14:paraId="330790C9" w14:textId="77777777" w:rsidR="00B8253F" w:rsidRDefault="000B5CD4">
      <w:pPr>
        <w:pStyle w:val="CODE"/>
      </w:pPr>
      <w:r>
        <w:t xml:space="preserve">                  child 3, Nickname: struct&lt;present: bool not null, value: string&gt; not null</w:t>
      </w:r>
    </w:p>
    <w:p w14:paraId="444A2EEF" w14:textId="77777777" w:rsidR="00B8253F" w:rsidRDefault="000B5CD4">
      <w:pPr>
        <w:pStyle w:val="CODE"/>
      </w:pPr>
      <w:r>
        <w:t xml:space="preserve">                      child 0, present: bool not null</w:t>
      </w:r>
    </w:p>
    <w:p w14:paraId="6CF75E57" w14:textId="77777777" w:rsidR="00B8253F" w:rsidRDefault="000B5CD4">
      <w:pPr>
        <w:pStyle w:val="CODE"/>
      </w:pPr>
      <w:r>
        <w:t xml:space="preserve">                      child 1, value: string</w:t>
      </w:r>
    </w:p>
    <w:p w14:paraId="68EB0F70" w14:textId="77777777" w:rsidR="00B8253F" w:rsidRDefault="000B5CD4">
      <w:pPr>
        <w:pStyle w:val="CODE"/>
      </w:pPr>
      <w:r>
        <w:t xml:space="preserve">              child 3, Measurement: dense_union&lt;null: null=0, AsInt: struct&lt;value: int32&gt;=1, AsText: struct&lt;value: string&gt;=2, AsPoint: s (... 63 chars omitted)</w:t>
      </w:r>
    </w:p>
    <w:p w14:paraId="1CBC21D1" w14:textId="77777777" w:rsidR="00B8253F" w:rsidRDefault="000B5CD4">
      <w:pPr>
        <w:pStyle w:val="CODE"/>
      </w:pPr>
      <w:r>
        <w:t xml:space="preserve">                  child 0, null: null</w:t>
      </w:r>
    </w:p>
    <w:p w14:paraId="786A1881" w14:textId="77777777" w:rsidR="00B8253F" w:rsidRDefault="000B5CD4">
      <w:pPr>
        <w:pStyle w:val="CODE"/>
      </w:pPr>
      <w:r>
        <w:t xml:space="preserve">                  child 1, AsInt: struct&lt;value: int32&gt;</w:t>
      </w:r>
    </w:p>
    <w:p w14:paraId="193AF4F1" w14:textId="77777777" w:rsidR="00B8253F" w:rsidRDefault="000B5CD4">
      <w:pPr>
        <w:pStyle w:val="CODE"/>
      </w:pPr>
      <w:r>
        <w:t xml:space="preserve">                      child 0, value: int32</w:t>
      </w:r>
    </w:p>
    <w:p w14:paraId="05D38092" w14:textId="77777777" w:rsidR="00B8253F" w:rsidRDefault="000B5CD4">
      <w:pPr>
        <w:pStyle w:val="CODE"/>
      </w:pPr>
      <w:r>
        <w:t xml:space="preserve">                  child 2, AsText: struct&lt;value: string&gt;</w:t>
      </w:r>
    </w:p>
    <w:p w14:paraId="1DF80B4D" w14:textId="77777777" w:rsidR="00B8253F" w:rsidRDefault="000B5CD4">
      <w:pPr>
        <w:pStyle w:val="CODE"/>
      </w:pPr>
      <w:r>
        <w:t xml:space="preserve">                      child 0, value: string</w:t>
      </w:r>
    </w:p>
    <w:p w14:paraId="4FD64D88" w14:textId="77777777" w:rsidR="00B8253F" w:rsidRDefault="000B5CD4">
      <w:pPr>
        <w:pStyle w:val="CODE"/>
      </w:pPr>
      <w:r>
        <w:t xml:space="preserve">                  child 3, AsPoint: struct&lt;value: struct&lt;X: double not null, Y: double not null&gt;&gt;</w:t>
      </w:r>
    </w:p>
    <w:p w14:paraId="6B693BF6" w14:textId="77777777" w:rsidR="00B8253F" w:rsidRDefault="000B5CD4">
      <w:pPr>
        <w:pStyle w:val="CODE"/>
      </w:pPr>
      <w:r>
        <w:t xml:space="preserve">                      child 0, value: struct&lt;X: double not null, Y: double not null&gt;</w:t>
      </w:r>
    </w:p>
    <w:p w14:paraId="3F2E393D" w14:textId="77777777" w:rsidR="00B8253F" w:rsidRDefault="000B5CD4">
      <w:pPr>
        <w:pStyle w:val="CODE"/>
      </w:pPr>
      <w:r>
        <w:t xml:space="preserve">                          child 0, X: double not null</w:t>
      </w:r>
    </w:p>
    <w:p w14:paraId="6B56B026" w14:textId="77777777" w:rsidR="00B8253F" w:rsidRDefault="000B5CD4">
      <w:pPr>
        <w:pStyle w:val="CODE"/>
      </w:pPr>
      <w:r>
        <w:t xml:space="preserve">                          child 1, Y: double not null</w:t>
      </w:r>
    </w:p>
    <w:p w14:paraId="77B09D95" w14:textId="77777777" w:rsidR="00B8253F" w:rsidRDefault="000B5CD4">
      <w:pPr>
        <w:pStyle w:val="CODE"/>
      </w:pPr>
      <w:r>
        <w:t xml:space="preserve">              child 4, Envelope: struct&lt;Id: string, Location: struct&lt;X: double not null, Y: double not null&gt;, Tags: list&lt;item: string (... 878 chars omitted)</w:t>
      </w:r>
    </w:p>
    <w:p w14:paraId="4D9A6007" w14:textId="77777777" w:rsidR="00B8253F" w:rsidRDefault="000B5CD4">
      <w:pPr>
        <w:pStyle w:val="CODE"/>
      </w:pPr>
      <w:r>
        <w:t xml:space="preserve">                  child 0, Id: string</w:t>
      </w:r>
    </w:p>
    <w:p w14:paraId="3662D2F9" w14:textId="77777777" w:rsidR="00B8253F" w:rsidRDefault="000B5CD4">
      <w:pPr>
        <w:pStyle w:val="CODE"/>
      </w:pPr>
      <w:r>
        <w:t xml:space="preserve">                  child 1, Location: struct&lt;X: double not null, Y: double not null&gt;</w:t>
      </w:r>
    </w:p>
    <w:p w14:paraId="0844598D" w14:textId="77777777" w:rsidR="00B8253F" w:rsidRDefault="000B5CD4">
      <w:pPr>
        <w:pStyle w:val="CODE"/>
      </w:pPr>
      <w:r>
        <w:t xml:space="preserve">                      child 0, X: double not null</w:t>
      </w:r>
    </w:p>
    <w:p w14:paraId="412C2773" w14:textId="77777777" w:rsidR="00B8253F" w:rsidRDefault="000B5CD4">
      <w:pPr>
        <w:pStyle w:val="CODE"/>
      </w:pPr>
      <w:r>
        <w:t xml:space="preserve">                      child 1, Y: double not null</w:t>
      </w:r>
    </w:p>
    <w:p w14:paraId="55F24D94" w14:textId="77777777" w:rsidR="00B8253F" w:rsidRDefault="000B5CD4">
      <w:pPr>
        <w:pStyle w:val="CODE"/>
      </w:pPr>
      <w:r>
        <w:t xml:space="preserve">                  child 2, Tags: list&lt;item: string&gt;</w:t>
      </w:r>
    </w:p>
    <w:p w14:paraId="4B9708B2" w14:textId="77777777" w:rsidR="00B8253F" w:rsidRDefault="000B5CD4">
      <w:pPr>
        <w:pStyle w:val="CODE"/>
      </w:pPr>
      <w:r>
        <w:t xml:space="preserve">                      child 0, item: string</w:t>
      </w:r>
    </w:p>
    <w:p w14:paraId="7C357E03" w14:textId="77777777" w:rsidR="00B8253F" w:rsidRDefault="000B5CD4">
      <w:pPr>
        <w:pStyle w:val="CODE"/>
      </w:pPr>
      <w:r>
        <w:t xml:space="preserve">                  child 3, Payload: struct&lt;type_id: string not null, body: dense_union&lt;null: null=0, Point: struct&lt;X: double not null, Y (... 765 chars omitted)</w:t>
      </w:r>
    </w:p>
    <w:p w14:paraId="2B3021C4" w14:textId="77777777" w:rsidR="00B8253F" w:rsidRDefault="000B5CD4">
      <w:pPr>
        <w:pStyle w:val="CODE"/>
      </w:pPr>
      <w:r>
        <w:t xml:space="preserve">                      child 0, type_id: string not null</w:t>
      </w:r>
    </w:p>
    <w:p w14:paraId="708C2C99" w14:textId="77777777" w:rsidR="00B8253F" w:rsidRDefault="000B5CD4">
      <w:pPr>
        <w:pStyle w:val="CODE"/>
      </w:pPr>
      <w:r>
        <w:t xml:space="preserve">                      child 1, body: dense_union&lt;null: null=0, Point: struct&lt;X: double not null, Y: double not null&gt;=1, Person: struct&lt;Na (... 716 chars omitted) not null</w:t>
      </w:r>
    </w:p>
    <w:p w14:paraId="4C97E5F6" w14:textId="77777777" w:rsidR="00B8253F" w:rsidRDefault="000B5CD4">
      <w:pPr>
        <w:pStyle w:val="CODE"/>
      </w:pPr>
      <w:r>
        <w:t xml:space="preserve">                          child 0, null: null</w:t>
      </w:r>
    </w:p>
    <w:p w14:paraId="7A5DFC49" w14:textId="77777777" w:rsidR="00B8253F" w:rsidRDefault="000B5CD4">
      <w:pPr>
        <w:pStyle w:val="CODE"/>
      </w:pPr>
      <w:r>
        <w:t xml:space="preserve">                          child 1, Point: struct&lt;X: double not null, Y: double not null&gt;</w:t>
      </w:r>
    </w:p>
    <w:p w14:paraId="02A46845" w14:textId="77777777" w:rsidR="00B8253F" w:rsidRDefault="000B5CD4">
      <w:pPr>
        <w:pStyle w:val="CODE"/>
      </w:pPr>
      <w:r>
        <w:t xml:space="preserve">                              child 0, X: double not null</w:t>
      </w:r>
    </w:p>
    <w:p w14:paraId="7840DA55" w14:textId="77777777" w:rsidR="00B8253F" w:rsidRDefault="000B5CD4">
      <w:pPr>
        <w:pStyle w:val="CODE"/>
      </w:pPr>
      <w:r>
        <w:t xml:space="preserve">                              child 1, Y: double not null</w:t>
      </w:r>
    </w:p>
    <w:p w14:paraId="6B04E2B8" w14:textId="77777777" w:rsidR="00B8253F" w:rsidRDefault="000B5CD4">
      <w:pPr>
        <w:pStyle w:val="CODE"/>
      </w:pPr>
      <w:r>
        <w:t xml:space="preserve">                          child 2, Person: struct&lt;Name: string, Age: int32 not null, Email: struct&lt;present: bool not null, value: string&gt; not n (... 70 chars omitted)</w:t>
      </w:r>
    </w:p>
    <w:p w14:paraId="357A96B8" w14:textId="77777777" w:rsidR="00B8253F" w:rsidRDefault="000B5CD4">
      <w:pPr>
        <w:pStyle w:val="CODE"/>
      </w:pPr>
      <w:r>
        <w:t xml:space="preserve">                              child 0, Name: string</w:t>
      </w:r>
    </w:p>
    <w:p w14:paraId="3AF4DDA5" w14:textId="77777777" w:rsidR="00B8253F" w:rsidRDefault="000B5CD4">
      <w:pPr>
        <w:pStyle w:val="CODE"/>
      </w:pPr>
      <w:r>
        <w:t xml:space="preserve">                              child 1, Age: int32 not null</w:t>
      </w:r>
    </w:p>
    <w:p w14:paraId="5EE7E3BF" w14:textId="77777777" w:rsidR="00B8253F" w:rsidRDefault="000B5CD4">
      <w:pPr>
        <w:pStyle w:val="CODE"/>
      </w:pPr>
      <w:r>
        <w:t xml:space="preserve">                              child 2, Email: struct&lt;present: bool not null, value: string&gt; not null</w:t>
      </w:r>
    </w:p>
    <w:p w14:paraId="01190A4E" w14:textId="77777777" w:rsidR="00B8253F" w:rsidRDefault="000B5CD4">
      <w:pPr>
        <w:pStyle w:val="CODE"/>
      </w:pPr>
      <w:r>
        <w:t xml:space="preserve">                                  child 0, present: bool not null</w:t>
      </w:r>
    </w:p>
    <w:p w14:paraId="38AD05BD" w14:textId="77777777" w:rsidR="00B8253F" w:rsidRDefault="000B5CD4">
      <w:pPr>
        <w:pStyle w:val="CODE"/>
      </w:pPr>
      <w:r>
        <w:t xml:space="preserve">                                  child 1, value: string</w:t>
      </w:r>
    </w:p>
    <w:p w14:paraId="60C1EE5D" w14:textId="77777777" w:rsidR="00B8253F" w:rsidRDefault="000B5CD4">
      <w:pPr>
        <w:pStyle w:val="CODE"/>
      </w:pPr>
      <w:r>
        <w:t xml:space="preserve">                              child 3, Nickname: struct&lt;present: bool not null, value: string&gt; not null</w:t>
      </w:r>
    </w:p>
    <w:p w14:paraId="0AE24EC3" w14:textId="77777777" w:rsidR="00B8253F" w:rsidRDefault="000B5CD4">
      <w:pPr>
        <w:pStyle w:val="CODE"/>
      </w:pPr>
      <w:r>
        <w:t xml:space="preserve">                                  child 0, present: bool not null</w:t>
      </w:r>
    </w:p>
    <w:p w14:paraId="26F454AD" w14:textId="77777777" w:rsidR="00B8253F" w:rsidRDefault="000B5CD4">
      <w:pPr>
        <w:pStyle w:val="CODE"/>
      </w:pPr>
      <w:r>
        <w:t xml:space="preserve">                                  child 1, value: string</w:t>
      </w:r>
    </w:p>
    <w:p w14:paraId="06612F6B" w14:textId="77777777" w:rsidR="00B8253F" w:rsidRDefault="000B5CD4">
      <w:pPr>
        <w:pStyle w:val="CODE"/>
      </w:pPr>
      <w:r>
        <w:t xml:space="preserve">                          child 3, Measurement: dense_union&lt;null: null=0, AsInt: struct&lt;value: int32&gt;=1, AsText: struct&lt;value: string&gt;=2, AsPoint: s (... 63 chars omitted)</w:t>
      </w:r>
    </w:p>
    <w:p w14:paraId="5964C2AF" w14:textId="77777777" w:rsidR="00B8253F" w:rsidRDefault="000B5CD4">
      <w:pPr>
        <w:pStyle w:val="CODE"/>
      </w:pPr>
      <w:r>
        <w:lastRenderedPageBreak/>
        <w:t xml:space="preserve">                              child 0, null: null</w:t>
      </w:r>
    </w:p>
    <w:p w14:paraId="098D90DD" w14:textId="77777777" w:rsidR="00B8253F" w:rsidRDefault="000B5CD4">
      <w:pPr>
        <w:pStyle w:val="CODE"/>
      </w:pPr>
      <w:r>
        <w:t xml:space="preserve">                              child 1, AsInt: struct&lt;value: int32&gt;</w:t>
      </w:r>
    </w:p>
    <w:p w14:paraId="16FB273C" w14:textId="77777777" w:rsidR="00B8253F" w:rsidRDefault="000B5CD4">
      <w:pPr>
        <w:pStyle w:val="CODE"/>
      </w:pPr>
      <w:r>
        <w:t xml:space="preserve">                                  child 0, value: int32</w:t>
      </w:r>
    </w:p>
    <w:p w14:paraId="3C1CDE12" w14:textId="77777777" w:rsidR="00B8253F" w:rsidRDefault="000B5CD4">
      <w:pPr>
        <w:pStyle w:val="CODE"/>
      </w:pPr>
      <w:r>
        <w:t xml:space="preserve">                              child 2, AsText: struct&lt;value: string&gt;</w:t>
      </w:r>
    </w:p>
    <w:p w14:paraId="3A803800" w14:textId="77777777" w:rsidR="00B8253F" w:rsidRDefault="000B5CD4">
      <w:pPr>
        <w:pStyle w:val="CODE"/>
      </w:pPr>
      <w:r>
        <w:t xml:space="preserve">                                  child 0, value: string</w:t>
      </w:r>
    </w:p>
    <w:p w14:paraId="63F11B35" w14:textId="77777777" w:rsidR="00B8253F" w:rsidRDefault="000B5CD4">
      <w:pPr>
        <w:pStyle w:val="CODE"/>
      </w:pPr>
      <w:r>
        <w:t xml:space="preserve">                              child 3, AsPoint: struct&lt;value: struct&lt;X: double not null, Y: double not null&gt;&gt;</w:t>
      </w:r>
    </w:p>
    <w:p w14:paraId="33ADBDD6" w14:textId="77777777" w:rsidR="00B8253F" w:rsidRDefault="000B5CD4">
      <w:pPr>
        <w:pStyle w:val="CODE"/>
      </w:pPr>
      <w:r>
        <w:t xml:space="preserve">                                  child 0, value: struct&lt;X: double not null, Y: double not null&gt;</w:t>
      </w:r>
    </w:p>
    <w:p w14:paraId="2B587EB4" w14:textId="77777777" w:rsidR="00B8253F" w:rsidRDefault="000B5CD4">
      <w:pPr>
        <w:pStyle w:val="CODE"/>
      </w:pPr>
      <w:r>
        <w:t xml:space="preserve">                                      child 0, X: double not null</w:t>
      </w:r>
    </w:p>
    <w:p w14:paraId="7D018F8F" w14:textId="77777777" w:rsidR="00B8253F" w:rsidRDefault="000B5CD4">
      <w:pPr>
        <w:pStyle w:val="CODE"/>
      </w:pPr>
      <w:r>
        <w:t xml:space="preserve">                                      child 1, Y: double not null</w:t>
      </w:r>
    </w:p>
    <w:p w14:paraId="3FED6ECA" w14:textId="77777777" w:rsidR="00B8253F" w:rsidRDefault="000B5CD4">
      <w:pPr>
        <w:pStyle w:val="CODE"/>
      </w:pPr>
      <w:r>
        <w:t xml:space="preserve">                          child 4, Envelope: struct&lt;&gt;</w:t>
      </w:r>
    </w:p>
    <w:p w14:paraId="12C00F61" w14:textId="77777777" w:rsidR="00B8253F" w:rsidRDefault="000B5CD4">
      <w:pPr>
        <w:pStyle w:val="CODE"/>
      </w:pPr>
      <w:r>
        <w:t xml:space="preserve">                          child 5, OptionalScalars: struct&lt;Id: int32 not null, Flag: struct&lt;present: bool not null, value: bool&gt; not null, Count: struct (... 111 chars omitted)</w:t>
      </w:r>
    </w:p>
    <w:p w14:paraId="6D1AC777" w14:textId="77777777" w:rsidR="00B8253F" w:rsidRDefault="000B5CD4">
      <w:pPr>
        <w:pStyle w:val="CODE"/>
      </w:pPr>
      <w:r>
        <w:t xml:space="preserve">                              child 0, Id: int32 not null</w:t>
      </w:r>
    </w:p>
    <w:p w14:paraId="37630828" w14:textId="77777777" w:rsidR="00B8253F" w:rsidRDefault="000B5CD4">
      <w:pPr>
        <w:pStyle w:val="CODE"/>
      </w:pPr>
      <w:r>
        <w:t xml:space="preserve">                              child 1, Flag: struct&lt;present: bool not null, value: bool&gt; not null</w:t>
      </w:r>
    </w:p>
    <w:p w14:paraId="6D3CBDF8" w14:textId="77777777" w:rsidR="00B8253F" w:rsidRDefault="000B5CD4">
      <w:pPr>
        <w:pStyle w:val="CODE"/>
      </w:pPr>
      <w:r>
        <w:t xml:space="preserve">                                  child 0, present: bool not null</w:t>
      </w:r>
    </w:p>
    <w:p w14:paraId="4E50D252" w14:textId="77777777" w:rsidR="00B8253F" w:rsidRDefault="000B5CD4">
      <w:pPr>
        <w:pStyle w:val="CODE"/>
      </w:pPr>
      <w:r>
        <w:t xml:space="preserve">                                  child 1, value: bool</w:t>
      </w:r>
    </w:p>
    <w:p w14:paraId="0DA17E1E" w14:textId="77777777" w:rsidR="00B8253F" w:rsidRDefault="000B5CD4">
      <w:pPr>
        <w:pStyle w:val="CODE"/>
      </w:pPr>
      <w:r>
        <w:t xml:space="preserve">                              child 2, Count: struct&lt;present: bool not null, value: int32&gt; not null</w:t>
      </w:r>
    </w:p>
    <w:p w14:paraId="076FEEB6" w14:textId="77777777" w:rsidR="00B8253F" w:rsidRDefault="000B5CD4">
      <w:pPr>
        <w:pStyle w:val="CODE"/>
      </w:pPr>
      <w:r>
        <w:t xml:space="preserve">                                  child 0, present: bool not null</w:t>
      </w:r>
    </w:p>
    <w:p w14:paraId="6C257D3A" w14:textId="77777777" w:rsidR="00B8253F" w:rsidRDefault="000B5CD4">
      <w:pPr>
        <w:pStyle w:val="CODE"/>
      </w:pPr>
      <w:r>
        <w:t xml:space="preserve">                                  child 1, value: int32</w:t>
      </w:r>
    </w:p>
    <w:p w14:paraId="7542145A" w14:textId="77777777" w:rsidR="00B8253F" w:rsidRDefault="000B5CD4">
      <w:pPr>
        <w:pStyle w:val="CODE"/>
      </w:pPr>
      <w:r>
        <w:t xml:space="preserve">                              child 3, Ratio: struct&lt;present: bool not null, value: double&gt; not null</w:t>
      </w:r>
    </w:p>
    <w:p w14:paraId="0313AB53" w14:textId="77777777" w:rsidR="00B8253F" w:rsidRDefault="000B5CD4">
      <w:pPr>
        <w:pStyle w:val="CODE"/>
      </w:pPr>
      <w:r>
        <w:t xml:space="preserve">                                  child 0, present: bool not null</w:t>
      </w:r>
    </w:p>
    <w:p w14:paraId="24A02E8D" w14:textId="77777777" w:rsidR="00B8253F" w:rsidRDefault="000B5CD4">
      <w:pPr>
        <w:pStyle w:val="CODE"/>
      </w:pPr>
      <w:r>
        <w:t xml:space="preserve">                                  child 1, value: double</w:t>
      </w:r>
    </w:p>
    <w:p w14:paraId="30268ED3" w14:textId="77777777" w:rsidR="00B8253F" w:rsidRDefault="000B5CD4">
      <w:pPr>
        <w:pStyle w:val="CODE"/>
      </w:pPr>
      <w:r>
        <w:t xml:space="preserve">                          child 6, FloatHolder: struct&lt;A: float not null, B: struct&lt;present: bool not null, value: float&gt; not null&gt;</w:t>
      </w:r>
    </w:p>
    <w:p w14:paraId="5241F697" w14:textId="77777777" w:rsidR="00B8253F" w:rsidRDefault="000B5CD4">
      <w:pPr>
        <w:pStyle w:val="CODE"/>
      </w:pPr>
      <w:r>
        <w:t xml:space="preserve">                              child 0, A: float not null</w:t>
      </w:r>
    </w:p>
    <w:p w14:paraId="479DD2B3" w14:textId="77777777" w:rsidR="00B8253F" w:rsidRDefault="000B5CD4">
      <w:pPr>
        <w:pStyle w:val="CODE"/>
      </w:pPr>
      <w:r>
        <w:t xml:space="preserve">                              child 1, B: struct&lt;present: bool not null, value: float&gt; not null</w:t>
      </w:r>
    </w:p>
    <w:p w14:paraId="0CA900AF" w14:textId="77777777" w:rsidR="00B8253F" w:rsidRDefault="000B5CD4">
      <w:pPr>
        <w:pStyle w:val="CODE"/>
      </w:pPr>
      <w:r>
        <w:t xml:space="preserve">                                  child 0, present: bool not null</w:t>
      </w:r>
    </w:p>
    <w:p w14:paraId="4A8C0361" w14:textId="77777777" w:rsidR="00B8253F" w:rsidRDefault="000B5CD4">
      <w:pPr>
        <w:pStyle w:val="CODE"/>
      </w:pPr>
      <w:r>
        <w:t xml:space="preserve">                                  child 1, value: float</w:t>
      </w:r>
    </w:p>
    <w:p w14:paraId="786A76DA" w14:textId="77777777" w:rsidR="00B8253F" w:rsidRDefault="000B5CD4">
      <w:pPr>
        <w:pStyle w:val="CODE"/>
      </w:pPr>
      <w:r>
        <w:t xml:space="preserve">                          child 7, binary: binary</w:t>
      </w:r>
    </w:p>
    <w:p w14:paraId="275E8880" w14:textId="77777777" w:rsidR="00B8253F" w:rsidRDefault="000B5CD4">
      <w:pPr>
        <w:pStyle w:val="CODE"/>
      </w:pPr>
      <w:r>
        <w:t xml:space="preserve">              child 5, OptionalScalars: struct&lt;Id: int32 not null, Flag: struct&lt;present: bool not null, value: bool&gt; not null, Count: struct (... 111 chars omitted)</w:t>
      </w:r>
    </w:p>
    <w:p w14:paraId="70A7615A" w14:textId="77777777" w:rsidR="00B8253F" w:rsidRDefault="000B5CD4">
      <w:pPr>
        <w:pStyle w:val="CODE"/>
      </w:pPr>
      <w:r>
        <w:t xml:space="preserve">                  child 0, Id: int32 not null</w:t>
      </w:r>
    </w:p>
    <w:p w14:paraId="604EA524" w14:textId="77777777" w:rsidR="00B8253F" w:rsidRDefault="000B5CD4">
      <w:pPr>
        <w:pStyle w:val="CODE"/>
      </w:pPr>
      <w:r>
        <w:t xml:space="preserve">                  child 1, Flag: struct&lt;present: bool not null, value: bool&gt; not null</w:t>
      </w:r>
    </w:p>
    <w:p w14:paraId="44224233" w14:textId="77777777" w:rsidR="00B8253F" w:rsidRDefault="000B5CD4">
      <w:pPr>
        <w:pStyle w:val="CODE"/>
      </w:pPr>
      <w:r>
        <w:t xml:space="preserve">                      child 0, present: bool not null</w:t>
      </w:r>
    </w:p>
    <w:p w14:paraId="71527C7C" w14:textId="77777777" w:rsidR="00B8253F" w:rsidRDefault="000B5CD4">
      <w:pPr>
        <w:pStyle w:val="CODE"/>
      </w:pPr>
      <w:r>
        <w:t xml:space="preserve">                      child 1, value: bool</w:t>
      </w:r>
    </w:p>
    <w:p w14:paraId="047E98B6" w14:textId="77777777" w:rsidR="00B8253F" w:rsidRDefault="000B5CD4">
      <w:pPr>
        <w:pStyle w:val="CODE"/>
      </w:pPr>
      <w:r>
        <w:t xml:space="preserve">                  child 2, Count: struct&lt;present: bool not null, value: int32&gt; not null</w:t>
      </w:r>
    </w:p>
    <w:p w14:paraId="07B534BE" w14:textId="77777777" w:rsidR="00B8253F" w:rsidRDefault="000B5CD4">
      <w:pPr>
        <w:pStyle w:val="CODE"/>
      </w:pPr>
      <w:r>
        <w:t xml:space="preserve">                      child 0, present: bool not null</w:t>
      </w:r>
    </w:p>
    <w:p w14:paraId="4DB52075" w14:textId="77777777" w:rsidR="00B8253F" w:rsidRDefault="000B5CD4">
      <w:pPr>
        <w:pStyle w:val="CODE"/>
      </w:pPr>
      <w:r>
        <w:t xml:space="preserve">                      child 1, value: int32</w:t>
      </w:r>
    </w:p>
    <w:p w14:paraId="38AB14A0" w14:textId="77777777" w:rsidR="00B8253F" w:rsidRDefault="000B5CD4">
      <w:pPr>
        <w:pStyle w:val="CODE"/>
      </w:pPr>
      <w:r>
        <w:t xml:space="preserve">                  child 3, Ratio: struct&lt;present: bool not null, value: double&gt; not null</w:t>
      </w:r>
    </w:p>
    <w:p w14:paraId="16431C17" w14:textId="77777777" w:rsidR="00B8253F" w:rsidRDefault="000B5CD4">
      <w:pPr>
        <w:pStyle w:val="CODE"/>
      </w:pPr>
      <w:r>
        <w:t xml:space="preserve">                      child 0, present: bool not null</w:t>
      </w:r>
    </w:p>
    <w:p w14:paraId="2799494B" w14:textId="77777777" w:rsidR="00B8253F" w:rsidRDefault="000B5CD4">
      <w:pPr>
        <w:pStyle w:val="CODE"/>
      </w:pPr>
      <w:r>
        <w:t xml:space="preserve">                      child 1, value: double</w:t>
      </w:r>
    </w:p>
    <w:p w14:paraId="3E9D78CB" w14:textId="77777777" w:rsidR="00B8253F" w:rsidRDefault="000B5CD4">
      <w:pPr>
        <w:pStyle w:val="CODE"/>
      </w:pPr>
      <w:r>
        <w:t xml:space="preserve">              child 6, FloatHolder: struct&lt;A: float not null, B: struct&lt;present: bool not null, value: float&gt; not null&gt;</w:t>
      </w:r>
    </w:p>
    <w:p w14:paraId="3A2FE694" w14:textId="77777777" w:rsidR="00B8253F" w:rsidRDefault="000B5CD4">
      <w:pPr>
        <w:pStyle w:val="CODE"/>
      </w:pPr>
      <w:r>
        <w:t xml:space="preserve">                  child 0, A: float not null</w:t>
      </w:r>
    </w:p>
    <w:p w14:paraId="5AAD85A5" w14:textId="77777777" w:rsidR="00B8253F" w:rsidRDefault="000B5CD4">
      <w:pPr>
        <w:pStyle w:val="CODE"/>
      </w:pPr>
      <w:r>
        <w:t xml:space="preserve">                  child 1, B: struct&lt;present: bool not null, value: float&gt; not null</w:t>
      </w:r>
    </w:p>
    <w:p w14:paraId="4DECE887" w14:textId="77777777" w:rsidR="00B8253F" w:rsidRDefault="000B5CD4">
      <w:pPr>
        <w:pStyle w:val="CODE"/>
      </w:pPr>
      <w:r>
        <w:t xml:space="preserve">                      child 0, present: bool not null</w:t>
      </w:r>
    </w:p>
    <w:p w14:paraId="14A157DD" w14:textId="77777777" w:rsidR="00B8253F" w:rsidRDefault="000B5CD4">
      <w:pPr>
        <w:pStyle w:val="CODE"/>
      </w:pPr>
      <w:r>
        <w:t xml:space="preserve">                      child 1, value: float</w:t>
      </w:r>
    </w:p>
    <w:p w14:paraId="0CB48471" w14:textId="77777777" w:rsidR="00B8253F" w:rsidRDefault="000B5CD4">
      <w:pPr>
        <w:pStyle w:val="CODE"/>
      </w:pPr>
      <w:r>
        <w:t xml:space="preserve">              child 7, binary: binary</w:t>
      </w:r>
    </w:p>
    <w:p w14:paraId="04499DA6" w14:textId="77777777" w:rsidR="00B8253F" w:rsidRDefault="000B5CD4">
      <w:pPr>
        <w:pStyle w:val="CODE"/>
      </w:pPr>
      <w:r>
        <w:t xml:space="preserve">  child 66, matrix_ExtensionObject: struct&lt;dimensions: list&lt;item: int32&gt; not null, values: list&lt;item: struct&lt;type_id: string not null, b (... 1812 chars omitted)</w:t>
      </w:r>
    </w:p>
    <w:p w14:paraId="17319E6F" w14:textId="77777777" w:rsidR="00B8253F" w:rsidRDefault="000B5CD4">
      <w:pPr>
        <w:pStyle w:val="CODE"/>
      </w:pPr>
      <w:r>
        <w:t xml:space="preserve">      child 0, dimensions: list&lt;item: int32&gt; not null</w:t>
      </w:r>
    </w:p>
    <w:p w14:paraId="6597B37B" w14:textId="77777777" w:rsidR="00B8253F" w:rsidRDefault="000B5CD4">
      <w:pPr>
        <w:pStyle w:val="CODE"/>
      </w:pPr>
      <w:r>
        <w:t xml:space="preserve">          child 0, item: int32</w:t>
      </w:r>
    </w:p>
    <w:p w14:paraId="07CD6781" w14:textId="77777777" w:rsidR="00B8253F" w:rsidRDefault="000B5CD4">
      <w:pPr>
        <w:pStyle w:val="CODE"/>
      </w:pPr>
      <w:r>
        <w:t xml:space="preserve">      child 1, values: list&lt;item: struct&lt;type_id: string not null, body: dense_union&lt;null: null=0, Point: struct&lt;X: double  (... 1747 chars omitted) not null</w:t>
      </w:r>
    </w:p>
    <w:p w14:paraId="6E086FF7" w14:textId="77777777" w:rsidR="00B8253F" w:rsidRDefault="000B5CD4">
      <w:pPr>
        <w:pStyle w:val="CODE"/>
      </w:pPr>
      <w:r>
        <w:t xml:space="preserve">          child 0, item: struct&lt;type_id: string not null, body: dense_union&lt;null: null=0, Point: struct&lt;X: double not null, Y (... 1735 chars omitted)</w:t>
      </w:r>
    </w:p>
    <w:p w14:paraId="54BC4819" w14:textId="77777777" w:rsidR="00B8253F" w:rsidRDefault="000B5CD4">
      <w:pPr>
        <w:pStyle w:val="CODE"/>
      </w:pPr>
      <w:r>
        <w:t xml:space="preserve">              child 0, type_id: string not null</w:t>
      </w:r>
    </w:p>
    <w:p w14:paraId="5626BA2D" w14:textId="77777777" w:rsidR="00B8253F" w:rsidRDefault="000B5CD4">
      <w:pPr>
        <w:pStyle w:val="CODE"/>
      </w:pPr>
      <w:r>
        <w:t xml:space="preserve">              child 1, body: dense_union&lt;null: null=0, Point: struct&lt;X: double not null, Y: double not null&gt;=1, Person: struct&lt;Na (... 1686 chars omitted) not null</w:t>
      </w:r>
    </w:p>
    <w:p w14:paraId="26C13B0C" w14:textId="77777777" w:rsidR="00B8253F" w:rsidRDefault="000B5CD4">
      <w:pPr>
        <w:pStyle w:val="CODE"/>
      </w:pPr>
      <w:r>
        <w:lastRenderedPageBreak/>
        <w:t xml:space="preserve">                  child 0, null: null</w:t>
      </w:r>
    </w:p>
    <w:p w14:paraId="5E030802" w14:textId="77777777" w:rsidR="00B8253F" w:rsidRDefault="000B5CD4">
      <w:pPr>
        <w:pStyle w:val="CODE"/>
      </w:pPr>
      <w:r>
        <w:t xml:space="preserve">                  child 1, Point: struct&lt;X: double not null, Y: double not null&gt;</w:t>
      </w:r>
    </w:p>
    <w:p w14:paraId="35572DF6" w14:textId="77777777" w:rsidR="00B8253F" w:rsidRDefault="000B5CD4">
      <w:pPr>
        <w:pStyle w:val="CODE"/>
      </w:pPr>
      <w:r>
        <w:t xml:space="preserve">                      child 0, X: double not null</w:t>
      </w:r>
    </w:p>
    <w:p w14:paraId="6C8B0C28" w14:textId="77777777" w:rsidR="00B8253F" w:rsidRDefault="000B5CD4">
      <w:pPr>
        <w:pStyle w:val="CODE"/>
      </w:pPr>
      <w:r>
        <w:t xml:space="preserve">                      child 1, Y: double not null</w:t>
      </w:r>
    </w:p>
    <w:p w14:paraId="2D5E59E9" w14:textId="77777777" w:rsidR="00B8253F" w:rsidRDefault="000B5CD4">
      <w:pPr>
        <w:pStyle w:val="CODE"/>
      </w:pPr>
      <w:r>
        <w:t xml:space="preserve">                  child 2, Person: struct&lt;Name: string, Age: int32 not null, Email: struct&lt;present: bool not null, value: string&gt; not n (... 70 chars omitted)</w:t>
      </w:r>
    </w:p>
    <w:p w14:paraId="17AC1165" w14:textId="77777777" w:rsidR="00B8253F" w:rsidRDefault="000B5CD4">
      <w:pPr>
        <w:pStyle w:val="CODE"/>
      </w:pPr>
      <w:r>
        <w:t xml:space="preserve">                      child 0, Name: string</w:t>
      </w:r>
    </w:p>
    <w:p w14:paraId="3F2409B0" w14:textId="77777777" w:rsidR="00B8253F" w:rsidRDefault="000B5CD4">
      <w:pPr>
        <w:pStyle w:val="CODE"/>
      </w:pPr>
      <w:r>
        <w:t xml:space="preserve">                      child 1, Age: int32 not null</w:t>
      </w:r>
    </w:p>
    <w:p w14:paraId="64946F0A" w14:textId="77777777" w:rsidR="00B8253F" w:rsidRDefault="000B5CD4">
      <w:pPr>
        <w:pStyle w:val="CODE"/>
      </w:pPr>
      <w:r>
        <w:t xml:space="preserve">                      child 2, Email: struct&lt;present: bool not null, value: string&gt; not null</w:t>
      </w:r>
    </w:p>
    <w:p w14:paraId="2D74C520" w14:textId="77777777" w:rsidR="00B8253F" w:rsidRDefault="000B5CD4">
      <w:pPr>
        <w:pStyle w:val="CODE"/>
      </w:pPr>
      <w:r>
        <w:t xml:space="preserve">                          child 0, present: bool not null</w:t>
      </w:r>
    </w:p>
    <w:p w14:paraId="73BB2514" w14:textId="77777777" w:rsidR="00B8253F" w:rsidRDefault="000B5CD4">
      <w:pPr>
        <w:pStyle w:val="CODE"/>
      </w:pPr>
      <w:r>
        <w:t xml:space="preserve">                          child 1, value: string</w:t>
      </w:r>
    </w:p>
    <w:p w14:paraId="6D8A62E7" w14:textId="77777777" w:rsidR="00B8253F" w:rsidRDefault="000B5CD4">
      <w:pPr>
        <w:pStyle w:val="CODE"/>
      </w:pPr>
      <w:r>
        <w:t xml:space="preserve">                      child 3, Nickname: struct&lt;present: bool not null, value: string&gt; not null</w:t>
      </w:r>
    </w:p>
    <w:p w14:paraId="710134D2" w14:textId="77777777" w:rsidR="00B8253F" w:rsidRDefault="000B5CD4">
      <w:pPr>
        <w:pStyle w:val="CODE"/>
      </w:pPr>
      <w:r>
        <w:t xml:space="preserve">                          child 0, present: bool not null</w:t>
      </w:r>
    </w:p>
    <w:p w14:paraId="565454B3" w14:textId="77777777" w:rsidR="00B8253F" w:rsidRDefault="000B5CD4">
      <w:pPr>
        <w:pStyle w:val="CODE"/>
      </w:pPr>
      <w:r>
        <w:t xml:space="preserve">                          child 1, value: string</w:t>
      </w:r>
    </w:p>
    <w:p w14:paraId="7C422CF7" w14:textId="77777777" w:rsidR="00B8253F" w:rsidRDefault="000B5CD4">
      <w:pPr>
        <w:pStyle w:val="CODE"/>
      </w:pPr>
      <w:r>
        <w:t xml:space="preserve">                  child 3, Measurement: dense_union&lt;null: null=0, AsInt: struct&lt;value: int32&gt;=1, AsText: struct&lt;value: string&gt;=2, AsPoint: s (... 63 chars omitted)</w:t>
      </w:r>
    </w:p>
    <w:p w14:paraId="11C40D0C" w14:textId="77777777" w:rsidR="00B8253F" w:rsidRDefault="000B5CD4">
      <w:pPr>
        <w:pStyle w:val="CODE"/>
      </w:pPr>
      <w:r>
        <w:t xml:space="preserve">                      child 0, null: null</w:t>
      </w:r>
    </w:p>
    <w:p w14:paraId="29354F04" w14:textId="77777777" w:rsidR="00B8253F" w:rsidRDefault="000B5CD4">
      <w:pPr>
        <w:pStyle w:val="CODE"/>
      </w:pPr>
      <w:r>
        <w:t xml:space="preserve">                      child 1, AsInt: struct&lt;value: int32&gt;</w:t>
      </w:r>
    </w:p>
    <w:p w14:paraId="7D251521" w14:textId="77777777" w:rsidR="00B8253F" w:rsidRDefault="000B5CD4">
      <w:pPr>
        <w:pStyle w:val="CODE"/>
      </w:pPr>
      <w:r>
        <w:t xml:space="preserve">                          child 0, value: int32</w:t>
      </w:r>
    </w:p>
    <w:p w14:paraId="12A89A89" w14:textId="77777777" w:rsidR="00B8253F" w:rsidRDefault="000B5CD4">
      <w:pPr>
        <w:pStyle w:val="CODE"/>
      </w:pPr>
      <w:r>
        <w:t xml:space="preserve">                      child 2, AsText: struct&lt;value: string&gt;</w:t>
      </w:r>
    </w:p>
    <w:p w14:paraId="693D43DF" w14:textId="77777777" w:rsidR="00B8253F" w:rsidRDefault="000B5CD4">
      <w:pPr>
        <w:pStyle w:val="CODE"/>
      </w:pPr>
      <w:r>
        <w:t xml:space="preserve">                          child 0, value: string</w:t>
      </w:r>
    </w:p>
    <w:p w14:paraId="6E61B480" w14:textId="77777777" w:rsidR="00B8253F" w:rsidRDefault="000B5CD4">
      <w:pPr>
        <w:pStyle w:val="CODE"/>
      </w:pPr>
      <w:r>
        <w:t xml:space="preserve">                      child 3, AsPoint: struct&lt;value: struct&lt;X: double not null, Y: double not null&gt;&gt;</w:t>
      </w:r>
    </w:p>
    <w:p w14:paraId="35568152" w14:textId="77777777" w:rsidR="00B8253F" w:rsidRDefault="000B5CD4">
      <w:pPr>
        <w:pStyle w:val="CODE"/>
      </w:pPr>
      <w:r>
        <w:t xml:space="preserve">                          child 0, value: struct&lt;X: double not null, Y: double not null&gt;</w:t>
      </w:r>
    </w:p>
    <w:p w14:paraId="52ABF324" w14:textId="77777777" w:rsidR="00B8253F" w:rsidRDefault="000B5CD4">
      <w:pPr>
        <w:pStyle w:val="CODE"/>
      </w:pPr>
      <w:r>
        <w:t xml:space="preserve">                              child 0, X: double not null</w:t>
      </w:r>
    </w:p>
    <w:p w14:paraId="299B8971" w14:textId="77777777" w:rsidR="00B8253F" w:rsidRDefault="000B5CD4">
      <w:pPr>
        <w:pStyle w:val="CODE"/>
      </w:pPr>
      <w:r>
        <w:t xml:space="preserve">                              child 1, Y: double not null</w:t>
      </w:r>
    </w:p>
    <w:p w14:paraId="4EF473F7" w14:textId="77777777" w:rsidR="00B8253F" w:rsidRDefault="000B5CD4">
      <w:pPr>
        <w:pStyle w:val="CODE"/>
      </w:pPr>
      <w:r>
        <w:t xml:space="preserve">                  child 4, Envelope: struct&lt;Id: string, Location: struct&lt;X: double not null, Y: double not null&gt;, Tags: list&lt;item: string (... 878 chars omitted)</w:t>
      </w:r>
    </w:p>
    <w:p w14:paraId="1311A240" w14:textId="77777777" w:rsidR="00B8253F" w:rsidRDefault="000B5CD4">
      <w:pPr>
        <w:pStyle w:val="CODE"/>
      </w:pPr>
      <w:r>
        <w:t xml:space="preserve">                      child 0, Id: string</w:t>
      </w:r>
    </w:p>
    <w:p w14:paraId="268A2AB9" w14:textId="77777777" w:rsidR="00B8253F" w:rsidRDefault="000B5CD4">
      <w:pPr>
        <w:pStyle w:val="CODE"/>
      </w:pPr>
      <w:r>
        <w:t xml:space="preserve">                      child 1, Location: struct&lt;X: double not null, Y: double not null&gt;</w:t>
      </w:r>
    </w:p>
    <w:p w14:paraId="1D95BAE6" w14:textId="77777777" w:rsidR="00B8253F" w:rsidRDefault="000B5CD4">
      <w:pPr>
        <w:pStyle w:val="CODE"/>
      </w:pPr>
      <w:r>
        <w:t xml:space="preserve">                          child 0, X: double not null</w:t>
      </w:r>
    </w:p>
    <w:p w14:paraId="142FCC2B" w14:textId="77777777" w:rsidR="00B8253F" w:rsidRDefault="000B5CD4">
      <w:pPr>
        <w:pStyle w:val="CODE"/>
      </w:pPr>
      <w:r>
        <w:t xml:space="preserve">                          child 1, Y: double not null</w:t>
      </w:r>
    </w:p>
    <w:p w14:paraId="08B85375" w14:textId="77777777" w:rsidR="00B8253F" w:rsidRDefault="000B5CD4">
      <w:pPr>
        <w:pStyle w:val="CODE"/>
      </w:pPr>
      <w:r>
        <w:t xml:space="preserve">                      child 2, Tags: list&lt;item: string&gt;</w:t>
      </w:r>
    </w:p>
    <w:p w14:paraId="22666E12" w14:textId="77777777" w:rsidR="00B8253F" w:rsidRDefault="000B5CD4">
      <w:pPr>
        <w:pStyle w:val="CODE"/>
      </w:pPr>
      <w:r>
        <w:t xml:space="preserve">                          child 0, item: string</w:t>
      </w:r>
    </w:p>
    <w:p w14:paraId="4E9975B7" w14:textId="77777777" w:rsidR="00B8253F" w:rsidRDefault="000B5CD4">
      <w:pPr>
        <w:pStyle w:val="CODE"/>
      </w:pPr>
      <w:r>
        <w:t xml:space="preserve">                      child 3, Payload: struct&lt;type_id: string not null, body: dense_union&lt;null: null=0, Point: struct&lt;X: double not null, Y (... 765 chars omitted)</w:t>
      </w:r>
    </w:p>
    <w:p w14:paraId="7045CAC3" w14:textId="77777777" w:rsidR="00B8253F" w:rsidRDefault="000B5CD4">
      <w:pPr>
        <w:pStyle w:val="CODE"/>
      </w:pPr>
      <w:r>
        <w:t xml:space="preserve">                          child 0, type_id: string not null</w:t>
      </w:r>
    </w:p>
    <w:p w14:paraId="4080A083" w14:textId="77777777" w:rsidR="00B8253F" w:rsidRDefault="000B5CD4">
      <w:pPr>
        <w:pStyle w:val="CODE"/>
      </w:pPr>
      <w:r>
        <w:t xml:space="preserve">                          child 1, body: dense_union&lt;null: null=0, Point: struct&lt;X: double not null, Y: double not null&gt;=1, Person: struct&lt;Na (... 716 chars omitted) not null</w:t>
      </w:r>
    </w:p>
    <w:p w14:paraId="219A9D3B" w14:textId="77777777" w:rsidR="00B8253F" w:rsidRDefault="000B5CD4">
      <w:pPr>
        <w:pStyle w:val="CODE"/>
      </w:pPr>
      <w:r>
        <w:t xml:space="preserve">                              child 0, null: null</w:t>
      </w:r>
    </w:p>
    <w:p w14:paraId="438E9987" w14:textId="77777777" w:rsidR="00B8253F" w:rsidRDefault="000B5CD4">
      <w:pPr>
        <w:pStyle w:val="CODE"/>
      </w:pPr>
      <w:r>
        <w:t xml:space="preserve">                              child 1, Point: struct&lt;X: double not null, Y: double not null&gt;</w:t>
      </w:r>
    </w:p>
    <w:p w14:paraId="50A4B99E" w14:textId="77777777" w:rsidR="00B8253F" w:rsidRDefault="000B5CD4">
      <w:pPr>
        <w:pStyle w:val="CODE"/>
      </w:pPr>
      <w:r>
        <w:t xml:space="preserve">                                  child 0, X: double not null</w:t>
      </w:r>
    </w:p>
    <w:p w14:paraId="5A71B99D" w14:textId="77777777" w:rsidR="00B8253F" w:rsidRDefault="000B5CD4">
      <w:pPr>
        <w:pStyle w:val="CODE"/>
      </w:pPr>
      <w:r>
        <w:t xml:space="preserve">                                  child 1, Y: double not null</w:t>
      </w:r>
    </w:p>
    <w:p w14:paraId="57EAA65B" w14:textId="77777777" w:rsidR="00B8253F" w:rsidRDefault="000B5CD4">
      <w:pPr>
        <w:pStyle w:val="CODE"/>
      </w:pPr>
      <w:r>
        <w:t xml:space="preserve">                              child 2, Person: struct&lt;Name: string, Age: int32 not null, Email: struct&lt;present: bool not null, value: string&gt; not n (... 70 chars omitted)</w:t>
      </w:r>
    </w:p>
    <w:p w14:paraId="5FFCE798" w14:textId="77777777" w:rsidR="00B8253F" w:rsidRDefault="000B5CD4">
      <w:pPr>
        <w:pStyle w:val="CODE"/>
      </w:pPr>
      <w:r>
        <w:t xml:space="preserve">                                  child 0, Name: string</w:t>
      </w:r>
    </w:p>
    <w:p w14:paraId="044D99B3" w14:textId="77777777" w:rsidR="00B8253F" w:rsidRDefault="000B5CD4">
      <w:pPr>
        <w:pStyle w:val="CODE"/>
      </w:pPr>
      <w:r>
        <w:t xml:space="preserve">                                  child 1, Age: int32 not null</w:t>
      </w:r>
    </w:p>
    <w:p w14:paraId="300E1596" w14:textId="77777777" w:rsidR="00B8253F" w:rsidRDefault="000B5CD4">
      <w:pPr>
        <w:pStyle w:val="CODE"/>
      </w:pPr>
      <w:r>
        <w:t xml:space="preserve">                                  child 2, Email: struct&lt;present: bool not null, value: string&gt; not null</w:t>
      </w:r>
    </w:p>
    <w:p w14:paraId="275EDFC1" w14:textId="77777777" w:rsidR="00B8253F" w:rsidRDefault="000B5CD4">
      <w:pPr>
        <w:pStyle w:val="CODE"/>
      </w:pPr>
      <w:r>
        <w:t xml:space="preserve">                                      child 0, present: bool not null</w:t>
      </w:r>
    </w:p>
    <w:p w14:paraId="7DBAB4CB" w14:textId="77777777" w:rsidR="00B8253F" w:rsidRDefault="000B5CD4">
      <w:pPr>
        <w:pStyle w:val="CODE"/>
      </w:pPr>
      <w:r>
        <w:t xml:space="preserve">                                      child 1, value: string</w:t>
      </w:r>
    </w:p>
    <w:p w14:paraId="7EB6CD19" w14:textId="77777777" w:rsidR="00B8253F" w:rsidRDefault="000B5CD4">
      <w:pPr>
        <w:pStyle w:val="CODE"/>
      </w:pPr>
      <w:r>
        <w:t xml:space="preserve">                                  child 3, Nickname: struct&lt;present: bool not null, value: string&gt; not null</w:t>
      </w:r>
    </w:p>
    <w:p w14:paraId="45E733F0" w14:textId="77777777" w:rsidR="00B8253F" w:rsidRDefault="000B5CD4">
      <w:pPr>
        <w:pStyle w:val="CODE"/>
      </w:pPr>
      <w:r>
        <w:t xml:space="preserve">                                      child 0, present: bool not null</w:t>
      </w:r>
    </w:p>
    <w:p w14:paraId="51C061C4" w14:textId="77777777" w:rsidR="00B8253F" w:rsidRDefault="000B5CD4">
      <w:pPr>
        <w:pStyle w:val="CODE"/>
      </w:pPr>
      <w:r>
        <w:t xml:space="preserve">                                      child 1, value: string</w:t>
      </w:r>
    </w:p>
    <w:p w14:paraId="5C738567" w14:textId="77777777" w:rsidR="00B8253F" w:rsidRDefault="000B5CD4">
      <w:pPr>
        <w:pStyle w:val="CODE"/>
      </w:pPr>
      <w:r>
        <w:t xml:space="preserve">                              child 3, Measurement: dense_union&lt;null: null=0, AsInt: struct&lt;value: int32&gt;=1, AsText: struct&lt;value: string&gt;=2, AsPoint: s (... 63 chars omitted)</w:t>
      </w:r>
    </w:p>
    <w:p w14:paraId="56D19B28" w14:textId="77777777" w:rsidR="00B8253F" w:rsidRDefault="000B5CD4">
      <w:pPr>
        <w:pStyle w:val="CODE"/>
      </w:pPr>
      <w:r>
        <w:t xml:space="preserve">                                  child 0, null: null</w:t>
      </w:r>
    </w:p>
    <w:p w14:paraId="423A2619" w14:textId="77777777" w:rsidR="00B8253F" w:rsidRDefault="000B5CD4">
      <w:pPr>
        <w:pStyle w:val="CODE"/>
      </w:pPr>
      <w:r>
        <w:t xml:space="preserve">                                  child 1, AsInt: struct&lt;value: int32&gt;</w:t>
      </w:r>
    </w:p>
    <w:p w14:paraId="4BD45B62" w14:textId="77777777" w:rsidR="00B8253F" w:rsidRDefault="000B5CD4">
      <w:pPr>
        <w:pStyle w:val="CODE"/>
      </w:pPr>
      <w:r>
        <w:t xml:space="preserve">                                      child 0, value: int32</w:t>
      </w:r>
    </w:p>
    <w:p w14:paraId="2CC29153" w14:textId="77777777" w:rsidR="00B8253F" w:rsidRDefault="000B5CD4">
      <w:pPr>
        <w:pStyle w:val="CODE"/>
      </w:pPr>
      <w:r>
        <w:lastRenderedPageBreak/>
        <w:t xml:space="preserve">                                  child 2, AsText: struct&lt;value: string&gt;</w:t>
      </w:r>
    </w:p>
    <w:p w14:paraId="3F4DE502" w14:textId="77777777" w:rsidR="00B8253F" w:rsidRDefault="000B5CD4">
      <w:pPr>
        <w:pStyle w:val="CODE"/>
      </w:pPr>
      <w:r>
        <w:t xml:space="preserve">                                      child 0, value: string</w:t>
      </w:r>
    </w:p>
    <w:p w14:paraId="2A575EFC" w14:textId="77777777" w:rsidR="00B8253F" w:rsidRDefault="000B5CD4">
      <w:pPr>
        <w:pStyle w:val="CODE"/>
      </w:pPr>
      <w:r>
        <w:t xml:space="preserve">                                  child 3, AsPoint: struct&lt;value: struct&lt;X: double not null, Y: double not null&gt;&gt;</w:t>
      </w:r>
    </w:p>
    <w:p w14:paraId="74E3BA8B" w14:textId="77777777" w:rsidR="00B8253F" w:rsidRDefault="000B5CD4">
      <w:pPr>
        <w:pStyle w:val="CODE"/>
      </w:pPr>
      <w:r>
        <w:t xml:space="preserve">                                      child 0, value: struct&lt;X: double not null, Y: double not null&gt;</w:t>
      </w:r>
    </w:p>
    <w:p w14:paraId="5F784DE5" w14:textId="77777777" w:rsidR="00B8253F" w:rsidRDefault="000B5CD4">
      <w:pPr>
        <w:pStyle w:val="CODE"/>
      </w:pPr>
      <w:r>
        <w:t xml:space="preserve">                                          child 0, X: double not null</w:t>
      </w:r>
    </w:p>
    <w:p w14:paraId="25513D82" w14:textId="77777777" w:rsidR="00B8253F" w:rsidRDefault="000B5CD4">
      <w:pPr>
        <w:pStyle w:val="CODE"/>
      </w:pPr>
      <w:r>
        <w:t xml:space="preserve">                                          child 1, Y: double not null</w:t>
      </w:r>
    </w:p>
    <w:p w14:paraId="38B16C9C" w14:textId="77777777" w:rsidR="00B8253F" w:rsidRDefault="000B5CD4">
      <w:pPr>
        <w:pStyle w:val="CODE"/>
      </w:pPr>
      <w:r>
        <w:t xml:space="preserve">                              child 4, Envelope: struct&lt;&gt;</w:t>
      </w:r>
    </w:p>
    <w:p w14:paraId="09A061FC" w14:textId="77777777" w:rsidR="00B8253F" w:rsidRDefault="000B5CD4">
      <w:pPr>
        <w:pStyle w:val="CODE"/>
      </w:pPr>
      <w:r>
        <w:t xml:space="preserve">                              child 5, OptionalScalars: struct&lt;Id: int32 not null, Flag: struct&lt;present: bool not null, value: bool&gt; not null, Count: struct (... 111 chars omitted)</w:t>
      </w:r>
    </w:p>
    <w:p w14:paraId="68DBB4B2" w14:textId="77777777" w:rsidR="00B8253F" w:rsidRDefault="000B5CD4">
      <w:pPr>
        <w:pStyle w:val="CODE"/>
      </w:pPr>
      <w:r>
        <w:t xml:space="preserve">                                  child 0, Id: int32 not null</w:t>
      </w:r>
    </w:p>
    <w:p w14:paraId="4FAFFAB0" w14:textId="77777777" w:rsidR="00B8253F" w:rsidRDefault="000B5CD4">
      <w:pPr>
        <w:pStyle w:val="CODE"/>
      </w:pPr>
      <w:r>
        <w:t xml:space="preserve">                                  child 1, Flag: struct&lt;present: bool not null, value: bool&gt; not null</w:t>
      </w:r>
    </w:p>
    <w:p w14:paraId="2D310C9A" w14:textId="77777777" w:rsidR="00B8253F" w:rsidRDefault="000B5CD4">
      <w:pPr>
        <w:pStyle w:val="CODE"/>
      </w:pPr>
      <w:r>
        <w:t xml:space="preserve">                                      child 0, present: bool not null</w:t>
      </w:r>
    </w:p>
    <w:p w14:paraId="4DBD418B" w14:textId="77777777" w:rsidR="00B8253F" w:rsidRDefault="000B5CD4">
      <w:pPr>
        <w:pStyle w:val="CODE"/>
      </w:pPr>
      <w:r>
        <w:t xml:space="preserve">                                      child 1, value: bool</w:t>
      </w:r>
    </w:p>
    <w:p w14:paraId="708843EA" w14:textId="77777777" w:rsidR="00B8253F" w:rsidRDefault="000B5CD4">
      <w:pPr>
        <w:pStyle w:val="CODE"/>
      </w:pPr>
      <w:r>
        <w:t xml:space="preserve">                                  child 2, Count: struct&lt;present: bool not null, value: int32&gt; not null</w:t>
      </w:r>
    </w:p>
    <w:p w14:paraId="36A260B8" w14:textId="77777777" w:rsidR="00B8253F" w:rsidRDefault="000B5CD4">
      <w:pPr>
        <w:pStyle w:val="CODE"/>
      </w:pPr>
      <w:r>
        <w:t xml:space="preserve">                                      child 0, present: bool not null</w:t>
      </w:r>
    </w:p>
    <w:p w14:paraId="0E653E4D" w14:textId="77777777" w:rsidR="00B8253F" w:rsidRDefault="000B5CD4">
      <w:pPr>
        <w:pStyle w:val="CODE"/>
      </w:pPr>
      <w:r>
        <w:t xml:space="preserve">                                      child 1, value: int32</w:t>
      </w:r>
    </w:p>
    <w:p w14:paraId="5D13C013" w14:textId="77777777" w:rsidR="00B8253F" w:rsidRDefault="000B5CD4">
      <w:pPr>
        <w:pStyle w:val="CODE"/>
      </w:pPr>
      <w:r>
        <w:t xml:space="preserve">                                  child 3, Ratio: struct&lt;present: bool not null, value: double&gt; not null</w:t>
      </w:r>
    </w:p>
    <w:p w14:paraId="59BC8A45" w14:textId="77777777" w:rsidR="00B8253F" w:rsidRDefault="000B5CD4">
      <w:pPr>
        <w:pStyle w:val="CODE"/>
      </w:pPr>
      <w:r>
        <w:t xml:space="preserve">                                      child 0, present: bool not null</w:t>
      </w:r>
    </w:p>
    <w:p w14:paraId="31114C17" w14:textId="77777777" w:rsidR="00B8253F" w:rsidRDefault="000B5CD4">
      <w:pPr>
        <w:pStyle w:val="CODE"/>
      </w:pPr>
      <w:r>
        <w:t xml:space="preserve">                                      child 1, value: double</w:t>
      </w:r>
    </w:p>
    <w:p w14:paraId="7FA0CBB8" w14:textId="77777777" w:rsidR="00B8253F" w:rsidRDefault="000B5CD4">
      <w:pPr>
        <w:pStyle w:val="CODE"/>
      </w:pPr>
      <w:r>
        <w:t xml:space="preserve">                              child 6, FloatHolder: struct&lt;A: float not null, B: struct&lt;present: bool not null, value: float&gt; not null&gt;</w:t>
      </w:r>
    </w:p>
    <w:p w14:paraId="56B448FB" w14:textId="77777777" w:rsidR="00B8253F" w:rsidRDefault="000B5CD4">
      <w:pPr>
        <w:pStyle w:val="CODE"/>
      </w:pPr>
      <w:r>
        <w:t xml:space="preserve">                                  child 0, A: float not null</w:t>
      </w:r>
    </w:p>
    <w:p w14:paraId="5D6097D4" w14:textId="77777777" w:rsidR="00B8253F" w:rsidRDefault="000B5CD4">
      <w:pPr>
        <w:pStyle w:val="CODE"/>
      </w:pPr>
      <w:r>
        <w:t xml:space="preserve">                                  child 1, B: struct&lt;present: bool not null, value: float&gt; not null</w:t>
      </w:r>
    </w:p>
    <w:p w14:paraId="5DAD8744" w14:textId="77777777" w:rsidR="00B8253F" w:rsidRDefault="000B5CD4">
      <w:pPr>
        <w:pStyle w:val="CODE"/>
      </w:pPr>
      <w:r>
        <w:t xml:space="preserve">                                      child 0, present: bool not null</w:t>
      </w:r>
    </w:p>
    <w:p w14:paraId="652B2114" w14:textId="77777777" w:rsidR="00B8253F" w:rsidRDefault="000B5CD4">
      <w:pPr>
        <w:pStyle w:val="CODE"/>
      </w:pPr>
      <w:r>
        <w:t xml:space="preserve">                                      child 1, value: float</w:t>
      </w:r>
    </w:p>
    <w:p w14:paraId="42A0F340" w14:textId="77777777" w:rsidR="00B8253F" w:rsidRDefault="000B5CD4">
      <w:pPr>
        <w:pStyle w:val="CODE"/>
      </w:pPr>
      <w:r>
        <w:t xml:space="preserve">                              child 7, binary: binary</w:t>
      </w:r>
    </w:p>
    <w:p w14:paraId="33A0C92C" w14:textId="77777777" w:rsidR="00B8253F" w:rsidRDefault="000B5CD4">
      <w:pPr>
        <w:pStyle w:val="CODE"/>
      </w:pPr>
      <w:r>
        <w:t xml:space="preserve">                  child 5, OptionalScalars: struct&lt;Id: int32 not null, Flag: struct&lt;present: bool not null, value: bool&gt; not null, Count: struct (... 111 chars omitted)</w:t>
      </w:r>
    </w:p>
    <w:p w14:paraId="3A527E8B" w14:textId="77777777" w:rsidR="00B8253F" w:rsidRDefault="000B5CD4">
      <w:pPr>
        <w:pStyle w:val="CODE"/>
      </w:pPr>
      <w:r>
        <w:t xml:space="preserve">                      child 0, Id: int32 not null</w:t>
      </w:r>
    </w:p>
    <w:p w14:paraId="09CD6102" w14:textId="77777777" w:rsidR="00B8253F" w:rsidRDefault="000B5CD4">
      <w:pPr>
        <w:pStyle w:val="CODE"/>
      </w:pPr>
      <w:r>
        <w:t xml:space="preserve">                      child 1, Flag: struct&lt;present: bool not null, value: bool&gt; not null</w:t>
      </w:r>
    </w:p>
    <w:p w14:paraId="270F3A48" w14:textId="77777777" w:rsidR="00B8253F" w:rsidRDefault="000B5CD4">
      <w:pPr>
        <w:pStyle w:val="CODE"/>
      </w:pPr>
      <w:r>
        <w:t xml:space="preserve">                          child 0, present: bool not null</w:t>
      </w:r>
    </w:p>
    <w:p w14:paraId="0E3BAA9C" w14:textId="77777777" w:rsidR="00B8253F" w:rsidRDefault="000B5CD4">
      <w:pPr>
        <w:pStyle w:val="CODE"/>
      </w:pPr>
      <w:r>
        <w:t xml:space="preserve">                          child 1, value: bool</w:t>
      </w:r>
    </w:p>
    <w:p w14:paraId="220CDCF8" w14:textId="77777777" w:rsidR="00B8253F" w:rsidRDefault="000B5CD4">
      <w:pPr>
        <w:pStyle w:val="CODE"/>
      </w:pPr>
      <w:r>
        <w:t xml:space="preserve">                      child 2, Count: struct&lt;present: bool not null, value: int32&gt; not null</w:t>
      </w:r>
    </w:p>
    <w:p w14:paraId="6285D5B5" w14:textId="77777777" w:rsidR="00B8253F" w:rsidRDefault="000B5CD4">
      <w:pPr>
        <w:pStyle w:val="CODE"/>
      </w:pPr>
      <w:r>
        <w:t xml:space="preserve">                          child 0, present: bool not null</w:t>
      </w:r>
    </w:p>
    <w:p w14:paraId="436462C3" w14:textId="77777777" w:rsidR="00B8253F" w:rsidRDefault="000B5CD4">
      <w:pPr>
        <w:pStyle w:val="CODE"/>
      </w:pPr>
      <w:r>
        <w:t xml:space="preserve">                          child 1, value: int32</w:t>
      </w:r>
    </w:p>
    <w:p w14:paraId="7D2D9CCA" w14:textId="77777777" w:rsidR="00B8253F" w:rsidRDefault="000B5CD4">
      <w:pPr>
        <w:pStyle w:val="CODE"/>
      </w:pPr>
      <w:r>
        <w:t xml:space="preserve">                      child 3, Ratio: struct&lt;present: bool not null, value: double&gt; not null</w:t>
      </w:r>
    </w:p>
    <w:p w14:paraId="59E4FC4C" w14:textId="77777777" w:rsidR="00B8253F" w:rsidRDefault="000B5CD4">
      <w:pPr>
        <w:pStyle w:val="CODE"/>
      </w:pPr>
      <w:r>
        <w:t xml:space="preserve">                          child 0, present: bool not null</w:t>
      </w:r>
    </w:p>
    <w:p w14:paraId="40AFE6D2" w14:textId="77777777" w:rsidR="00B8253F" w:rsidRDefault="000B5CD4">
      <w:pPr>
        <w:pStyle w:val="CODE"/>
      </w:pPr>
      <w:r>
        <w:t xml:space="preserve">                          child 1, value: double</w:t>
      </w:r>
    </w:p>
    <w:p w14:paraId="3736DFC1" w14:textId="77777777" w:rsidR="00B8253F" w:rsidRDefault="000B5CD4">
      <w:pPr>
        <w:pStyle w:val="CODE"/>
      </w:pPr>
      <w:r>
        <w:t xml:space="preserve">                  child 6, FloatHolder: struct&lt;A: float not null, B: struct&lt;present: bool not null, value: float&gt; not null&gt;</w:t>
      </w:r>
    </w:p>
    <w:p w14:paraId="4F32C44E" w14:textId="77777777" w:rsidR="00B8253F" w:rsidRDefault="000B5CD4">
      <w:pPr>
        <w:pStyle w:val="CODE"/>
      </w:pPr>
      <w:r>
        <w:t xml:space="preserve">                      child 0, A: float not null</w:t>
      </w:r>
    </w:p>
    <w:p w14:paraId="69A1D254" w14:textId="77777777" w:rsidR="00B8253F" w:rsidRDefault="000B5CD4">
      <w:pPr>
        <w:pStyle w:val="CODE"/>
      </w:pPr>
      <w:r>
        <w:t xml:space="preserve">                      child 1, B: struct&lt;present: bool not null, value: float&gt; not null</w:t>
      </w:r>
    </w:p>
    <w:p w14:paraId="000ED33C" w14:textId="77777777" w:rsidR="00B8253F" w:rsidRDefault="000B5CD4">
      <w:pPr>
        <w:pStyle w:val="CODE"/>
      </w:pPr>
      <w:r>
        <w:t xml:space="preserve">                          child 0, present: bool not null</w:t>
      </w:r>
    </w:p>
    <w:p w14:paraId="53CA5BCB" w14:textId="77777777" w:rsidR="00B8253F" w:rsidRDefault="000B5CD4">
      <w:pPr>
        <w:pStyle w:val="CODE"/>
      </w:pPr>
      <w:r>
        <w:t xml:space="preserve">                          child 1, value: float</w:t>
      </w:r>
    </w:p>
    <w:p w14:paraId="15306107" w14:textId="77777777" w:rsidR="00B8253F" w:rsidRDefault="000B5CD4">
      <w:pPr>
        <w:pStyle w:val="CODE"/>
      </w:pPr>
      <w:r>
        <w:t xml:space="preserve">                  child 7, binary: binary</w:t>
      </w:r>
    </w:p>
    <w:p w14:paraId="7C070854" w14:textId="77777777" w:rsidR="00B8253F" w:rsidRDefault="000B5CD4">
      <w:pPr>
        <w:pStyle w:val="CODE"/>
      </w:pPr>
      <w:r>
        <w:t>-- schema metadata --</w:t>
      </w:r>
    </w:p>
    <w:p w14:paraId="34D786F6" w14:textId="77777777" w:rsidR="00B8253F" w:rsidRDefault="000B5CD4">
      <w:pPr>
        <w:pStyle w:val="CODE"/>
      </w:pPr>
      <w:r>
        <w:t>opcua-arrow: '1'</w:t>
      </w:r>
    </w:p>
    <w:p w14:paraId="4B615C5D" w14:textId="77777777" w:rsidR="00B8253F" w:rsidRDefault="000B5CD4">
      <w:pPr>
        <w:pStyle w:val="PARAGRAPH"/>
      </w:pPr>
      <w:r>
        <w:t>Example value:</w:t>
      </w:r>
    </w:p>
    <w:p w14:paraId="7121432F" w14:textId="77777777" w:rsidR="00B8253F" w:rsidRDefault="000B5CD4">
      <w:pPr>
        <w:pStyle w:val="CODE"/>
      </w:pPr>
      <w:r>
        <w:t>Variant(vtype=Builtin(id=&lt;BuiltInType.Int32: 6&gt;), value=99, dimensions=None)</w:t>
      </w:r>
    </w:p>
    <w:p w14:paraId="241B5564" w14:textId="77777777" w:rsidR="00B8253F" w:rsidRDefault="000B5CD4">
      <w:pPr>
        <w:pStyle w:val="ANNEX-heading2"/>
      </w:pPr>
      <w:bookmarkStart w:id="451" w:name="_Clause_cA_2_25"/>
      <w:bookmarkStart w:id="452" w:name="_Toc236307319"/>
      <w:r>
        <w:t>Built-in DiagnosticInfo</w:t>
      </w:r>
      <w:bookmarkEnd w:id="451"/>
      <w:bookmarkEnd w:id="452"/>
    </w:p>
    <w:p w14:paraId="47A7A5C9" w14:textId="77777777" w:rsidR="00B8253F" w:rsidRDefault="000B5CD4">
      <w:pPr>
        <w:pStyle w:val="PARAGRAPH"/>
      </w:pPr>
      <w:r>
        <w:t xml:space="preserve">Published schema source: </w:t>
      </w:r>
      <w:r>
        <w:rPr>
          <w:rStyle w:val="VARIABLE"/>
        </w:rPr>
        <w:t>schemas\base.json builtins</w:t>
      </w:r>
      <w:r>
        <w:t xml:space="preserve">. SchemaId: </w:t>
      </w:r>
      <w:r>
        <w:rPr>
          <w:rStyle w:val="VARIABLE"/>
        </w:rPr>
        <w:t>f771456f4d1d0ab7</w:t>
      </w:r>
      <w:r>
        <w:t>.</w:t>
      </w:r>
    </w:p>
    <w:p w14:paraId="058FDC4D" w14:textId="40DC71CE" w:rsidR="00B8253F" w:rsidRDefault="000B5CD4">
      <w:pPr>
        <w:pStyle w:val="TABLE-title"/>
      </w:pPr>
      <w:bookmarkStart w:id="453" w:name="_Tab_built_in_diagnosticinfo_tab1"/>
      <w:bookmarkStart w:id="454" w:name="_Toc236307385"/>
      <w:r>
        <w:lastRenderedPageBreak/>
        <w:t xml:space="preserve">Table </w:t>
      </w:r>
      <w:r>
        <w:fldChar w:fldCharType="begin"/>
      </w:r>
      <w:r>
        <w:instrText xml:space="preserve"> SEQ Table \* ARABIC </w:instrText>
      </w:r>
      <w:r>
        <w:fldChar w:fldCharType="separate"/>
      </w:r>
      <w:r w:rsidR="00845676">
        <w:rPr>
          <w:noProof/>
        </w:rPr>
        <w:t>52</w:t>
      </w:r>
      <w:r>
        <w:fldChar w:fldCharType="end"/>
      </w:r>
      <w:r>
        <w:t xml:space="preserve"> – Built-in DiagnosticInfo</w:t>
      </w:r>
      <w:bookmarkEnd w:id="453"/>
      <w:bookmarkEnd w:id="45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528FB79C"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B032600"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42D5B866"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1C0FF833"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2BB17985" w14:textId="77777777" w:rsidR="00B8253F" w:rsidRDefault="000B5CD4">
            <w:pPr>
              <w:pStyle w:val="TableText"/>
            </w:pPr>
            <w:r>
              <w:t>Notes</w:t>
            </w:r>
          </w:p>
        </w:tc>
      </w:tr>
      <w:tr w:rsidR="00B8253F" w14:paraId="153E85D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E83C2C5"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4FD3FD5F" w14:textId="77777777" w:rsidR="00B8253F" w:rsidRDefault="000B5CD4">
            <w:pPr>
              <w:pStyle w:val="TableText"/>
            </w:pPr>
            <w:r>
              <w:rPr>
                <w:rStyle w:val="VARIABLE"/>
              </w:rPr>
              <w:t>struct&lt;symbolic_id: int32, namespace_uri: int32, locale: int32, localized_text: int32, additional_info: string, inner_status_code: uint32, inner_diagnostic_info: list&lt;item: struct&lt;symbolic_id: int32, namespace_uri: int32, locale: int32, localized_text: int32, additional_info: string, inner_status_code: uint32&gt; not null&gt;&gt;</w:t>
            </w:r>
          </w:p>
        </w:tc>
        <w:tc>
          <w:tcPr>
            <w:tcW w:w="2231" w:type="dxa"/>
            <w:tcBorders>
              <w:top w:val="single" w:sz="4" w:space="0" w:color="auto"/>
              <w:left w:val="single" w:sz="4" w:space="0" w:color="auto"/>
              <w:bottom w:val="single" w:sz="4" w:space="0" w:color="auto"/>
              <w:right w:val="single" w:sz="4" w:space="0" w:color="auto"/>
            </w:tcBorders>
          </w:tcPr>
          <w:p w14:paraId="12ABFE7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B4D72EB" w14:textId="77777777" w:rsidR="00B8253F" w:rsidRDefault="000B5CD4">
            <w:pPr>
              <w:pStyle w:val="TableText"/>
            </w:pPr>
            <w:r>
              <w:t>Canonical Part 6 Arrow mapping.</w:t>
            </w:r>
          </w:p>
        </w:tc>
      </w:tr>
      <w:tr w:rsidR="00B8253F" w14:paraId="0EBDA21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AA1C601" w14:textId="77777777" w:rsidR="00B8253F" w:rsidRDefault="000B5CD4">
            <w:pPr>
              <w:pStyle w:val="TableText"/>
            </w:pPr>
            <w:r>
              <w:rPr>
                <w:rStyle w:val="VARIABLE"/>
              </w:rPr>
              <w:t>value.symbolic_id</w:t>
            </w:r>
          </w:p>
        </w:tc>
        <w:tc>
          <w:tcPr>
            <w:tcW w:w="2231" w:type="dxa"/>
            <w:tcBorders>
              <w:top w:val="single" w:sz="4" w:space="0" w:color="auto"/>
              <w:left w:val="single" w:sz="4" w:space="0" w:color="auto"/>
              <w:bottom w:val="single" w:sz="4" w:space="0" w:color="auto"/>
              <w:right w:val="single" w:sz="4" w:space="0" w:color="auto"/>
            </w:tcBorders>
          </w:tcPr>
          <w:p w14:paraId="4B35C49E"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68C4BA5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E2D6662" w14:textId="77777777" w:rsidR="00B8253F" w:rsidRDefault="000B5CD4">
            <w:pPr>
              <w:pStyle w:val="TableText"/>
            </w:pPr>
            <w:r>
              <w:t>Canonical Part 6 Arrow mapping.</w:t>
            </w:r>
          </w:p>
        </w:tc>
      </w:tr>
      <w:tr w:rsidR="00B8253F" w14:paraId="069F415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BFFC95C" w14:textId="77777777" w:rsidR="00B8253F" w:rsidRDefault="000B5CD4">
            <w:pPr>
              <w:pStyle w:val="TableText"/>
            </w:pPr>
            <w:r>
              <w:rPr>
                <w:rStyle w:val="VARIABLE"/>
              </w:rPr>
              <w:t>value.namespace_uri</w:t>
            </w:r>
          </w:p>
        </w:tc>
        <w:tc>
          <w:tcPr>
            <w:tcW w:w="2231" w:type="dxa"/>
            <w:tcBorders>
              <w:top w:val="single" w:sz="4" w:space="0" w:color="auto"/>
              <w:left w:val="single" w:sz="4" w:space="0" w:color="auto"/>
              <w:bottom w:val="single" w:sz="4" w:space="0" w:color="auto"/>
              <w:right w:val="single" w:sz="4" w:space="0" w:color="auto"/>
            </w:tcBorders>
          </w:tcPr>
          <w:p w14:paraId="3EDC9E12"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30A8F59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CE2DF59" w14:textId="77777777" w:rsidR="00B8253F" w:rsidRDefault="000B5CD4">
            <w:pPr>
              <w:pStyle w:val="TableText"/>
            </w:pPr>
            <w:r>
              <w:t>Canonical Part 6 Arrow mapping.</w:t>
            </w:r>
          </w:p>
        </w:tc>
      </w:tr>
      <w:tr w:rsidR="00B8253F" w14:paraId="4FBA0A0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69A3837" w14:textId="77777777" w:rsidR="00B8253F" w:rsidRDefault="000B5CD4">
            <w:pPr>
              <w:pStyle w:val="TableText"/>
            </w:pPr>
            <w:r>
              <w:rPr>
                <w:rStyle w:val="VARIABLE"/>
              </w:rPr>
              <w:t>value.locale</w:t>
            </w:r>
          </w:p>
        </w:tc>
        <w:tc>
          <w:tcPr>
            <w:tcW w:w="2231" w:type="dxa"/>
            <w:tcBorders>
              <w:top w:val="single" w:sz="4" w:space="0" w:color="auto"/>
              <w:left w:val="single" w:sz="4" w:space="0" w:color="auto"/>
              <w:bottom w:val="single" w:sz="4" w:space="0" w:color="auto"/>
              <w:right w:val="single" w:sz="4" w:space="0" w:color="auto"/>
            </w:tcBorders>
          </w:tcPr>
          <w:p w14:paraId="056B63C3"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3DED1C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622CA5D" w14:textId="77777777" w:rsidR="00B8253F" w:rsidRDefault="000B5CD4">
            <w:pPr>
              <w:pStyle w:val="TableText"/>
            </w:pPr>
            <w:r>
              <w:t>Canonical Part 6 Arrow mapping.</w:t>
            </w:r>
          </w:p>
        </w:tc>
      </w:tr>
      <w:tr w:rsidR="00B8253F" w14:paraId="788AC20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F20A4BC" w14:textId="77777777" w:rsidR="00B8253F" w:rsidRDefault="000B5CD4">
            <w:pPr>
              <w:pStyle w:val="TableText"/>
            </w:pPr>
            <w:r>
              <w:rPr>
                <w:rStyle w:val="VARIABLE"/>
              </w:rPr>
              <w:t>value.localized_text</w:t>
            </w:r>
          </w:p>
        </w:tc>
        <w:tc>
          <w:tcPr>
            <w:tcW w:w="2231" w:type="dxa"/>
            <w:tcBorders>
              <w:top w:val="single" w:sz="4" w:space="0" w:color="auto"/>
              <w:left w:val="single" w:sz="4" w:space="0" w:color="auto"/>
              <w:bottom w:val="single" w:sz="4" w:space="0" w:color="auto"/>
              <w:right w:val="single" w:sz="4" w:space="0" w:color="auto"/>
            </w:tcBorders>
          </w:tcPr>
          <w:p w14:paraId="125C9E7C"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638BAE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9666703" w14:textId="77777777" w:rsidR="00B8253F" w:rsidRDefault="000B5CD4">
            <w:pPr>
              <w:pStyle w:val="TableText"/>
            </w:pPr>
            <w:r>
              <w:t>Canonical Part 6 Arrow mapping.</w:t>
            </w:r>
          </w:p>
        </w:tc>
      </w:tr>
      <w:tr w:rsidR="00B8253F" w14:paraId="6621E6A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E4305AC" w14:textId="77777777" w:rsidR="00B8253F" w:rsidRDefault="000B5CD4">
            <w:pPr>
              <w:pStyle w:val="TableText"/>
            </w:pPr>
            <w:r>
              <w:rPr>
                <w:rStyle w:val="VARIABLE"/>
              </w:rPr>
              <w:t>value.additional_info</w:t>
            </w:r>
          </w:p>
        </w:tc>
        <w:tc>
          <w:tcPr>
            <w:tcW w:w="2231" w:type="dxa"/>
            <w:tcBorders>
              <w:top w:val="single" w:sz="4" w:space="0" w:color="auto"/>
              <w:left w:val="single" w:sz="4" w:space="0" w:color="auto"/>
              <w:bottom w:val="single" w:sz="4" w:space="0" w:color="auto"/>
              <w:right w:val="single" w:sz="4" w:space="0" w:color="auto"/>
            </w:tcBorders>
          </w:tcPr>
          <w:p w14:paraId="6C3D840E"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0EFFEE9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B7016A8" w14:textId="77777777" w:rsidR="00B8253F" w:rsidRDefault="000B5CD4">
            <w:pPr>
              <w:pStyle w:val="TableText"/>
            </w:pPr>
            <w:r>
              <w:t>Canonical Part 6 Arrow mapping.</w:t>
            </w:r>
          </w:p>
        </w:tc>
      </w:tr>
      <w:tr w:rsidR="00B8253F" w14:paraId="5C04E82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D9B44CD" w14:textId="77777777" w:rsidR="00B8253F" w:rsidRDefault="000B5CD4">
            <w:pPr>
              <w:pStyle w:val="TableText"/>
            </w:pPr>
            <w:r>
              <w:rPr>
                <w:rStyle w:val="VARIABLE"/>
              </w:rPr>
              <w:t>value.inner_status_code</w:t>
            </w:r>
          </w:p>
        </w:tc>
        <w:tc>
          <w:tcPr>
            <w:tcW w:w="2231" w:type="dxa"/>
            <w:tcBorders>
              <w:top w:val="single" w:sz="4" w:space="0" w:color="auto"/>
              <w:left w:val="single" w:sz="4" w:space="0" w:color="auto"/>
              <w:bottom w:val="single" w:sz="4" w:space="0" w:color="auto"/>
              <w:right w:val="single" w:sz="4" w:space="0" w:color="auto"/>
            </w:tcBorders>
          </w:tcPr>
          <w:p w14:paraId="08AB5108" w14:textId="77777777" w:rsidR="00B8253F" w:rsidRDefault="000B5CD4">
            <w:pPr>
              <w:pStyle w:val="TableText"/>
            </w:pPr>
            <w:r>
              <w:rPr>
                <w:rStyle w:val="VARIABLE"/>
              </w:rPr>
              <w:t>uint32</w:t>
            </w:r>
          </w:p>
        </w:tc>
        <w:tc>
          <w:tcPr>
            <w:tcW w:w="2231" w:type="dxa"/>
            <w:tcBorders>
              <w:top w:val="single" w:sz="4" w:space="0" w:color="auto"/>
              <w:left w:val="single" w:sz="4" w:space="0" w:color="auto"/>
              <w:bottom w:val="single" w:sz="4" w:space="0" w:color="auto"/>
              <w:right w:val="single" w:sz="4" w:space="0" w:color="auto"/>
            </w:tcBorders>
          </w:tcPr>
          <w:p w14:paraId="2F504A3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63CF80D" w14:textId="77777777" w:rsidR="00B8253F" w:rsidRDefault="000B5CD4">
            <w:pPr>
              <w:pStyle w:val="TableText"/>
            </w:pPr>
            <w:r>
              <w:t>Canonical Part 6 Arrow mapping.</w:t>
            </w:r>
          </w:p>
        </w:tc>
      </w:tr>
      <w:tr w:rsidR="00B8253F" w14:paraId="22C9D9D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34B33C7" w14:textId="77777777" w:rsidR="00B8253F" w:rsidRDefault="000B5CD4">
            <w:pPr>
              <w:pStyle w:val="TableText"/>
            </w:pPr>
            <w:r>
              <w:rPr>
                <w:rStyle w:val="VARIABLE"/>
              </w:rPr>
              <w:t>value.inner_diagnostic_info</w:t>
            </w:r>
          </w:p>
        </w:tc>
        <w:tc>
          <w:tcPr>
            <w:tcW w:w="2231" w:type="dxa"/>
            <w:tcBorders>
              <w:top w:val="single" w:sz="4" w:space="0" w:color="auto"/>
              <w:left w:val="single" w:sz="4" w:space="0" w:color="auto"/>
              <w:bottom w:val="single" w:sz="4" w:space="0" w:color="auto"/>
              <w:right w:val="single" w:sz="4" w:space="0" w:color="auto"/>
            </w:tcBorders>
          </w:tcPr>
          <w:p w14:paraId="370E2CB0" w14:textId="77777777" w:rsidR="00B8253F" w:rsidRDefault="000B5CD4">
            <w:pPr>
              <w:pStyle w:val="TableText"/>
            </w:pPr>
            <w:r>
              <w:rPr>
                <w:rStyle w:val="VARIABLE"/>
              </w:rPr>
              <w:t>list&lt;item: struct&lt;symbolic_id: int32, namespace_uri: int32, locale: int32, localized_text: int32, additional_info: string, inner_status_code: uint32&gt; not null&gt;</w:t>
            </w:r>
          </w:p>
        </w:tc>
        <w:tc>
          <w:tcPr>
            <w:tcW w:w="2231" w:type="dxa"/>
            <w:tcBorders>
              <w:top w:val="single" w:sz="4" w:space="0" w:color="auto"/>
              <w:left w:val="single" w:sz="4" w:space="0" w:color="auto"/>
              <w:bottom w:val="single" w:sz="4" w:space="0" w:color="auto"/>
              <w:right w:val="single" w:sz="4" w:space="0" w:color="auto"/>
            </w:tcBorders>
          </w:tcPr>
          <w:p w14:paraId="35D53C2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07139F9" w14:textId="77777777" w:rsidR="00B8253F" w:rsidRDefault="000B5CD4">
            <w:pPr>
              <w:pStyle w:val="TableText"/>
            </w:pPr>
            <w:r>
              <w:t>List offsets identify the element range; null list differs from empty list.</w:t>
            </w:r>
          </w:p>
        </w:tc>
      </w:tr>
      <w:tr w:rsidR="00B8253F" w14:paraId="3EBA6A3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4B661B9" w14:textId="77777777" w:rsidR="00B8253F" w:rsidRDefault="000B5CD4">
            <w:pPr>
              <w:pStyle w:val="TableText"/>
            </w:pPr>
            <w:r>
              <w:rPr>
                <w:rStyle w:val="VARIABLE"/>
              </w:rPr>
              <w:t>value.inner_diagnostic_info[]</w:t>
            </w:r>
          </w:p>
        </w:tc>
        <w:tc>
          <w:tcPr>
            <w:tcW w:w="2231" w:type="dxa"/>
            <w:tcBorders>
              <w:top w:val="single" w:sz="4" w:space="0" w:color="auto"/>
              <w:left w:val="single" w:sz="4" w:space="0" w:color="auto"/>
              <w:bottom w:val="single" w:sz="4" w:space="0" w:color="auto"/>
              <w:right w:val="single" w:sz="4" w:space="0" w:color="auto"/>
            </w:tcBorders>
          </w:tcPr>
          <w:p w14:paraId="53CFC987" w14:textId="77777777" w:rsidR="00B8253F" w:rsidRDefault="000B5CD4">
            <w:pPr>
              <w:pStyle w:val="TableText"/>
            </w:pPr>
            <w:r>
              <w:rPr>
                <w:rStyle w:val="VARIABLE"/>
              </w:rPr>
              <w:t>struct&lt;symbolic_id: int32, namespace_uri: int32, locale: int32, localized_text: int32, additional_info: string, inner_status_code: uint32&gt;</w:t>
            </w:r>
          </w:p>
        </w:tc>
        <w:tc>
          <w:tcPr>
            <w:tcW w:w="2231" w:type="dxa"/>
            <w:tcBorders>
              <w:top w:val="single" w:sz="4" w:space="0" w:color="auto"/>
              <w:left w:val="single" w:sz="4" w:space="0" w:color="auto"/>
              <w:bottom w:val="single" w:sz="4" w:space="0" w:color="auto"/>
              <w:right w:val="single" w:sz="4" w:space="0" w:color="auto"/>
            </w:tcBorders>
          </w:tcPr>
          <w:p w14:paraId="65731948"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B9DC5D0" w14:textId="77777777" w:rsidR="00B8253F" w:rsidRDefault="000B5CD4">
            <w:pPr>
              <w:pStyle w:val="TableText"/>
            </w:pPr>
            <w:r>
              <w:t>Canonical Part 6 Arrow mapping.</w:t>
            </w:r>
          </w:p>
        </w:tc>
      </w:tr>
      <w:tr w:rsidR="00B8253F" w14:paraId="7BE6634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088CB65" w14:textId="77777777" w:rsidR="00B8253F" w:rsidRDefault="000B5CD4">
            <w:pPr>
              <w:pStyle w:val="TableText"/>
            </w:pPr>
            <w:r>
              <w:rPr>
                <w:rStyle w:val="VARIABLE"/>
              </w:rPr>
              <w:t>value.inner_diagnostic_info[].symbolic_id</w:t>
            </w:r>
          </w:p>
        </w:tc>
        <w:tc>
          <w:tcPr>
            <w:tcW w:w="2231" w:type="dxa"/>
            <w:tcBorders>
              <w:top w:val="single" w:sz="4" w:space="0" w:color="auto"/>
              <w:left w:val="single" w:sz="4" w:space="0" w:color="auto"/>
              <w:bottom w:val="single" w:sz="4" w:space="0" w:color="auto"/>
              <w:right w:val="single" w:sz="4" w:space="0" w:color="auto"/>
            </w:tcBorders>
          </w:tcPr>
          <w:p w14:paraId="6AEFA340"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0656CBF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ADC2E3B" w14:textId="77777777" w:rsidR="00B8253F" w:rsidRDefault="000B5CD4">
            <w:pPr>
              <w:pStyle w:val="TableText"/>
            </w:pPr>
            <w:r>
              <w:t>Canonical Part 6 Arrow mapping.</w:t>
            </w:r>
          </w:p>
        </w:tc>
      </w:tr>
      <w:tr w:rsidR="00B8253F" w14:paraId="43356F0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07C60F5" w14:textId="77777777" w:rsidR="00B8253F" w:rsidRDefault="000B5CD4">
            <w:pPr>
              <w:pStyle w:val="TableText"/>
            </w:pPr>
            <w:r>
              <w:rPr>
                <w:rStyle w:val="VARIABLE"/>
              </w:rPr>
              <w:t>value.inner_diagnostic_info[].namespace_uri</w:t>
            </w:r>
          </w:p>
        </w:tc>
        <w:tc>
          <w:tcPr>
            <w:tcW w:w="2231" w:type="dxa"/>
            <w:tcBorders>
              <w:top w:val="single" w:sz="4" w:space="0" w:color="auto"/>
              <w:left w:val="single" w:sz="4" w:space="0" w:color="auto"/>
              <w:bottom w:val="single" w:sz="4" w:space="0" w:color="auto"/>
              <w:right w:val="single" w:sz="4" w:space="0" w:color="auto"/>
            </w:tcBorders>
          </w:tcPr>
          <w:p w14:paraId="4EA064B4"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7A44351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5B59C2F" w14:textId="77777777" w:rsidR="00B8253F" w:rsidRDefault="000B5CD4">
            <w:pPr>
              <w:pStyle w:val="TableText"/>
            </w:pPr>
            <w:r>
              <w:t>Canonical Part 6 Arrow mapping.</w:t>
            </w:r>
          </w:p>
        </w:tc>
      </w:tr>
      <w:tr w:rsidR="00B8253F" w14:paraId="6F233DD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3F1ED22" w14:textId="77777777" w:rsidR="00B8253F" w:rsidRDefault="000B5CD4">
            <w:pPr>
              <w:pStyle w:val="TableText"/>
            </w:pPr>
            <w:r>
              <w:rPr>
                <w:rStyle w:val="VARIABLE"/>
              </w:rPr>
              <w:t>value.inner_diagnostic_info[].locale</w:t>
            </w:r>
          </w:p>
        </w:tc>
        <w:tc>
          <w:tcPr>
            <w:tcW w:w="2231" w:type="dxa"/>
            <w:tcBorders>
              <w:top w:val="single" w:sz="4" w:space="0" w:color="auto"/>
              <w:left w:val="single" w:sz="4" w:space="0" w:color="auto"/>
              <w:bottom w:val="single" w:sz="4" w:space="0" w:color="auto"/>
              <w:right w:val="single" w:sz="4" w:space="0" w:color="auto"/>
            </w:tcBorders>
          </w:tcPr>
          <w:p w14:paraId="23232006"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1590449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AA460D2" w14:textId="77777777" w:rsidR="00B8253F" w:rsidRDefault="000B5CD4">
            <w:pPr>
              <w:pStyle w:val="TableText"/>
            </w:pPr>
            <w:r>
              <w:t>Canonical Part 6 Arrow mapping.</w:t>
            </w:r>
          </w:p>
        </w:tc>
      </w:tr>
      <w:tr w:rsidR="00B8253F" w14:paraId="3218FF5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607597C" w14:textId="77777777" w:rsidR="00B8253F" w:rsidRDefault="000B5CD4">
            <w:pPr>
              <w:pStyle w:val="TableText"/>
            </w:pPr>
            <w:r>
              <w:rPr>
                <w:rStyle w:val="VARIABLE"/>
              </w:rPr>
              <w:t>value.inner_diagnostic_info[].localized_text</w:t>
            </w:r>
          </w:p>
        </w:tc>
        <w:tc>
          <w:tcPr>
            <w:tcW w:w="2231" w:type="dxa"/>
            <w:tcBorders>
              <w:top w:val="single" w:sz="4" w:space="0" w:color="auto"/>
              <w:left w:val="single" w:sz="4" w:space="0" w:color="auto"/>
              <w:bottom w:val="single" w:sz="4" w:space="0" w:color="auto"/>
              <w:right w:val="single" w:sz="4" w:space="0" w:color="auto"/>
            </w:tcBorders>
          </w:tcPr>
          <w:p w14:paraId="5300CCE0"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60C09D9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86B93FC" w14:textId="77777777" w:rsidR="00B8253F" w:rsidRDefault="000B5CD4">
            <w:pPr>
              <w:pStyle w:val="TableText"/>
            </w:pPr>
            <w:r>
              <w:t>Canonical Part 6 Arrow mapping.</w:t>
            </w:r>
          </w:p>
        </w:tc>
      </w:tr>
      <w:tr w:rsidR="00B8253F" w14:paraId="494715C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409844E" w14:textId="77777777" w:rsidR="00B8253F" w:rsidRDefault="000B5CD4">
            <w:pPr>
              <w:pStyle w:val="TableText"/>
            </w:pPr>
            <w:r>
              <w:rPr>
                <w:rStyle w:val="VARIABLE"/>
              </w:rPr>
              <w:t>value.inner_diagnostic_info[].additional_info</w:t>
            </w:r>
          </w:p>
        </w:tc>
        <w:tc>
          <w:tcPr>
            <w:tcW w:w="2231" w:type="dxa"/>
            <w:tcBorders>
              <w:top w:val="single" w:sz="4" w:space="0" w:color="auto"/>
              <w:left w:val="single" w:sz="4" w:space="0" w:color="auto"/>
              <w:bottom w:val="single" w:sz="4" w:space="0" w:color="auto"/>
              <w:right w:val="single" w:sz="4" w:space="0" w:color="auto"/>
            </w:tcBorders>
          </w:tcPr>
          <w:p w14:paraId="7C255EED"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40B7ABF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14C5ADF" w14:textId="77777777" w:rsidR="00B8253F" w:rsidRDefault="000B5CD4">
            <w:pPr>
              <w:pStyle w:val="TableText"/>
            </w:pPr>
            <w:r>
              <w:t>Canonical Part 6 Arrow mapping.</w:t>
            </w:r>
          </w:p>
        </w:tc>
      </w:tr>
      <w:tr w:rsidR="00B8253F" w14:paraId="407C852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71C0575" w14:textId="77777777" w:rsidR="00B8253F" w:rsidRDefault="000B5CD4">
            <w:pPr>
              <w:pStyle w:val="TableText"/>
            </w:pPr>
            <w:r>
              <w:rPr>
                <w:rStyle w:val="VARIABLE"/>
              </w:rPr>
              <w:t>value.inner_diagnostic_info[].inner_status_code</w:t>
            </w:r>
          </w:p>
        </w:tc>
        <w:tc>
          <w:tcPr>
            <w:tcW w:w="2231" w:type="dxa"/>
            <w:tcBorders>
              <w:top w:val="single" w:sz="4" w:space="0" w:color="auto"/>
              <w:left w:val="single" w:sz="4" w:space="0" w:color="auto"/>
              <w:bottom w:val="single" w:sz="4" w:space="0" w:color="auto"/>
              <w:right w:val="single" w:sz="4" w:space="0" w:color="auto"/>
            </w:tcBorders>
          </w:tcPr>
          <w:p w14:paraId="190A24E2" w14:textId="77777777" w:rsidR="00B8253F" w:rsidRDefault="000B5CD4">
            <w:pPr>
              <w:pStyle w:val="TableText"/>
            </w:pPr>
            <w:r>
              <w:rPr>
                <w:rStyle w:val="VARIABLE"/>
              </w:rPr>
              <w:t>uint32</w:t>
            </w:r>
          </w:p>
        </w:tc>
        <w:tc>
          <w:tcPr>
            <w:tcW w:w="2231" w:type="dxa"/>
            <w:tcBorders>
              <w:top w:val="single" w:sz="4" w:space="0" w:color="auto"/>
              <w:left w:val="single" w:sz="4" w:space="0" w:color="auto"/>
              <w:bottom w:val="single" w:sz="4" w:space="0" w:color="auto"/>
              <w:right w:val="single" w:sz="4" w:space="0" w:color="auto"/>
            </w:tcBorders>
          </w:tcPr>
          <w:p w14:paraId="3535C19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A510011" w14:textId="77777777" w:rsidR="00B8253F" w:rsidRDefault="000B5CD4">
            <w:pPr>
              <w:pStyle w:val="TableText"/>
            </w:pPr>
            <w:r>
              <w:t>Canonical Part 6 Arrow mapping.</w:t>
            </w:r>
          </w:p>
        </w:tc>
      </w:tr>
    </w:tbl>
    <w:p w14:paraId="040E4354" w14:textId="77777777" w:rsidR="00B8253F" w:rsidRDefault="00B8253F">
      <w:pPr>
        <w:pStyle w:val="spacer"/>
      </w:pPr>
    </w:p>
    <w:p w14:paraId="3239AC88" w14:textId="77777777" w:rsidR="00B8253F" w:rsidRDefault="000B5CD4">
      <w:pPr>
        <w:pStyle w:val="PARAGRAPH"/>
      </w:pPr>
      <w:r>
        <w:t>Arrow schema:</w:t>
      </w:r>
    </w:p>
    <w:p w14:paraId="699CAE07" w14:textId="77777777" w:rsidR="00B8253F" w:rsidRDefault="000B5CD4">
      <w:pPr>
        <w:pStyle w:val="CODE"/>
      </w:pPr>
      <w:r>
        <w:t>value: struct&lt;symbolic_id: int32, namespace_uri: int32, locale: int32, localized_text: int32, additional_in (... 222 chars omitted)</w:t>
      </w:r>
    </w:p>
    <w:p w14:paraId="3ACD2D77" w14:textId="77777777" w:rsidR="00B8253F" w:rsidRDefault="000B5CD4">
      <w:pPr>
        <w:pStyle w:val="CODE"/>
      </w:pPr>
      <w:r>
        <w:t xml:space="preserve">  child 0, symbolic_id: int32</w:t>
      </w:r>
    </w:p>
    <w:p w14:paraId="6C560FC9" w14:textId="77777777" w:rsidR="00B8253F" w:rsidRDefault="000B5CD4">
      <w:pPr>
        <w:pStyle w:val="CODE"/>
      </w:pPr>
      <w:r>
        <w:t xml:space="preserve">  child 1, namespace_uri: int32</w:t>
      </w:r>
    </w:p>
    <w:p w14:paraId="3CA87EE4" w14:textId="77777777" w:rsidR="00B8253F" w:rsidRDefault="000B5CD4">
      <w:pPr>
        <w:pStyle w:val="CODE"/>
      </w:pPr>
      <w:r>
        <w:t xml:space="preserve">  child 2, locale: int32</w:t>
      </w:r>
    </w:p>
    <w:p w14:paraId="2718C7D2" w14:textId="77777777" w:rsidR="00B8253F" w:rsidRDefault="000B5CD4">
      <w:pPr>
        <w:pStyle w:val="CODE"/>
      </w:pPr>
      <w:r>
        <w:t xml:space="preserve">  child 3, localized_text: int32</w:t>
      </w:r>
    </w:p>
    <w:p w14:paraId="7CB698B4" w14:textId="77777777" w:rsidR="00B8253F" w:rsidRDefault="000B5CD4">
      <w:pPr>
        <w:pStyle w:val="CODE"/>
      </w:pPr>
      <w:r>
        <w:t xml:space="preserve">  child 4, additional_info: string</w:t>
      </w:r>
    </w:p>
    <w:p w14:paraId="040D344B" w14:textId="77777777" w:rsidR="00B8253F" w:rsidRDefault="000B5CD4">
      <w:pPr>
        <w:pStyle w:val="CODE"/>
      </w:pPr>
      <w:r>
        <w:t xml:space="preserve">  child 5, inner_status_code: uint32</w:t>
      </w:r>
    </w:p>
    <w:p w14:paraId="099BE150" w14:textId="77777777" w:rsidR="00B8253F" w:rsidRDefault="000B5CD4">
      <w:pPr>
        <w:pStyle w:val="CODE"/>
      </w:pPr>
      <w:r>
        <w:t xml:space="preserve">  child 6, inner_diagnostic_info: list&lt;item: struct&lt;symbolic_id: int32, namespace_uri: int32, locale: int32, localized_text: int32, ad (... 59 chars omitted)</w:t>
      </w:r>
    </w:p>
    <w:p w14:paraId="3C1F7927" w14:textId="77777777" w:rsidR="00B8253F" w:rsidRDefault="000B5CD4">
      <w:pPr>
        <w:pStyle w:val="CODE"/>
      </w:pPr>
      <w:r>
        <w:t xml:space="preserve">      child 0, item: struct&lt;symbolic_id: int32, namespace_uri: int32, locale: int32, localized_text: int32, additional_in (... 38 chars omitted) not null</w:t>
      </w:r>
    </w:p>
    <w:p w14:paraId="1E77A4C3" w14:textId="77777777" w:rsidR="00B8253F" w:rsidRDefault="000B5CD4">
      <w:pPr>
        <w:pStyle w:val="CODE"/>
      </w:pPr>
      <w:r>
        <w:lastRenderedPageBreak/>
        <w:t xml:space="preserve">          child 0, symbolic_id: int32</w:t>
      </w:r>
    </w:p>
    <w:p w14:paraId="6EF88D47" w14:textId="77777777" w:rsidR="00B8253F" w:rsidRDefault="000B5CD4">
      <w:pPr>
        <w:pStyle w:val="CODE"/>
      </w:pPr>
      <w:r>
        <w:t xml:space="preserve">          child 1, namespace_uri: int32</w:t>
      </w:r>
    </w:p>
    <w:p w14:paraId="5050BEB9" w14:textId="77777777" w:rsidR="00B8253F" w:rsidRDefault="000B5CD4">
      <w:pPr>
        <w:pStyle w:val="CODE"/>
      </w:pPr>
      <w:r>
        <w:t xml:space="preserve">          child 2, locale: int32</w:t>
      </w:r>
    </w:p>
    <w:p w14:paraId="44B1A8A2" w14:textId="77777777" w:rsidR="00B8253F" w:rsidRDefault="000B5CD4">
      <w:pPr>
        <w:pStyle w:val="CODE"/>
      </w:pPr>
      <w:r>
        <w:t xml:space="preserve">          child 3, localized_text: int32</w:t>
      </w:r>
    </w:p>
    <w:p w14:paraId="6E9F1821" w14:textId="77777777" w:rsidR="00B8253F" w:rsidRDefault="000B5CD4">
      <w:pPr>
        <w:pStyle w:val="CODE"/>
      </w:pPr>
      <w:r>
        <w:t xml:space="preserve">          child 4, additional_info: string</w:t>
      </w:r>
    </w:p>
    <w:p w14:paraId="686D9C8D" w14:textId="77777777" w:rsidR="00B8253F" w:rsidRDefault="000B5CD4">
      <w:pPr>
        <w:pStyle w:val="CODE"/>
      </w:pPr>
      <w:r>
        <w:t xml:space="preserve">          child 5, inner_status_code: uint32</w:t>
      </w:r>
    </w:p>
    <w:p w14:paraId="501BC316" w14:textId="77777777" w:rsidR="00B8253F" w:rsidRDefault="000B5CD4">
      <w:pPr>
        <w:pStyle w:val="CODE"/>
      </w:pPr>
      <w:r>
        <w:t>-- schema metadata --</w:t>
      </w:r>
    </w:p>
    <w:p w14:paraId="5417F21E" w14:textId="77777777" w:rsidR="00B8253F" w:rsidRDefault="000B5CD4">
      <w:pPr>
        <w:pStyle w:val="CODE"/>
      </w:pPr>
      <w:r>
        <w:t>opcua-arrow: '1'</w:t>
      </w:r>
    </w:p>
    <w:p w14:paraId="35B03B8C" w14:textId="77777777" w:rsidR="00B8253F" w:rsidRDefault="000B5CD4">
      <w:pPr>
        <w:pStyle w:val="PARAGRAPH"/>
      </w:pPr>
      <w:r>
        <w:t>Example value:</w:t>
      </w:r>
    </w:p>
    <w:p w14:paraId="44E92ABF" w14:textId="77777777" w:rsidR="00B8253F" w:rsidRDefault="000B5CD4">
      <w:pPr>
        <w:pStyle w:val="CODE"/>
      </w:pPr>
      <w:r>
        <w:t>DiagnosticInfo(symbolic_id=1,</w:t>
      </w:r>
    </w:p>
    <w:p w14:paraId="4019C6C4" w14:textId="77777777" w:rsidR="00B8253F" w:rsidRDefault="000B5CD4">
      <w:pPr>
        <w:pStyle w:val="CODE"/>
      </w:pPr>
      <w:r>
        <w:t xml:space="preserve">               namespace_uri=2,</w:t>
      </w:r>
    </w:p>
    <w:p w14:paraId="37EB1DD4" w14:textId="77777777" w:rsidR="00B8253F" w:rsidRDefault="000B5CD4">
      <w:pPr>
        <w:pStyle w:val="CODE"/>
      </w:pPr>
      <w:r>
        <w:t xml:space="preserve">               locale=None,</w:t>
      </w:r>
    </w:p>
    <w:p w14:paraId="51E41293" w14:textId="77777777" w:rsidR="00B8253F" w:rsidRDefault="000B5CD4">
      <w:pPr>
        <w:pStyle w:val="CODE"/>
      </w:pPr>
      <w:r>
        <w:t xml:space="preserve">               localized_text=None,</w:t>
      </w:r>
    </w:p>
    <w:p w14:paraId="35A972F6" w14:textId="77777777" w:rsidR="00B8253F" w:rsidRDefault="000B5CD4">
      <w:pPr>
        <w:pStyle w:val="CODE"/>
      </w:pPr>
      <w:r>
        <w:t xml:space="preserve">               additional_info='outer',</w:t>
      </w:r>
    </w:p>
    <w:p w14:paraId="40AC0DE0" w14:textId="77777777" w:rsidR="00B8253F" w:rsidRDefault="000B5CD4">
      <w:pPr>
        <w:pStyle w:val="CODE"/>
      </w:pPr>
      <w:r>
        <w:t xml:space="preserve">               inner_status_code=StatusCode(value=2158755840),</w:t>
      </w:r>
    </w:p>
    <w:p w14:paraId="239D214B" w14:textId="77777777" w:rsidR="00B8253F" w:rsidRDefault="000B5CD4">
      <w:pPr>
        <w:pStyle w:val="CODE"/>
      </w:pPr>
      <w:r>
        <w:t xml:space="preserve">               inner_diagnostic_info=DiagnosticInfo(symbolic_id=None,</w:t>
      </w:r>
    </w:p>
    <w:p w14:paraId="5E1308B2" w14:textId="77777777" w:rsidR="00B8253F" w:rsidRDefault="000B5CD4">
      <w:pPr>
        <w:pStyle w:val="CODE"/>
      </w:pPr>
      <w:r>
        <w:t xml:space="preserve">                                                    namespace_uri=None,</w:t>
      </w:r>
    </w:p>
    <w:p w14:paraId="1B417553" w14:textId="77777777" w:rsidR="00B8253F" w:rsidRDefault="000B5CD4">
      <w:pPr>
        <w:pStyle w:val="CODE"/>
      </w:pPr>
      <w:r>
        <w:t xml:space="preserve">                                                    locale=5,</w:t>
      </w:r>
    </w:p>
    <w:p w14:paraId="393EB0C4" w14:textId="77777777" w:rsidR="00B8253F" w:rsidRDefault="000B5CD4">
      <w:pPr>
        <w:pStyle w:val="CODE"/>
      </w:pPr>
      <w:r>
        <w:t xml:space="preserve">                                                    localized_text=None,</w:t>
      </w:r>
    </w:p>
    <w:p w14:paraId="35103136" w14:textId="77777777" w:rsidR="00B8253F" w:rsidRDefault="000B5CD4">
      <w:pPr>
        <w:pStyle w:val="CODE"/>
      </w:pPr>
      <w:r>
        <w:t xml:space="preserve">                                                    additional_info='inner',</w:t>
      </w:r>
    </w:p>
    <w:p w14:paraId="493CAE92" w14:textId="77777777" w:rsidR="00B8253F" w:rsidRDefault="000B5CD4">
      <w:pPr>
        <w:pStyle w:val="CODE"/>
      </w:pPr>
      <w:r>
        <w:t xml:space="preserve">                                                    inner_status_code=None,</w:t>
      </w:r>
    </w:p>
    <w:p w14:paraId="3801FB98" w14:textId="77777777" w:rsidR="00B8253F" w:rsidRDefault="000B5CD4">
      <w:pPr>
        <w:pStyle w:val="CODE"/>
      </w:pPr>
      <w:r>
        <w:t xml:space="preserve">                                                    inner_diagnostic_info=None))</w:t>
      </w:r>
    </w:p>
    <w:p w14:paraId="3F1DC6EB" w14:textId="77777777" w:rsidR="00B8253F" w:rsidRDefault="000B5CD4">
      <w:pPr>
        <w:pStyle w:val="ANNEX-heading2"/>
      </w:pPr>
      <w:bookmarkStart w:id="455" w:name="_Clause_cA_2_26"/>
      <w:bookmarkStart w:id="456" w:name="_Toc236307320"/>
      <w:r>
        <w:t>Composite Array&lt;String&gt;</w:t>
      </w:r>
      <w:bookmarkEnd w:id="455"/>
      <w:bookmarkEnd w:id="456"/>
    </w:p>
    <w:p w14:paraId="7464F0E5" w14:textId="77777777" w:rsidR="00B8253F" w:rsidRDefault="000B5CD4">
      <w:pPr>
        <w:pStyle w:val="PARAGRAPH"/>
      </w:pPr>
      <w:r>
        <w:t xml:space="preserve">Published schema source: </w:t>
      </w:r>
      <w:r>
        <w:rPr>
          <w:rStyle w:val="VARIABLE"/>
        </w:rPr>
        <w:t>schemas\base.json corpusTypes</w:t>
      </w:r>
      <w:r>
        <w:t xml:space="preserve">. SchemaId: </w:t>
      </w:r>
      <w:r>
        <w:rPr>
          <w:rStyle w:val="VARIABLE"/>
        </w:rPr>
        <w:t>29fbb0deb2fca279</w:t>
      </w:r>
      <w:r>
        <w:t>.</w:t>
      </w:r>
    </w:p>
    <w:p w14:paraId="5F7A84FD" w14:textId="1CF394BD" w:rsidR="00B8253F" w:rsidRDefault="000B5CD4">
      <w:pPr>
        <w:pStyle w:val="TABLE-title"/>
      </w:pPr>
      <w:bookmarkStart w:id="457" w:name="_Tab_composite_array_string_tab1"/>
      <w:bookmarkStart w:id="458" w:name="_Toc236307386"/>
      <w:r>
        <w:t xml:space="preserve">Table </w:t>
      </w:r>
      <w:r>
        <w:fldChar w:fldCharType="begin"/>
      </w:r>
      <w:r>
        <w:instrText xml:space="preserve"> SEQ Table \* ARABIC </w:instrText>
      </w:r>
      <w:r>
        <w:fldChar w:fldCharType="separate"/>
      </w:r>
      <w:r w:rsidR="00845676">
        <w:rPr>
          <w:noProof/>
        </w:rPr>
        <w:t>53</w:t>
      </w:r>
      <w:r>
        <w:fldChar w:fldCharType="end"/>
      </w:r>
      <w:r>
        <w:t xml:space="preserve"> – Composite Array&lt;String&gt;</w:t>
      </w:r>
      <w:bookmarkEnd w:id="457"/>
      <w:bookmarkEnd w:id="45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46CF020A"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A4CCB3A"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6F1D70CB"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577D1E58"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760206E2" w14:textId="77777777" w:rsidR="00B8253F" w:rsidRDefault="000B5CD4">
            <w:pPr>
              <w:pStyle w:val="TableText"/>
            </w:pPr>
            <w:r>
              <w:t>Notes</w:t>
            </w:r>
          </w:p>
        </w:tc>
      </w:tr>
      <w:tr w:rsidR="00B8253F" w14:paraId="71A261A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E8E0FE1"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7B03E0D5" w14:textId="77777777" w:rsidR="00B8253F" w:rsidRDefault="000B5CD4">
            <w:pPr>
              <w:pStyle w:val="TableText"/>
            </w:pPr>
            <w:r>
              <w:rPr>
                <w:rStyle w:val="VARIABLE"/>
              </w:rPr>
              <w:t>list&lt;item: string&gt;</w:t>
            </w:r>
          </w:p>
        </w:tc>
        <w:tc>
          <w:tcPr>
            <w:tcW w:w="2231" w:type="dxa"/>
            <w:tcBorders>
              <w:top w:val="single" w:sz="4" w:space="0" w:color="auto"/>
              <w:left w:val="single" w:sz="4" w:space="0" w:color="auto"/>
              <w:bottom w:val="single" w:sz="4" w:space="0" w:color="auto"/>
              <w:right w:val="single" w:sz="4" w:space="0" w:color="auto"/>
            </w:tcBorders>
          </w:tcPr>
          <w:p w14:paraId="5ED5512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8961B4E" w14:textId="77777777" w:rsidR="00B8253F" w:rsidRDefault="000B5CD4">
            <w:pPr>
              <w:pStyle w:val="TableText"/>
            </w:pPr>
            <w:r>
              <w:t>List offsets identify the element range; null list differs from empty list.</w:t>
            </w:r>
          </w:p>
        </w:tc>
      </w:tr>
      <w:tr w:rsidR="00B8253F" w14:paraId="3A71DDB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D88B667"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00CA87EE"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74CD685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72891E6" w14:textId="77777777" w:rsidR="00B8253F" w:rsidRDefault="000B5CD4">
            <w:pPr>
              <w:pStyle w:val="TableText"/>
            </w:pPr>
            <w:r>
              <w:t>Canonical Part 6 Arrow mapping.</w:t>
            </w:r>
          </w:p>
        </w:tc>
      </w:tr>
    </w:tbl>
    <w:p w14:paraId="3D53F2C0" w14:textId="77777777" w:rsidR="00B8253F" w:rsidRDefault="00B8253F">
      <w:pPr>
        <w:pStyle w:val="spacer"/>
      </w:pPr>
    </w:p>
    <w:p w14:paraId="589482D8" w14:textId="77777777" w:rsidR="00B8253F" w:rsidRDefault="000B5CD4">
      <w:pPr>
        <w:pStyle w:val="PARAGRAPH"/>
      </w:pPr>
      <w:r>
        <w:t>Arrow schema:</w:t>
      </w:r>
    </w:p>
    <w:p w14:paraId="546C832A" w14:textId="77777777" w:rsidR="00B8253F" w:rsidRDefault="000B5CD4">
      <w:pPr>
        <w:pStyle w:val="CODE"/>
      </w:pPr>
      <w:r>
        <w:t>value: list&lt;item: string&gt;</w:t>
      </w:r>
    </w:p>
    <w:p w14:paraId="61F0D545" w14:textId="77777777" w:rsidR="00B8253F" w:rsidRDefault="000B5CD4">
      <w:pPr>
        <w:pStyle w:val="CODE"/>
      </w:pPr>
      <w:r>
        <w:t xml:space="preserve">  child 0, item: string</w:t>
      </w:r>
    </w:p>
    <w:p w14:paraId="6F32B14C" w14:textId="77777777" w:rsidR="00B8253F" w:rsidRDefault="000B5CD4">
      <w:pPr>
        <w:pStyle w:val="CODE"/>
      </w:pPr>
      <w:r>
        <w:t>-- schema metadata --</w:t>
      </w:r>
    </w:p>
    <w:p w14:paraId="06C8ACC5" w14:textId="77777777" w:rsidR="00B8253F" w:rsidRDefault="000B5CD4">
      <w:pPr>
        <w:pStyle w:val="CODE"/>
      </w:pPr>
      <w:r>
        <w:t>opcua-arrow: '1'</w:t>
      </w:r>
    </w:p>
    <w:p w14:paraId="5B98B44B" w14:textId="77777777" w:rsidR="00B8253F" w:rsidRDefault="000B5CD4">
      <w:pPr>
        <w:pStyle w:val="PARAGRAPH"/>
      </w:pPr>
      <w:r>
        <w:t>Example value:</w:t>
      </w:r>
    </w:p>
    <w:p w14:paraId="0C4979F7" w14:textId="77777777" w:rsidR="00B8253F" w:rsidRDefault="000B5CD4">
      <w:pPr>
        <w:pStyle w:val="CODE"/>
      </w:pPr>
      <w:r>
        <w:t>['a', None, '']</w:t>
      </w:r>
    </w:p>
    <w:p w14:paraId="79D8AE9A" w14:textId="77777777" w:rsidR="00B8253F" w:rsidRDefault="000B5CD4">
      <w:pPr>
        <w:pStyle w:val="ANNEX-heading2"/>
      </w:pPr>
      <w:bookmarkStart w:id="459" w:name="_Clause_cA_2_27"/>
      <w:bookmarkStart w:id="460" w:name="_Toc236307321"/>
      <w:r>
        <w:t>Composite Matrix&lt;Double&gt;</w:t>
      </w:r>
      <w:bookmarkEnd w:id="459"/>
      <w:bookmarkEnd w:id="460"/>
    </w:p>
    <w:p w14:paraId="08AF3ACB" w14:textId="77777777" w:rsidR="00B8253F" w:rsidRDefault="000B5CD4">
      <w:pPr>
        <w:pStyle w:val="PARAGRAPH"/>
      </w:pPr>
      <w:r>
        <w:t xml:space="preserve">Published schema source: </w:t>
      </w:r>
      <w:r>
        <w:rPr>
          <w:rStyle w:val="VARIABLE"/>
        </w:rPr>
        <w:t>schemas\base.json matrix/corpusTypes</w:t>
      </w:r>
      <w:r>
        <w:t xml:space="preserve">. SchemaId: </w:t>
      </w:r>
      <w:r>
        <w:rPr>
          <w:rStyle w:val="VARIABLE"/>
        </w:rPr>
        <w:t>80fc271958993aff</w:t>
      </w:r>
      <w:r>
        <w:t>.</w:t>
      </w:r>
    </w:p>
    <w:p w14:paraId="456F2023" w14:textId="4E66D1A6" w:rsidR="00B8253F" w:rsidRDefault="000B5CD4">
      <w:pPr>
        <w:pStyle w:val="TABLE-title"/>
      </w:pPr>
      <w:bookmarkStart w:id="461" w:name="_Tab_composite_matrix_double_tab1"/>
      <w:bookmarkStart w:id="462" w:name="_Toc236307387"/>
      <w:r>
        <w:lastRenderedPageBreak/>
        <w:t xml:space="preserve">Table </w:t>
      </w:r>
      <w:r>
        <w:fldChar w:fldCharType="begin"/>
      </w:r>
      <w:r>
        <w:instrText xml:space="preserve"> SEQ Table \* ARABIC </w:instrText>
      </w:r>
      <w:r>
        <w:fldChar w:fldCharType="separate"/>
      </w:r>
      <w:r w:rsidR="00845676">
        <w:rPr>
          <w:noProof/>
        </w:rPr>
        <w:t>54</w:t>
      </w:r>
      <w:r>
        <w:fldChar w:fldCharType="end"/>
      </w:r>
      <w:r>
        <w:t xml:space="preserve"> – Composite Matrix&lt;Double&gt;</w:t>
      </w:r>
      <w:bookmarkEnd w:id="461"/>
      <w:bookmarkEnd w:id="46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401CCC1B"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5330C6DD"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1149F88F"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5DD14B7B"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41499D1A" w14:textId="77777777" w:rsidR="00B8253F" w:rsidRDefault="000B5CD4">
            <w:pPr>
              <w:pStyle w:val="TableText"/>
            </w:pPr>
            <w:r>
              <w:t>Notes</w:t>
            </w:r>
          </w:p>
        </w:tc>
      </w:tr>
      <w:tr w:rsidR="00B8253F" w14:paraId="721450D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BCF0399"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3FC9CB9D" w14:textId="77777777" w:rsidR="00B8253F" w:rsidRDefault="000B5CD4">
            <w:pPr>
              <w:pStyle w:val="TableText"/>
            </w:pPr>
            <w:r>
              <w:rPr>
                <w:rStyle w:val="VARIABLE"/>
              </w:rPr>
              <w:t>struct&lt;dimensions: list&lt;item: int32&gt; not null, values: list&lt;item: double&gt; not null&gt;</w:t>
            </w:r>
          </w:p>
        </w:tc>
        <w:tc>
          <w:tcPr>
            <w:tcW w:w="2231" w:type="dxa"/>
            <w:tcBorders>
              <w:top w:val="single" w:sz="4" w:space="0" w:color="auto"/>
              <w:left w:val="single" w:sz="4" w:space="0" w:color="auto"/>
              <w:bottom w:val="single" w:sz="4" w:space="0" w:color="auto"/>
              <w:right w:val="single" w:sz="4" w:space="0" w:color="auto"/>
            </w:tcBorders>
          </w:tcPr>
          <w:p w14:paraId="3B95275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414191D" w14:textId="77777777" w:rsidR="00B8253F" w:rsidRDefault="000B5CD4">
            <w:pPr>
              <w:pStyle w:val="TableText"/>
            </w:pPr>
            <w:r>
              <w:t>Canonical Part 6 Arrow mapping.</w:t>
            </w:r>
          </w:p>
        </w:tc>
      </w:tr>
      <w:tr w:rsidR="00B8253F" w14:paraId="6421771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06D2F41" w14:textId="77777777" w:rsidR="00B8253F" w:rsidRDefault="000B5CD4">
            <w:pPr>
              <w:pStyle w:val="TableText"/>
            </w:pPr>
            <w:r>
              <w:rPr>
                <w:rStyle w:val="VARIABLE"/>
              </w:rPr>
              <w:t>value.dimensions</w:t>
            </w:r>
          </w:p>
        </w:tc>
        <w:tc>
          <w:tcPr>
            <w:tcW w:w="2231" w:type="dxa"/>
            <w:tcBorders>
              <w:top w:val="single" w:sz="4" w:space="0" w:color="auto"/>
              <w:left w:val="single" w:sz="4" w:space="0" w:color="auto"/>
              <w:bottom w:val="single" w:sz="4" w:space="0" w:color="auto"/>
              <w:right w:val="single" w:sz="4" w:space="0" w:color="auto"/>
            </w:tcBorders>
          </w:tcPr>
          <w:p w14:paraId="47BA9579" w14:textId="77777777" w:rsidR="00B8253F" w:rsidRDefault="000B5CD4">
            <w:pPr>
              <w:pStyle w:val="TableText"/>
            </w:pPr>
            <w:r>
              <w:rPr>
                <w:rStyle w:val="VARIABLE"/>
              </w:rPr>
              <w:t>list&lt;item: int32&gt;</w:t>
            </w:r>
          </w:p>
        </w:tc>
        <w:tc>
          <w:tcPr>
            <w:tcW w:w="2231" w:type="dxa"/>
            <w:tcBorders>
              <w:top w:val="single" w:sz="4" w:space="0" w:color="auto"/>
              <w:left w:val="single" w:sz="4" w:space="0" w:color="auto"/>
              <w:bottom w:val="single" w:sz="4" w:space="0" w:color="auto"/>
              <w:right w:val="single" w:sz="4" w:space="0" w:color="auto"/>
            </w:tcBorders>
          </w:tcPr>
          <w:p w14:paraId="5C051A0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AC43491" w14:textId="77777777" w:rsidR="00B8253F" w:rsidRDefault="000B5CD4">
            <w:pPr>
              <w:pStyle w:val="TableText"/>
            </w:pPr>
            <w:r>
              <w:t>List offsets identify the element range; null list differs from empty list.</w:t>
            </w:r>
          </w:p>
        </w:tc>
      </w:tr>
      <w:tr w:rsidR="00B8253F" w14:paraId="0F8A33A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2E29414" w14:textId="77777777" w:rsidR="00B8253F" w:rsidRDefault="000B5CD4">
            <w:pPr>
              <w:pStyle w:val="TableText"/>
            </w:pPr>
            <w:r>
              <w:rPr>
                <w:rStyle w:val="VARIABLE"/>
              </w:rPr>
              <w:t>value.dimensions[]</w:t>
            </w:r>
          </w:p>
        </w:tc>
        <w:tc>
          <w:tcPr>
            <w:tcW w:w="2231" w:type="dxa"/>
            <w:tcBorders>
              <w:top w:val="single" w:sz="4" w:space="0" w:color="auto"/>
              <w:left w:val="single" w:sz="4" w:space="0" w:color="auto"/>
              <w:bottom w:val="single" w:sz="4" w:space="0" w:color="auto"/>
              <w:right w:val="single" w:sz="4" w:space="0" w:color="auto"/>
            </w:tcBorders>
          </w:tcPr>
          <w:p w14:paraId="7957C497"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371DC27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BBA9246" w14:textId="77777777" w:rsidR="00B8253F" w:rsidRDefault="000B5CD4">
            <w:pPr>
              <w:pStyle w:val="TableText"/>
            </w:pPr>
            <w:r>
              <w:t>Canonical Part 6 Arrow mapping.</w:t>
            </w:r>
          </w:p>
        </w:tc>
      </w:tr>
      <w:tr w:rsidR="00B8253F" w14:paraId="468783D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3EBD47F" w14:textId="77777777" w:rsidR="00B8253F" w:rsidRDefault="000B5CD4">
            <w:pPr>
              <w:pStyle w:val="TableText"/>
            </w:pPr>
            <w:r>
              <w:rPr>
                <w:rStyle w:val="VARIABLE"/>
              </w:rPr>
              <w:t>value.values</w:t>
            </w:r>
          </w:p>
        </w:tc>
        <w:tc>
          <w:tcPr>
            <w:tcW w:w="2231" w:type="dxa"/>
            <w:tcBorders>
              <w:top w:val="single" w:sz="4" w:space="0" w:color="auto"/>
              <w:left w:val="single" w:sz="4" w:space="0" w:color="auto"/>
              <w:bottom w:val="single" w:sz="4" w:space="0" w:color="auto"/>
              <w:right w:val="single" w:sz="4" w:space="0" w:color="auto"/>
            </w:tcBorders>
          </w:tcPr>
          <w:p w14:paraId="4943F5A3" w14:textId="77777777" w:rsidR="00B8253F" w:rsidRDefault="000B5CD4">
            <w:pPr>
              <w:pStyle w:val="TableText"/>
            </w:pPr>
            <w:r>
              <w:rPr>
                <w:rStyle w:val="VARIABLE"/>
              </w:rPr>
              <w:t>list&lt;item: double&gt;</w:t>
            </w:r>
          </w:p>
        </w:tc>
        <w:tc>
          <w:tcPr>
            <w:tcW w:w="2231" w:type="dxa"/>
            <w:tcBorders>
              <w:top w:val="single" w:sz="4" w:space="0" w:color="auto"/>
              <w:left w:val="single" w:sz="4" w:space="0" w:color="auto"/>
              <w:bottom w:val="single" w:sz="4" w:space="0" w:color="auto"/>
              <w:right w:val="single" w:sz="4" w:space="0" w:color="auto"/>
            </w:tcBorders>
          </w:tcPr>
          <w:p w14:paraId="4F333E7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BF0234F" w14:textId="77777777" w:rsidR="00B8253F" w:rsidRDefault="000B5CD4">
            <w:pPr>
              <w:pStyle w:val="TableText"/>
            </w:pPr>
            <w:r>
              <w:t>List offsets identify the element range; null list differs from empty list.</w:t>
            </w:r>
          </w:p>
        </w:tc>
      </w:tr>
      <w:tr w:rsidR="00B8253F" w14:paraId="702EA9A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7DA79FE" w14:textId="77777777" w:rsidR="00B8253F" w:rsidRDefault="000B5CD4">
            <w:pPr>
              <w:pStyle w:val="TableText"/>
            </w:pPr>
            <w:r>
              <w:rPr>
                <w:rStyle w:val="VARIABLE"/>
              </w:rPr>
              <w:t>value.values[]</w:t>
            </w:r>
          </w:p>
        </w:tc>
        <w:tc>
          <w:tcPr>
            <w:tcW w:w="2231" w:type="dxa"/>
            <w:tcBorders>
              <w:top w:val="single" w:sz="4" w:space="0" w:color="auto"/>
              <w:left w:val="single" w:sz="4" w:space="0" w:color="auto"/>
              <w:bottom w:val="single" w:sz="4" w:space="0" w:color="auto"/>
              <w:right w:val="single" w:sz="4" w:space="0" w:color="auto"/>
            </w:tcBorders>
          </w:tcPr>
          <w:p w14:paraId="7386F4C4"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1B68E7D6"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292AE1F" w14:textId="77777777" w:rsidR="00B8253F" w:rsidRDefault="000B5CD4">
            <w:pPr>
              <w:pStyle w:val="TableText"/>
            </w:pPr>
            <w:r>
              <w:t>Canonical Part 6 Arrow mapping.</w:t>
            </w:r>
          </w:p>
        </w:tc>
      </w:tr>
    </w:tbl>
    <w:p w14:paraId="492EABE7" w14:textId="77777777" w:rsidR="00B8253F" w:rsidRDefault="00B8253F">
      <w:pPr>
        <w:pStyle w:val="spacer"/>
      </w:pPr>
    </w:p>
    <w:p w14:paraId="1E85A718" w14:textId="77777777" w:rsidR="00B8253F" w:rsidRDefault="000B5CD4">
      <w:pPr>
        <w:pStyle w:val="PARAGRAPH"/>
      </w:pPr>
      <w:r>
        <w:t>Arrow schema:</w:t>
      </w:r>
    </w:p>
    <w:p w14:paraId="086805F6" w14:textId="77777777" w:rsidR="00B8253F" w:rsidRDefault="000B5CD4">
      <w:pPr>
        <w:pStyle w:val="CODE"/>
      </w:pPr>
      <w:r>
        <w:t>value: struct&lt;dimensions: list&lt;item: int32&gt; not null, values: list&lt;item: double&gt; not null&gt;</w:t>
      </w:r>
    </w:p>
    <w:p w14:paraId="19B9515D" w14:textId="77777777" w:rsidR="00B8253F" w:rsidRDefault="000B5CD4">
      <w:pPr>
        <w:pStyle w:val="CODE"/>
      </w:pPr>
      <w:r>
        <w:t xml:space="preserve">  child 0, dimensions: list&lt;item: int32&gt; not null</w:t>
      </w:r>
    </w:p>
    <w:p w14:paraId="75730997" w14:textId="77777777" w:rsidR="00B8253F" w:rsidRDefault="000B5CD4">
      <w:pPr>
        <w:pStyle w:val="CODE"/>
      </w:pPr>
      <w:r>
        <w:t xml:space="preserve">      child 0, item: int32</w:t>
      </w:r>
    </w:p>
    <w:p w14:paraId="5943D785" w14:textId="77777777" w:rsidR="00B8253F" w:rsidRDefault="000B5CD4">
      <w:pPr>
        <w:pStyle w:val="CODE"/>
      </w:pPr>
      <w:r>
        <w:t xml:space="preserve">  child 1, values: list&lt;item: double&gt; not null</w:t>
      </w:r>
    </w:p>
    <w:p w14:paraId="1AAFF84A" w14:textId="77777777" w:rsidR="00B8253F" w:rsidRDefault="000B5CD4">
      <w:pPr>
        <w:pStyle w:val="CODE"/>
      </w:pPr>
      <w:r>
        <w:t xml:space="preserve">      child 0, item: double</w:t>
      </w:r>
    </w:p>
    <w:p w14:paraId="6BD4E2BB" w14:textId="77777777" w:rsidR="00B8253F" w:rsidRDefault="000B5CD4">
      <w:pPr>
        <w:pStyle w:val="CODE"/>
      </w:pPr>
      <w:r>
        <w:t>-- schema metadata --</w:t>
      </w:r>
    </w:p>
    <w:p w14:paraId="610B1472" w14:textId="77777777" w:rsidR="00B8253F" w:rsidRDefault="000B5CD4">
      <w:pPr>
        <w:pStyle w:val="CODE"/>
      </w:pPr>
      <w:r>
        <w:t>opcua-arrow: '1'</w:t>
      </w:r>
    </w:p>
    <w:p w14:paraId="011C44A4" w14:textId="77777777" w:rsidR="00B8253F" w:rsidRDefault="000B5CD4">
      <w:pPr>
        <w:pStyle w:val="PARAGRAPH"/>
      </w:pPr>
      <w:r>
        <w:t>Example value:</w:t>
      </w:r>
    </w:p>
    <w:p w14:paraId="3481F848" w14:textId="77777777" w:rsidR="00B8253F" w:rsidRDefault="000B5CD4">
      <w:pPr>
        <w:pStyle w:val="CODE"/>
      </w:pPr>
      <w:r>
        <w:t>Matrix(dimensions=(2, 2), values=[1.0, nan, -inf, -0.0])</w:t>
      </w:r>
    </w:p>
    <w:p w14:paraId="791EBE8A" w14:textId="77777777" w:rsidR="00B8253F" w:rsidRDefault="000B5CD4">
      <w:pPr>
        <w:pStyle w:val="ANNEX-heading2"/>
      </w:pPr>
      <w:bookmarkStart w:id="463" w:name="_Clause_cA_2_28"/>
      <w:bookmarkStart w:id="464" w:name="_Toc236307322"/>
      <w:r>
        <w:t>Composite plain Structure Point</w:t>
      </w:r>
      <w:bookmarkEnd w:id="463"/>
      <w:bookmarkEnd w:id="464"/>
    </w:p>
    <w:p w14:paraId="2B80BE6A" w14:textId="77777777" w:rsidR="00B8253F" w:rsidRDefault="000B5CD4">
      <w:pPr>
        <w:pStyle w:val="PARAGRAPH"/>
      </w:pPr>
      <w:r>
        <w:t xml:space="preserve">Published schema source: </w:t>
      </w:r>
      <w:r>
        <w:rPr>
          <w:rStyle w:val="VARIABLE"/>
        </w:rPr>
        <w:t>../extras/arrow-encoding/schemas/struct-Point.json</w:t>
      </w:r>
      <w:r>
        <w:t xml:space="preserve">. SchemaId: </w:t>
      </w:r>
      <w:r>
        <w:rPr>
          <w:rStyle w:val="VARIABLE"/>
        </w:rPr>
        <w:t>beb88baa5c498682</w:t>
      </w:r>
      <w:r>
        <w:t>.</w:t>
      </w:r>
    </w:p>
    <w:p w14:paraId="0515B790" w14:textId="02776A87" w:rsidR="00B8253F" w:rsidRDefault="000B5CD4">
      <w:pPr>
        <w:pStyle w:val="TABLE-title"/>
      </w:pPr>
      <w:bookmarkStart w:id="465" w:name="_Tab_composite_plain_structure_point_tab"/>
      <w:bookmarkStart w:id="466" w:name="_Toc236307388"/>
      <w:r>
        <w:t xml:space="preserve">Table </w:t>
      </w:r>
      <w:r>
        <w:fldChar w:fldCharType="begin"/>
      </w:r>
      <w:r>
        <w:instrText xml:space="preserve"> SEQ Table \* ARABIC </w:instrText>
      </w:r>
      <w:r>
        <w:fldChar w:fldCharType="separate"/>
      </w:r>
      <w:r w:rsidR="00845676">
        <w:rPr>
          <w:noProof/>
        </w:rPr>
        <w:t>55</w:t>
      </w:r>
      <w:r>
        <w:fldChar w:fldCharType="end"/>
      </w:r>
      <w:r>
        <w:t xml:space="preserve"> – Composite plain Structure Point</w:t>
      </w:r>
      <w:bookmarkEnd w:id="465"/>
      <w:bookmarkEnd w:id="46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05329AF3"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2D2FB4A1"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1A314980"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6FDD7223"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1D70A33A" w14:textId="77777777" w:rsidR="00B8253F" w:rsidRDefault="000B5CD4">
            <w:pPr>
              <w:pStyle w:val="TableText"/>
            </w:pPr>
            <w:r>
              <w:t>Notes</w:t>
            </w:r>
          </w:p>
        </w:tc>
      </w:tr>
      <w:tr w:rsidR="00B8253F" w14:paraId="5B1FEA8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16F1C92"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1EA7BAAC"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23B123B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DB3F08B" w14:textId="77777777" w:rsidR="00B8253F" w:rsidRDefault="000B5CD4">
            <w:pPr>
              <w:pStyle w:val="TableText"/>
            </w:pPr>
            <w:r>
              <w:t>Canonical Part 6 Arrow mapping.</w:t>
            </w:r>
          </w:p>
        </w:tc>
      </w:tr>
      <w:tr w:rsidR="00B8253F" w14:paraId="757A491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27475DC" w14:textId="77777777" w:rsidR="00B8253F" w:rsidRDefault="000B5CD4">
            <w:pPr>
              <w:pStyle w:val="TableText"/>
            </w:pPr>
            <w:r>
              <w:rPr>
                <w:rStyle w:val="VARIABLE"/>
              </w:rPr>
              <w:t>value.X</w:t>
            </w:r>
          </w:p>
        </w:tc>
        <w:tc>
          <w:tcPr>
            <w:tcW w:w="2231" w:type="dxa"/>
            <w:tcBorders>
              <w:top w:val="single" w:sz="4" w:space="0" w:color="auto"/>
              <w:left w:val="single" w:sz="4" w:space="0" w:color="auto"/>
              <w:bottom w:val="single" w:sz="4" w:space="0" w:color="auto"/>
              <w:right w:val="single" w:sz="4" w:space="0" w:color="auto"/>
            </w:tcBorders>
          </w:tcPr>
          <w:p w14:paraId="78DA63B1"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6D2F775B"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102DA37" w14:textId="77777777" w:rsidR="00B8253F" w:rsidRDefault="000B5CD4">
            <w:pPr>
              <w:pStyle w:val="TableText"/>
            </w:pPr>
            <w:r>
              <w:t>Canonical Part 6 Arrow mapping.</w:t>
            </w:r>
          </w:p>
        </w:tc>
      </w:tr>
      <w:tr w:rsidR="00B8253F" w14:paraId="06CC514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F521040" w14:textId="77777777" w:rsidR="00B8253F" w:rsidRDefault="000B5CD4">
            <w:pPr>
              <w:pStyle w:val="TableText"/>
            </w:pPr>
            <w:r>
              <w:rPr>
                <w:rStyle w:val="VARIABLE"/>
              </w:rPr>
              <w:t>value.Y</w:t>
            </w:r>
          </w:p>
        </w:tc>
        <w:tc>
          <w:tcPr>
            <w:tcW w:w="2231" w:type="dxa"/>
            <w:tcBorders>
              <w:top w:val="single" w:sz="4" w:space="0" w:color="auto"/>
              <w:left w:val="single" w:sz="4" w:space="0" w:color="auto"/>
              <w:bottom w:val="single" w:sz="4" w:space="0" w:color="auto"/>
              <w:right w:val="single" w:sz="4" w:space="0" w:color="auto"/>
            </w:tcBorders>
          </w:tcPr>
          <w:p w14:paraId="3A4669DA"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3A579AC0"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DD88753" w14:textId="77777777" w:rsidR="00B8253F" w:rsidRDefault="000B5CD4">
            <w:pPr>
              <w:pStyle w:val="TableText"/>
            </w:pPr>
            <w:r>
              <w:t>Canonical Part 6 Arrow mapping.</w:t>
            </w:r>
          </w:p>
        </w:tc>
      </w:tr>
    </w:tbl>
    <w:p w14:paraId="6755AC69" w14:textId="77777777" w:rsidR="00B8253F" w:rsidRDefault="00B8253F">
      <w:pPr>
        <w:pStyle w:val="spacer"/>
      </w:pPr>
    </w:p>
    <w:p w14:paraId="5CC41FC5" w14:textId="77777777" w:rsidR="00B8253F" w:rsidRDefault="000B5CD4">
      <w:pPr>
        <w:pStyle w:val="PARAGRAPH"/>
      </w:pPr>
      <w:r>
        <w:t>Arrow schema:</w:t>
      </w:r>
    </w:p>
    <w:p w14:paraId="6B03AA6C" w14:textId="77777777" w:rsidR="00B8253F" w:rsidRDefault="000B5CD4">
      <w:pPr>
        <w:pStyle w:val="CODE"/>
      </w:pPr>
      <w:r>
        <w:t>value: struct&lt;X: double not null, Y: double not null&gt;</w:t>
      </w:r>
    </w:p>
    <w:p w14:paraId="06ADD39E" w14:textId="77777777" w:rsidR="00B8253F" w:rsidRDefault="000B5CD4">
      <w:pPr>
        <w:pStyle w:val="CODE"/>
      </w:pPr>
      <w:r>
        <w:t xml:space="preserve">  child 0, X: double not null</w:t>
      </w:r>
    </w:p>
    <w:p w14:paraId="559C1AE8" w14:textId="77777777" w:rsidR="00B8253F" w:rsidRDefault="000B5CD4">
      <w:pPr>
        <w:pStyle w:val="CODE"/>
      </w:pPr>
      <w:r>
        <w:t xml:space="preserve">  child 1, Y: double not null</w:t>
      </w:r>
    </w:p>
    <w:p w14:paraId="60C10D32" w14:textId="77777777" w:rsidR="00B8253F" w:rsidRDefault="000B5CD4">
      <w:pPr>
        <w:pStyle w:val="CODE"/>
      </w:pPr>
      <w:r>
        <w:t>-- schema metadata --</w:t>
      </w:r>
    </w:p>
    <w:p w14:paraId="69242BFA" w14:textId="77777777" w:rsidR="00B8253F" w:rsidRDefault="000B5CD4">
      <w:pPr>
        <w:pStyle w:val="CODE"/>
      </w:pPr>
      <w:r>
        <w:t>opcua-arrow: '1'</w:t>
      </w:r>
    </w:p>
    <w:p w14:paraId="2BB7F67B" w14:textId="77777777" w:rsidR="00B8253F" w:rsidRDefault="000B5CD4">
      <w:pPr>
        <w:pStyle w:val="PARAGRAPH"/>
      </w:pPr>
      <w:r>
        <w:t>Example value:</w:t>
      </w:r>
    </w:p>
    <w:p w14:paraId="4B778C4C" w14:textId="77777777" w:rsidR="00B8253F" w:rsidRDefault="000B5CD4">
      <w:pPr>
        <w:pStyle w:val="CODE"/>
      </w:pPr>
      <w:r>
        <w:t>StructValue(fields={'X': 1.25, 'Y': -3.5}, type_name='Point')</w:t>
      </w:r>
    </w:p>
    <w:p w14:paraId="444E219E" w14:textId="77777777" w:rsidR="00B8253F" w:rsidRDefault="000B5CD4">
      <w:pPr>
        <w:pStyle w:val="ANNEX-heading2"/>
      </w:pPr>
      <w:bookmarkStart w:id="467" w:name="_Clause_cA_2_29"/>
      <w:bookmarkStart w:id="468" w:name="_Toc236307323"/>
      <w:r>
        <w:lastRenderedPageBreak/>
        <w:t>Composite StructureWithOptionalFields Person</w:t>
      </w:r>
      <w:bookmarkEnd w:id="467"/>
      <w:bookmarkEnd w:id="468"/>
    </w:p>
    <w:p w14:paraId="046C745B" w14:textId="77777777" w:rsidR="00B8253F" w:rsidRDefault="000B5CD4">
      <w:pPr>
        <w:pStyle w:val="PARAGRAPH"/>
      </w:pPr>
      <w:r>
        <w:t xml:space="preserve">Published schema source: </w:t>
      </w:r>
      <w:r>
        <w:rPr>
          <w:rStyle w:val="VARIABLE"/>
        </w:rPr>
        <w:t>../extras/arrow-encoding/schemas/struct-Person.json</w:t>
      </w:r>
      <w:r>
        <w:t xml:space="preserve">. SchemaId: </w:t>
      </w:r>
      <w:r>
        <w:rPr>
          <w:rStyle w:val="VARIABLE"/>
        </w:rPr>
        <w:t>38e92bc671144ea6</w:t>
      </w:r>
      <w:r>
        <w:t>.</w:t>
      </w:r>
    </w:p>
    <w:p w14:paraId="4FB88540" w14:textId="1FFB1730" w:rsidR="00B8253F" w:rsidRDefault="000B5CD4">
      <w:pPr>
        <w:pStyle w:val="TABLE-title"/>
      </w:pPr>
      <w:bookmarkStart w:id="469" w:name="_Tab_composite_structurewithoptionalfiel"/>
      <w:bookmarkStart w:id="470" w:name="_Toc236307389"/>
      <w:r>
        <w:t xml:space="preserve">Table </w:t>
      </w:r>
      <w:r>
        <w:fldChar w:fldCharType="begin"/>
      </w:r>
      <w:r>
        <w:instrText xml:space="preserve"> SEQ Table \* ARABIC </w:instrText>
      </w:r>
      <w:r>
        <w:fldChar w:fldCharType="separate"/>
      </w:r>
      <w:r w:rsidR="00845676">
        <w:rPr>
          <w:noProof/>
        </w:rPr>
        <w:t>56</w:t>
      </w:r>
      <w:r>
        <w:fldChar w:fldCharType="end"/>
      </w:r>
      <w:r>
        <w:t xml:space="preserve"> – Composite StructureWithOptionalFields Person</w:t>
      </w:r>
      <w:bookmarkEnd w:id="469"/>
      <w:bookmarkEnd w:id="47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285F6176"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4DCB8F2"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52B00DCE"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470E7545"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10B5C551" w14:textId="77777777" w:rsidR="00B8253F" w:rsidRDefault="000B5CD4">
            <w:pPr>
              <w:pStyle w:val="TableText"/>
            </w:pPr>
            <w:r>
              <w:t>Notes</w:t>
            </w:r>
          </w:p>
        </w:tc>
      </w:tr>
      <w:tr w:rsidR="00B8253F" w14:paraId="2FED99A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E2AA5B6"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752419A5" w14:textId="77777777" w:rsidR="00B8253F" w:rsidRDefault="000B5CD4">
            <w:pPr>
              <w:pStyle w:val="TableText"/>
            </w:pPr>
            <w:r>
              <w:rPr>
                <w:rStyle w:val="VARIABLE"/>
              </w:rPr>
              <w:t>struct&lt;Name: string, Age: int32 not null, Email: struct&lt;present: bool not null, value: string&gt; not null, Nickname: struct&lt;present: bool not null, value: string&gt; not null&gt;</w:t>
            </w:r>
          </w:p>
        </w:tc>
        <w:tc>
          <w:tcPr>
            <w:tcW w:w="2231" w:type="dxa"/>
            <w:tcBorders>
              <w:top w:val="single" w:sz="4" w:space="0" w:color="auto"/>
              <w:left w:val="single" w:sz="4" w:space="0" w:color="auto"/>
              <w:bottom w:val="single" w:sz="4" w:space="0" w:color="auto"/>
              <w:right w:val="single" w:sz="4" w:space="0" w:color="auto"/>
            </w:tcBorders>
          </w:tcPr>
          <w:p w14:paraId="04F8C9C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7609980" w14:textId="77777777" w:rsidR="00B8253F" w:rsidRDefault="000B5CD4">
            <w:pPr>
              <w:pStyle w:val="TableText"/>
            </w:pPr>
            <w:r>
              <w:t>Canonical Part 6 Arrow mapping.</w:t>
            </w:r>
          </w:p>
        </w:tc>
      </w:tr>
      <w:tr w:rsidR="00B8253F" w14:paraId="6871B42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92D0A9D" w14:textId="77777777" w:rsidR="00B8253F" w:rsidRDefault="000B5CD4">
            <w:pPr>
              <w:pStyle w:val="TableText"/>
            </w:pPr>
            <w:r>
              <w:rPr>
                <w:rStyle w:val="VARIABLE"/>
              </w:rPr>
              <w:t>value.Name</w:t>
            </w:r>
          </w:p>
        </w:tc>
        <w:tc>
          <w:tcPr>
            <w:tcW w:w="2231" w:type="dxa"/>
            <w:tcBorders>
              <w:top w:val="single" w:sz="4" w:space="0" w:color="auto"/>
              <w:left w:val="single" w:sz="4" w:space="0" w:color="auto"/>
              <w:bottom w:val="single" w:sz="4" w:space="0" w:color="auto"/>
              <w:right w:val="single" w:sz="4" w:space="0" w:color="auto"/>
            </w:tcBorders>
          </w:tcPr>
          <w:p w14:paraId="5FFD0C8A"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09D6EC5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5368AA6" w14:textId="77777777" w:rsidR="00B8253F" w:rsidRDefault="000B5CD4">
            <w:pPr>
              <w:pStyle w:val="TableText"/>
            </w:pPr>
            <w:r>
              <w:t>Canonical Part 6 Arrow mapping.</w:t>
            </w:r>
          </w:p>
        </w:tc>
      </w:tr>
      <w:tr w:rsidR="00B8253F" w14:paraId="1B8CC91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D184E2C" w14:textId="77777777" w:rsidR="00B8253F" w:rsidRDefault="000B5CD4">
            <w:pPr>
              <w:pStyle w:val="TableText"/>
            </w:pPr>
            <w:r>
              <w:rPr>
                <w:rStyle w:val="VARIABLE"/>
              </w:rPr>
              <w:t>value.Age</w:t>
            </w:r>
          </w:p>
        </w:tc>
        <w:tc>
          <w:tcPr>
            <w:tcW w:w="2231" w:type="dxa"/>
            <w:tcBorders>
              <w:top w:val="single" w:sz="4" w:space="0" w:color="auto"/>
              <w:left w:val="single" w:sz="4" w:space="0" w:color="auto"/>
              <w:bottom w:val="single" w:sz="4" w:space="0" w:color="auto"/>
              <w:right w:val="single" w:sz="4" w:space="0" w:color="auto"/>
            </w:tcBorders>
          </w:tcPr>
          <w:p w14:paraId="587BD54F"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21B3241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07D8CBB" w14:textId="77777777" w:rsidR="00B8253F" w:rsidRDefault="000B5CD4">
            <w:pPr>
              <w:pStyle w:val="TableText"/>
            </w:pPr>
            <w:r>
              <w:t>Canonical Part 6 Arrow mapping.</w:t>
            </w:r>
          </w:p>
        </w:tc>
      </w:tr>
      <w:tr w:rsidR="00B8253F" w14:paraId="004CCED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30C15A9" w14:textId="77777777" w:rsidR="00B8253F" w:rsidRDefault="000B5CD4">
            <w:pPr>
              <w:pStyle w:val="TableText"/>
            </w:pPr>
            <w:r>
              <w:rPr>
                <w:rStyle w:val="VARIABLE"/>
              </w:rPr>
              <w:t>value.Email</w:t>
            </w:r>
          </w:p>
        </w:tc>
        <w:tc>
          <w:tcPr>
            <w:tcW w:w="2231" w:type="dxa"/>
            <w:tcBorders>
              <w:top w:val="single" w:sz="4" w:space="0" w:color="auto"/>
              <w:left w:val="single" w:sz="4" w:space="0" w:color="auto"/>
              <w:bottom w:val="single" w:sz="4" w:space="0" w:color="auto"/>
              <w:right w:val="single" w:sz="4" w:space="0" w:color="auto"/>
            </w:tcBorders>
          </w:tcPr>
          <w:p w14:paraId="01A7A9BF"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1827C47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8A86C3A" w14:textId="77777777" w:rsidR="00B8253F" w:rsidRDefault="000B5CD4">
            <w:pPr>
              <w:pStyle w:val="TableText"/>
            </w:pPr>
            <w:r>
              <w:rPr>
                <w:rStyle w:val="VARIABLE"/>
              </w:rPr>
              <w:t>present</w:t>
            </w:r>
            <w:r>
              <w:t xml:space="preserve"> distinguishes absent optional fields from present null values.</w:t>
            </w:r>
          </w:p>
        </w:tc>
      </w:tr>
      <w:tr w:rsidR="00B8253F" w14:paraId="0096FAE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DA7A4A9" w14:textId="77777777" w:rsidR="00B8253F" w:rsidRDefault="000B5CD4">
            <w:pPr>
              <w:pStyle w:val="TableText"/>
            </w:pPr>
            <w:r>
              <w:rPr>
                <w:rStyle w:val="VARIABLE"/>
              </w:rPr>
              <w:t>value.Email.present</w:t>
            </w:r>
          </w:p>
        </w:tc>
        <w:tc>
          <w:tcPr>
            <w:tcW w:w="2231" w:type="dxa"/>
            <w:tcBorders>
              <w:top w:val="single" w:sz="4" w:space="0" w:color="auto"/>
              <w:left w:val="single" w:sz="4" w:space="0" w:color="auto"/>
              <w:bottom w:val="single" w:sz="4" w:space="0" w:color="auto"/>
              <w:right w:val="single" w:sz="4" w:space="0" w:color="auto"/>
            </w:tcBorders>
          </w:tcPr>
          <w:p w14:paraId="4364B4B9"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0975F07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C96646A" w14:textId="77777777" w:rsidR="00B8253F" w:rsidRDefault="000B5CD4">
            <w:pPr>
              <w:pStyle w:val="TableText"/>
            </w:pPr>
            <w:r>
              <w:t>Canonical Part 6 Arrow mapping.</w:t>
            </w:r>
          </w:p>
        </w:tc>
      </w:tr>
      <w:tr w:rsidR="00B8253F" w14:paraId="148BFD6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B24DCFE" w14:textId="77777777" w:rsidR="00B8253F" w:rsidRDefault="000B5CD4">
            <w:pPr>
              <w:pStyle w:val="TableText"/>
            </w:pPr>
            <w:r>
              <w:rPr>
                <w:rStyle w:val="VARIABLE"/>
              </w:rPr>
              <w:t>value.Email.value</w:t>
            </w:r>
          </w:p>
        </w:tc>
        <w:tc>
          <w:tcPr>
            <w:tcW w:w="2231" w:type="dxa"/>
            <w:tcBorders>
              <w:top w:val="single" w:sz="4" w:space="0" w:color="auto"/>
              <w:left w:val="single" w:sz="4" w:space="0" w:color="auto"/>
              <w:bottom w:val="single" w:sz="4" w:space="0" w:color="auto"/>
              <w:right w:val="single" w:sz="4" w:space="0" w:color="auto"/>
            </w:tcBorders>
          </w:tcPr>
          <w:p w14:paraId="103ECB07"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53FF86C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CE3A70B" w14:textId="77777777" w:rsidR="00B8253F" w:rsidRDefault="000B5CD4">
            <w:pPr>
              <w:pStyle w:val="TableText"/>
            </w:pPr>
            <w:r>
              <w:t>Canonical Part 6 Arrow mapping.</w:t>
            </w:r>
          </w:p>
        </w:tc>
      </w:tr>
      <w:tr w:rsidR="00B8253F" w14:paraId="63F663D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98633C9" w14:textId="77777777" w:rsidR="00B8253F" w:rsidRDefault="000B5CD4">
            <w:pPr>
              <w:pStyle w:val="TableText"/>
            </w:pPr>
            <w:r>
              <w:rPr>
                <w:rStyle w:val="VARIABLE"/>
              </w:rPr>
              <w:t>value.Nickname</w:t>
            </w:r>
          </w:p>
        </w:tc>
        <w:tc>
          <w:tcPr>
            <w:tcW w:w="2231" w:type="dxa"/>
            <w:tcBorders>
              <w:top w:val="single" w:sz="4" w:space="0" w:color="auto"/>
              <w:left w:val="single" w:sz="4" w:space="0" w:color="auto"/>
              <w:bottom w:val="single" w:sz="4" w:space="0" w:color="auto"/>
              <w:right w:val="single" w:sz="4" w:space="0" w:color="auto"/>
            </w:tcBorders>
          </w:tcPr>
          <w:p w14:paraId="0C7D8329"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461D66E7"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1018FCB" w14:textId="77777777" w:rsidR="00B8253F" w:rsidRDefault="000B5CD4">
            <w:pPr>
              <w:pStyle w:val="TableText"/>
            </w:pPr>
            <w:r>
              <w:rPr>
                <w:rStyle w:val="VARIABLE"/>
              </w:rPr>
              <w:t>present</w:t>
            </w:r>
            <w:r>
              <w:t xml:space="preserve"> distinguishes absent optional fields from present null values.</w:t>
            </w:r>
          </w:p>
        </w:tc>
      </w:tr>
      <w:tr w:rsidR="00B8253F" w14:paraId="50DA20AB"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E60398A" w14:textId="77777777" w:rsidR="00B8253F" w:rsidRDefault="000B5CD4">
            <w:pPr>
              <w:pStyle w:val="TableText"/>
            </w:pPr>
            <w:r>
              <w:rPr>
                <w:rStyle w:val="VARIABLE"/>
              </w:rPr>
              <w:t>value.Nickname.present</w:t>
            </w:r>
          </w:p>
        </w:tc>
        <w:tc>
          <w:tcPr>
            <w:tcW w:w="2231" w:type="dxa"/>
            <w:tcBorders>
              <w:top w:val="single" w:sz="4" w:space="0" w:color="auto"/>
              <w:left w:val="single" w:sz="4" w:space="0" w:color="auto"/>
              <w:bottom w:val="single" w:sz="4" w:space="0" w:color="auto"/>
              <w:right w:val="single" w:sz="4" w:space="0" w:color="auto"/>
            </w:tcBorders>
          </w:tcPr>
          <w:p w14:paraId="4C8C638F"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40D44BA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B6806D0" w14:textId="77777777" w:rsidR="00B8253F" w:rsidRDefault="000B5CD4">
            <w:pPr>
              <w:pStyle w:val="TableText"/>
            </w:pPr>
            <w:r>
              <w:t>Canonical Part 6 Arrow mapping.</w:t>
            </w:r>
          </w:p>
        </w:tc>
      </w:tr>
      <w:tr w:rsidR="00B8253F" w14:paraId="5841D8C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B24286C" w14:textId="77777777" w:rsidR="00B8253F" w:rsidRDefault="000B5CD4">
            <w:pPr>
              <w:pStyle w:val="TableText"/>
            </w:pPr>
            <w:r>
              <w:rPr>
                <w:rStyle w:val="VARIABLE"/>
              </w:rPr>
              <w:t>value.Nickname.value</w:t>
            </w:r>
          </w:p>
        </w:tc>
        <w:tc>
          <w:tcPr>
            <w:tcW w:w="2231" w:type="dxa"/>
            <w:tcBorders>
              <w:top w:val="single" w:sz="4" w:space="0" w:color="auto"/>
              <w:left w:val="single" w:sz="4" w:space="0" w:color="auto"/>
              <w:bottom w:val="single" w:sz="4" w:space="0" w:color="auto"/>
              <w:right w:val="single" w:sz="4" w:space="0" w:color="auto"/>
            </w:tcBorders>
          </w:tcPr>
          <w:p w14:paraId="152F8B15"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5BF761EB"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C74648A" w14:textId="77777777" w:rsidR="00B8253F" w:rsidRDefault="000B5CD4">
            <w:pPr>
              <w:pStyle w:val="TableText"/>
            </w:pPr>
            <w:r>
              <w:t>Canonical Part 6 Arrow mapping.</w:t>
            </w:r>
          </w:p>
        </w:tc>
      </w:tr>
    </w:tbl>
    <w:p w14:paraId="712516B0" w14:textId="77777777" w:rsidR="00B8253F" w:rsidRDefault="00B8253F">
      <w:pPr>
        <w:pStyle w:val="spacer"/>
      </w:pPr>
    </w:p>
    <w:p w14:paraId="36E44F15" w14:textId="77777777" w:rsidR="00B8253F" w:rsidRDefault="000B5CD4">
      <w:pPr>
        <w:pStyle w:val="PARAGRAPH"/>
      </w:pPr>
      <w:r>
        <w:t>Arrow schema:</w:t>
      </w:r>
    </w:p>
    <w:p w14:paraId="6FBA96E4" w14:textId="77777777" w:rsidR="00B8253F" w:rsidRDefault="000B5CD4">
      <w:pPr>
        <w:pStyle w:val="CODE"/>
      </w:pPr>
      <w:r>
        <w:t>value: struct&lt;Name: string, Age: int32 not null, Email: struct&lt;present: bool not null, value: string&gt; not n (... 70 chars omitted)</w:t>
      </w:r>
    </w:p>
    <w:p w14:paraId="643BA6DB" w14:textId="77777777" w:rsidR="00B8253F" w:rsidRDefault="000B5CD4">
      <w:pPr>
        <w:pStyle w:val="CODE"/>
      </w:pPr>
      <w:r>
        <w:t xml:space="preserve">  child 0, Name: string</w:t>
      </w:r>
    </w:p>
    <w:p w14:paraId="5F7D0D7A" w14:textId="77777777" w:rsidR="00B8253F" w:rsidRDefault="000B5CD4">
      <w:pPr>
        <w:pStyle w:val="CODE"/>
      </w:pPr>
      <w:r>
        <w:t xml:space="preserve">  child 1, Age: int32 not null</w:t>
      </w:r>
    </w:p>
    <w:p w14:paraId="5B7AED11" w14:textId="77777777" w:rsidR="00B8253F" w:rsidRDefault="000B5CD4">
      <w:pPr>
        <w:pStyle w:val="CODE"/>
      </w:pPr>
      <w:r>
        <w:t xml:space="preserve">  child 2, Email: struct&lt;present: bool not null, value: string&gt; not null</w:t>
      </w:r>
    </w:p>
    <w:p w14:paraId="15E586A9" w14:textId="77777777" w:rsidR="00B8253F" w:rsidRDefault="000B5CD4">
      <w:pPr>
        <w:pStyle w:val="CODE"/>
      </w:pPr>
      <w:r>
        <w:t xml:space="preserve">      child 0, present: bool not null</w:t>
      </w:r>
    </w:p>
    <w:p w14:paraId="216BC0F0" w14:textId="77777777" w:rsidR="00B8253F" w:rsidRDefault="000B5CD4">
      <w:pPr>
        <w:pStyle w:val="CODE"/>
      </w:pPr>
      <w:r>
        <w:t xml:space="preserve">      child 1, value: string</w:t>
      </w:r>
    </w:p>
    <w:p w14:paraId="3DD56BDD" w14:textId="77777777" w:rsidR="00B8253F" w:rsidRDefault="000B5CD4">
      <w:pPr>
        <w:pStyle w:val="CODE"/>
      </w:pPr>
      <w:r>
        <w:t xml:space="preserve">  child 3, Nickname: struct&lt;present: bool not null, value: string&gt; not null</w:t>
      </w:r>
    </w:p>
    <w:p w14:paraId="3F97CB5C" w14:textId="77777777" w:rsidR="00B8253F" w:rsidRDefault="000B5CD4">
      <w:pPr>
        <w:pStyle w:val="CODE"/>
      </w:pPr>
      <w:r>
        <w:t xml:space="preserve">      child 0, present: bool not null</w:t>
      </w:r>
    </w:p>
    <w:p w14:paraId="3D616C9A" w14:textId="77777777" w:rsidR="00B8253F" w:rsidRDefault="000B5CD4">
      <w:pPr>
        <w:pStyle w:val="CODE"/>
      </w:pPr>
      <w:r>
        <w:t xml:space="preserve">      child 1, value: string</w:t>
      </w:r>
    </w:p>
    <w:p w14:paraId="5D90242A" w14:textId="77777777" w:rsidR="00B8253F" w:rsidRDefault="000B5CD4">
      <w:pPr>
        <w:pStyle w:val="CODE"/>
      </w:pPr>
      <w:r>
        <w:t>-- schema metadata --</w:t>
      </w:r>
    </w:p>
    <w:p w14:paraId="7DC83F63" w14:textId="77777777" w:rsidR="00B8253F" w:rsidRDefault="000B5CD4">
      <w:pPr>
        <w:pStyle w:val="CODE"/>
      </w:pPr>
      <w:r>
        <w:t>opcua-arrow: '1'</w:t>
      </w:r>
    </w:p>
    <w:p w14:paraId="0634BAE5" w14:textId="77777777" w:rsidR="00B8253F" w:rsidRDefault="000B5CD4">
      <w:pPr>
        <w:pStyle w:val="PARAGRAPH"/>
      </w:pPr>
      <w:r>
        <w:t>Example value:</w:t>
      </w:r>
    </w:p>
    <w:p w14:paraId="2FF29578" w14:textId="77777777" w:rsidR="00B8253F" w:rsidRDefault="000B5CD4">
      <w:pPr>
        <w:pStyle w:val="CODE"/>
      </w:pPr>
      <w:r>
        <w:t>StructValue(fields={'Name': 'Zed', 'Age': 9, 'Email': None}, type_name='Person')</w:t>
      </w:r>
    </w:p>
    <w:p w14:paraId="085CF1DE" w14:textId="77777777" w:rsidR="00B8253F" w:rsidRDefault="000B5CD4">
      <w:pPr>
        <w:pStyle w:val="ANNEX-heading2"/>
      </w:pPr>
      <w:bookmarkStart w:id="471" w:name="_Clause_cA_2_30"/>
      <w:bookmarkStart w:id="472" w:name="_Toc236307324"/>
      <w:r>
        <w:t>Composite dense Union Measurement</w:t>
      </w:r>
      <w:bookmarkEnd w:id="471"/>
      <w:bookmarkEnd w:id="472"/>
    </w:p>
    <w:p w14:paraId="70B779E2" w14:textId="77777777" w:rsidR="00B8253F" w:rsidRDefault="000B5CD4">
      <w:pPr>
        <w:pStyle w:val="PARAGRAPH"/>
      </w:pPr>
      <w:r>
        <w:t xml:space="preserve">Published schema source: </w:t>
      </w:r>
      <w:r>
        <w:rPr>
          <w:rStyle w:val="VARIABLE"/>
        </w:rPr>
        <w:t>../extras/arrow-encoding/schemas/struct-Measurement.json</w:t>
      </w:r>
      <w:r>
        <w:t xml:space="preserve">. SchemaId: </w:t>
      </w:r>
      <w:r>
        <w:rPr>
          <w:rStyle w:val="VARIABLE"/>
        </w:rPr>
        <w:t>916f95c2e1d7e908</w:t>
      </w:r>
      <w:r>
        <w:t>.</w:t>
      </w:r>
    </w:p>
    <w:p w14:paraId="49CBC1B2" w14:textId="06FD5B44" w:rsidR="00B8253F" w:rsidRDefault="000B5CD4">
      <w:pPr>
        <w:pStyle w:val="TABLE-title"/>
      </w:pPr>
      <w:bookmarkStart w:id="473" w:name="_Tab_composite_dense_union_measurement_t"/>
      <w:bookmarkStart w:id="474" w:name="_Toc236307390"/>
      <w:r>
        <w:lastRenderedPageBreak/>
        <w:t xml:space="preserve">Table </w:t>
      </w:r>
      <w:r>
        <w:fldChar w:fldCharType="begin"/>
      </w:r>
      <w:r>
        <w:instrText xml:space="preserve"> SEQ Table \* ARABIC </w:instrText>
      </w:r>
      <w:r>
        <w:fldChar w:fldCharType="separate"/>
      </w:r>
      <w:r w:rsidR="00845676">
        <w:rPr>
          <w:noProof/>
        </w:rPr>
        <w:t>57</w:t>
      </w:r>
      <w:r>
        <w:fldChar w:fldCharType="end"/>
      </w:r>
      <w:r>
        <w:t xml:space="preserve"> – Composite dense Union Measurement</w:t>
      </w:r>
      <w:bookmarkEnd w:id="473"/>
      <w:bookmarkEnd w:id="47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55607133"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28D2A767" w14:textId="77777777" w:rsidR="00B8253F" w:rsidRDefault="000B5CD4">
            <w:pPr>
              <w:pStyle w:val="TableText"/>
            </w:pPr>
            <w:r>
              <w:t>Field</w:t>
            </w:r>
          </w:p>
        </w:tc>
        <w:tc>
          <w:tcPr>
            <w:tcW w:w="2231" w:type="dxa"/>
            <w:tcBorders>
              <w:top w:val="single" w:sz="4" w:space="0" w:color="auto"/>
              <w:left w:val="single" w:sz="4" w:space="0" w:color="auto"/>
              <w:bottom w:val="double" w:sz="4" w:space="0" w:color="auto"/>
              <w:right w:val="single" w:sz="4" w:space="0" w:color="auto"/>
            </w:tcBorders>
          </w:tcPr>
          <w:p w14:paraId="346CD6D0"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4E79AC79"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2CDA7FAA" w14:textId="77777777" w:rsidR="00B8253F" w:rsidRDefault="000B5CD4">
            <w:pPr>
              <w:pStyle w:val="TableText"/>
            </w:pPr>
            <w:r>
              <w:t>Notes</w:t>
            </w:r>
          </w:p>
        </w:tc>
      </w:tr>
      <w:tr w:rsidR="00B8253F" w14:paraId="4543B54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FE3A690"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0B79D7E1" w14:textId="77777777" w:rsidR="00B8253F" w:rsidRDefault="000B5CD4">
            <w:pPr>
              <w:pStyle w:val="TableText"/>
            </w:pPr>
            <w:r>
              <w:rPr>
                <w:rStyle w:val="VARIABLE"/>
              </w:rPr>
              <w:t>dense_union&lt;null: null=0, AsInt: struct&lt;value: int32&gt;=1, AsText: struct&lt;value: string&gt;=2, AsPoint: struct&lt;value: struct&lt;X: double not null, Y: double not null&gt;&gt;=3&gt;</w:t>
            </w:r>
          </w:p>
        </w:tc>
        <w:tc>
          <w:tcPr>
            <w:tcW w:w="2231" w:type="dxa"/>
            <w:tcBorders>
              <w:top w:val="single" w:sz="4" w:space="0" w:color="auto"/>
              <w:left w:val="single" w:sz="4" w:space="0" w:color="auto"/>
              <w:bottom w:val="single" w:sz="4" w:space="0" w:color="auto"/>
              <w:right w:val="single" w:sz="4" w:space="0" w:color="auto"/>
            </w:tcBorders>
          </w:tcPr>
          <w:p w14:paraId="5C5B8610"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E32FDE9" w14:textId="77777777" w:rsidR="00B8253F" w:rsidRDefault="000B5CD4">
            <w:pPr>
              <w:pStyle w:val="TableText"/>
            </w:pPr>
            <w:r>
              <w:t>Dense-union type id plus value offset selects the active branch.</w:t>
            </w:r>
          </w:p>
        </w:tc>
      </w:tr>
      <w:tr w:rsidR="00B8253F" w14:paraId="003DCF1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18E3245" w14:textId="77777777" w:rsidR="00B8253F" w:rsidRDefault="000B5CD4">
            <w:pPr>
              <w:pStyle w:val="TableText"/>
            </w:pPr>
            <w:r>
              <w:rPr>
                <w:rStyle w:val="VARIABLE"/>
              </w:rPr>
              <w:t>value.null</w:t>
            </w:r>
          </w:p>
        </w:tc>
        <w:tc>
          <w:tcPr>
            <w:tcW w:w="2231" w:type="dxa"/>
            <w:tcBorders>
              <w:top w:val="single" w:sz="4" w:space="0" w:color="auto"/>
              <w:left w:val="single" w:sz="4" w:space="0" w:color="auto"/>
              <w:bottom w:val="single" w:sz="4" w:space="0" w:color="auto"/>
              <w:right w:val="single" w:sz="4" w:space="0" w:color="auto"/>
            </w:tcBorders>
          </w:tcPr>
          <w:p w14:paraId="572B53DC"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343D141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639534F" w14:textId="77777777" w:rsidR="00B8253F" w:rsidRDefault="000B5CD4">
            <w:pPr>
              <w:pStyle w:val="TableText"/>
            </w:pPr>
            <w:r>
              <w:t>Canonical Part 6 Arrow mapping.</w:t>
            </w:r>
          </w:p>
        </w:tc>
      </w:tr>
      <w:tr w:rsidR="00B8253F" w14:paraId="4A5DBA5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E3DC96B" w14:textId="77777777" w:rsidR="00B8253F" w:rsidRDefault="000B5CD4">
            <w:pPr>
              <w:pStyle w:val="TableText"/>
            </w:pPr>
            <w:r>
              <w:rPr>
                <w:rStyle w:val="VARIABLE"/>
              </w:rPr>
              <w:t>value.AsInt</w:t>
            </w:r>
          </w:p>
        </w:tc>
        <w:tc>
          <w:tcPr>
            <w:tcW w:w="2231" w:type="dxa"/>
            <w:tcBorders>
              <w:top w:val="single" w:sz="4" w:space="0" w:color="auto"/>
              <w:left w:val="single" w:sz="4" w:space="0" w:color="auto"/>
              <w:bottom w:val="single" w:sz="4" w:space="0" w:color="auto"/>
              <w:right w:val="single" w:sz="4" w:space="0" w:color="auto"/>
            </w:tcBorders>
          </w:tcPr>
          <w:p w14:paraId="0364EC96" w14:textId="77777777" w:rsidR="00B8253F" w:rsidRDefault="000B5CD4">
            <w:pPr>
              <w:pStyle w:val="TableText"/>
            </w:pPr>
            <w:r>
              <w:rPr>
                <w:rStyle w:val="VARIABLE"/>
              </w:rPr>
              <w:t>struct&lt;value: int32&gt;</w:t>
            </w:r>
          </w:p>
        </w:tc>
        <w:tc>
          <w:tcPr>
            <w:tcW w:w="2231" w:type="dxa"/>
            <w:tcBorders>
              <w:top w:val="single" w:sz="4" w:space="0" w:color="auto"/>
              <w:left w:val="single" w:sz="4" w:space="0" w:color="auto"/>
              <w:bottom w:val="single" w:sz="4" w:space="0" w:color="auto"/>
              <w:right w:val="single" w:sz="4" w:space="0" w:color="auto"/>
            </w:tcBorders>
          </w:tcPr>
          <w:p w14:paraId="51D4E8C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FF2A2D5" w14:textId="77777777" w:rsidR="00B8253F" w:rsidRDefault="000B5CD4">
            <w:pPr>
              <w:pStyle w:val="TableText"/>
            </w:pPr>
            <w:r>
              <w:t>Canonical Part 6 Arrow mapping.</w:t>
            </w:r>
          </w:p>
        </w:tc>
      </w:tr>
      <w:tr w:rsidR="00B8253F" w14:paraId="4E40EF5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C28A47" w14:textId="77777777" w:rsidR="00B8253F" w:rsidRDefault="000B5CD4">
            <w:pPr>
              <w:pStyle w:val="TableText"/>
            </w:pPr>
            <w:r>
              <w:rPr>
                <w:rStyle w:val="VARIABLE"/>
              </w:rPr>
              <w:t>value.AsInt.value</w:t>
            </w:r>
          </w:p>
        </w:tc>
        <w:tc>
          <w:tcPr>
            <w:tcW w:w="2231" w:type="dxa"/>
            <w:tcBorders>
              <w:top w:val="single" w:sz="4" w:space="0" w:color="auto"/>
              <w:left w:val="single" w:sz="4" w:space="0" w:color="auto"/>
              <w:bottom w:val="single" w:sz="4" w:space="0" w:color="auto"/>
              <w:right w:val="single" w:sz="4" w:space="0" w:color="auto"/>
            </w:tcBorders>
          </w:tcPr>
          <w:p w14:paraId="2A3F8423"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61BCEAF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78FAF33" w14:textId="77777777" w:rsidR="00B8253F" w:rsidRDefault="000B5CD4">
            <w:pPr>
              <w:pStyle w:val="TableText"/>
            </w:pPr>
            <w:r>
              <w:t>Canonical Part 6 Arrow mapping.</w:t>
            </w:r>
          </w:p>
        </w:tc>
      </w:tr>
      <w:tr w:rsidR="00B8253F" w14:paraId="5EE3698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C2B0F89" w14:textId="77777777" w:rsidR="00B8253F" w:rsidRDefault="000B5CD4">
            <w:pPr>
              <w:pStyle w:val="TableText"/>
            </w:pPr>
            <w:r>
              <w:rPr>
                <w:rStyle w:val="VARIABLE"/>
              </w:rPr>
              <w:t>value.AsText</w:t>
            </w:r>
          </w:p>
        </w:tc>
        <w:tc>
          <w:tcPr>
            <w:tcW w:w="2231" w:type="dxa"/>
            <w:tcBorders>
              <w:top w:val="single" w:sz="4" w:space="0" w:color="auto"/>
              <w:left w:val="single" w:sz="4" w:space="0" w:color="auto"/>
              <w:bottom w:val="single" w:sz="4" w:space="0" w:color="auto"/>
              <w:right w:val="single" w:sz="4" w:space="0" w:color="auto"/>
            </w:tcBorders>
          </w:tcPr>
          <w:p w14:paraId="0AFFCB52" w14:textId="77777777" w:rsidR="00B8253F" w:rsidRDefault="000B5CD4">
            <w:pPr>
              <w:pStyle w:val="TableText"/>
            </w:pPr>
            <w:r>
              <w:rPr>
                <w:rStyle w:val="VARIABLE"/>
              </w:rPr>
              <w:t>struct&lt;value: string&gt;</w:t>
            </w:r>
          </w:p>
        </w:tc>
        <w:tc>
          <w:tcPr>
            <w:tcW w:w="2231" w:type="dxa"/>
            <w:tcBorders>
              <w:top w:val="single" w:sz="4" w:space="0" w:color="auto"/>
              <w:left w:val="single" w:sz="4" w:space="0" w:color="auto"/>
              <w:bottom w:val="single" w:sz="4" w:space="0" w:color="auto"/>
              <w:right w:val="single" w:sz="4" w:space="0" w:color="auto"/>
            </w:tcBorders>
          </w:tcPr>
          <w:p w14:paraId="1227C66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AF25CEB" w14:textId="77777777" w:rsidR="00B8253F" w:rsidRDefault="000B5CD4">
            <w:pPr>
              <w:pStyle w:val="TableText"/>
            </w:pPr>
            <w:r>
              <w:t>Canonical Part 6 Arrow mapping.</w:t>
            </w:r>
          </w:p>
        </w:tc>
      </w:tr>
      <w:tr w:rsidR="00B8253F" w14:paraId="3592AB7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553544D" w14:textId="77777777" w:rsidR="00B8253F" w:rsidRDefault="000B5CD4">
            <w:pPr>
              <w:pStyle w:val="TableText"/>
            </w:pPr>
            <w:r>
              <w:rPr>
                <w:rStyle w:val="VARIABLE"/>
              </w:rPr>
              <w:t>value.AsText.value</w:t>
            </w:r>
          </w:p>
        </w:tc>
        <w:tc>
          <w:tcPr>
            <w:tcW w:w="2231" w:type="dxa"/>
            <w:tcBorders>
              <w:top w:val="single" w:sz="4" w:space="0" w:color="auto"/>
              <w:left w:val="single" w:sz="4" w:space="0" w:color="auto"/>
              <w:bottom w:val="single" w:sz="4" w:space="0" w:color="auto"/>
              <w:right w:val="single" w:sz="4" w:space="0" w:color="auto"/>
            </w:tcBorders>
          </w:tcPr>
          <w:p w14:paraId="78D5F106"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428C7854"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1F0FFD1" w14:textId="77777777" w:rsidR="00B8253F" w:rsidRDefault="000B5CD4">
            <w:pPr>
              <w:pStyle w:val="TableText"/>
            </w:pPr>
            <w:r>
              <w:t>Canonical Part 6 Arrow mapping.</w:t>
            </w:r>
          </w:p>
        </w:tc>
      </w:tr>
      <w:tr w:rsidR="00B8253F" w14:paraId="5F33176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6C923C9" w14:textId="77777777" w:rsidR="00B8253F" w:rsidRDefault="000B5CD4">
            <w:pPr>
              <w:pStyle w:val="TableText"/>
            </w:pPr>
            <w:r>
              <w:rPr>
                <w:rStyle w:val="VARIABLE"/>
              </w:rPr>
              <w:t>value.AsPoint</w:t>
            </w:r>
          </w:p>
        </w:tc>
        <w:tc>
          <w:tcPr>
            <w:tcW w:w="2231" w:type="dxa"/>
            <w:tcBorders>
              <w:top w:val="single" w:sz="4" w:space="0" w:color="auto"/>
              <w:left w:val="single" w:sz="4" w:space="0" w:color="auto"/>
              <w:bottom w:val="single" w:sz="4" w:space="0" w:color="auto"/>
              <w:right w:val="single" w:sz="4" w:space="0" w:color="auto"/>
            </w:tcBorders>
          </w:tcPr>
          <w:p w14:paraId="7D6EC642" w14:textId="77777777" w:rsidR="00B8253F" w:rsidRDefault="000B5CD4">
            <w:pPr>
              <w:pStyle w:val="TableText"/>
            </w:pPr>
            <w:r>
              <w:rPr>
                <w:rStyle w:val="VARIABLE"/>
              </w:rPr>
              <w:t>struct&lt;value: struct&lt;X: double not null, Y: double not null&gt;&gt;</w:t>
            </w:r>
          </w:p>
        </w:tc>
        <w:tc>
          <w:tcPr>
            <w:tcW w:w="2231" w:type="dxa"/>
            <w:tcBorders>
              <w:top w:val="single" w:sz="4" w:space="0" w:color="auto"/>
              <w:left w:val="single" w:sz="4" w:space="0" w:color="auto"/>
              <w:bottom w:val="single" w:sz="4" w:space="0" w:color="auto"/>
              <w:right w:val="single" w:sz="4" w:space="0" w:color="auto"/>
            </w:tcBorders>
          </w:tcPr>
          <w:p w14:paraId="1DB8D5E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6F3B9FE" w14:textId="77777777" w:rsidR="00B8253F" w:rsidRDefault="000B5CD4">
            <w:pPr>
              <w:pStyle w:val="TableText"/>
            </w:pPr>
            <w:r>
              <w:t>Canonical Part 6 Arrow mapping.</w:t>
            </w:r>
          </w:p>
        </w:tc>
      </w:tr>
      <w:tr w:rsidR="00B8253F" w14:paraId="6C1A237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6155A87" w14:textId="77777777" w:rsidR="00B8253F" w:rsidRDefault="000B5CD4">
            <w:pPr>
              <w:pStyle w:val="TableText"/>
            </w:pPr>
            <w:r>
              <w:rPr>
                <w:rStyle w:val="VARIABLE"/>
              </w:rPr>
              <w:t>value.AsPoint.value</w:t>
            </w:r>
          </w:p>
        </w:tc>
        <w:tc>
          <w:tcPr>
            <w:tcW w:w="2231" w:type="dxa"/>
            <w:tcBorders>
              <w:top w:val="single" w:sz="4" w:space="0" w:color="auto"/>
              <w:left w:val="single" w:sz="4" w:space="0" w:color="auto"/>
              <w:bottom w:val="single" w:sz="4" w:space="0" w:color="auto"/>
              <w:right w:val="single" w:sz="4" w:space="0" w:color="auto"/>
            </w:tcBorders>
          </w:tcPr>
          <w:p w14:paraId="3C3EC8E8"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4FAE3A48"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9FEB95D" w14:textId="77777777" w:rsidR="00B8253F" w:rsidRDefault="000B5CD4">
            <w:pPr>
              <w:pStyle w:val="TableText"/>
            </w:pPr>
            <w:r>
              <w:t>Canonical Part 6 Arrow mapping.</w:t>
            </w:r>
          </w:p>
        </w:tc>
      </w:tr>
      <w:tr w:rsidR="00B8253F" w14:paraId="6451255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1D0522B" w14:textId="77777777" w:rsidR="00B8253F" w:rsidRDefault="000B5CD4">
            <w:pPr>
              <w:pStyle w:val="TableText"/>
            </w:pPr>
            <w:r>
              <w:rPr>
                <w:rStyle w:val="VARIABLE"/>
              </w:rPr>
              <w:t>value.AsPoint.value.X</w:t>
            </w:r>
          </w:p>
        </w:tc>
        <w:tc>
          <w:tcPr>
            <w:tcW w:w="2231" w:type="dxa"/>
            <w:tcBorders>
              <w:top w:val="single" w:sz="4" w:space="0" w:color="auto"/>
              <w:left w:val="single" w:sz="4" w:space="0" w:color="auto"/>
              <w:bottom w:val="single" w:sz="4" w:space="0" w:color="auto"/>
              <w:right w:val="single" w:sz="4" w:space="0" w:color="auto"/>
            </w:tcBorders>
          </w:tcPr>
          <w:p w14:paraId="6FED1ADA"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762C1839"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4AA4CCE" w14:textId="77777777" w:rsidR="00B8253F" w:rsidRDefault="000B5CD4">
            <w:pPr>
              <w:pStyle w:val="TableText"/>
            </w:pPr>
            <w:r>
              <w:t>Canonical Part 6 Arrow mapping.</w:t>
            </w:r>
          </w:p>
        </w:tc>
      </w:tr>
      <w:tr w:rsidR="00B8253F" w14:paraId="34F7384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8119442" w14:textId="77777777" w:rsidR="00B8253F" w:rsidRDefault="000B5CD4">
            <w:pPr>
              <w:pStyle w:val="TableText"/>
            </w:pPr>
            <w:r>
              <w:rPr>
                <w:rStyle w:val="VARIABLE"/>
              </w:rPr>
              <w:t>value.AsPoint.value.Y</w:t>
            </w:r>
          </w:p>
        </w:tc>
        <w:tc>
          <w:tcPr>
            <w:tcW w:w="2231" w:type="dxa"/>
            <w:tcBorders>
              <w:top w:val="single" w:sz="4" w:space="0" w:color="auto"/>
              <w:left w:val="single" w:sz="4" w:space="0" w:color="auto"/>
              <w:bottom w:val="single" w:sz="4" w:space="0" w:color="auto"/>
              <w:right w:val="single" w:sz="4" w:space="0" w:color="auto"/>
            </w:tcBorders>
          </w:tcPr>
          <w:p w14:paraId="757156CE"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181C0AD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6D859BC" w14:textId="77777777" w:rsidR="00B8253F" w:rsidRDefault="000B5CD4">
            <w:pPr>
              <w:pStyle w:val="TableText"/>
            </w:pPr>
            <w:r>
              <w:t>Canonical Part 6 Arrow mapping.</w:t>
            </w:r>
          </w:p>
        </w:tc>
      </w:tr>
    </w:tbl>
    <w:p w14:paraId="0B377B87" w14:textId="77777777" w:rsidR="00B8253F" w:rsidRDefault="00B8253F">
      <w:pPr>
        <w:pStyle w:val="spacer"/>
      </w:pPr>
    </w:p>
    <w:p w14:paraId="6A8A9B32" w14:textId="77777777" w:rsidR="00B8253F" w:rsidRDefault="000B5CD4">
      <w:pPr>
        <w:pStyle w:val="PARAGRAPH"/>
      </w:pPr>
      <w:r>
        <w:t>Arrow schema:</w:t>
      </w:r>
    </w:p>
    <w:p w14:paraId="6270ACFF" w14:textId="77777777" w:rsidR="00B8253F" w:rsidRDefault="000B5CD4">
      <w:pPr>
        <w:pStyle w:val="CODE"/>
      </w:pPr>
      <w:r>
        <w:t>value: dense_union&lt;null: null=0, AsInt: struct&lt;value: int32&gt;=1, AsText: struct&lt;value: string&gt;=2, AsPoint: s (... 63 chars omitted)</w:t>
      </w:r>
    </w:p>
    <w:p w14:paraId="17A998B1" w14:textId="77777777" w:rsidR="00B8253F" w:rsidRDefault="000B5CD4">
      <w:pPr>
        <w:pStyle w:val="CODE"/>
      </w:pPr>
      <w:r>
        <w:t xml:space="preserve">  child 0, null: null</w:t>
      </w:r>
    </w:p>
    <w:p w14:paraId="605380E9" w14:textId="77777777" w:rsidR="00B8253F" w:rsidRDefault="000B5CD4">
      <w:pPr>
        <w:pStyle w:val="CODE"/>
      </w:pPr>
      <w:r>
        <w:t xml:space="preserve">  child 1, AsInt: struct&lt;value: int32&gt;</w:t>
      </w:r>
    </w:p>
    <w:p w14:paraId="7E8556D6" w14:textId="77777777" w:rsidR="00B8253F" w:rsidRDefault="000B5CD4">
      <w:pPr>
        <w:pStyle w:val="CODE"/>
      </w:pPr>
      <w:r>
        <w:t xml:space="preserve">      child 0, value: int32</w:t>
      </w:r>
    </w:p>
    <w:p w14:paraId="5C615B08" w14:textId="77777777" w:rsidR="00B8253F" w:rsidRDefault="000B5CD4">
      <w:pPr>
        <w:pStyle w:val="CODE"/>
      </w:pPr>
      <w:r>
        <w:t xml:space="preserve">  child 2, AsText: struct&lt;value: string&gt;</w:t>
      </w:r>
    </w:p>
    <w:p w14:paraId="1DEE3586" w14:textId="77777777" w:rsidR="00B8253F" w:rsidRDefault="000B5CD4">
      <w:pPr>
        <w:pStyle w:val="CODE"/>
      </w:pPr>
      <w:r>
        <w:t xml:space="preserve">      child 0, value: string</w:t>
      </w:r>
    </w:p>
    <w:p w14:paraId="56881392" w14:textId="77777777" w:rsidR="00B8253F" w:rsidRDefault="000B5CD4">
      <w:pPr>
        <w:pStyle w:val="CODE"/>
      </w:pPr>
      <w:r>
        <w:t xml:space="preserve">  child 3, AsPoint: struct&lt;value: struct&lt;X: double not null, Y: double not null&gt;&gt;</w:t>
      </w:r>
    </w:p>
    <w:p w14:paraId="3D63A33A" w14:textId="77777777" w:rsidR="00B8253F" w:rsidRDefault="000B5CD4">
      <w:pPr>
        <w:pStyle w:val="CODE"/>
      </w:pPr>
      <w:r>
        <w:t xml:space="preserve">      child 0, value: struct&lt;X: double not null, Y: double not null&gt;</w:t>
      </w:r>
    </w:p>
    <w:p w14:paraId="3279C415" w14:textId="77777777" w:rsidR="00B8253F" w:rsidRDefault="000B5CD4">
      <w:pPr>
        <w:pStyle w:val="CODE"/>
      </w:pPr>
      <w:r>
        <w:t xml:space="preserve">          child 0, X: double not null</w:t>
      </w:r>
    </w:p>
    <w:p w14:paraId="04643592" w14:textId="77777777" w:rsidR="00B8253F" w:rsidRDefault="000B5CD4">
      <w:pPr>
        <w:pStyle w:val="CODE"/>
      </w:pPr>
      <w:r>
        <w:t xml:space="preserve">          child 1, Y: double not null</w:t>
      </w:r>
    </w:p>
    <w:p w14:paraId="1367D0A6" w14:textId="77777777" w:rsidR="00B8253F" w:rsidRDefault="000B5CD4">
      <w:pPr>
        <w:pStyle w:val="CODE"/>
      </w:pPr>
      <w:r>
        <w:t>-- schema metadata --</w:t>
      </w:r>
    </w:p>
    <w:p w14:paraId="10BC2309" w14:textId="77777777" w:rsidR="00B8253F" w:rsidRDefault="000B5CD4">
      <w:pPr>
        <w:pStyle w:val="CODE"/>
      </w:pPr>
      <w:r>
        <w:t>opcua-arrow: '1'</w:t>
      </w:r>
    </w:p>
    <w:p w14:paraId="1C98C2A0" w14:textId="77777777" w:rsidR="00B8253F" w:rsidRDefault="000B5CD4">
      <w:pPr>
        <w:pStyle w:val="PARAGRAPH"/>
      </w:pPr>
      <w:r>
        <w:t>Example value:</w:t>
      </w:r>
    </w:p>
    <w:p w14:paraId="2B6F2A00" w14:textId="77777777" w:rsidR="00B8253F" w:rsidRDefault="000B5CD4">
      <w:pPr>
        <w:pStyle w:val="CODE"/>
      </w:pPr>
      <w:r>
        <w:t>UnionValue(field_name='AsText', value=None)</w:t>
      </w:r>
    </w:p>
    <w:p w14:paraId="62AB0C7A" w14:textId="77777777" w:rsidR="00B8253F" w:rsidRDefault="000B5CD4">
      <w:pPr>
        <w:pStyle w:val="ANNEX-heading2"/>
      </w:pPr>
      <w:bookmarkStart w:id="475" w:name="_Clause_cA_2_31"/>
      <w:bookmarkStart w:id="476" w:name="_Toc236307325"/>
      <w:r>
        <w:t>Worked structured DataType Envelope</w:t>
      </w:r>
      <w:bookmarkEnd w:id="475"/>
      <w:bookmarkEnd w:id="476"/>
    </w:p>
    <w:p w14:paraId="570A934A" w14:textId="77777777" w:rsidR="00B8253F" w:rsidRDefault="000B5CD4">
      <w:pPr>
        <w:pStyle w:val="PARAGRAPH"/>
      </w:pPr>
      <w:r>
        <w:t xml:space="preserve">Published schema source: </w:t>
      </w:r>
      <w:r>
        <w:rPr>
          <w:rStyle w:val="VARIABLE"/>
        </w:rPr>
        <w:t>../extras/arrow-encoding/schemas/struct-Envelope.json</w:t>
      </w:r>
      <w:r>
        <w:t xml:space="preserve">. SchemaId: </w:t>
      </w:r>
      <w:r>
        <w:rPr>
          <w:rStyle w:val="VARIABLE"/>
        </w:rPr>
        <w:t>2a2a532233026d37</w:t>
      </w:r>
      <w:r>
        <w:t>.</w:t>
      </w:r>
    </w:p>
    <w:p w14:paraId="4BC15819" w14:textId="4712AAEA" w:rsidR="00B8253F" w:rsidRDefault="000B5CD4">
      <w:pPr>
        <w:pStyle w:val="TABLE-title"/>
      </w:pPr>
      <w:bookmarkStart w:id="477" w:name="_Tab_worked_structured_datatype_envelope"/>
      <w:bookmarkStart w:id="478" w:name="_Toc236307391"/>
      <w:r>
        <w:lastRenderedPageBreak/>
        <w:t xml:space="preserve">Table </w:t>
      </w:r>
      <w:r>
        <w:fldChar w:fldCharType="begin"/>
      </w:r>
      <w:r>
        <w:instrText xml:space="preserve"> SEQ Table \* ARABIC </w:instrText>
      </w:r>
      <w:r>
        <w:fldChar w:fldCharType="separate"/>
      </w:r>
      <w:r w:rsidR="00845676">
        <w:rPr>
          <w:noProof/>
        </w:rPr>
        <w:t>58</w:t>
      </w:r>
      <w:r>
        <w:fldChar w:fldCharType="end"/>
      </w:r>
      <w:r>
        <w:t xml:space="preserve"> – Worked structured DataType Envelope</w:t>
      </w:r>
      <w:bookmarkEnd w:id="477"/>
      <w:bookmarkEnd w:id="47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B8253F" w14:paraId="7E8355CE"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535D853B" w14:textId="77777777" w:rsidR="00B8253F" w:rsidRDefault="000B5CD4">
            <w:pPr>
              <w:pStyle w:val="TableText"/>
            </w:pPr>
            <w:r>
              <w:lastRenderedPageBreak/>
              <w:t>Field</w:t>
            </w:r>
          </w:p>
        </w:tc>
        <w:tc>
          <w:tcPr>
            <w:tcW w:w="2231" w:type="dxa"/>
            <w:tcBorders>
              <w:top w:val="single" w:sz="4" w:space="0" w:color="auto"/>
              <w:left w:val="single" w:sz="4" w:space="0" w:color="auto"/>
              <w:bottom w:val="double" w:sz="4" w:space="0" w:color="auto"/>
              <w:right w:val="single" w:sz="4" w:space="0" w:color="auto"/>
            </w:tcBorders>
          </w:tcPr>
          <w:p w14:paraId="45CD1395" w14:textId="77777777" w:rsidR="00B8253F" w:rsidRDefault="000B5CD4">
            <w:pPr>
              <w:pStyle w:val="TableText"/>
            </w:pPr>
            <w:r>
              <w:t>Arrow DataType</w:t>
            </w:r>
          </w:p>
        </w:tc>
        <w:tc>
          <w:tcPr>
            <w:tcW w:w="2231" w:type="dxa"/>
            <w:tcBorders>
              <w:top w:val="single" w:sz="4" w:space="0" w:color="auto"/>
              <w:left w:val="single" w:sz="4" w:space="0" w:color="auto"/>
              <w:bottom w:val="double" w:sz="4" w:space="0" w:color="auto"/>
              <w:right w:val="single" w:sz="4" w:space="0" w:color="auto"/>
            </w:tcBorders>
          </w:tcPr>
          <w:p w14:paraId="67750B3A" w14:textId="77777777" w:rsidR="00B8253F" w:rsidRDefault="000B5CD4">
            <w:pPr>
              <w:pStyle w:val="TableText"/>
            </w:pPr>
            <w:r>
              <w:t>Nullable/validity</w:t>
            </w:r>
          </w:p>
        </w:tc>
        <w:tc>
          <w:tcPr>
            <w:tcW w:w="2233" w:type="dxa"/>
            <w:tcBorders>
              <w:top w:val="single" w:sz="4" w:space="0" w:color="auto"/>
              <w:left w:val="single" w:sz="4" w:space="0" w:color="auto"/>
              <w:bottom w:val="double" w:sz="4" w:space="0" w:color="auto"/>
              <w:right w:val="single" w:sz="4" w:space="0" w:color="auto"/>
            </w:tcBorders>
          </w:tcPr>
          <w:p w14:paraId="103C9095" w14:textId="77777777" w:rsidR="00B8253F" w:rsidRDefault="000B5CD4">
            <w:pPr>
              <w:pStyle w:val="TableText"/>
            </w:pPr>
            <w:r>
              <w:t>Notes</w:t>
            </w:r>
          </w:p>
        </w:tc>
      </w:tr>
      <w:tr w:rsidR="00B8253F" w14:paraId="14A63E2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F7FAA16" w14:textId="77777777" w:rsidR="00B8253F" w:rsidRDefault="000B5CD4">
            <w:pPr>
              <w:pStyle w:val="TableText"/>
            </w:pPr>
            <w:r>
              <w:rPr>
                <w:rStyle w:val="VARIABLE"/>
              </w:rPr>
              <w:t>value</w:t>
            </w:r>
          </w:p>
        </w:tc>
        <w:tc>
          <w:tcPr>
            <w:tcW w:w="2231" w:type="dxa"/>
            <w:tcBorders>
              <w:top w:val="single" w:sz="4" w:space="0" w:color="auto"/>
              <w:left w:val="single" w:sz="4" w:space="0" w:color="auto"/>
              <w:bottom w:val="single" w:sz="4" w:space="0" w:color="auto"/>
              <w:right w:val="single" w:sz="4" w:space="0" w:color="auto"/>
            </w:tcBorders>
          </w:tcPr>
          <w:p w14:paraId="2FACD759" w14:textId="77777777" w:rsidR="00B8253F" w:rsidRDefault="000B5CD4">
            <w:pPr>
              <w:pStyle w:val="TableText"/>
            </w:pPr>
            <w:r>
              <w:rPr>
                <w:rStyle w:val="VARIABLE"/>
              </w:rPr>
              <w:t>struct&lt;Id: string, Location: struct&lt;X: double not null, Y: double not null&gt;, Tags: list&lt;item: string&gt;, Payload: 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w:t>
            </w:r>
            <w:r>
              <w:rPr>
                <w:rStyle w:val="VARIABLE"/>
              </w:rPr>
              <w:t>ng&gt;=2, AsPoint: struct&lt;value: struct&lt;X: double not null, Y: double not null&gt;&gt;=3&gt;=3, Envelope: struct&lt;&gt;=4, OptionalScalars: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null&gt;&gt;</w:t>
            </w:r>
          </w:p>
        </w:tc>
        <w:tc>
          <w:tcPr>
            <w:tcW w:w="2231" w:type="dxa"/>
            <w:tcBorders>
              <w:top w:val="single" w:sz="4" w:space="0" w:color="auto"/>
              <w:left w:val="single" w:sz="4" w:space="0" w:color="auto"/>
              <w:bottom w:val="single" w:sz="4" w:space="0" w:color="auto"/>
              <w:right w:val="single" w:sz="4" w:space="0" w:color="auto"/>
            </w:tcBorders>
          </w:tcPr>
          <w:p w14:paraId="14CE448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826D42B" w14:textId="77777777" w:rsidR="00B8253F" w:rsidRDefault="000B5CD4">
            <w:pPr>
              <w:pStyle w:val="TableText"/>
            </w:pPr>
            <w:r>
              <w:t>Canonical Part 6 Arrow mapping.</w:t>
            </w:r>
          </w:p>
        </w:tc>
      </w:tr>
      <w:tr w:rsidR="00B8253F" w14:paraId="419BCDD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8AB316A" w14:textId="77777777" w:rsidR="00B8253F" w:rsidRDefault="000B5CD4">
            <w:pPr>
              <w:pStyle w:val="TableText"/>
            </w:pPr>
            <w:r>
              <w:rPr>
                <w:rStyle w:val="VARIABLE"/>
              </w:rPr>
              <w:t>value.Id</w:t>
            </w:r>
          </w:p>
        </w:tc>
        <w:tc>
          <w:tcPr>
            <w:tcW w:w="2231" w:type="dxa"/>
            <w:tcBorders>
              <w:top w:val="single" w:sz="4" w:space="0" w:color="auto"/>
              <w:left w:val="single" w:sz="4" w:space="0" w:color="auto"/>
              <w:bottom w:val="single" w:sz="4" w:space="0" w:color="auto"/>
              <w:right w:val="single" w:sz="4" w:space="0" w:color="auto"/>
            </w:tcBorders>
          </w:tcPr>
          <w:p w14:paraId="6A9381C7"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37E69A1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4B151CC" w14:textId="77777777" w:rsidR="00B8253F" w:rsidRDefault="000B5CD4">
            <w:pPr>
              <w:pStyle w:val="TableText"/>
            </w:pPr>
            <w:r>
              <w:t>Canonical Part 6 Arrow mapping.</w:t>
            </w:r>
          </w:p>
        </w:tc>
      </w:tr>
      <w:tr w:rsidR="00B8253F" w14:paraId="5B0193D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1354718" w14:textId="77777777" w:rsidR="00B8253F" w:rsidRDefault="000B5CD4">
            <w:pPr>
              <w:pStyle w:val="TableText"/>
            </w:pPr>
            <w:r>
              <w:rPr>
                <w:rStyle w:val="VARIABLE"/>
              </w:rPr>
              <w:t>value.Location</w:t>
            </w:r>
          </w:p>
        </w:tc>
        <w:tc>
          <w:tcPr>
            <w:tcW w:w="2231" w:type="dxa"/>
            <w:tcBorders>
              <w:top w:val="single" w:sz="4" w:space="0" w:color="auto"/>
              <w:left w:val="single" w:sz="4" w:space="0" w:color="auto"/>
              <w:bottom w:val="single" w:sz="4" w:space="0" w:color="auto"/>
              <w:right w:val="single" w:sz="4" w:space="0" w:color="auto"/>
            </w:tcBorders>
          </w:tcPr>
          <w:p w14:paraId="43F512D9"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2BE0F25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FBDAF78" w14:textId="77777777" w:rsidR="00B8253F" w:rsidRDefault="000B5CD4">
            <w:pPr>
              <w:pStyle w:val="TableText"/>
            </w:pPr>
            <w:r>
              <w:t>Canonical Part 6 Arrow mapping.</w:t>
            </w:r>
          </w:p>
        </w:tc>
      </w:tr>
      <w:tr w:rsidR="00B8253F" w14:paraId="1D58295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6909144" w14:textId="77777777" w:rsidR="00B8253F" w:rsidRDefault="000B5CD4">
            <w:pPr>
              <w:pStyle w:val="TableText"/>
            </w:pPr>
            <w:r>
              <w:rPr>
                <w:rStyle w:val="VARIABLE"/>
              </w:rPr>
              <w:t>value.Location.X</w:t>
            </w:r>
          </w:p>
        </w:tc>
        <w:tc>
          <w:tcPr>
            <w:tcW w:w="2231" w:type="dxa"/>
            <w:tcBorders>
              <w:top w:val="single" w:sz="4" w:space="0" w:color="auto"/>
              <w:left w:val="single" w:sz="4" w:space="0" w:color="auto"/>
              <w:bottom w:val="single" w:sz="4" w:space="0" w:color="auto"/>
              <w:right w:val="single" w:sz="4" w:space="0" w:color="auto"/>
            </w:tcBorders>
          </w:tcPr>
          <w:p w14:paraId="5321BD76"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506E36F3"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F3EF560" w14:textId="77777777" w:rsidR="00B8253F" w:rsidRDefault="000B5CD4">
            <w:pPr>
              <w:pStyle w:val="TableText"/>
            </w:pPr>
            <w:r>
              <w:t>Canonical Part 6 Arrow mapping.</w:t>
            </w:r>
          </w:p>
        </w:tc>
      </w:tr>
      <w:tr w:rsidR="00B8253F" w14:paraId="521A64D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A368A54" w14:textId="77777777" w:rsidR="00B8253F" w:rsidRDefault="000B5CD4">
            <w:pPr>
              <w:pStyle w:val="TableText"/>
            </w:pPr>
            <w:r>
              <w:rPr>
                <w:rStyle w:val="VARIABLE"/>
              </w:rPr>
              <w:t>value.Location.Y</w:t>
            </w:r>
          </w:p>
        </w:tc>
        <w:tc>
          <w:tcPr>
            <w:tcW w:w="2231" w:type="dxa"/>
            <w:tcBorders>
              <w:top w:val="single" w:sz="4" w:space="0" w:color="auto"/>
              <w:left w:val="single" w:sz="4" w:space="0" w:color="auto"/>
              <w:bottom w:val="single" w:sz="4" w:space="0" w:color="auto"/>
              <w:right w:val="single" w:sz="4" w:space="0" w:color="auto"/>
            </w:tcBorders>
          </w:tcPr>
          <w:p w14:paraId="79659A4B"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49DD3106"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5AE7DBC" w14:textId="77777777" w:rsidR="00B8253F" w:rsidRDefault="000B5CD4">
            <w:pPr>
              <w:pStyle w:val="TableText"/>
            </w:pPr>
            <w:r>
              <w:t>Canonical Part 6 Arrow mapping.</w:t>
            </w:r>
          </w:p>
        </w:tc>
      </w:tr>
      <w:tr w:rsidR="00B8253F" w14:paraId="7782BE3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99C951A" w14:textId="77777777" w:rsidR="00B8253F" w:rsidRDefault="000B5CD4">
            <w:pPr>
              <w:pStyle w:val="TableText"/>
            </w:pPr>
            <w:r>
              <w:rPr>
                <w:rStyle w:val="VARIABLE"/>
              </w:rPr>
              <w:t>value.Tags</w:t>
            </w:r>
          </w:p>
        </w:tc>
        <w:tc>
          <w:tcPr>
            <w:tcW w:w="2231" w:type="dxa"/>
            <w:tcBorders>
              <w:top w:val="single" w:sz="4" w:space="0" w:color="auto"/>
              <w:left w:val="single" w:sz="4" w:space="0" w:color="auto"/>
              <w:bottom w:val="single" w:sz="4" w:space="0" w:color="auto"/>
              <w:right w:val="single" w:sz="4" w:space="0" w:color="auto"/>
            </w:tcBorders>
          </w:tcPr>
          <w:p w14:paraId="6710FB55" w14:textId="77777777" w:rsidR="00B8253F" w:rsidRDefault="000B5CD4">
            <w:pPr>
              <w:pStyle w:val="TableText"/>
            </w:pPr>
            <w:r>
              <w:rPr>
                <w:rStyle w:val="VARIABLE"/>
              </w:rPr>
              <w:t>list&lt;item: string&gt;</w:t>
            </w:r>
          </w:p>
        </w:tc>
        <w:tc>
          <w:tcPr>
            <w:tcW w:w="2231" w:type="dxa"/>
            <w:tcBorders>
              <w:top w:val="single" w:sz="4" w:space="0" w:color="auto"/>
              <w:left w:val="single" w:sz="4" w:space="0" w:color="auto"/>
              <w:bottom w:val="single" w:sz="4" w:space="0" w:color="auto"/>
              <w:right w:val="single" w:sz="4" w:space="0" w:color="auto"/>
            </w:tcBorders>
          </w:tcPr>
          <w:p w14:paraId="1186D38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C6CDDB7" w14:textId="77777777" w:rsidR="00B8253F" w:rsidRDefault="000B5CD4">
            <w:pPr>
              <w:pStyle w:val="TableText"/>
            </w:pPr>
            <w:r>
              <w:t>List offsets identify the element range; null list differs from empty list.</w:t>
            </w:r>
          </w:p>
        </w:tc>
      </w:tr>
      <w:tr w:rsidR="00B8253F" w14:paraId="207A08D1"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DC87D93" w14:textId="77777777" w:rsidR="00B8253F" w:rsidRDefault="000B5CD4">
            <w:pPr>
              <w:pStyle w:val="TableText"/>
            </w:pPr>
            <w:r>
              <w:rPr>
                <w:rStyle w:val="VARIABLE"/>
              </w:rPr>
              <w:t>value.Tags[]</w:t>
            </w:r>
          </w:p>
        </w:tc>
        <w:tc>
          <w:tcPr>
            <w:tcW w:w="2231" w:type="dxa"/>
            <w:tcBorders>
              <w:top w:val="single" w:sz="4" w:space="0" w:color="auto"/>
              <w:left w:val="single" w:sz="4" w:space="0" w:color="auto"/>
              <w:bottom w:val="single" w:sz="4" w:space="0" w:color="auto"/>
              <w:right w:val="single" w:sz="4" w:space="0" w:color="auto"/>
            </w:tcBorders>
          </w:tcPr>
          <w:p w14:paraId="3F866DC2"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232D80F9"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3B98D9A" w14:textId="77777777" w:rsidR="00B8253F" w:rsidRDefault="000B5CD4">
            <w:pPr>
              <w:pStyle w:val="TableText"/>
            </w:pPr>
            <w:r>
              <w:t>Canonical Part 6 Arrow mapping.</w:t>
            </w:r>
          </w:p>
        </w:tc>
      </w:tr>
      <w:tr w:rsidR="00B8253F" w14:paraId="68C2EE8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4B0F26D" w14:textId="77777777" w:rsidR="00B8253F" w:rsidRDefault="000B5CD4">
            <w:pPr>
              <w:pStyle w:val="TableText"/>
            </w:pPr>
            <w:r>
              <w:rPr>
                <w:rStyle w:val="VARIABLE"/>
              </w:rPr>
              <w:lastRenderedPageBreak/>
              <w:t>value.Payload</w:t>
            </w:r>
          </w:p>
        </w:tc>
        <w:tc>
          <w:tcPr>
            <w:tcW w:w="2231" w:type="dxa"/>
            <w:tcBorders>
              <w:top w:val="single" w:sz="4" w:space="0" w:color="auto"/>
              <w:left w:val="single" w:sz="4" w:space="0" w:color="auto"/>
              <w:bottom w:val="single" w:sz="4" w:space="0" w:color="auto"/>
              <w:right w:val="single" w:sz="4" w:space="0" w:color="auto"/>
            </w:tcBorders>
          </w:tcPr>
          <w:p w14:paraId="1350F16E" w14:textId="77777777" w:rsidR="00B8253F" w:rsidRDefault="000B5CD4">
            <w:pPr>
              <w:pStyle w:val="TableText"/>
            </w:pPr>
            <w:r>
              <w:rPr>
                <w:rStyle w:val="VARIABLE"/>
              </w:rPr>
              <w:t>struct&lt;type_id: string not null, body: 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struct&lt;&gt;=4, Option</w:t>
            </w:r>
            <w:r>
              <w:rPr>
                <w:rStyle w:val="VARIABLE"/>
              </w:rPr>
              <w:t>alScalars: struct&lt;Id: int32 not null, Flag: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 not null&gt;</w:t>
            </w:r>
          </w:p>
        </w:tc>
        <w:tc>
          <w:tcPr>
            <w:tcW w:w="2231" w:type="dxa"/>
            <w:tcBorders>
              <w:top w:val="single" w:sz="4" w:space="0" w:color="auto"/>
              <w:left w:val="single" w:sz="4" w:space="0" w:color="auto"/>
              <w:bottom w:val="single" w:sz="4" w:space="0" w:color="auto"/>
              <w:right w:val="single" w:sz="4" w:space="0" w:color="auto"/>
            </w:tcBorders>
          </w:tcPr>
          <w:p w14:paraId="234AB46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3F85434" w14:textId="77777777" w:rsidR="00B8253F" w:rsidRDefault="000B5CD4">
            <w:pPr>
              <w:pStyle w:val="TableText"/>
            </w:pPr>
            <w:r>
              <w:t>Canonical Part 6 Arrow mapping.</w:t>
            </w:r>
          </w:p>
        </w:tc>
      </w:tr>
      <w:tr w:rsidR="00B8253F" w14:paraId="17AB02D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944E418" w14:textId="77777777" w:rsidR="00B8253F" w:rsidRDefault="000B5CD4">
            <w:pPr>
              <w:pStyle w:val="TableText"/>
            </w:pPr>
            <w:r>
              <w:rPr>
                <w:rStyle w:val="VARIABLE"/>
              </w:rPr>
              <w:t>value.Payload.type_id</w:t>
            </w:r>
          </w:p>
        </w:tc>
        <w:tc>
          <w:tcPr>
            <w:tcW w:w="2231" w:type="dxa"/>
            <w:tcBorders>
              <w:top w:val="single" w:sz="4" w:space="0" w:color="auto"/>
              <w:left w:val="single" w:sz="4" w:space="0" w:color="auto"/>
              <w:bottom w:val="single" w:sz="4" w:space="0" w:color="auto"/>
              <w:right w:val="single" w:sz="4" w:space="0" w:color="auto"/>
            </w:tcBorders>
          </w:tcPr>
          <w:p w14:paraId="02EF31A8"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2D50B1B4"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BBE1EA9" w14:textId="77777777" w:rsidR="00B8253F" w:rsidRDefault="000B5CD4">
            <w:pPr>
              <w:pStyle w:val="TableText"/>
            </w:pPr>
            <w:r>
              <w:t>Canonical Part 6 Arrow mapping.</w:t>
            </w:r>
          </w:p>
        </w:tc>
      </w:tr>
      <w:tr w:rsidR="00B8253F" w14:paraId="4829970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69832CB" w14:textId="77777777" w:rsidR="00B8253F" w:rsidRDefault="000B5CD4">
            <w:pPr>
              <w:pStyle w:val="TableText"/>
            </w:pPr>
            <w:r>
              <w:rPr>
                <w:rStyle w:val="VARIABLE"/>
              </w:rPr>
              <w:t>value.Payload.body</w:t>
            </w:r>
          </w:p>
        </w:tc>
        <w:tc>
          <w:tcPr>
            <w:tcW w:w="2231" w:type="dxa"/>
            <w:tcBorders>
              <w:top w:val="single" w:sz="4" w:space="0" w:color="auto"/>
              <w:left w:val="single" w:sz="4" w:space="0" w:color="auto"/>
              <w:bottom w:val="single" w:sz="4" w:space="0" w:color="auto"/>
              <w:right w:val="single" w:sz="4" w:space="0" w:color="auto"/>
            </w:tcBorders>
          </w:tcPr>
          <w:p w14:paraId="67E15CED" w14:textId="77777777" w:rsidR="00B8253F" w:rsidRDefault="000B5CD4">
            <w:pPr>
              <w:pStyle w:val="TableText"/>
            </w:pPr>
            <w:r>
              <w:rPr>
                <w:rStyle w:val="VARIABLE"/>
              </w:rPr>
              <w:t>dense_union&lt;null: null=0, Point: struct&lt;X: double not null, Y: double not null&gt;=1, Person: struct&lt;Name: string, Age: int32 not null, Email: struct&lt;present: bool not null, value: string&gt; not null, Nickname: struct&lt;present: bool not null, value: string&gt; not null&gt;=2, Measurement: dense_union&lt;null: null=0, AsInt: struct&lt;value: int32&gt;=1, AsText: struct&lt;value: string&gt;=2, AsPoint: struct&lt;value: struct&lt;X: double not null, Y: double not null&gt;&gt;=3&gt;=3, Envelope: struct&lt;&gt;=4, OptionalScalars: struct&lt;Id: int32 not null, F</w:t>
            </w:r>
            <w:r>
              <w:rPr>
                <w:rStyle w:val="VARIABLE"/>
              </w:rPr>
              <w:t>lag: struct&lt;present: bool not null, value: bool&gt; not null, Count: struct&lt;present: bool not null, value: int32&gt; not null, Ratio: struct&lt;present: bool not null, value: double&gt; not null&gt;=5, FloatHolder: struct&lt;A: float not null, B: struct&lt;present: bool not null, value: float&gt; not null&gt;=6, binary: binary=7&gt;</w:t>
            </w:r>
          </w:p>
        </w:tc>
        <w:tc>
          <w:tcPr>
            <w:tcW w:w="2231" w:type="dxa"/>
            <w:tcBorders>
              <w:top w:val="single" w:sz="4" w:space="0" w:color="auto"/>
              <w:left w:val="single" w:sz="4" w:space="0" w:color="auto"/>
              <w:bottom w:val="single" w:sz="4" w:space="0" w:color="auto"/>
              <w:right w:val="single" w:sz="4" w:space="0" w:color="auto"/>
            </w:tcBorders>
          </w:tcPr>
          <w:p w14:paraId="4BB6DF5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1A3E8DF" w14:textId="77777777" w:rsidR="00B8253F" w:rsidRDefault="000B5CD4">
            <w:pPr>
              <w:pStyle w:val="TableText"/>
            </w:pPr>
            <w:r>
              <w:t>Dense-union type id plus value offset selects the active branch.</w:t>
            </w:r>
          </w:p>
        </w:tc>
      </w:tr>
      <w:tr w:rsidR="00B8253F" w14:paraId="2A0967F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E944746" w14:textId="77777777" w:rsidR="00B8253F" w:rsidRDefault="000B5CD4">
            <w:pPr>
              <w:pStyle w:val="TableText"/>
            </w:pPr>
            <w:r>
              <w:rPr>
                <w:rStyle w:val="VARIABLE"/>
              </w:rPr>
              <w:t>value.Payload.body.null</w:t>
            </w:r>
          </w:p>
        </w:tc>
        <w:tc>
          <w:tcPr>
            <w:tcW w:w="2231" w:type="dxa"/>
            <w:tcBorders>
              <w:top w:val="single" w:sz="4" w:space="0" w:color="auto"/>
              <w:left w:val="single" w:sz="4" w:space="0" w:color="auto"/>
              <w:bottom w:val="single" w:sz="4" w:space="0" w:color="auto"/>
              <w:right w:val="single" w:sz="4" w:space="0" w:color="auto"/>
            </w:tcBorders>
          </w:tcPr>
          <w:p w14:paraId="197F572C"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453FE78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FA14CBB" w14:textId="77777777" w:rsidR="00B8253F" w:rsidRDefault="000B5CD4">
            <w:pPr>
              <w:pStyle w:val="TableText"/>
            </w:pPr>
            <w:r>
              <w:t>Canonical Part 6 Arrow mapping.</w:t>
            </w:r>
          </w:p>
        </w:tc>
      </w:tr>
      <w:tr w:rsidR="00B8253F" w14:paraId="7C27F41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5E74EBE" w14:textId="77777777" w:rsidR="00B8253F" w:rsidRDefault="000B5CD4">
            <w:pPr>
              <w:pStyle w:val="TableText"/>
            </w:pPr>
            <w:r>
              <w:rPr>
                <w:rStyle w:val="VARIABLE"/>
              </w:rPr>
              <w:t>value.Payload.body.Point</w:t>
            </w:r>
          </w:p>
        </w:tc>
        <w:tc>
          <w:tcPr>
            <w:tcW w:w="2231" w:type="dxa"/>
            <w:tcBorders>
              <w:top w:val="single" w:sz="4" w:space="0" w:color="auto"/>
              <w:left w:val="single" w:sz="4" w:space="0" w:color="auto"/>
              <w:bottom w:val="single" w:sz="4" w:space="0" w:color="auto"/>
              <w:right w:val="single" w:sz="4" w:space="0" w:color="auto"/>
            </w:tcBorders>
          </w:tcPr>
          <w:p w14:paraId="55C4B633"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768EA0E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8C0EBEE" w14:textId="77777777" w:rsidR="00B8253F" w:rsidRDefault="000B5CD4">
            <w:pPr>
              <w:pStyle w:val="TableText"/>
            </w:pPr>
            <w:r>
              <w:t>Canonical Part 6 Arrow mapping.</w:t>
            </w:r>
          </w:p>
        </w:tc>
      </w:tr>
      <w:tr w:rsidR="00B8253F" w14:paraId="049F1AB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3CBB5AD" w14:textId="77777777" w:rsidR="00B8253F" w:rsidRDefault="000B5CD4">
            <w:pPr>
              <w:pStyle w:val="TableText"/>
            </w:pPr>
            <w:r>
              <w:rPr>
                <w:rStyle w:val="VARIABLE"/>
              </w:rPr>
              <w:lastRenderedPageBreak/>
              <w:t>value.Payload.body.Point.X</w:t>
            </w:r>
          </w:p>
        </w:tc>
        <w:tc>
          <w:tcPr>
            <w:tcW w:w="2231" w:type="dxa"/>
            <w:tcBorders>
              <w:top w:val="single" w:sz="4" w:space="0" w:color="auto"/>
              <w:left w:val="single" w:sz="4" w:space="0" w:color="auto"/>
              <w:bottom w:val="single" w:sz="4" w:space="0" w:color="auto"/>
              <w:right w:val="single" w:sz="4" w:space="0" w:color="auto"/>
            </w:tcBorders>
          </w:tcPr>
          <w:p w14:paraId="590584FD"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43CBC144"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AC221FF" w14:textId="77777777" w:rsidR="00B8253F" w:rsidRDefault="000B5CD4">
            <w:pPr>
              <w:pStyle w:val="TableText"/>
            </w:pPr>
            <w:r>
              <w:t>Canonical Part 6 Arrow mapping.</w:t>
            </w:r>
          </w:p>
        </w:tc>
      </w:tr>
      <w:tr w:rsidR="00B8253F" w14:paraId="2421496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6D19C19" w14:textId="77777777" w:rsidR="00B8253F" w:rsidRDefault="000B5CD4">
            <w:pPr>
              <w:pStyle w:val="TableText"/>
            </w:pPr>
            <w:r>
              <w:rPr>
                <w:rStyle w:val="VARIABLE"/>
              </w:rPr>
              <w:t>value.Payload.body.Point.Y</w:t>
            </w:r>
          </w:p>
        </w:tc>
        <w:tc>
          <w:tcPr>
            <w:tcW w:w="2231" w:type="dxa"/>
            <w:tcBorders>
              <w:top w:val="single" w:sz="4" w:space="0" w:color="auto"/>
              <w:left w:val="single" w:sz="4" w:space="0" w:color="auto"/>
              <w:bottom w:val="single" w:sz="4" w:space="0" w:color="auto"/>
              <w:right w:val="single" w:sz="4" w:space="0" w:color="auto"/>
            </w:tcBorders>
          </w:tcPr>
          <w:p w14:paraId="125E6A50"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4B2142D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60F4D9C" w14:textId="77777777" w:rsidR="00B8253F" w:rsidRDefault="000B5CD4">
            <w:pPr>
              <w:pStyle w:val="TableText"/>
            </w:pPr>
            <w:r>
              <w:t>Canonical Part 6 Arrow mapping.</w:t>
            </w:r>
          </w:p>
        </w:tc>
      </w:tr>
      <w:tr w:rsidR="00B8253F" w14:paraId="0C9B29F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C095480" w14:textId="77777777" w:rsidR="00B8253F" w:rsidRDefault="000B5CD4">
            <w:pPr>
              <w:pStyle w:val="TableText"/>
            </w:pPr>
            <w:r>
              <w:rPr>
                <w:rStyle w:val="VARIABLE"/>
              </w:rPr>
              <w:t>value.Payload.body.Person</w:t>
            </w:r>
          </w:p>
        </w:tc>
        <w:tc>
          <w:tcPr>
            <w:tcW w:w="2231" w:type="dxa"/>
            <w:tcBorders>
              <w:top w:val="single" w:sz="4" w:space="0" w:color="auto"/>
              <w:left w:val="single" w:sz="4" w:space="0" w:color="auto"/>
              <w:bottom w:val="single" w:sz="4" w:space="0" w:color="auto"/>
              <w:right w:val="single" w:sz="4" w:space="0" w:color="auto"/>
            </w:tcBorders>
          </w:tcPr>
          <w:p w14:paraId="7CFB7DCD" w14:textId="77777777" w:rsidR="00B8253F" w:rsidRDefault="000B5CD4">
            <w:pPr>
              <w:pStyle w:val="TableText"/>
            </w:pPr>
            <w:r>
              <w:rPr>
                <w:rStyle w:val="VARIABLE"/>
              </w:rPr>
              <w:t>struct&lt;Name: string, Age: int32 not null, Email: struct&lt;present: bool not null, value: string&gt; not null, Nickname: struct&lt;present: bool not null, value: string&gt; not null&gt;</w:t>
            </w:r>
          </w:p>
        </w:tc>
        <w:tc>
          <w:tcPr>
            <w:tcW w:w="2231" w:type="dxa"/>
            <w:tcBorders>
              <w:top w:val="single" w:sz="4" w:space="0" w:color="auto"/>
              <w:left w:val="single" w:sz="4" w:space="0" w:color="auto"/>
              <w:bottom w:val="single" w:sz="4" w:space="0" w:color="auto"/>
              <w:right w:val="single" w:sz="4" w:space="0" w:color="auto"/>
            </w:tcBorders>
          </w:tcPr>
          <w:p w14:paraId="5716105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47EB966" w14:textId="77777777" w:rsidR="00B8253F" w:rsidRDefault="000B5CD4">
            <w:pPr>
              <w:pStyle w:val="TableText"/>
            </w:pPr>
            <w:r>
              <w:t>Canonical Part 6 Arrow mapping.</w:t>
            </w:r>
          </w:p>
        </w:tc>
      </w:tr>
      <w:tr w:rsidR="00B8253F" w14:paraId="23804A5D"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7A5AD24" w14:textId="77777777" w:rsidR="00B8253F" w:rsidRDefault="000B5CD4">
            <w:pPr>
              <w:pStyle w:val="TableText"/>
            </w:pPr>
            <w:r>
              <w:rPr>
                <w:rStyle w:val="VARIABLE"/>
              </w:rPr>
              <w:t>value.Payload.body.Person.Name</w:t>
            </w:r>
          </w:p>
        </w:tc>
        <w:tc>
          <w:tcPr>
            <w:tcW w:w="2231" w:type="dxa"/>
            <w:tcBorders>
              <w:top w:val="single" w:sz="4" w:space="0" w:color="auto"/>
              <w:left w:val="single" w:sz="4" w:space="0" w:color="auto"/>
              <w:bottom w:val="single" w:sz="4" w:space="0" w:color="auto"/>
              <w:right w:val="single" w:sz="4" w:space="0" w:color="auto"/>
            </w:tcBorders>
          </w:tcPr>
          <w:p w14:paraId="69F011B2"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39E3CEC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3807E75" w14:textId="77777777" w:rsidR="00B8253F" w:rsidRDefault="000B5CD4">
            <w:pPr>
              <w:pStyle w:val="TableText"/>
            </w:pPr>
            <w:r>
              <w:t>Canonical Part 6 Arrow mapping.</w:t>
            </w:r>
          </w:p>
        </w:tc>
      </w:tr>
      <w:tr w:rsidR="00B8253F" w14:paraId="086D6D5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BB18F01" w14:textId="77777777" w:rsidR="00B8253F" w:rsidRDefault="000B5CD4">
            <w:pPr>
              <w:pStyle w:val="TableText"/>
            </w:pPr>
            <w:r>
              <w:rPr>
                <w:rStyle w:val="VARIABLE"/>
              </w:rPr>
              <w:t>value.Payload.body.Person.Age</w:t>
            </w:r>
          </w:p>
        </w:tc>
        <w:tc>
          <w:tcPr>
            <w:tcW w:w="2231" w:type="dxa"/>
            <w:tcBorders>
              <w:top w:val="single" w:sz="4" w:space="0" w:color="auto"/>
              <w:left w:val="single" w:sz="4" w:space="0" w:color="auto"/>
              <w:bottom w:val="single" w:sz="4" w:space="0" w:color="auto"/>
              <w:right w:val="single" w:sz="4" w:space="0" w:color="auto"/>
            </w:tcBorders>
          </w:tcPr>
          <w:p w14:paraId="35C7DC33"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4F576B44"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7BAE844" w14:textId="77777777" w:rsidR="00B8253F" w:rsidRDefault="000B5CD4">
            <w:pPr>
              <w:pStyle w:val="TableText"/>
            </w:pPr>
            <w:r>
              <w:t>Canonical Part 6 Arrow mapping.</w:t>
            </w:r>
          </w:p>
        </w:tc>
      </w:tr>
      <w:tr w:rsidR="00B8253F" w14:paraId="17AB043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90981DE" w14:textId="77777777" w:rsidR="00B8253F" w:rsidRDefault="000B5CD4">
            <w:pPr>
              <w:pStyle w:val="TableText"/>
            </w:pPr>
            <w:r>
              <w:rPr>
                <w:rStyle w:val="VARIABLE"/>
              </w:rPr>
              <w:t>value.Payload.body.Person.Email</w:t>
            </w:r>
          </w:p>
        </w:tc>
        <w:tc>
          <w:tcPr>
            <w:tcW w:w="2231" w:type="dxa"/>
            <w:tcBorders>
              <w:top w:val="single" w:sz="4" w:space="0" w:color="auto"/>
              <w:left w:val="single" w:sz="4" w:space="0" w:color="auto"/>
              <w:bottom w:val="single" w:sz="4" w:space="0" w:color="auto"/>
              <w:right w:val="single" w:sz="4" w:space="0" w:color="auto"/>
            </w:tcBorders>
          </w:tcPr>
          <w:p w14:paraId="2CC80FDF"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121598E9"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197CD47" w14:textId="77777777" w:rsidR="00B8253F" w:rsidRDefault="000B5CD4">
            <w:pPr>
              <w:pStyle w:val="TableText"/>
            </w:pPr>
            <w:r>
              <w:rPr>
                <w:rStyle w:val="VARIABLE"/>
              </w:rPr>
              <w:t>present</w:t>
            </w:r>
            <w:r>
              <w:t xml:space="preserve"> distinguishes absent optional fields from present null values.</w:t>
            </w:r>
          </w:p>
        </w:tc>
      </w:tr>
      <w:tr w:rsidR="00B8253F" w14:paraId="482A8F0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6CCBF1E" w14:textId="77777777" w:rsidR="00B8253F" w:rsidRDefault="000B5CD4">
            <w:pPr>
              <w:pStyle w:val="TableText"/>
            </w:pPr>
            <w:r>
              <w:rPr>
                <w:rStyle w:val="VARIABLE"/>
              </w:rPr>
              <w:t>value.Payload.body.Person.Email.present</w:t>
            </w:r>
          </w:p>
        </w:tc>
        <w:tc>
          <w:tcPr>
            <w:tcW w:w="2231" w:type="dxa"/>
            <w:tcBorders>
              <w:top w:val="single" w:sz="4" w:space="0" w:color="auto"/>
              <w:left w:val="single" w:sz="4" w:space="0" w:color="auto"/>
              <w:bottom w:val="single" w:sz="4" w:space="0" w:color="auto"/>
              <w:right w:val="single" w:sz="4" w:space="0" w:color="auto"/>
            </w:tcBorders>
          </w:tcPr>
          <w:p w14:paraId="47CCAA47"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11AD5178"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11B1CBE" w14:textId="77777777" w:rsidR="00B8253F" w:rsidRDefault="000B5CD4">
            <w:pPr>
              <w:pStyle w:val="TableText"/>
            </w:pPr>
            <w:r>
              <w:t>Canonical Part 6 Arrow mapping.</w:t>
            </w:r>
          </w:p>
        </w:tc>
      </w:tr>
      <w:tr w:rsidR="00B8253F" w14:paraId="4F5C276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3BE9A06" w14:textId="77777777" w:rsidR="00B8253F" w:rsidRDefault="000B5CD4">
            <w:pPr>
              <w:pStyle w:val="TableText"/>
            </w:pPr>
            <w:r>
              <w:rPr>
                <w:rStyle w:val="VARIABLE"/>
              </w:rPr>
              <w:t>value.Payload.body.Person.Email.value</w:t>
            </w:r>
          </w:p>
        </w:tc>
        <w:tc>
          <w:tcPr>
            <w:tcW w:w="2231" w:type="dxa"/>
            <w:tcBorders>
              <w:top w:val="single" w:sz="4" w:space="0" w:color="auto"/>
              <w:left w:val="single" w:sz="4" w:space="0" w:color="auto"/>
              <w:bottom w:val="single" w:sz="4" w:space="0" w:color="auto"/>
              <w:right w:val="single" w:sz="4" w:space="0" w:color="auto"/>
            </w:tcBorders>
          </w:tcPr>
          <w:p w14:paraId="6227A9C6"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26A909B7"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DE683D4" w14:textId="77777777" w:rsidR="00B8253F" w:rsidRDefault="000B5CD4">
            <w:pPr>
              <w:pStyle w:val="TableText"/>
            </w:pPr>
            <w:r>
              <w:t>Canonical Part 6 Arrow mapping.</w:t>
            </w:r>
          </w:p>
        </w:tc>
      </w:tr>
      <w:tr w:rsidR="00B8253F" w14:paraId="2E0833C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D601D31" w14:textId="77777777" w:rsidR="00B8253F" w:rsidRDefault="000B5CD4">
            <w:pPr>
              <w:pStyle w:val="TableText"/>
            </w:pPr>
            <w:r>
              <w:rPr>
                <w:rStyle w:val="VARIABLE"/>
              </w:rPr>
              <w:t>value.Payload.body.Person.Nickname</w:t>
            </w:r>
          </w:p>
        </w:tc>
        <w:tc>
          <w:tcPr>
            <w:tcW w:w="2231" w:type="dxa"/>
            <w:tcBorders>
              <w:top w:val="single" w:sz="4" w:space="0" w:color="auto"/>
              <w:left w:val="single" w:sz="4" w:space="0" w:color="auto"/>
              <w:bottom w:val="single" w:sz="4" w:space="0" w:color="auto"/>
              <w:right w:val="single" w:sz="4" w:space="0" w:color="auto"/>
            </w:tcBorders>
          </w:tcPr>
          <w:p w14:paraId="0B4CAFEE" w14:textId="77777777" w:rsidR="00B8253F" w:rsidRDefault="000B5CD4">
            <w:pPr>
              <w:pStyle w:val="TableText"/>
            </w:pPr>
            <w:r>
              <w:rPr>
                <w:rStyle w:val="VARIABLE"/>
              </w:rPr>
              <w:t>struct&lt;present: bool not null, value: string&gt;</w:t>
            </w:r>
          </w:p>
        </w:tc>
        <w:tc>
          <w:tcPr>
            <w:tcW w:w="2231" w:type="dxa"/>
            <w:tcBorders>
              <w:top w:val="single" w:sz="4" w:space="0" w:color="auto"/>
              <w:left w:val="single" w:sz="4" w:space="0" w:color="auto"/>
              <w:bottom w:val="single" w:sz="4" w:space="0" w:color="auto"/>
              <w:right w:val="single" w:sz="4" w:space="0" w:color="auto"/>
            </w:tcBorders>
          </w:tcPr>
          <w:p w14:paraId="1805E9B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5E50547" w14:textId="77777777" w:rsidR="00B8253F" w:rsidRDefault="000B5CD4">
            <w:pPr>
              <w:pStyle w:val="TableText"/>
            </w:pPr>
            <w:r>
              <w:rPr>
                <w:rStyle w:val="VARIABLE"/>
              </w:rPr>
              <w:t>present</w:t>
            </w:r>
            <w:r>
              <w:t xml:space="preserve"> distinguishes absent optional fields from present null values.</w:t>
            </w:r>
          </w:p>
        </w:tc>
      </w:tr>
      <w:tr w:rsidR="00B8253F" w14:paraId="69E6287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BB85CD3" w14:textId="77777777" w:rsidR="00B8253F" w:rsidRDefault="000B5CD4">
            <w:pPr>
              <w:pStyle w:val="TableText"/>
            </w:pPr>
            <w:r>
              <w:rPr>
                <w:rStyle w:val="VARIABLE"/>
              </w:rPr>
              <w:t>value.Payload.body.Person.Nickname.present</w:t>
            </w:r>
          </w:p>
        </w:tc>
        <w:tc>
          <w:tcPr>
            <w:tcW w:w="2231" w:type="dxa"/>
            <w:tcBorders>
              <w:top w:val="single" w:sz="4" w:space="0" w:color="auto"/>
              <w:left w:val="single" w:sz="4" w:space="0" w:color="auto"/>
              <w:bottom w:val="single" w:sz="4" w:space="0" w:color="auto"/>
              <w:right w:val="single" w:sz="4" w:space="0" w:color="auto"/>
            </w:tcBorders>
          </w:tcPr>
          <w:p w14:paraId="3ACDCF36"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04932C2E"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D1280DC" w14:textId="77777777" w:rsidR="00B8253F" w:rsidRDefault="000B5CD4">
            <w:pPr>
              <w:pStyle w:val="TableText"/>
            </w:pPr>
            <w:r>
              <w:t>Canonical Part 6 Arrow mapping.</w:t>
            </w:r>
          </w:p>
        </w:tc>
      </w:tr>
      <w:tr w:rsidR="00B8253F" w14:paraId="4D13B8F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DAB9EC5" w14:textId="77777777" w:rsidR="00B8253F" w:rsidRDefault="000B5CD4">
            <w:pPr>
              <w:pStyle w:val="TableText"/>
            </w:pPr>
            <w:r>
              <w:rPr>
                <w:rStyle w:val="VARIABLE"/>
              </w:rPr>
              <w:t>value.Payload.body.Person.Nickname.value</w:t>
            </w:r>
          </w:p>
        </w:tc>
        <w:tc>
          <w:tcPr>
            <w:tcW w:w="2231" w:type="dxa"/>
            <w:tcBorders>
              <w:top w:val="single" w:sz="4" w:space="0" w:color="auto"/>
              <w:left w:val="single" w:sz="4" w:space="0" w:color="auto"/>
              <w:bottom w:val="single" w:sz="4" w:space="0" w:color="auto"/>
              <w:right w:val="single" w:sz="4" w:space="0" w:color="auto"/>
            </w:tcBorders>
          </w:tcPr>
          <w:p w14:paraId="7BF6CC38"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46058CA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DF2F7A7" w14:textId="77777777" w:rsidR="00B8253F" w:rsidRDefault="000B5CD4">
            <w:pPr>
              <w:pStyle w:val="TableText"/>
            </w:pPr>
            <w:r>
              <w:t>Canonical Part 6 Arrow mapping.</w:t>
            </w:r>
          </w:p>
        </w:tc>
      </w:tr>
      <w:tr w:rsidR="00B8253F" w14:paraId="780F1A9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8AB4914" w14:textId="77777777" w:rsidR="00B8253F" w:rsidRDefault="000B5CD4">
            <w:pPr>
              <w:pStyle w:val="TableText"/>
            </w:pPr>
            <w:r>
              <w:rPr>
                <w:rStyle w:val="VARIABLE"/>
              </w:rPr>
              <w:t>value.Payload.body.Measurement</w:t>
            </w:r>
          </w:p>
        </w:tc>
        <w:tc>
          <w:tcPr>
            <w:tcW w:w="2231" w:type="dxa"/>
            <w:tcBorders>
              <w:top w:val="single" w:sz="4" w:space="0" w:color="auto"/>
              <w:left w:val="single" w:sz="4" w:space="0" w:color="auto"/>
              <w:bottom w:val="single" w:sz="4" w:space="0" w:color="auto"/>
              <w:right w:val="single" w:sz="4" w:space="0" w:color="auto"/>
            </w:tcBorders>
          </w:tcPr>
          <w:p w14:paraId="2E1F2EFA" w14:textId="77777777" w:rsidR="00B8253F" w:rsidRDefault="000B5CD4">
            <w:pPr>
              <w:pStyle w:val="TableText"/>
            </w:pPr>
            <w:r>
              <w:rPr>
                <w:rStyle w:val="VARIABLE"/>
              </w:rPr>
              <w:t>dense_union&lt;null: null=0, AsInt: struct&lt;value: int32&gt;=1, AsText: struct&lt;value: string&gt;=2, AsPoint: struct&lt;value: struct&lt;X: double not null, Y: double not null&gt;&gt;=3&gt;</w:t>
            </w:r>
          </w:p>
        </w:tc>
        <w:tc>
          <w:tcPr>
            <w:tcW w:w="2231" w:type="dxa"/>
            <w:tcBorders>
              <w:top w:val="single" w:sz="4" w:space="0" w:color="auto"/>
              <w:left w:val="single" w:sz="4" w:space="0" w:color="auto"/>
              <w:bottom w:val="single" w:sz="4" w:space="0" w:color="auto"/>
              <w:right w:val="single" w:sz="4" w:space="0" w:color="auto"/>
            </w:tcBorders>
          </w:tcPr>
          <w:p w14:paraId="7D59F4D3"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F1231D8" w14:textId="77777777" w:rsidR="00B8253F" w:rsidRDefault="000B5CD4">
            <w:pPr>
              <w:pStyle w:val="TableText"/>
            </w:pPr>
            <w:r>
              <w:t>Dense-union type id plus value offset selects the active branch.</w:t>
            </w:r>
          </w:p>
        </w:tc>
      </w:tr>
      <w:tr w:rsidR="00B8253F" w14:paraId="7F81AE0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67BD4B7" w14:textId="77777777" w:rsidR="00B8253F" w:rsidRDefault="000B5CD4">
            <w:pPr>
              <w:pStyle w:val="TableText"/>
            </w:pPr>
            <w:r>
              <w:rPr>
                <w:rStyle w:val="VARIABLE"/>
              </w:rPr>
              <w:t>value.Payload.body.Measurement.null</w:t>
            </w:r>
          </w:p>
        </w:tc>
        <w:tc>
          <w:tcPr>
            <w:tcW w:w="2231" w:type="dxa"/>
            <w:tcBorders>
              <w:top w:val="single" w:sz="4" w:space="0" w:color="auto"/>
              <w:left w:val="single" w:sz="4" w:space="0" w:color="auto"/>
              <w:bottom w:val="single" w:sz="4" w:space="0" w:color="auto"/>
              <w:right w:val="single" w:sz="4" w:space="0" w:color="auto"/>
            </w:tcBorders>
          </w:tcPr>
          <w:p w14:paraId="079C63CD" w14:textId="77777777" w:rsidR="00B8253F" w:rsidRDefault="000B5CD4">
            <w:pPr>
              <w:pStyle w:val="TableText"/>
            </w:pPr>
            <w:r>
              <w:rPr>
                <w:rStyle w:val="VARIABLE"/>
              </w:rPr>
              <w:t>null</w:t>
            </w:r>
          </w:p>
        </w:tc>
        <w:tc>
          <w:tcPr>
            <w:tcW w:w="2231" w:type="dxa"/>
            <w:tcBorders>
              <w:top w:val="single" w:sz="4" w:space="0" w:color="auto"/>
              <w:left w:val="single" w:sz="4" w:space="0" w:color="auto"/>
              <w:bottom w:val="single" w:sz="4" w:space="0" w:color="auto"/>
              <w:right w:val="single" w:sz="4" w:space="0" w:color="auto"/>
            </w:tcBorders>
          </w:tcPr>
          <w:p w14:paraId="15AD519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51EF3F4" w14:textId="77777777" w:rsidR="00B8253F" w:rsidRDefault="000B5CD4">
            <w:pPr>
              <w:pStyle w:val="TableText"/>
            </w:pPr>
            <w:r>
              <w:t>Canonical Part 6 Arrow mapping.</w:t>
            </w:r>
          </w:p>
        </w:tc>
      </w:tr>
      <w:tr w:rsidR="00B8253F" w14:paraId="00FD922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CFE534E" w14:textId="77777777" w:rsidR="00B8253F" w:rsidRDefault="000B5CD4">
            <w:pPr>
              <w:pStyle w:val="TableText"/>
            </w:pPr>
            <w:r>
              <w:rPr>
                <w:rStyle w:val="VARIABLE"/>
              </w:rPr>
              <w:t>value.Payload.body.Measurement.AsInt</w:t>
            </w:r>
          </w:p>
        </w:tc>
        <w:tc>
          <w:tcPr>
            <w:tcW w:w="2231" w:type="dxa"/>
            <w:tcBorders>
              <w:top w:val="single" w:sz="4" w:space="0" w:color="auto"/>
              <w:left w:val="single" w:sz="4" w:space="0" w:color="auto"/>
              <w:bottom w:val="single" w:sz="4" w:space="0" w:color="auto"/>
              <w:right w:val="single" w:sz="4" w:space="0" w:color="auto"/>
            </w:tcBorders>
          </w:tcPr>
          <w:p w14:paraId="33CEAE7B" w14:textId="77777777" w:rsidR="00B8253F" w:rsidRDefault="000B5CD4">
            <w:pPr>
              <w:pStyle w:val="TableText"/>
            </w:pPr>
            <w:r>
              <w:rPr>
                <w:rStyle w:val="VARIABLE"/>
              </w:rPr>
              <w:t>struct&lt;value: int32&gt;</w:t>
            </w:r>
          </w:p>
        </w:tc>
        <w:tc>
          <w:tcPr>
            <w:tcW w:w="2231" w:type="dxa"/>
            <w:tcBorders>
              <w:top w:val="single" w:sz="4" w:space="0" w:color="auto"/>
              <w:left w:val="single" w:sz="4" w:space="0" w:color="auto"/>
              <w:bottom w:val="single" w:sz="4" w:space="0" w:color="auto"/>
              <w:right w:val="single" w:sz="4" w:space="0" w:color="auto"/>
            </w:tcBorders>
          </w:tcPr>
          <w:p w14:paraId="1B0861A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B97FE25" w14:textId="77777777" w:rsidR="00B8253F" w:rsidRDefault="000B5CD4">
            <w:pPr>
              <w:pStyle w:val="TableText"/>
            </w:pPr>
            <w:r>
              <w:t>Canonical Part 6 Arrow mapping.</w:t>
            </w:r>
          </w:p>
        </w:tc>
      </w:tr>
      <w:tr w:rsidR="00B8253F" w14:paraId="2654C728"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ADDC628" w14:textId="77777777" w:rsidR="00B8253F" w:rsidRDefault="000B5CD4">
            <w:pPr>
              <w:pStyle w:val="TableText"/>
            </w:pPr>
            <w:r>
              <w:rPr>
                <w:rStyle w:val="VARIABLE"/>
              </w:rPr>
              <w:t>value.Payload.body.Measurement.AsInt.value</w:t>
            </w:r>
          </w:p>
        </w:tc>
        <w:tc>
          <w:tcPr>
            <w:tcW w:w="2231" w:type="dxa"/>
            <w:tcBorders>
              <w:top w:val="single" w:sz="4" w:space="0" w:color="auto"/>
              <w:left w:val="single" w:sz="4" w:space="0" w:color="auto"/>
              <w:bottom w:val="single" w:sz="4" w:space="0" w:color="auto"/>
              <w:right w:val="single" w:sz="4" w:space="0" w:color="auto"/>
            </w:tcBorders>
          </w:tcPr>
          <w:p w14:paraId="49079F09"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446CEB9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196840E" w14:textId="77777777" w:rsidR="00B8253F" w:rsidRDefault="000B5CD4">
            <w:pPr>
              <w:pStyle w:val="TableText"/>
            </w:pPr>
            <w:r>
              <w:t>Canonical Part 6 Arrow mapping.</w:t>
            </w:r>
          </w:p>
        </w:tc>
      </w:tr>
      <w:tr w:rsidR="00B8253F" w14:paraId="6C42FA1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D691A9B" w14:textId="77777777" w:rsidR="00B8253F" w:rsidRDefault="000B5CD4">
            <w:pPr>
              <w:pStyle w:val="TableText"/>
            </w:pPr>
            <w:r>
              <w:rPr>
                <w:rStyle w:val="VARIABLE"/>
              </w:rPr>
              <w:t>value.Payload.body.Measurement.AsText</w:t>
            </w:r>
          </w:p>
        </w:tc>
        <w:tc>
          <w:tcPr>
            <w:tcW w:w="2231" w:type="dxa"/>
            <w:tcBorders>
              <w:top w:val="single" w:sz="4" w:space="0" w:color="auto"/>
              <w:left w:val="single" w:sz="4" w:space="0" w:color="auto"/>
              <w:bottom w:val="single" w:sz="4" w:space="0" w:color="auto"/>
              <w:right w:val="single" w:sz="4" w:space="0" w:color="auto"/>
            </w:tcBorders>
          </w:tcPr>
          <w:p w14:paraId="642E7450" w14:textId="77777777" w:rsidR="00B8253F" w:rsidRDefault="000B5CD4">
            <w:pPr>
              <w:pStyle w:val="TableText"/>
            </w:pPr>
            <w:r>
              <w:rPr>
                <w:rStyle w:val="VARIABLE"/>
              </w:rPr>
              <w:t>struct&lt;value: string&gt;</w:t>
            </w:r>
          </w:p>
        </w:tc>
        <w:tc>
          <w:tcPr>
            <w:tcW w:w="2231" w:type="dxa"/>
            <w:tcBorders>
              <w:top w:val="single" w:sz="4" w:space="0" w:color="auto"/>
              <w:left w:val="single" w:sz="4" w:space="0" w:color="auto"/>
              <w:bottom w:val="single" w:sz="4" w:space="0" w:color="auto"/>
              <w:right w:val="single" w:sz="4" w:space="0" w:color="auto"/>
            </w:tcBorders>
          </w:tcPr>
          <w:p w14:paraId="6531104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6497CBC" w14:textId="77777777" w:rsidR="00B8253F" w:rsidRDefault="000B5CD4">
            <w:pPr>
              <w:pStyle w:val="TableText"/>
            </w:pPr>
            <w:r>
              <w:t>Canonical Part 6 Arrow mapping.</w:t>
            </w:r>
          </w:p>
        </w:tc>
      </w:tr>
      <w:tr w:rsidR="00B8253F" w14:paraId="4AA1DEA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080E3E6" w14:textId="77777777" w:rsidR="00B8253F" w:rsidRDefault="000B5CD4">
            <w:pPr>
              <w:pStyle w:val="TableText"/>
            </w:pPr>
            <w:r>
              <w:rPr>
                <w:rStyle w:val="VARIABLE"/>
              </w:rPr>
              <w:t>value.Payload.body.Measurement.AsText.value</w:t>
            </w:r>
          </w:p>
        </w:tc>
        <w:tc>
          <w:tcPr>
            <w:tcW w:w="2231" w:type="dxa"/>
            <w:tcBorders>
              <w:top w:val="single" w:sz="4" w:space="0" w:color="auto"/>
              <w:left w:val="single" w:sz="4" w:space="0" w:color="auto"/>
              <w:bottom w:val="single" w:sz="4" w:space="0" w:color="auto"/>
              <w:right w:val="single" w:sz="4" w:space="0" w:color="auto"/>
            </w:tcBorders>
          </w:tcPr>
          <w:p w14:paraId="4BB3DA87" w14:textId="77777777" w:rsidR="00B8253F" w:rsidRDefault="000B5CD4">
            <w:pPr>
              <w:pStyle w:val="TableText"/>
            </w:pPr>
            <w:r>
              <w:rPr>
                <w:rStyle w:val="VARIABLE"/>
              </w:rPr>
              <w:t>string</w:t>
            </w:r>
          </w:p>
        </w:tc>
        <w:tc>
          <w:tcPr>
            <w:tcW w:w="2231" w:type="dxa"/>
            <w:tcBorders>
              <w:top w:val="single" w:sz="4" w:space="0" w:color="auto"/>
              <w:left w:val="single" w:sz="4" w:space="0" w:color="auto"/>
              <w:bottom w:val="single" w:sz="4" w:space="0" w:color="auto"/>
              <w:right w:val="single" w:sz="4" w:space="0" w:color="auto"/>
            </w:tcBorders>
          </w:tcPr>
          <w:p w14:paraId="4DD33D1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3BDA8EB7" w14:textId="77777777" w:rsidR="00B8253F" w:rsidRDefault="000B5CD4">
            <w:pPr>
              <w:pStyle w:val="TableText"/>
            </w:pPr>
            <w:r>
              <w:t>Canonical Part 6 Arrow mapping.</w:t>
            </w:r>
          </w:p>
        </w:tc>
      </w:tr>
      <w:tr w:rsidR="00B8253F" w14:paraId="291F3F0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EE72374" w14:textId="77777777" w:rsidR="00B8253F" w:rsidRDefault="000B5CD4">
            <w:pPr>
              <w:pStyle w:val="TableText"/>
            </w:pPr>
            <w:r>
              <w:rPr>
                <w:rStyle w:val="VARIABLE"/>
              </w:rPr>
              <w:t>value.Payload.body.Measurement.AsPoint</w:t>
            </w:r>
          </w:p>
        </w:tc>
        <w:tc>
          <w:tcPr>
            <w:tcW w:w="2231" w:type="dxa"/>
            <w:tcBorders>
              <w:top w:val="single" w:sz="4" w:space="0" w:color="auto"/>
              <w:left w:val="single" w:sz="4" w:space="0" w:color="auto"/>
              <w:bottom w:val="single" w:sz="4" w:space="0" w:color="auto"/>
              <w:right w:val="single" w:sz="4" w:space="0" w:color="auto"/>
            </w:tcBorders>
          </w:tcPr>
          <w:p w14:paraId="4447E5DE" w14:textId="77777777" w:rsidR="00B8253F" w:rsidRDefault="000B5CD4">
            <w:pPr>
              <w:pStyle w:val="TableText"/>
            </w:pPr>
            <w:r>
              <w:rPr>
                <w:rStyle w:val="VARIABLE"/>
              </w:rPr>
              <w:t>struct&lt;value: struct&lt;X: double not null, Y: double not null&gt;&gt;</w:t>
            </w:r>
          </w:p>
        </w:tc>
        <w:tc>
          <w:tcPr>
            <w:tcW w:w="2231" w:type="dxa"/>
            <w:tcBorders>
              <w:top w:val="single" w:sz="4" w:space="0" w:color="auto"/>
              <w:left w:val="single" w:sz="4" w:space="0" w:color="auto"/>
              <w:bottom w:val="single" w:sz="4" w:space="0" w:color="auto"/>
              <w:right w:val="single" w:sz="4" w:space="0" w:color="auto"/>
            </w:tcBorders>
          </w:tcPr>
          <w:p w14:paraId="154A4F7E"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ED84015" w14:textId="77777777" w:rsidR="00B8253F" w:rsidRDefault="000B5CD4">
            <w:pPr>
              <w:pStyle w:val="TableText"/>
            </w:pPr>
            <w:r>
              <w:t>Canonical Part 6 Arrow mapping.</w:t>
            </w:r>
          </w:p>
        </w:tc>
      </w:tr>
      <w:tr w:rsidR="00B8253F" w14:paraId="4B1045A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EC1710B" w14:textId="77777777" w:rsidR="00B8253F" w:rsidRDefault="000B5CD4">
            <w:pPr>
              <w:pStyle w:val="TableText"/>
            </w:pPr>
            <w:r>
              <w:rPr>
                <w:rStyle w:val="VARIABLE"/>
              </w:rPr>
              <w:t>value.Payload.body.Measurement.AsPoint.value</w:t>
            </w:r>
          </w:p>
        </w:tc>
        <w:tc>
          <w:tcPr>
            <w:tcW w:w="2231" w:type="dxa"/>
            <w:tcBorders>
              <w:top w:val="single" w:sz="4" w:space="0" w:color="auto"/>
              <w:left w:val="single" w:sz="4" w:space="0" w:color="auto"/>
              <w:bottom w:val="single" w:sz="4" w:space="0" w:color="auto"/>
              <w:right w:val="single" w:sz="4" w:space="0" w:color="auto"/>
            </w:tcBorders>
          </w:tcPr>
          <w:p w14:paraId="4E1A7EC0" w14:textId="77777777" w:rsidR="00B8253F" w:rsidRDefault="000B5CD4">
            <w:pPr>
              <w:pStyle w:val="TableText"/>
            </w:pPr>
            <w:r>
              <w:rPr>
                <w:rStyle w:val="VARIABLE"/>
              </w:rPr>
              <w:t>struct&lt;X: double not null, Y: double not null&gt;</w:t>
            </w:r>
          </w:p>
        </w:tc>
        <w:tc>
          <w:tcPr>
            <w:tcW w:w="2231" w:type="dxa"/>
            <w:tcBorders>
              <w:top w:val="single" w:sz="4" w:space="0" w:color="auto"/>
              <w:left w:val="single" w:sz="4" w:space="0" w:color="auto"/>
              <w:bottom w:val="single" w:sz="4" w:space="0" w:color="auto"/>
              <w:right w:val="single" w:sz="4" w:space="0" w:color="auto"/>
            </w:tcBorders>
          </w:tcPr>
          <w:p w14:paraId="697D57BA"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89B5B75" w14:textId="77777777" w:rsidR="00B8253F" w:rsidRDefault="000B5CD4">
            <w:pPr>
              <w:pStyle w:val="TableText"/>
            </w:pPr>
            <w:r>
              <w:t>Canonical Part 6 Arrow mapping.</w:t>
            </w:r>
          </w:p>
        </w:tc>
      </w:tr>
      <w:tr w:rsidR="00B8253F" w14:paraId="6FBF250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A4D3A0A" w14:textId="77777777" w:rsidR="00B8253F" w:rsidRDefault="000B5CD4">
            <w:pPr>
              <w:pStyle w:val="TableText"/>
            </w:pPr>
            <w:r>
              <w:rPr>
                <w:rStyle w:val="VARIABLE"/>
              </w:rPr>
              <w:t>value.Payload.body.Measurement.AsPoint.value.X</w:t>
            </w:r>
          </w:p>
        </w:tc>
        <w:tc>
          <w:tcPr>
            <w:tcW w:w="2231" w:type="dxa"/>
            <w:tcBorders>
              <w:top w:val="single" w:sz="4" w:space="0" w:color="auto"/>
              <w:left w:val="single" w:sz="4" w:space="0" w:color="auto"/>
              <w:bottom w:val="single" w:sz="4" w:space="0" w:color="auto"/>
              <w:right w:val="single" w:sz="4" w:space="0" w:color="auto"/>
            </w:tcBorders>
          </w:tcPr>
          <w:p w14:paraId="0FB85CB7"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2EC98C1C"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510C76C" w14:textId="77777777" w:rsidR="00B8253F" w:rsidRDefault="000B5CD4">
            <w:pPr>
              <w:pStyle w:val="TableText"/>
            </w:pPr>
            <w:r>
              <w:t>Canonical Part 6 Arrow mapping.</w:t>
            </w:r>
          </w:p>
        </w:tc>
      </w:tr>
      <w:tr w:rsidR="00B8253F" w14:paraId="36E13DC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2FBFFCB" w14:textId="77777777" w:rsidR="00B8253F" w:rsidRDefault="000B5CD4">
            <w:pPr>
              <w:pStyle w:val="TableText"/>
            </w:pPr>
            <w:r>
              <w:rPr>
                <w:rStyle w:val="VARIABLE"/>
              </w:rPr>
              <w:t>value.Payload.body.Measurement.AsPoint.value.Y</w:t>
            </w:r>
          </w:p>
        </w:tc>
        <w:tc>
          <w:tcPr>
            <w:tcW w:w="2231" w:type="dxa"/>
            <w:tcBorders>
              <w:top w:val="single" w:sz="4" w:space="0" w:color="auto"/>
              <w:left w:val="single" w:sz="4" w:space="0" w:color="auto"/>
              <w:bottom w:val="single" w:sz="4" w:space="0" w:color="auto"/>
              <w:right w:val="single" w:sz="4" w:space="0" w:color="auto"/>
            </w:tcBorders>
          </w:tcPr>
          <w:p w14:paraId="6890D39A"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1712B861"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4381743" w14:textId="77777777" w:rsidR="00B8253F" w:rsidRDefault="000B5CD4">
            <w:pPr>
              <w:pStyle w:val="TableText"/>
            </w:pPr>
            <w:r>
              <w:t>Canonical Part 6 Arrow mapping.</w:t>
            </w:r>
          </w:p>
        </w:tc>
      </w:tr>
      <w:tr w:rsidR="00B8253F" w14:paraId="3283172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A0AFBD6" w14:textId="77777777" w:rsidR="00B8253F" w:rsidRDefault="000B5CD4">
            <w:pPr>
              <w:pStyle w:val="TableText"/>
            </w:pPr>
            <w:r>
              <w:rPr>
                <w:rStyle w:val="VARIABLE"/>
              </w:rPr>
              <w:t>value.Payload.body.Envelope</w:t>
            </w:r>
          </w:p>
        </w:tc>
        <w:tc>
          <w:tcPr>
            <w:tcW w:w="2231" w:type="dxa"/>
            <w:tcBorders>
              <w:top w:val="single" w:sz="4" w:space="0" w:color="auto"/>
              <w:left w:val="single" w:sz="4" w:space="0" w:color="auto"/>
              <w:bottom w:val="single" w:sz="4" w:space="0" w:color="auto"/>
              <w:right w:val="single" w:sz="4" w:space="0" w:color="auto"/>
            </w:tcBorders>
          </w:tcPr>
          <w:p w14:paraId="126C4212" w14:textId="77777777" w:rsidR="00B8253F" w:rsidRDefault="000B5CD4">
            <w:pPr>
              <w:pStyle w:val="TableText"/>
            </w:pPr>
            <w:r>
              <w:rPr>
                <w:rStyle w:val="VARIABLE"/>
              </w:rPr>
              <w:t>struct&lt;&gt;</w:t>
            </w:r>
          </w:p>
        </w:tc>
        <w:tc>
          <w:tcPr>
            <w:tcW w:w="2231" w:type="dxa"/>
            <w:tcBorders>
              <w:top w:val="single" w:sz="4" w:space="0" w:color="auto"/>
              <w:left w:val="single" w:sz="4" w:space="0" w:color="auto"/>
              <w:bottom w:val="single" w:sz="4" w:space="0" w:color="auto"/>
              <w:right w:val="single" w:sz="4" w:space="0" w:color="auto"/>
            </w:tcBorders>
          </w:tcPr>
          <w:p w14:paraId="5E2F73CB"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D7A28FB" w14:textId="77777777" w:rsidR="00B8253F" w:rsidRDefault="000B5CD4">
            <w:pPr>
              <w:pStyle w:val="TableText"/>
            </w:pPr>
            <w:r>
              <w:t>Canonical Part 6 Arrow mapping.</w:t>
            </w:r>
          </w:p>
        </w:tc>
      </w:tr>
      <w:tr w:rsidR="00B8253F" w14:paraId="409E9D6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A1BF135" w14:textId="77777777" w:rsidR="00B8253F" w:rsidRDefault="000B5CD4">
            <w:pPr>
              <w:pStyle w:val="TableText"/>
            </w:pPr>
            <w:r>
              <w:rPr>
                <w:rStyle w:val="VARIABLE"/>
              </w:rPr>
              <w:t>value.Payload.body.OptionalScalars</w:t>
            </w:r>
          </w:p>
        </w:tc>
        <w:tc>
          <w:tcPr>
            <w:tcW w:w="2231" w:type="dxa"/>
            <w:tcBorders>
              <w:top w:val="single" w:sz="4" w:space="0" w:color="auto"/>
              <w:left w:val="single" w:sz="4" w:space="0" w:color="auto"/>
              <w:bottom w:val="single" w:sz="4" w:space="0" w:color="auto"/>
              <w:right w:val="single" w:sz="4" w:space="0" w:color="auto"/>
            </w:tcBorders>
          </w:tcPr>
          <w:p w14:paraId="4D016761" w14:textId="77777777" w:rsidR="00B8253F" w:rsidRDefault="000B5CD4">
            <w:pPr>
              <w:pStyle w:val="TableText"/>
            </w:pPr>
            <w:r>
              <w:rPr>
                <w:rStyle w:val="VARIABLE"/>
              </w:rPr>
              <w:t>struct&lt;Id: int32 not null, Flag: struct&lt;present: bool not null, value: bool&gt; not null, Count: struct&lt;present: bool not null, value: int32&gt; not null, Ratio: struct&lt;present: bool not null, value: double&gt; not null&gt;</w:t>
            </w:r>
          </w:p>
        </w:tc>
        <w:tc>
          <w:tcPr>
            <w:tcW w:w="2231" w:type="dxa"/>
            <w:tcBorders>
              <w:top w:val="single" w:sz="4" w:space="0" w:color="auto"/>
              <w:left w:val="single" w:sz="4" w:space="0" w:color="auto"/>
              <w:bottom w:val="single" w:sz="4" w:space="0" w:color="auto"/>
              <w:right w:val="single" w:sz="4" w:space="0" w:color="auto"/>
            </w:tcBorders>
          </w:tcPr>
          <w:p w14:paraId="49E7C80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BF0D169" w14:textId="77777777" w:rsidR="00B8253F" w:rsidRDefault="000B5CD4">
            <w:pPr>
              <w:pStyle w:val="TableText"/>
            </w:pPr>
            <w:r>
              <w:t>Canonical Part 6 Arrow mapping.</w:t>
            </w:r>
          </w:p>
        </w:tc>
      </w:tr>
      <w:tr w:rsidR="00B8253F" w14:paraId="70968A4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00A8192" w14:textId="77777777" w:rsidR="00B8253F" w:rsidRDefault="000B5CD4">
            <w:pPr>
              <w:pStyle w:val="TableText"/>
            </w:pPr>
            <w:r>
              <w:rPr>
                <w:rStyle w:val="VARIABLE"/>
              </w:rPr>
              <w:lastRenderedPageBreak/>
              <w:t>value.Payload.body.OptionalScalars.Id</w:t>
            </w:r>
          </w:p>
        </w:tc>
        <w:tc>
          <w:tcPr>
            <w:tcW w:w="2231" w:type="dxa"/>
            <w:tcBorders>
              <w:top w:val="single" w:sz="4" w:space="0" w:color="auto"/>
              <w:left w:val="single" w:sz="4" w:space="0" w:color="auto"/>
              <w:bottom w:val="single" w:sz="4" w:space="0" w:color="auto"/>
              <w:right w:val="single" w:sz="4" w:space="0" w:color="auto"/>
            </w:tcBorders>
          </w:tcPr>
          <w:p w14:paraId="4E197423"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41894219"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9B99BB0" w14:textId="77777777" w:rsidR="00B8253F" w:rsidRDefault="000B5CD4">
            <w:pPr>
              <w:pStyle w:val="TableText"/>
            </w:pPr>
            <w:r>
              <w:t>Canonical Part 6 Arrow mapping.</w:t>
            </w:r>
          </w:p>
        </w:tc>
      </w:tr>
      <w:tr w:rsidR="00B8253F" w14:paraId="5208539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A438961" w14:textId="77777777" w:rsidR="00B8253F" w:rsidRDefault="000B5CD4">
            <w:pPr>
              <w:pStyle w:val="TableText"/>
            </w:pPr>
            <w:r>
              <w:rPr>
                <w:rStyle w:val="VARIABLE"/>
              </w:rPr>
              <w:t>value.Payload.body.OptionalScalars.Flag</w:t>
            </w:r>
          </w:p>
        </w:tc>
        <w:tc>
          <w:tcPr>
            <w:tcW w:w="2231" w:type="dxa"/>
            <w:tcBorders>
              <w:top w:val="single" w:sz="4" w:space="0" w:color="auto"/>
              <w:left w:val="single" w:sz="4" w:space="0" w:color="auto"/>
              <w:bottom w:val="single" w:sz="4" w:space="0" w:color="auto"/>
              <w:right w:val="single" w:sz="4" w:space="0" w:color="auto"/>
            </w:tcBorders>
          </w:tcPr>
          <w:p w14:paraId="6BFA2215" w14:textId="77777777" w:rsidR="00B8253F" w:rsidRDefault="000B5CD4">
            <w:pPr>
              <w:pStyle w:val="TableText"/>
            </w:pPr>
            <w:r>
              <w:rPr>
                <w:rStyle w:val="VARIABLE"/>
              </w:rPr>
              <w:t>struct&lt;present: bool not null, value: bool&gt;</w:t>
            </w:r>
          </w:p>
        </w:tc>
        <w:tc>
          <w:tcPr>
            <w:tcW w:w="2231" w:type="dxa"/>
            <w:tcBorders>
              <w:top w:val="single" w:sz="4" w:space="0" w:color="auto"/>
              <w:left w:val="single" w:sz="4" w:space="0" w:color="auto"/>
              <w:bottom w:val="single" w:sz="4" w:space="0" w:color="auto"/>
              <w:right w:val="single" w:sz="4" w:space="0" w:color="auto"/>
            </w:tcBorders>
          </w:tcPr>
          <w:p w14:paraId="75FA6348"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1BFB17A" w14:textId="77777777" w:rsidR="00B8253F" w:rsidRDefault="000B5CD4">
            <w:pPr>
              <w:pStyle w:val="TableText"/>
            </w:pPr>
            <w:r>
              <w:t>Canonical Part 6 Arrow mapping.</w:t>
            </w:r>
          </w:p>
        </w:tc>
      </w:tr>
      <w:tr w:rsidR="00B8253F" w14:paraId="64AACC6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47B7929" w14:textId="77777777" w:rsidR="00B8253F" w:rsidRDefault="000B5CD4">
            <w:pPr>
              <w:pStyle w:val="TableText"/>
            </w:pPr>
            <w:r>
              <w:rPr>
                <w:rStyle w:val="VARIABLE"/>
              </w:rPr>
              <w:t>value.Payload.body.OptionalScalars.Flag.present</w:t>
            </w:r>
          </w:p>
        </w:tc>
        <w:tc>
          <w:tcPr>
            <w:tcW w:w="2231" w:type="dxa"/>
            <w:tcBorders>
              <w:top w:val="single" w:sz="4" w:space="0" w:color="auto"/>
              <w:left w:val="single" w:sz="4" w:space="0" w:color="auto"/>
              <w:bottom w:val="single" w:sz="4" w:space="0" w:color="auto"/>
              <w:right w:val="single" w:sz="4" w:space="0" w:color="auto"/>
            </w:tcBorders>
          </w:tcPr>
          <w:p w14:paraId="2FE3E14D"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544724C8"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85AF661" w14:textId="77777777" w:rsidR="00B8253F" w:rsidRDefault="000B5CD4">
            <w:pPr>
              <w:pStyle w:val="TableText"/>
            </w:pPr>
            <w:r>
              <w:t>Canonical Part 6 Arrow mapping.</w:t>
            </w:r>
          </w:p>
        </w:tc>
      </w:tr>
      <w:tr w:rsidR="00B8253F" w14:paraId="7927BB4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76FFA6A" w14:textId="77777777" w:rsidR="00B8253F" w:rsidRDefault="000B5CD4">
            <w:pPr>
              <w:pStyle w:val="TableText"/>
            </w:pPr>
            <w:r>
              <w:rPr>
                <w:rStyle w:val="VARIABLE"/>
              </w:rPr>
              <w:t>value.Payload.body.OptionalScalars.Flag.value</w:t>
            </w:r>
          </w:p>
        </w:tc>
        <w:tc>
          <w:tcPr>
            <w:tcW w:w="2231" w:type="dxa"/>
            <w:tcBorders>
              <w:top w:val="single" w:sz="4" w:space="0" w:color="auto"/>
              <w:left w:val="single" w:sz="4" w:space="0" w:color="auto"/>
              <w:bottom w:val="single" w:sz="4" w:space="0" w:color="auto"/>
              <w:right w:val="single" w:sz="4" w:space="0" w:color="auto"/>
            </w:tcBorders>
          </w:tcPr>
          <w:p w14:paraId="6DE65F11"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39D9EF9C"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8CA04D1" w14:textId="77777777" w:rsidR="00B8253F" w:rsidRDefault="000B5CD4">
            <w:pPr>
              <w:pStyle w:val="TableText"/>
            </w:pPr>
            <w:r>
              <w:t>Canonical Part 6 Arrow mapping.</w:t>
            </w:r>
          </w:p>
        </w:tc>
      </w:tr>
      <w:tr w:rsidR="00B8253F" w14:paraId="56BEB71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447E491" w14:textId="77777777" w:rsidR="00B8253F" w:rsidRDefault="000B5CD4">
            <w:pPr>
              <w:pStyle w:val="TableText"/>
            </w:pPr>
            <w:r>
              <w:rPr>
                <w:rStyle w:val="VARIABLE"/>
              </w:rPr>
              <w:t>value.Payload.body.OptionalScalars.Count</w:t>
            </w:r>
          </w:p>
        </w:tc>
        <w:tc>
          <w:tcPr>
            <w:tcW w:w="2231" w:type="dxa"/>
            <w:tcBorders>
              <w:top w:val="single" w:sz="4" w:space="0" w:color="auto"/>
              <w:left w:val="single" w:sz="4" w:space="0" w:color="auto"/>
              <w:bottom w:val="single" w:sz="4" w:space="0" w:color="auto"/>
              <w:right w:val="single" w:sz="4" w:space="0" w:color="auto"/>
            </w:tcBorders>
          </w:tcPr>
          <w:p w14:paraId="55183F74" w14:textId="77777777" w:rsidR="00B8253F" w:rsidRDefault="000B5CD4">
            <w:pPr>
              <w:pStyle w:val="TableText"/>
            </w:pPr>
            <w:r>
              <w:rPr>
                <w:rStyle w:val="VARIABLE"/>
              </w:rPr>
              <w:t>struct&lt;present: bool not null, value: int32&gt;</w:t>
            </w:r>
          </w:p>
        </w:tc>
        <w:tc>
          <w:tcPr>
            <w:tcW w:w="2231" w:type="dxa"/>
            <w:tcBorders>
              <w:top w:val="single" w:sz="4" w:space="0" w:color="auto"/>
              <w:left w:val="single" w:sz="4" w:space="0" w:color="auto"/>
              <w:bottom w:val="single" w:sz="4" w:space="0" w:color="auto"/>
              <w:right w:val="single" w:sz="4" w:space="0" w:color="auto"/>
            </w:tcBorders>
          </w:tcPr>
          <w:p w14:paraId="1E47287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2AE9646F" w14:textId="77777777" w:rsidR="00B8253F" w:rsidRDefault="000B5CD4">
            <w:pPr>
              <w:pStyle w:val="TableText"/>
            </w:pPr>
            <w:r>
              <w:t>Canonical Part 6 Arrow mapping.</w:t>
            </w:r>
          </w:p>
        </w:tc>
      </w:tr>
      <w:tr w:rsidR="00B8253F" w14:paraId="1228CA0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6D81B840" w14:textId="77777777" w:rsidR="00B8253F" w:rsidRDefault="000B5CD4">
            <w:pPr>
              <w:pStyle w:val="TableText"/>
            </w:pPr>
            <w:r>
              <w:rPr>
                <w:rStyle w:val="VARIABLE"/>
              </w:rPr>
              <w:t>value.Payload.body.OptionalScalars.Count.present</w:t>
            </w:r>
          </w:p>
        </w:tc>
        <w:tc>
          <w:tcPr>
            <w:tcW w:w="2231" w:type="dxa"/>
            <w:tcBorders>
              <w:top w:val="single" w:sz="4" w:space="0" w:color="auto"/>
              <w:left w:val="single" w:sz="4" w:space="0" w:color="auto"/>
              <w:bottom w:val="single" w:sz="4" w:space="0" w:color="auto"/>
              <w:right w:val="single" w:sz="4" w:space="0" w:color="auto"/>
            </w:tcBorders>
          </w:tcPr>
          <w:p w14:paraId="24866E7B"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544928A5"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15A9121E" w14:textId="77777777" w:rsidR="00B8253F" w:rsidRDefault="000B5CD4">
            <w:pPr>
              <w:pStyle w:val="TableText"/>
            </w:pPr>
            <w:r>
              <w:t>Canonical Part 6 Arrow mapping.</w:t>
            </w:r>
          </w:p>
        </w:tc>
      </w:tr>
      <w:tr w:rsidR="00B8253F" w14:paraId="79622A9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1DAA902" w14:textId="77777777" w:rsidR="00B8253F" w:rsidRDefault="000B5CD4">
            <w:pPr>
              <w:pStyle w:val="TableText"/>
            </w:pPr>
            <w:r>
              <w:rPr>
                <w:rStyle w:val="VARIABLE"/>
              </w:rPr>
              <w:t>value.Payload.body.OptionalScalars.Count.value</w:t>
            </w:r>
          </w:p>
        </w:tc>
        <w:tc>
          <w:tcPr>
            <w:tcW w:w="2231" w:type="dxa"/>
            <w:tcBorders>
              <w:top w:val="single" w:sz="4" w:space="0" w:color="auto"/>
              <w:left w:val="single" w:sz="4" w:space="0" w:color="auto"/>
              <w:bottom w:val="single" w:sz="4" w:space="0" w:color="auto"/>
              <w:right w:val="single" w:sz="4" w:space="0" w:color="auto"/>
            </w:tcBorders>
          </w:tcPr>
          <w:p w14:paraId="7C929C59" w14:textId="77777777" w:rsidR="00B8253F" w:rsidRDefault="000B5CD4">
            <w:pPr>
              <w:pStyle w:val="TableText"/>
            </w:pPr>
            <w:r>
              <w:rPr>
                <w:rStyle w:val="VARIABLE"/>
              </w:rPr>
              <w:t>int32</w:t>
            </w:r>
          </w:p>
        </w:tc>
        <w:tc>
          <w:tcPr>
            <w:tcW w:w="2231" w:type="dxa"/>
            <w:tcBorders>
              <w:top w:val="single" w:sz="4" w:space="0" w:color="auto"/>
              <w:left w:val="single" w:sz="4" w:space="0" w:color="auto"/>
              <w:bottom w:val="single" w:sz="4" w:space="0" w:color="auto"/>
              <w:right w:val="single" w:sz="4" w:space="0" w:color="auto"/>
            </w:tcBorders>
          </w:tcPr>
          <w:p w14:paraId="1F84EE62"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9B9D661" w14:textId="77777777" w:rsidR="00B8253F" w:rsidRDefault="000B5CD4">
            <w:pPr>
              <w:pStyle w:val="TableText"/>
            </w:pPr>
            <w:r>
              <w:t>Canonical Part 6 Arrow mapping.</w:t>
            </w:r>
          </w:p>
        </w:tc>
      </w:tr>
      <w:tr w:rsidR="00B8253F" w14:paraId="4B1EC5D7"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608DD83" w14:textId="77777777" w:rsidR="00B8253F" w:rsidRDefault="000B5CD4">
            <w:pPr>
              <w:pStyle w:val="TableText"/>
            </w:pPr>
            <w:r>
              <w:rPr>
                <w:rStyle w:val="VARIABLE"/>
              </w:rPr>
              <w:t>value.Payload.body.OptionalScalars.Ratio</w:t>
            </w:r>
          </w:p>
        </w:tc>
        <w:tc>
          <w:tcPr>
            <w:tcW w:w="2231" w:type="dxa"/>
            <w:tcBorders>
              <w:top w:val="single" w:sz="4" w:space="0" w:color="auto"/>
              <w:left w:val="single" w:sz="4" w:space="0" w:color="auto"/>
              <w:bottom w:val="single" w:sz="4" w:space="0" w:color="auto"/>
              <w:right w:val="single" w:sz="4" w:space="0" w:color="auto"/>
            </w:tcBorders>
          </w:tcPr>
          <w:p w14:paraId="5D26D1C4" w14:textId="77777777" w:rsidR="00B8253F" w:rsidRDefault="000B5CD4">
            <w:pPr>
              <w:pStyle w:val="TableText"/>
            </w:pPr>
            <w:r>
              <w:rPr>
                <w:rStyle w:val="VARIABLE"/>
              </w:rPr>
              <w:t>struct&lt;present: bool not null, value: double&gt;</w:t>
            </w:r>
          </w:p>
        </w:tc>
        <w:tc>
          <w:tcPr>
            <w:tcW w:w="2231" w:type="dxa"/>
            <w:tcBorders>
              <w:top w:val="single" w:sz="4" w:space="0" w:color="auto"/>
              <w:left w:val="single" w:sz="4" w:space="0" w:color="auto"/>
              <w:bottom w:val="single" w:sz="4" w:space="0" w:color="auto"/>
              <w:right w:val="single" w:sz="4" w:space="0" w:color="auto"/>
            </w:tcBorders>
          </w:tcPr>
          <w:p w14:paraId="354A2A9D"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79519DC7" w14:textId="77777777" w:rsidR="00B8253F" w:rsidRDefault="000B5CD4">
            <w:pPr>
              <w:pStyle w:val="TableText"/>
            </w:pPr>
            <w:r>
              <w:t>Canonical Part 6 Arrow mapping.</w:t>
            </w:r>
          </w:p>
        </w:tc>
      </w:tr>
      <w:tr w:rsidR="00B8253F" w14:paraId="2FCD682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698AE55" w14:textId="77777777" w:rsidR="00B8253F" w:rsidRDefault="000B5CD4">
            <w:pPr>
              <w:pStyle w:val="TableText"/>
            </w:pPr>
            <w:r>
              <w:rPr>
                <w:rStyle w:val="VARIABLE"/>
              </w:rPr>
              <w:t>value.Payload.body.OptionalScalars.Ratio.present</w:t>
            </w:r>
          </w:p>
        </w:tc>
        <w:tc>
          <w:tcPr>
            <w:tcW w:w="2231" w:type="dxa"/>
            <w:tcBorders>
              <w:top w:val="single" w:sz="4" w:space="0" w:color="auto"/>
              <w:left w:val="single" w:sz="4" w:space="0" w:color="auto"/>
              <w:bottom w:val="single" w:sz="4" w:space="0" w:color="auto"/>
              <w:right w:val="single" w:sz="4" w:space="0" w:color="auto"/>
            </w:tcBorders>
          </w:tcPr>
          <w:p w14:paraId="5A64DBED"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6A560669"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140D8E5" w14:textId="77777777" w:rsidR="00B8253F" w:rsidRDefault="000B5CD4">
            <w:pPr>
              <w:pStyle w:val="TableText"/>
            </w:pPr>
            <w:r>
              <w:t>Canonical Part 6 Arrow mapping.</w:t>
            </w:r>
          </w:p>
        </w:tc>
      </w:tr>
      <w:tr w:rsidR="00B8253F" w14:paraId="0F980CEA"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620E13A" w14:textId="77777777" w:rsidR="00B8253F" w:rsidRDefault="000B5CD4">
            <w:pPr>
              <w:pStyle w:val="TableText"/>
            </w:pPr>
            <w:r>
              <w:rPr>
                <w:rStyle w:val="VARIABLE"/>
              </w:rPr>
              <w:t>value.Payload.body.OptionalScalars.Ratio.value</w:t>
            </w:r>
          </w:p>
        </w:tc>
        <w:tc>
          <w:tcPr>
            <w:tcW w:w="2231" w:type="dxa"/>
            <w:tcBorders>
              <w:top w:val="single" w:sz="4" w:space="0" w:color="auto"/>
              <w:left w:val="single" w:sz="4" w:space="0" w:color="auto"/>
              <w:bottom w:val="single" w:sz="4" w:space="0" w:color="auto"/>
              <w:right w:val="single" w:sz="4" w:space="0" w:color="auto"/>
            </w:tcBorders>
          </w:tcPr>
          <w:p w14:paraId="666D6398" w14:textId="77777777" w:rsidR="00B8253F" w:rsidRDefault="000B5CD4">
            <w:pPr>
              <w:pStyle w:val="TableText"/>
            </w:pPr>
            <w:r>
              <w:rPr>
                <w:rStyle w:val="VARIABLE"/>
              </w:rPr>
              <w:t>double</w:t>
            </w:r>
          </w:p>
        </w:tc>
        <w:tc>
          <w:tcPr>
            <w:tcW w:w="2231" w:type="dxa"/>
            <w:tcBorders>
              <w:top w:val="single" w:sz="4" w:space="0" w:color="auto"/>
              <w:left w:val="single" w:sz="4" w:space="0" w:color="auto"/>
              <w:bottom w:val="single" w:sz="4" w:space="0" w:color="auto"/>
              <w:right w:val="single" w:sz="4" w:space="0" w:color="auto"/>
            </w:tcBorders>
          </w:tcPr>
          <w:p w14:paraId="0D92A7A5"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E362E39" w14:textId="77777777" w:rsidR="00B8253F" w:rsidRDefault="000B5CD4">
            <w:pPr>
              <w:pStyle w:val="TableText"/>
            </w:pPr>
            <w:r>
              <w:t>Canonical Part 6 Arrow mapping.</w:t>
            </w:r>
          </w:p>
        </w:tc>
      </w:tr>
      <w:tr w:rsidR="00B8253F" w14:paraId="1F1FC7A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7341611" w14:textId="77777777" w:rsidR="00B8253F" w:rsidRDefault="000B5CD4">
            <w:pPr>
              <w:pStyle w:val="TableText"/>
            </w:pPr>
            <w:r>
              <w:rPr>
                <w:rStyle w:val="VARIABLE"/>
              </w:rPr>
              <w:t>value.Payload.body.FloatHolder</w:t>
            </w:r>
          </w:p>
        </w:tc>
        <w:tc>
          <w:tcPr>
            <w:tcW w:w="2231" w:type="dxa"/>
            <w:tcBorders>
              <w:top w:val="single" w:sz="4" w:space="0" w:color="auto"/>
              <w:left w:val="single" w:sz="4" w:space="0" w:color="auto"/>
              <w:bottom w:val="single" w:sz="4" w:space="0" w:color="auto"/>
              <w:right w:val="single" w:sz="4" w:space="0" w:color="auto"/>
            </w:tcBorders>
          </w:tcPr>
          <w:p w14:paraId="043F78B3" w14:textId="77777777" w:rsidR="00B8253F" w:rsidRDefault="000B5CD4">
            <w:pPr>
              <w:pStyle w:val="TableText"/>
            </w:pPr>
            <w:r>
              <w:rPr>
                <w:rStyle w:val="VARIABLE"/>
              </w:rPr>
              <w:t>struct&lt;A: float not null, B: struct&lt;present: bool not null, value: float&gt; not null&gt;</w:t>
            </w:r>
          </w:p>
        </w:tc>
        <w:tc>
          <w:tcPr>
            <w:tcW w:w="2231" w:type="dxa"/>
            <w:tcBorders>
              <w:top w:val="single" w:sz="4" w:space="0" w:color="auto"/>
              <w:left w:val="single" w:sz="4" w:space="0" w:color="auto"/>
              <w:bottom w:val="single" w:sz="4" w:space="0" w:color="auto"/>
              <w:right w:val="single" w:sz="4" w:space="0" w:color="auto"/>
            </w:tcBorders>
          </w:tcPr>
          <w:p w14:paraId="12061B6F"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0F5731D7" w14:textId="77777777" w:rsidR="00B8253F" w:rsidRDefault="000B5CD4">
            <w:pPr>
              <w:pStyle w:val="TableText"/>
            </w:pPr>
            <w:r>
              <w:t>Canonical Part 6 Arrow mapping.</w:t>
            </w:r>
          </w:p>
        </w:tc>
      </w:tr>
      <w:tr w:rsidR="00B8253F" w14:paraId="1BD7CB25"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13AC3CF" w14:textId="77777777" w:rsidR="00B8253F" w:rsidRDefault="000B5CD4">
            <w:pPr>
              <w:pStyle w:val="TableText"/>
            </w:pPr>
            <w:r>
              <w:rPr>
                <w:rStyle w:val="VARIABLE"/>
              </w:rPr>
              <w:t>value.Payload.body.FloatHolder.A</w:t>
            </w:r>
          </w:p>
        </w:tc>
        <w:tc>
          <w:tcPr>
            <w:tcW w:w="2231" w:type="dxa"/>
            <w:tcBorders>
              <w:top w:val="single" w:sz="4" w:space="0" w:color="auto"/>
              <w:left w:val="single" w:sz="4" w:space="0" w:color="auto"/>
              <w:bottom w:val="single" w:sz="4" w:space="0" w:color="auto"/>
              <w:right w:val="single" w:sz="4" w:space="0" w:color="auto"/>
            </w:tcBorders>
          </w:tcPr>
          <w:p w14:paraId="66769EE2" w14:textId="77777777" w:rsidR="00B8253F" w:rsidRDefault="000B5CD4">
            <w:pPr>
              <w:pStyle w:val="TableText"/>
            </w:pPr>
            <w:r>
              <w:rPr>
                <w:rStyle w:val="VARIABLE"/>
              </w:rPr>
              <w:t>float</w:t>
            </w:r>
          </w:p>
        </w:tc>
        <w:tc>
          <w:tcPr>
            <w:tcW w:w="2231" w:type="dxa"/>
            <w:tcBorders>
              <w:top w:val="single" w:sz="4" w:space="0" w:color="auto"/>
              <w:left w:val="single" w:sz="4" w:space="0" w:color="auto"/>
              <w:bottom w:val="single" w:sz="4" w:space="0" w:color="auto"/>
              <w:right w:val="single" w:sz="4" w:space="0" w:color="auto"/>
            </w:tcBorders>
          </w:tcPr>
          <w:p w14:paraId="6FBA3744"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55E70C82" w14:textId="77777777" w:rsidR="00B8253F" w:rsidRDefault="000B5CD4">
            <w:pPr>
              <w:pStyle w:val="TableText"/>
            </w:pPr>
            <w:r>
              <w:t>Canonical Part 6 Arrow mapping.</w:t>
            </w:r>
          </w:p>
        </w:tc>
      </w:tr>
      <w:tr w:rsidR="00B8253F" w14:paraId="1FA45130"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4098FDD8" w14:textId="77777777" w:rsidR="00B8253F" w:rsidRDefault="000B5CD4">
            <w:pPr>
              <w:pStyle w:val="TableText"/>
            </w:pPr>
            <w:r>
              <w:rPr>
                <w:rStyle w:val="VARIABLE"/>
              </w:rPr>
              <w:t>value.Payload.body.FloatHolder.B</w:t>
            </w:r>
          </w:p>
        </w:tc>
        <w:tc>
          <w:tcPr>
            <w:tcW w:w="2231" w:type="dxa"/>
            <w:tcBorders>
              <w:top w:val="single" w:sz="4" w:space="0" w:color="auto"/>
              <w:left w:val="single" w:sz="4" w:space="0" w:color="auto"/>
              <w:bottom w:val="single" w:sz="4" w:space="0" w:color="auto"/>
              <w:right w:val="single" w:sz="4" w:space="0" w:color="auto"/>
            </w:tcBorders>
          </w:tcPr>
          <w:p w14:paraId="484F122C" w14:textId="77777777" w:rsidR="00B8253F" w:rsidRDefault="000B5CD4">
            <w:pPr>
              <w:pStyle w:val="TableText"/>
            </w:pPr>
            <w:r>
              <w:rPr>
                <w:rStyle w:val="VARIABLE"/>
              </w:rPr>
              <w:t>struct&lt;present: bool not null, value: float&gt;</w:t>
            </w:r>
          </w:p>
        </w:tc>
        <w:tc>
          <w:tcPr>
            <w:tcW w:w="2231" w:type="dxa"/>
            <w:tcBorders>
              <w:top w:val="single" w:sz="4" w:space="0" w:color="auto"/>
              <w:left w:val="single" w:sz="4" w:space="0" w:color="auto"/>
              <w:bottom w:val="single" w:sz="4" w:space="0" w:color="auto"/>
              <w:right w:val="single" w:sz="4" w:space="0" w:color="auto"/>
            </w:tcBorders>
          </w:tcPr>
          <w:p w14:paraId="1C78FF7F"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8EE78FC" w14:textId="77777777" w:rsidR="00B8253F" w:rsidRDefault="000B5CD4">
            <w:pPr>
              <w:pStyle w:val="TableText"/>
            </w:pPr>
            <w:r>
              <w:t>Canonical Part 6 Arrow mapping.</w:t>
            </w:r>
          </w:p>
        </w:tc>
      </w:tr>
      <w:tr w:rsidR="00B8253F" w14:paraId="1815EBD2"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DCB58A7" w14:textId="77777777" w:rsidR="00B8253F" w:rsidRDefault="000B5CD4">
            <w:pPr>
              <w:pStyle w:val="TableText"/>
            </w:pPr>
            <w:r>
              <w:rPr>
                <w:rStyle w:val="VARIABLE"/>
              </w:rPr>
              <w:t>value.Payload.body.FloatHolder.B.present</w:t>
            </w:r>
          </w:p>
        </w:tc>
        <w:tc>
          <w:tcPr>
            <w:tcW w:w="2231" w:type="dxa"/>
            <w:tcBorders>
              <w:top w:val="single" w:sz="4" w:space="0" w:color="auto"/>
              <w:left w:val="single" w:sz="4" w:space="0" w:color="auto"/>
              <w:bottom w:val="single" w:sz="4" w:space="0" w:color="auto"/>
              <w:right w:val="single" w:sz="4" w:space="0" w:color="auto"/>
            </w:tcBorders>
          </w:tcPr>
          <w:p w14:paraId="7D150409" w14:textId="77777777" w:rsidR="00B8253F" w:rsidRDefault="000B5CD4">
            <w:pPr>
              <w:pStyle w:val="TableText"/>
            </w:pPr>
            <w:r>
              <w:rPr>
                <w:rStyle w:val="VARIABLE"/>
              </w:rPr>
              <w:t>bool</w:t>
            </w:r>
          </w:p>
        </w:tc>
        <w:tc>
          <w:tcPr>
            <w:tcW w:w="2231" w:type="dxa"/>
            <w:tcBorders>
              <w:top w:val="single" w:sz="4" w:space="0" w:color="auto"/>
              <w:left w:val="single" w:sz="4" w:space="0" w:color="auto"/>
              <w:bottom w:val="single" w:sz="4" w:space="0" w:color="auto"/>
              <w:right w:val="single" w:sz="4" w:space="0" w:color="auto"/>
            </w:tcBorders>
          </w:tcPr>
          <w:p w14:paraId="2A48D9C3" w14:textId="77777777" w:rsidR="00B8253F" w:rsidRDefault="000B5CD4">
            <w:pPr>
              <w:pStyle w:val="TableText"/>
            </w:pPr>
            <w:r>
              <w:t>not 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7D6D77F" w14:textId="77777777" w:rsidR="00B8253F" w:rsidRDefault="000B5CD4">
            <w:pPr>
              <w:pStyle w:val="TableText"/>
            </w:pPr>
            <w:r>
              <w:t>Canonical Part 6 Arrow mapping.</w:t>
            </w:r>
          </w:p>
        </w:tc>
      </w:tr>
      <w:tr w:rsidR="00B8253F" w14:paraId="77F3C6B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C04921C" w14:textId="77777777" w:rsidR="00B8253F" w:rsidRDefault="000B5CD4">
            <w:pPr>
              <w:pStyle w:val="TableText"/>
            </w:pPr>
            <w:r>
              <w:rPr>
                <w:rStyle w:val="VARIABLE"/>
              </w:rPr>
              <w:t>value.Payload.body.FloatHolder.B.value</w:t>
            </w:r>
          </w:p>
        </w:tc>
        <w:tc>
          <w:tcPr>
            <w:tcW w:w="2231" w:type="dxa"/>
            <w:tcBorders>
              <w:top w:val="single" w:sz="4" w:space="0" w:color="auto"/>
              <w:left w:val="single" w:sz="4" w:space="0" w:color="auto"/>
              <w:bottom w:val="single" w:sz="4" w:space="0" w:color="auto"/>
              <w:right w:val="single" w:sz="4" w:space="0" w:color="auto"/>
            </w:tcBorders>
          </w:tcPr>
          <w:p w14:paraId="76660633" w14:textId="77777777" w:rsidR="00B8253F" w:rsidRDefault="000B5CD4">
            <w:pPr>
              <w:pStyle w:val="TableText"/>
            </w:pPr>
            <w:r>
              <w:rPr>
                <w:rStyle w:val="VARIABLE"/>
              </w:rPr>
              <w:t>float</w:t>
            </w:r>
          </w:p>
        </w:tc>
        <w:tc>
          <w:tcPr>
            <w:tcW w:w="2231" w:type="dxa"/>
            <w:tcBorders>
              <w:top w:val="single" w:sz="4" w:space="0" w:color="auto"/>
              <w:left w:val="single" w:sz="4" w:space="0" w:color="auto"/>
              <w:bottom w:val="single" w:sz="4" w:space="0" w:color="auto"/>
              <w:right w:val="single" w:sz="4" w:space="0" w:color="auto"/>
            </w:tcBorders>
          </w:tcPr>
          <w:p w14:paraId="4308BE0D"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416FC560" w14:textId="77777777" w:rsidR="00B8253F" w:rsidRDefault="000B5CD4">
            <w:pPr>
              <w:pStyle w:val="TableText"/>
            </w:pPr>
            <w:r>
              <w:t>Canonical Part 6 Arrow mapping.</w:t>
            </w:r>
          </w:p>
        </w:tc>
      </w:tr>
      <w:tr w:rsidR="00B8253F" w14:paraId="74ABE45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E1C632E" w14:textId="77777777" w:rsidR="00B8253F" w:rsidRDefault="000B5CD4">
            <w:pPr>
              <w:pStyle w:val="TableText"/>
            </w:pPr>
            <w:r>
              <w:rPr>
                <w:rStyle w:val="VARIABLE"/>
              </w:rPr>
              <w:t>value.Payload.body.binary</w:t>
            </w:r>
          </w:p>
        </w:tc>
        <w:tc>
          <w:tcPr>
            <w:tcW w:w="2231" w:type="dxa"/>
            <w:tcBorders>
              <w:top w:val="single" w:sz="4" w:space="0" w:color="auto"/>
              <w:left w:val="single" w:sz="4" w:space="0" w:color="auto"/>
              <w:bottom w:val="single" w:sz="4" w:space="0" w:color="auto"/>
              <w:right w:val="single" w:sz="4" w:space="0" w:color="auto"/>
            </w:tcBorders>
          </w:tcPr>
          <w:p w14:paraId="0215B4CE" w14:textId="77777777" w:rsidR="00B8253F" w:rsidRDefault="000B5CD4">
            <w:pPr>
              <w:pStyle w:val="TableText"/>
            </w:pPr>
            <w:r>
              <w:rPr>
                <w:rStyle w:val="VARIABLE"/>
              </w:rPr>
              <w:t>binary</w:t>
            </w:r>
          </w:p>
        </w:tc>
        <w:tc>
          <w:tcPr>
            <w:tcW w:w="2231" w:type="dxa"/>
            <w:tcBorders>
              <w:top w:val="single" w:sz="4" w:space="0" w:color="auto"/>
              <w:left w:val="single" w:sz="4" w:space="0" w:color="auto"/>
              <w:bottom w:val="single" w:sz="4" w:space="0" w:color="auto"/>
              <w:right w:val="single" w:sz="4" w:space="0" w:color="auto"/>
            </w:tcBorders>
          </w:tcPr>
          <w:p w14:paraId="15C5F531" w14:textId="77777777" w:rsidR="00B8253F" w:rsidRDefault="000B5CD4">
            <w:pPr>
              <w:pStyle w:val="TableText"/>
            </w:pPr>
            <w:r>
              <w:t>nullable; Arrow validity bitmap when needed</w:t>
            </w:r>
          </w:p>
        </w:tc>
        <w:tc>
          <w:tcPr>
            <w:tcW w:w="2233" w:type="dxa"/>
            <w:tcBorders>
              <w:top w:val="single" w:sz="4" w:space="0" w:color="auto"/>
              <w:left w:val="single" w:sz="4" w:space="0" w:color="auto"/>
              <w:bottom w:val="single" w:sz="4" w:space="0" w:color="auto"/>
              <w:right w:val="single" w:sz="4" w:space="0" w:color="auto"/>
            </w:tcBorders>
          </w:tcPr>
          <w:p w14:paraId="665C0EAD" w14:textId="77777777" w:rsidR="00B8253F" w:rsidRDefault="000B5CD4">
            <w:pPr>
              <w:pStyle w:val="TableText"/>
            </w:pPr>
            <w:r>
              <w:t>Canonical Part 6 Arrow mapping.</w:t>
            </w:r>
          </w:p>
        </w:tc>
      </w:tr>
    </w:tbl>
    <w:p w14:paraId="0163506C" w14:textId="77777777" w:rsidR="00B8253F" w:rsidRDefault="00B8253F">
      <w:pPr>
        <w:pStyle w:val="spacer"/>
      </w:pPr>
    </w:p>
    <w:p w14:paraId="5A10F3E8" w14:textId="77777777" w:rsidR="00B8253F" w:rsidRDefault="000B5CD4">
      <w:pPr>
        <w:pStyle w:val="PARAGRAPH"/>
      </w:pPr>
      <w:r>
        <w:t>Arrow schema:</w:t>
      </w:r>
    </w:p>
    <w:p w14:paraId="5769FFB8" w14:textId="77777777" w:rsidR="00B8253F" w:rsidRDefault="000B5CD4">
      <w:pPr>
        <w:pStyle w:val="CODE"/>
      </w:pPr>
      <w:r>
        <w:t>value: struct&lt;Id: string, Location: struct&lt;X: double not null, Y: double not null&gt;, Tags: list&lt;item: string (... 878 chars omitted)</w:t>
      </w:r>
    </w:p>
    <w:p w14:paraId="1884257D" w14:textId="77777777" w:rsidR="00B8253F" w:rsidRDefault="000B5CD4">
      <w:pPr>
        <w:pStyle w:val="CODE"/>
      </w:pPr>
      <w:r>
        <w:t xml:space="preserve">  child 0, Id: string</w:t>
      </w:r>
    </w:p>
    <w:p w14:paraId="209EF89D" w14:textId="77777777" w:rsidR="00B8253F" w:rsidRDefault="000B5CD4">
      <w:pPr>
        <w:pStyle w:val="CODE"/>
      </w:pPr>
      <w:r>
        <w:t xml:space="preserve">  child 1, Location: struct&lt;X: double not null, Y: double not null&gt;</w:t>
      </w:r>
    </w:p>
    <w:p w14:paraId="0DB46E76" w14:textId="77777777" w:rsidR="00B8253F" w:rsidRDefault="000B5CD4">
      <w:pPr>
        <w:pStyle w:val="CODE"/>
      </w:pPr>
      <w:r>
        <w:t xml:space="preserve">      child 0, X: double not null</w:t>
      </w:r>
    </w:p>
    <w:p w14:paraId="5DFE6D06" w14:textId="77777777" w:rsidR="00B8253F" w:rsidRDefault="000B5CD4">
      <w:pPr>
        <w:pStyle w:val="CODE"/>
      </w:pPr>
      <w:r>
        <w:t xml:space="preserve">      child 1, Y: double not null</w:t>
      </w:r>
    </w:p>
    <w:p w14:paraId="04A955F3" w14:textId="77777777" w:rsidR="00B8253F" w:rsidRDefault="000B5CD4">
      <w:pPr>
        <w:pStyle w:val="CODE"/>
      </w:pPr>
      <w:r>
        <w:t xml:space="preserve">  child 2, Tags: list&lt;item: string&gt;</w:t>
      </w:r>
    </w:p>
    <w:p w14:paraId="6F530BCA" w14:textId="77777777" w:rsidR="00B8253F" w:rsidRDefault="000B5CD4">
      <w:pPr>
        <w:pStyle w:val="CODE"/>
      </w:pPr>
      <w:r>
        <w:t xml:space="preserve">      child 0, item: string</w:t>
      </w:r>
    </w:p>
    <w:p w14:paraId="5FF82D48" w14:textId="77777777" w:rsidR="00B8253F" w:rsidRDefault="000B5CD4">
      <w:pPr>
        <w:pStyle w:val="CODE"/>
      </w:pPr>
      <w:r>
        <w:t xml:space="preserve">  child 3, Payload: struct&lt;type_id: string not null, body: dense_union&lt;null: null=0, Point: struct&lt;X: double not null, Y (... 765 chars omitted)</w:t>
      </w:r>
    </w:p>
    <w:p w14:paraId="4EEE0862" w14:textId="77777777" w:rsidR="00B8253F" w:rsidRDefault="000B5CD4">
      <w:pPr>
        <w:pStyle w:val="CODE"/>
      </w:pPr>
      <w:r>
        <w:t xml:space="preserve">      child 0, type_id: string not null</w:t>
      </w:r>
    </w:p>
    <w:p w14:paraId="1CC480A7" w14:textId="77777777" w:rsidR="00B8253F" w:rsidRDefault="000B5CD4">
      <w:pPr>
        <w:pStyle w:val="CODE"/>
      </w:pPr>
      <w:r>
        <w:t xml:space="preserve">      child 1, body: dense_union&lt;null: null=0, Point: struct&lt;X: double not null, Y: double not null&gt;=1, Person: struct&lt;Na (... 716 chars omitted) not null</w:t>
      </w:r>
    </w:p>
    <w:p w14:paraId="39885378" w14:textId="77777777" w:rsidR="00B8253F" w:rsidRDefault="000B5CD4">
      <w:pPr>
        <w:pStyle w:val="CODE"/>
      </w:pPr>
      <w:r>
        <w:t xml:space="preserve">          child 0, null: null</w:t>
      </w:r>
    </w:p>
    <w:p w14:paraId="3DF70367" w14:textId="77777777" w:rsidR="00B8253F" w:rsidRDefault="000B5CD4">
      <w:pPr>
        <w:pStyle w:val="CODE"/>
      </w:pPr>
      <w:r>
        <w:t xml:space="preserve">          child 1, Point: struct&lt;X: double not null, Y: double not null&gt;</w:t>
      </w:r>
    </w:p>
    <w:p w14:paraId="484A53F8" w14:textId="77777777" w:rsidR="00B8253F" w:rsidRDefault="000B5CD4">
      <w:pPr>
        <w:pStyle w:val="CODE"/>
      </w:pPr>
      <w:r>
        <w:t xml:space="preserve">              child 0, X: double not null</w:t>
      </w:r>
    </w:p>
    <w:p w14:paraId="66842ADB" w14:textId="77777777" w:rsidR="00B8253F" w:rsidRDefault="000B5CD4">
      <w:pPr>
        <w:pStyle w:val="CODE"/>
      </w:pPr>
      <w:r>
        <w:t xml:space="preserve">              child 1, Y: double not null</w:t>
      </w:r>
    </w:p>
    <w:p w14:paraId="776D049F" w14:textId="77777777" w:rsidR="00B8253F" w:rsidRDefault="000B5CD4">
      <w:pPr>
        <w:pStyle w:val="CODE"/>
      </w:pPr>
      <w:r>
        <w:t xml:space="preserve">          child 2, Person: struct&lt;Name: string, Age: int32 not null, Email: struct&lt;present: bool not null, value: string&gt; not n (... 70 chars omitted)</w:t>
      </w:r>
    </w:p>
    <w:p w14:paraId="2C574BA3" w14:textId="77777777" w:rsidR="00B8253F" w:rsidRDefault="000B5CD4">
      <w:pPr>
        <w:pStyle w:val="CODE"/>
      </w:pPr>
      <w:r>
        <w:t xml:space="preserve">              child 0, Name: string</w:t>
      </w:r>
    </w:p>
    <w:p w14:paraId="2BFD7A11" w14:textId="77777777" w:rsidR="00B8253F" w:rsidRDefault="000B5CD4">
      <w:pPr>
        <w:pStyle w:val="CODE"/>
      </w:pPr>
      <w:r>
        <w:t xml:space="preserve">              child 1, Age: int32 not null</w:t>
      </w:r>
    </w:p>
    <w:p w14:paraId="3640AD73" w14:textId="77777777" w:rsidR="00B8253F" w:rsidRDefault="000B5CD4">
      <w:pPr>
        <w:pStyle w:val="CODE"/>
      </w:pPr>
      <w:r>
        <w:t xml:space="preserve">              child 2, Email: struct&lt;present: bool not null, value: string&gt; not null</w:t>
      </w:r>
    </w:p>
    <w:p w14:paraId="6A4AF55C" w14:textId="77777777" w:rsidR="00B8253F" w:rsidRDefault="000B5CD4">
      <w:pPr>
        <w:pStyle w:val="CODE"/>
      </w:pPr>
      <w:r>
        <w:t xml:space="preserve">                  child 0, present: bool not null</w:t>
      </w:r>
    </w:p>
    <w:p w14:paraId="58B3A96E" w14:textId="77777777" w:rsidR="00B8253F" w:rsidRDefault="000B5CD4">
      <w:pPr>
        <w:pStyle w:val="CODE"/>
      </w:pPr>
      <w:r>
        <w:t xml:space="preserve">                  child 1, value: string</w:t>
      </w:r>
    </w:p>
    <w:p w14:paraId="7F77C716" w14:textId="77777777" w:rsidR="00B8253F" w:rsidRDefault="000B5CD4">
      <w:pPr>
        <w:pStyle w:val="CODE"/>
      </w:pPr>
      <w:r>
        <w:t xml:space="preserve">              child 3, Nickname: struct&lt;present: bool not null, value: string&gt; not null</w:t>
      </w:r>
    </w:p>
    <w:p w14:paraId="311D86F0" w14:textId="77777777" w:rsidR="00B8253F" w:rsidRDefault="000B5CD4">
      <w:pPr>
        <w:pStyle w:val="CODE"/>
      </w:pPr>
      <w:r>
        <w:t xml:space="preserve">                  child 0, present: bool not null</w:t>
      </w:r>
    </w:p>
    <w:p w14:paraId="54CE670C" w14:textId="77777777" w:rsidR="00B8253F" w:rsidRDefault="000B5CD4">
      <w:pPr>
        <w:pStyle w:val="CODE"/>
      </w:pPr>
      <w:r>
        <w:t xml:space="preserve">                  child 1, value: string</w:t>
      </w:r>
    </w:p>
    <w:p w14:paraId="0D542A9A" w14:textId="77777777" w:rsidR="00B8253F" w:rsidRDefault="000B5CD4">
      <w:pPr>
        <w:pStyle w:val="CODE"/>
      </w:pPr>
      <w:r>
        <w:lastRenderedPageBreak/>
        <w:t xml:space="preserve">          child 3, Measurement: dense_union&lt;null: null=0, AsInt: struct&lt;value: int32&gt;=1, AsText: struct&lt;value: string&gt;=2, AsPoint: s (... 63 chars omitted)</w:t>
      </w:r>
    </w:p>
    <w:p w14:paraId="70F3175B" w14:textId="77777777" w:rsidR="00B8253F" w:rsidRDefault="000B5CD4">
      <w:pPr>
        <w:pStyle w:val="CODE"/>
      </w:pPr>
      <w:r>
        <w:t xml:space="preserve">              child 0, null: null</w:t>
      </w:r>
    </w:p>
    <w:p w14:paraId="38D3EDDA" w14:textId="77777777" w:rsidR="00B8253F" w:rsidRDefault="000B5CD4">
      <w:pPr>
        <w:pStyle w:val="CODE"/>
      </w:pPr>
      <w:r>
        <w:t xml:space="preserve">              child 1, AsInt: struct&lt;value: int32&gt;</w:t>
      </w:r>
    </w:p>
    <w:p w14:paraId="35589E56" w14:textId="77777777" w:rsidR="00B8253F" w:rsidRDefault="000B5CD4">
      <w:pPr>
        <w:pStyle w:val="CODE"/>
      </w:pPr>
      <w:r>
        <w:t xml:space="preserve">                  child 0, value: int32</w:t>
      </w:r>
    </w:p>
    <w:p w14:paraId="23BF106D" w14:textId="77777777" w:rsidR="00B8253F" w:rsidRDefault="000B5CD4">
      <w:pPr>
        <w:pStyle w:val="CODE"/>
      </w:pPr>
      <w:r>
        <w:t xml:space="preserve">              child 2, AsText: struct&lt;value: string&gt;</w:t>
      </w:r>
    </w:p>
    <w:p w14:paraId="73E5EE80" w14:textId="77777777" w:rsidR="00B8253F" w:rsidRDefault="000B5CD4">
      <w:pPr>
        <w:pStyle w:val="CODE"/>
      </w:pPr>
      <w:r>
        <w:t xml:space="preserve">                  child 0, value: string</w:t>
      </w:r>
    </w:p>
    <w:p w14:paraId="56FB9A96" w14:textId="77777777" w:rsidR="00B8253F" w:rsidRDefault="000B5CD4">
      <w:pPr>
        <w:pStyle w:val="CODE"/>
      </w:pPr>
      <w:r>
        <w:t xml:space="preserve">              child 3, AsPoint: struct&lt;value: struct&lt;X: double not null, Y: double not null&gt;&gt;</w:t>
      </w:r>
    </w:p>
    <w:p w14:paraId="0D665086" w14:textId="77777777" w:rsidR="00B8253F" w:rsidRDefault="000B5CD4">
      <w:pPr>
        <w:pStyle w:val="CODE"/>
      </w:pPr>
      <w:r>
        <w:t xml:space="preserve">                  child 0, value: struct&lt;X: double not null, Y: double not null&gt;</w:t>
      </w:r>
    </w:p>
    <w:p w14:paraId="292BEAF7" w14:textId="77777777" w:rsidR="00B8253F" w:rsidRDefault="000B5CD4">
      <w:pPr>
        <w:pStyle w:val="CODE"/>
      </w:pPr>
      <w:r>
        <w:t xml:space="preserve">                      child 0, X: double not null</w:t>
      </w:r>
    </w:p>
    <w:p w14:paraId="14E1C7BF" w14:textId="77777777" w:rsidR="00B8253F" w:rsidRDefault="000B5CD4">
      <w:pPr>
        <w:pStyle w:val="CODE"/>
      </w:pPr>
      <w:r>
        <w:t xml:space="preserve">                      child 1, Y: double not null</w:t>
      </w:r>
    </w:p>
    <w:p w14:paraId="34B89ED6" w14:textId="77777777" w:rsidR="00B8253F" w:rsidRDefault="000B5CD4">
      <w:pPr>
        <w:pStyle w:val="CODE"/>
      </w:pPr>
      <w:r>
        <w:t xml:space="preserve">          child 4, Envelope: struct&lt;&gt;</w:t>
      </w:r>
    </w:p>
    <w:p w14:paraId="29B25747" w14:textId="77777777" w:rsidR="00B8253F" w:rsidRDefault="000B5CD4">
      <w:pPr>
        <w:pStyle w:val="CODE"/>
      </w:pPr>
      <w:r>
        <w:t xml:space="preserve">          child 5, OptionalScalars: struct&lt;Id: int32 not null, Flag: struct&lt;present: bool not null, value: bool&gt; not null, Count: struct (... 111 chars omitted)</w:t>
      </w:r>
    </w:p>
    <w:p w14:paraId="39CB08F9" w14:textId="77777777" w:rsidR="00B8253F" w:rsidRDefault="000B5CD4">
      <w:pPr>
        <w:pStyle w:val="CODE"/>
      </w:pPr>
      <w:r>
        <w:t xml:space="preserve">              child 0, Id: int32 not null</w:t>
      </w:r>
    </w:p>
    <w:p w14:paraId="3D240B8E" w14:textId="77777777" w:rsidR="00B8253F" w:rsidRDefault="000B5CD4">
      <w:pPr>
        <w:pStyle w:val="CODE"/>
      </w:pPr>
      <w:r>
        <w:t xml:space="preserve">              child 1, Flag: struct&lt;present: bool not null, value: bool&gt; not null</w:t>
      </w:r>
    </w:p>
    <w:p w14:paraId="2ADC0AEC" w14:textId="77777777" w:rsidR="00B8253F" w:rsidRDefault="000B5CD4">
      <w:pPr>
        <w:pStyle w:val="CODE"/>
      </w:pPr>
      <w:r>
        <w:t xml:space="preserve">                  child 0, present: bool not null</w:t>
      </w:r>
    </w:p>
    <w:p w14:paraId="569BCC63" w14:textId="77777777" w:rsidR="00B8253F" w:rsidRDefault="000B5CD4">
      <w:pPr>
        <w:pStyle w:val="CODE"/>
      </w:pPr>
      <w:r>
        <w:t xml:space="preserve">                  child 1, value: bool</w:t>
      </w:r>
    </w:p>
    <w:p w14:paraId="31FCC4D6" w14:textId="77777777" w:rsidR="00B8253F" w:rsidRDefault="000B5CD4">
      <w:pPr>
        <w:pStyle w:val="CODE"/>
      </w:pPr>
      <w:r>
        <w:t xml:space="preserve">              child 2, Count: struct&lt;present: bool not null, value: int32&gt; not null</w:t>
      </w:r>
    </w:p>
    <w:p w14:paraId="49181B89" w14:textId="77777777" w:rsidR="00B8253F" w:rsidRDefault="000B5CD4">
      <w:pPr>
        <w:pStyle w:val="CODE"/>
      </w:pPr>
      <w:r>
        <w:t xml:space="preserve">                  child 0, present: bool not null</w:t>
      </w:r>
    </w:p>
    <w:p w14:paraId="3CE52FC9" w14:textId="77777777" w:rsidR="00B8253F" w:rsidRDefault="000B5CD4">
      <w:pPr>
        <w:pStyle w:val="CODE"/>
      </w:pPr>
      <w:r>
        <w:t xml:space="preserve">                  child 1, value: int32</w:t>
      </w:r>
    </w:p>
    <w:p w14:paraId="3F6703C4" w14:textId="77777777" w:rsidR="00B8253F" w:rsidRDefault="000B5CD4">
      <w:pPr>
        <w:pStyle w:val="CODE"/>
      </w:pPr>
      <w:r>
        <w:t xml:space="preserve">              child 3, Ratio: struct&lt;present: bool not null, value: double&gt; not null</w:t>
      </w:r>
    </w:p>
    <w:p w14:paraId="6E08568F" w14:textId="77777777" w:rsidR="00B8253F" w:rsidRDefault="000B5CD4">
      <w:pPr>
        <w:pStyle w:val="CODE"/>
      </w:pPr>
      <w:r>
        <w:t xml:space="preserve">                  child 0, present: bool not null</w:t>
      </w:r>
    </w:p>
    <w:p w14:paraId="50ED9C6A" w14:textId="77777777" w:rsidR="00B8253F" w:rsidRDefault="000B5CD4">
      <w:pPr>
        <w:pStyle w:val="CODE"/>
      </w:pPr>
      <w:r>
        <w:t xml:space="preserve">                  child 1, value: double</w:t>
      </w:r>
    </w:p>
    <w:p w14:paraId="46968113" w14:textId="77777777" w:rsidR="00B8253F" w:rsidRDefault="000B5CD4">
      <w:pPr>
        <w:pStyle w:val="CODE"/>
      </w:pPr>
      <w:r>
        <w:t xml:space="preserve">          child 6, FloatHolder: struct&lt;A: float not null, B: struct&lt;present: bool not null, value: float&gt; not null&gt;</w:t>
      </w:r>
    </w:p>
    <w:p w14:paraId="16E28554" w14:textId="77777777" w:rsidR="00B8253F" w:rsidRDefault="000B5CD4">
      <w:pPr>
        <w:pStyle w:val="CODE"/>
      </w:pPr>
      <w:r>
        <w:t xml:space="preserve">              child 0, A: float not null</w:t>
      </w:r>
    </w:p>
    <w:p w14:paraId="0B21AFAD" w14:textId="77777777" w:rsidR="00B8253F" w:rsidRDefault="000B5CD4">
      <w:pPr>
        <w:pStyle w:val="CODE"/>
      </w:pPr>
      <w:r>
        <w:t xml:space="preserve">              child 1, B: struct&lt;present: bool not null, value: float&gt; not null</w:t>
      </w:r>
    </w:p>
    <w:p w14:paraId="265D3041" w14:textId="77777777" w:rsidR="00B8253F" w:rsidRDefault="000B5CD4">
      <w:pPr>
        <w:pStyle w:val="CODE"/>
      </w:pPr>
      <w:r>
        <w:t xml:space="preserve">                  child 0, present: bool not null</w:t>
      </w:r>
    </w:p>
    <w:p w14:paraId="6010EE20" w14:textId="77777777" w:rsidR="00B8253F" w:rsidRDefault="000B5CD4">
      <w:pPr>
        <w:pStyle w:val="CODE"/>
      </w:pPr>
      <w:r>
        <w:t xml:space="preserve">                  child 1, value: float</w:t>
      </w:r>
    </w:p>
    <w:p w14:paraId="048C2A87" w14:textId="77777777" w:rsidR="00B8253F" w:rsidRDefault="000B5CD4">
      <w:pPr>
        <w:pStyle w:val="CODE"/>
      </w:pPr>
      <w:r>
        <w:t xml:space="preserve">          child 7, binary: binary</w:t>
      </w:r>
    </w:p>
    <w:p w14:paraId="10483BE9" w14:textId="77777777" w:rsidR="00B8253F" w:rsidRDefault="000B5CD4">
      <w:pPr>
        <w:pStyle w:val="CODE"/>
      </w:pPr>
      <w:r>
        <w:t>-- schema metadata --</w:t>
      </w:r>
    </w:p>
    <w:p w14:paraId="3E2F1C55" w14:textId="77777777" w:rsidR="00B8253F" w:rsidRDefault="000B5CD4">
      <w:pPr>
        <w:pStyle w:val="CODE"/>
      </w:pPr>
      <w:r>
        <w:t>opcua-arrow: '1'</w:t>
      </w:r>
    </w:p>
    <w:p w14:paraId="305EB5AF" w14:textId="77777777" w:rsidR="00B8253F" w:rsidRDefault="000B5CD4">
      <w:pPr>
        <w:pStyle w:val="PARAGRAPH"/>
      </w:pPr>
      <w:r>
        <w:t>Example value:</w:t>
      </w:r>
    </w:p>
    <w:p w14:paraId="3C6CB505" w14:textId="77777777" w:rsidR="00B8253F" w:rsidRDefault="000B5CD4">
      <w:pPr>
        <w:pStyle w:val="CODE"/>
      </w:pPr>
      <w:r>
        <w:t>StructValue(fields={'Id': 'E1',</w:t>
      </w:r>
    </w:p>
    <w:p w14:paraId="31694E5E" w14:textId="77777777" w:rsidR="00B8253F" w:rsidRDefault="000B5CD4">
      <w:pPr>
        <w:pStyle w:val="CODE"/>
      </w:pPr>
      <w:r>
        <w:t xml:space="preserve">                    'Location': StructValue(fields={'X': 0.0, 'Y': 0.0},</w:t>
      </w:r>
    </w:p>
    <w:p w14:paraId="2FF045EA" w14:textId="77777777" w:rsidR="00B8253F" w:rsidRDefault="000B5CD4">
      <w:pPr>
        <w:pStyle w:val="CODE"/>
      </w:pPr>
      <w:r>
        <w:t xml:space="preserve">                                            type_name='Point'),</w:t>
      </w:r>
    </w:p>
    <w:p w14:paraId="2FB6ECB6" w14:textId="77777777" w:rsidR="00B8253F" w:rsidRDefault="000B5CD4">
      <w:pPr>
        <w:pStyle w:val="CODE"/>
      </w:pPr>
      <w:r>
        <w:t xml:space="preserve">                    'Payload': ExtensionObject(type_id=NodeId(namespace=0,</w:t>
      </w:r>
    </w:p>
    <w:p w14:paraId="17A3DFA1" w14:textId="77777777" w:rsidR="00B8253F" w:rsidRDefault="000B5CD4">
      <w:pPr>
        <w:pStyle w:val="CODE"/>
      </w:pPr>
      <w:r>
        <w:t xml:space="preserve">                                                              id_type=&lt;IdType.NUMERIC: 0&gt;,</w:t>
      </w:r>
    </w:p>
    <w:p w14:paraId="04C6F158" w14:textId="77777777" w:rsidR="00B8253F" w:rsidRDefault="000B5CD4">
      <w:pPr>
        <w:pStyle w:val="CODE"/>
      </w:pPr>
      <w:r>
        <w:t xml:space="preserve">                                                              identifier=3001),</w:t>
      </w:r>
    </w:p>
    <w:p w14:paraId="5F2565E1" w14:textId="77777777" w:rsidR="00B8253F" w:rsidRDefault="000B5CD4">
      <w:pPr>
        <w:pStyle w:val="CODE"/>
      </w:pPr>
      <w:r>
        <w:t xml:space="preserve">                                               body=StructValue(fields={'X': 2.0,</w:t>
      </w:r>
    </w:p>
    <w:p w14:paraId="38C24952" w14:textId="77777777" w:rsidR="00B8253F" w:rsidRDefault="000B5CD4">
      <w:pPr>
        <w:pStyle w:val="CODE"/>
      </w:pPr>
      <w:r>
        <w:t xml:space="preserve">                                                                        'Y': 3.0},</w:t>
      </w:r>
    </w:p>
    <w:p w14:paraId="1083ADCD" w14:textId="77777777" w:rsidR="00B8253F" w:rsidRDefault="000B5CD4">
      <w:pPr>
        <w:pStyle w:val="CODE"/>
      </w:pPr>
      <w:r>
        <w:t xml:space="preserve">                                                                type_name='Point')),</w:t>
      </w:r>
    </w:p>
    <w:p w14:paraId="26AF513D" w14:textId="77777777" w:rsidR="00B8253F" w:rsidRDefault="000B5CD4">
      <w:pPr>
        <w:pStyle w:val="CODE"/>
      </w:pPr>
      <w:r>
        <w:t xml:space="preserve">                    'Tags': ['x', None, 'z']},</w:t>
      </w:r>
    </w:p>
    <w:p w14:paraId="2ECC5ABE" w14:textId="77777777" w:rsidR="00B8253F" w:rsidRDefault="000B5CD4">
      <w:pPr>
        <w:pStyle w:val="CODE"/>
      </w:pPr>
      <w:r>
        <w:t xml:space="preserve">            type_name='Envelope')</w:t>
      </w:r>
    </w:p>
    <w:p w14:paraId="70C1ECBC" w14:textId="77777777" w:rsidR="00B8253F" w:rsidRDefault="000B5CD4">
      <w:pPr>
        <w:pStyle w:val="PARAGRAPH"/>
      </w:pPr>
      <w:r>
        <w:t>&lt;!-- END GENERATED: type-reference --&gt;</w:t>
      </w:r>
    </w:p>
    <w:p w14:paraId="4D91E427" w14:textId="77777777" w:rsidR="00F95EC5" w:rsidRPr="00EC120D" w:rsidRDefault="00F95EC5" w:rsidP="00F95EC5">
      <w:pPr>
        <w:jc w:val="center"/>
        <w:rPr>
          <w:spacing w:val="0"/>
        </w:rPr>
      </w:pPr>
      <w:r w:rsidRPr="004C388A">
        <w:rPr>
          <w:spacing w:val="0"/>
        </w:rPr>
        <w:t>_____________</w:t>
      </w:r>
    </w:p>
    <w:p w14:paraId="7D3764EF" w14:textId="77777777" w:rsidR="002C244D" w:rsidRPr="00EC120D" w:rsidRDefault="002C244D" w:rsidP="005468FC">
      <w:pPr>
        <w:pStyle w:val="PARAGRAPH"/>
      </w:pPr>
    </w:p>
    <w:sectPr w:rsidR="002C244D" w:rsidRPr="00EC120D" w:rsidSect="00DD1E0D">
      <w:headerReference w:type="even" r:id="rId77"/>
      <w:headerReference w:type="default" r:id="rId78"/>
      <w:footerReference w:type="even" r:id="rId79"/>
      <w:footerReference w:type="default" r:id="rId80"/>
      <w:headerReference w:type="first" r:id="rId81"/>
      <w:footerReference w:type="first" r:id="rId82"/>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8" w:author="Randy Armstrong" w:date="2019-08-15T16:29:00Z" w:initials="RSA">
    <w:p w14:paraId="5E59F441" w14:textId="77777777" w:rsidR="00FA04C8" w:rsidRDefault="00FA04C8" w:rsidP="003C6085">
      <w:pPr>
        <w:pStyle w:val="CommentText"/>
      </w:pPr>
      <w:r>
        <w:rPr>
          <w:rStyle w:val="CommentReference"/>
        </w:rPr>
        <w:annotationRef/>
      </w:r>
      <w:r>
        <w:t>This figure is an embedded Visio object.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9F4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9E79" w16cex:dateUtc="2019-08-15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9F441" w16cid:durableId="225A9E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8E09D" w14:textId="77777777" w:rsidR="000B5CD4" w:rsidRDefault="000B5CD4">
      <w:r>
        <w:separator/>
      </w:r>
    </w:p>
  </w:endnote>
  <w:endnote w:type="continuationSeparator" w:id="0">
    <w:p w14:paraId="25D66026" w14:textId="77777777" w:rsidR="000B5CD4" w:rsidRDefault="000B5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平成明朝">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6900" w14:textId="77777777" w:rsidR="00FA04C8" w:rsidRDefault="00FA04C8">
    <w:pPr>
      <w:pStyle w:val="Footer"/>
    </w:pPr>
    <w:r>
      <w:t>Unrestricted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233D" w14:textId="77777777" w:rsidR="00FA04C8" w:rsidRDefault="00FA0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365" w14:textId="77777777" w:rsidR="00FA04C8" w:rsidRDefault="00FA0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B702" w14:textId="77777777" w:rsidR="00FA04C8" w:rsidRDefault="00FA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FA666" w14:textId="77777777" w:rsidR="000B5CD4" w:rsidRDefault="000B5CD4">
      <w:pPr>
        <w:pStyle w:val="NOTE"/>
        <w:spacing w:after="0"/>
        <w:rPr>
          <w:spacing w:val="0"/>
        </w:rPr>
      </w:pPr>
      <w:r>
        <w:t>—————————</w:t>
      </w:r>
    </w:p>
  </w:footnote>
  <w:footnote w:type="continuationSeparator" w:id="0">
    <w:p w14:paraId="36D69490" w14:textId="77777777" w:rsidR="000B5CD4" w:rsidRDefault="000B5CD4">
      <w:r>
        <w:continuationSeparator/>
      </w:r>
    </w:p>
  </w:footnote>
  <w:footnote w:type="continuationNotice" w:id="1">
    <w:p w14:paraId="761D3111" w14:textId="77777777" w:rsidR="000B5CD4" w:rsidRDefault="000B5C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803" w14:textId="77777777" w:rsidR="00FA04C8" w:rsidRPr="00260779" w:rsidRDefault="00FA04C8" w:rsidP="00B419D5">
    <w:pPr>
      <w:pStyle w:val="Header"/>
      <w:tabs>
        <w:tab w:val="clear" w:pos="4536"/>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B938" w14:textId="747EAF09" w:rsidR="00FA04C8" w:rsidRDefault="00FA04C8" w:rsidP="00B419D5">
    <w:pPr>
      <w:pStyle w:val="Header"/>
      <w:tabs>
        <w:tab w:val="clear" w:pos="9072"/>
        <w:tab w:val="left" w:pos="5182"/>
        <w:tab w:val="right" w:pos="9630"/>
      </w:tabs>
    </w:pPr>
    <w:fldSimple w:instr=" DOCPROPERTY  HeaderLeft  \* MERGEFORMAT ">
      <w:r w:rsidR="00845676">
        <w:t>OPC nnnnn-m: Arrow Encoding</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xviii</w:t>
    </w:r>
    <w:r>
      <w:rPr>
        <w:rStyle w:val="PageNumber"/>
      </w:rPr>
      <w:fldChar w:fldCharType="end"/>
    </w:r>
    <w:r>
      <w:tab/>
    </w:r>
    <w:r>
      <w:tab/>
    </w:r>
    <w:fldSimple w:instr=" DOCPROPERTY  HeaderRight  \* MERGEFORMAT ">
      <w:r w:rsidR="00845676">
        <w:t>Draft 0.1.0</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5648" w14:textId="0570E753" w:rsidR="00FA04C8" w:rsidRDefault="00FA04C8">
    <w:pPr>
      <w:pStyle w:val="Header"/>
    </w:pPr>
    <w:fldSimple w:instr=" DOCPROPERTY  HeaderLeft  \* MERGEFORMAT ">
      <w:r w:rsidR="00845676">
        <w:t>OPC nnnnn-m: Arrow Encoding</w:t>
      </w:r>
    </w:fldSimple>
    <w:r>
      <w:tab/>
    </w:r>
    <w:r>
      <w:fldChar w:fldCharType="begin"/>
    </w:r>
    <w:r>
      <w:instrText xml:space="preserve"> PAGE   \* MERGEFORMAT </w:instrText>
    </w:r>
    <w:r>
      <w:fldChar w:fldCharType="separate"/>
    </w:r>
    <w:r w:rsidR="00B43993">
      <w:rPr>
        <w:noProof/>
      </w:rPr>
      <w:t>xix</w:t>
    </w:r>
    <w:r>
      <w:rPr>
        <w:noProof/>
      </w:rPr>
      <w:fldChar w:fldCharType="end"/>
    </w:r>
    <w:r>
      <w:tab/>
    </w:r>
    <w:fldSimple w:instr=" DOCPROPERTY  HeaderRight  \* MERGEFORMAT ">
      <w:r w:rsidR="00845676">
        <w:t>Draft 0.1.0</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65C" w14:textId="7BF05A79" w:rsidR="00FA04C8" w:rsidRDefault="00FA04C8" w:rsidP="00A15705">
    <w:pPr>
      <w:pStyle w:val="Header"/>
      <w:tabs>
        <w:tab w:val="clear" w:pos="9072"/>
        <w:tab w:val="left" w:pos="5182"/>
        <w:tab w:val="right" w:pos="9630"/>
      </w:tabs>
    </w:pPr>
    <w:fldSimple w:instr=" DOCPROPERTY  HeaderRight  \* MERGEFORMAT ">
      <w:r w:rsidR="00845676">
        <w:t>Draft 0.1.0</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42</w:t>
    </w:r>
    <w:r>
      <w:rPr>
        <w:rStyle w:val="PageNumber"/>
      </w:rPr>
      <w:fldChar w:fldCharType="end"/>
    </w:r>
    <w:r>
      <w:tab/>
    </w:r>
    <w:r>
      <w:tab/>
    </w:r>
    <w:fldSimple w:instr=" DOCPROPERTY  HeaderLeft  \* MERGEFORMAT ">
      <w:r w:rsidR="00845676">
        <w:t>OPC nnnnn-m: Arrow Encoding</w:t>
      </w:r>
    </w:fldSimple>
    <w:r>
      <w:t xml:space="preserve"> </w:t>
    </w:r>
  </w:p>
  <w:p w14:paraId="272B1E49" w14:textId="446BA72E" w:rsidR="00FA04C8" w:rsidRPr="00A15705" w:rsidRDefault="00FA04C8" w:rsidP="00A157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24A6" w14:textId="3B9BBB8A" w:rsidR="00FA04C8" w:rsidRDefault="00FA04C8" w:rsidP="00A15705">
    <w:pPr>
      <w:pStyle w:val="Header"/>
      <w:tabs>
        <w:tab w:val="clear" w:pos="9072"/>
        <w:tab w:val="left" w:pos="5182"/>
        <w:tab w:val="right" w:pos="9630"/>
      </w:tabs>
    </w:pPr>
    <w:fldSimple w:instr=" DOCPROPERTY  HeaderLeft  \* MERGEFORMAT ">
      <w:r w:rsidR="00845676">
        <w:t>OPC nnnnn-m: Arrow Encoding</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21</w:t>
    </w:r>
    <w:r>
      <w:rPr>
        <w:rStyle w:val="PageNumber"/>
      </w:rPr>
      <w:fldChar w:fldCharType="end"/>
    </w:r>
    <w:r>
      <w:tab/>
    </w:r>
    <w:r>
      <w:tab/>
    </w:r>
    <w:fldSimple w:instr=" DOCPROPERTY  HeaderRight  \* MERGEFORMAT ">
      <w:r w:rsidR="00845676">
        <w:t>Draft 0.1.0</w:t>
      </w:r>
    </w:fldSimple>
  </w:p>
  <w:p w14:paraId="7148BBC6" w14:textId="6E5D7B6E" w:rsidR="00FA04C8" w:rsidRPr="00A15705" w:rsidRDefault="00FA04C8" w:rsidP="00A157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B9A7" w14:textId="77777777" w:rsidR="00FA04C8" w:rsidRDefault="00FA0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A0F21B5"/>
    <w:multiLevelType w:val="multilevel"/>
    <w:tmpl w:val="3AA63D4C"/>
    <w:numStyleLink w:val="Annexes"/>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4A6F46"/>
    <w:multiLevelType w:val="multilevel"/>
    <w:tmpl w:val="E964633A"/>
    <w:numStyleLink w:val="Headings"/>
  </w:abstractNum>
  <w:abstractNum w:abstractNumId="7" w15:restartNumberingAfterBreak="0">
    <w:nsid w:val="11DA7E09"/>
    <w:multiLevelType w:val="hybridMultilevel"/>
    <w:tmpl w:val="DF8EE1DC"/>
    <w:lvl w:ilvl="0" w:tplc="BDF2A134">
      <w:start w:val="4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1" w15:restartNumberingAfterBreak="0">
    <w:nsid w:val="2D5A1490"/>
    <w:multiLevelType w:val="hybridMultilevel"/>
    <w:tmpl w:val="23EC5AF4"/>
    <w:lvl w:ilvl="0" w:tplc="D43229AE">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13" w15:restartNumberingAfterBreak="0">
    <w:nsid w:val="3217582F"/>
    <w:multiLevelType w:val="hybridMultilevel"/>
    <w:tmpl w:val="D174E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1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1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3D3007DB"/>
    <w:multiLevelType w:val="hybridMultilevel"/>
    <w:tmpl w:val="D174EE7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A15870"/>
    <w:multiLevelType w:val="hybridMultilevel"/>
    <w:tmpl w:val="0562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1"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E10C07"/>
    <w:multiLevelType w:val="hybridMultilevel"/>
    <w:tmpl w:val="4134B844"/>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6E811EEC"/>
    <w:multiLevelType w:val="hybridMultilevel"/>
    <w:tmpl w:val="7B40DAF0"/>
    <w:lvl w:ilvl="0" w:tplc="D43229AE">
      <w:start w:val="2"/>
      <w:numFmt w:val="bullet"/>
      <w:lvlText w:val="-"/>
      <w:lvlJc w:val="left"/>
      <w:pPr>
        <w:ind w:left="720" w:hanging="360"/>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num w:numId="1" w16cid:durableId="1006177890">
    <w:abstractNumId w:val="15"/>
  </w:num>
  <w:num w:numId="2" w16cid:durableId="1836456418">
    <w:abstractNumId w:val="24"/>
  </w:num>
  <w:num w:numId="3" w16cid:durableId="865024821">
    <w:abstractNumId w:val="12"/>
  </w:num>
  <w:num w:numId="4" w16cid:durableId="829373650">
    <w:abstractNumId w:val="10"/>
  </w:num>
  <w:num w:numId="5" w16cid:durableId="1918900177">
    <w:abstractNumId w:val="2"/>
  </w:num>
  <w:num w:numId="6" w16cid:durableId="2105806790">
    <w:abstractNumId w:val="20"/>
  </w:num>
  <w:num w:numId="7" w16cid:durableId="681512400">
    <w:abstractNumId w:val="4"/>
  </w:num>
  <w:num w:numId="8" w16cid:durableId="954822582">
    <w:abstractNumId w:val="21"/>
  </w:num>
  <w:num w:numId="9" w16cid:durableId="1027024183">
    <w:abstractNumId w:val="9"/>
  </w:num>
  <w:num w:numId="10" w16cid:durableId="551431317">
    <w:abstractNumId w:val="26"/>
  </w:num>
  <w:num w:numId="11" w16cid:durableId="116678858">
    <w:abstractNumId w:val="8"/>
  </w:num>
  <w:num w:numId="12" w16cid:durableId="1141070743">
    <w:abstractNumId w:val="18"/>
  </w:num>
  <w:num w:numId="13" w16cid:durableId="1656186163">
    <w:abstractNumId w:val="16"/>
  </w:num>
  <w:num w:numId="14" w16cid:durableId="1156534365">
    <w:abstractNumId w:val="3"/>
  </w:num>
  <w:num w:numId="15" w16cid:durableId="1777822300">
    <w:abstractNumId w:val="5"/>
  </w:num>
  <w:num w:numId="16" w16cid:durableId="572589835">
    <w:abstractNumId w:val="14"/>
  </w:num>
  <w:num w:numId="17" w16cid:durableId="1455556697">
    <w:abstractNumId w:val="0"/>
  </w:num>
  <w:num w:numId="18" w16cid:durableId="1964073120">
    <w:abstractNumId w:val="1"/>
  </w:num>
  <w:num w:numId="19" w16cid:durableId="1400713626">
    <w:abstractNumId w:val="19"/>
  </w:num>
  <w:num w:numId="20" w16cid:durableId="127280555">
    <w:abstractNumId w:val="23"/>
  </w:num>
  <w:num w:numId="21" w16cid:durableId="106386853">
    <w:abstractNumId w:val="22"/>
  </w:num>
  <w:num w:numId="22" w16cid:durableId="132866511">
    <w:abstractNumId w:val="25"/>
  </w:num>
  <w:num w:numId="23" w16cid:durableId="985860891">
    <w:abstractNumId w:val="6"/>
  </w:num>
  <w:num w:numId="24" w16cid:durableId="367069205">
    <w:abstractNumId w:val="11"/>
  </w:num>
  <w:num w:numId="25" w16cid:durableId="365104316">
    <w:abstractNumId w:val="7"/>
  </w:num>
  <w:num w:numId="26" w16cid:durableId="1376849232">
    <w:abstractNumId w:val="6"/>
  </w:num>
  <w:num w:numId="27" w16cid:durableId="21981578">
    <w:abstractNumId w:val="6"/>
  </w:num>
  <w:num w:numId="28" w16cid:durableId="1152916450">
    <w:abstractNumId w:val="17"/>
  </w:num>
  <w:num w:numId="29" w16cid:durableId="1367635292">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Armstrong">
    <w15:presenceInfo w15:providerId="None" w15:userId="Randy Armstr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activeWritingStyle w:appName="MSWord" w:lang="fr-FR" w:vendorID="9" w:dllVersion="512" w:checkStyle="1"/>
  <w:activeWritingStyle w:appName="MSWord" w:lang="en-US" w:vendorID="8" w:dllVersion="513"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Changes/>
  <w:defaultTabStop w:val="567"/>
  <w:hyphenationZone w:val="425"/>
  <w:evenAndOddHeaders/>
  <w:drawingGridHorizontalSpacing w:val="104"/>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CD"/>
    <w:rsid w:val="00006F05"/>
    <w:rsid w:val="00010DEC"/>
    <w:rsid w:val="00013EE3"/>
    <w:rsid w:val="00013F7A"/>
    <w:rsid w:val="00021707"/>
    <w:rsid w:val="00024CE8"/>
    <w:rsid w:val="00025143"/>
    <w:rsid w:val="00025A02"/>
    <w:rsid w:val="00030B5A"/>
    <w:rsid w:val="0003770D"/>
    <w:rsid w:val="00040FB6"/>
    <w:rsid w:val="000510E1"/>
    <w:rsid w:val="000513AE"/>
    <w:rsid w:val="00055304"/>
    <w:rsid w:val="00060DEC"/>
    <w:rsid w:val="0006219D"/>
    <w:rsid w:val="000632F4"/>
    <w:rsid w:val="00063B56"/>
    <w:rsid w:val="00067BE3"/>
    <w:rsid w:val="00077B33"/>
    <w:rsid w:val="000813B2"/>
    <w:rsid w:val="00081FF0"/>
    <w:rsid w:val="00083896"/>
    <w:rsid w:val="00093206"/>
    <w:rsid w:val="00094BB4"/>
    <w:rsid w:val="00095589"/>
    <w:rsid w:val="000A38D4"/>
    <w:rsid w:val="000A3BB1"/>
    <w:rsid w:val="000A566B"/>
    <w:rsid w:val="000B3FBB"/>
    <w:rsid w:val="000B4FEE"/>
    <w:rsid w:val="000B5CD4"/>
    <w:rsid w:val="000B63FA"/>
    <w:rsid w:val="000C0C19"/>
    <w:rsid w:val="000D0E4A"/>
    <w:rsid w:val="000D2EFD"/>
    <w:rsid w:val="000D3D9D"/>
    <w:rsid w:val="000E04D8"/>
    <w:rsid w:val="000E4B7A"/>
    <w:rsid w:val="000E5154"/>
    <w:rsid w:val="000E5499"/>
    <w:rsid w:val="000E570A"/>
    <w:rsid w:val="000F0942"/>
    <w:rsid w:val="000F0EAE"/>
    <w:rsid w:val="000F1486"/>
    <w:rsid w:val="000F1590"/>
    <w:rsid w:val="000F16FD"/>
    <w:rsid w:val="000F253A"/>
    <w:rsid w:val="000F2CF4"/>
    <w:rsid w:val="000F3E47"/>
    <w:rsid w:val="001012C2"/>
    <w:rsid w:val="001019E4"/>
    <w:rsid w:val="00101A86"/>
    <w:rsid w:val="00102C3C"/>
    <w:rsid w:val="00103EA2"/>
    <w:rsid w:val="001066AD"/>
    <w:rsid w:val="001071F7"/>
    <w:rsid w:val="00110935"/>
    <w:rsid w:val="0011206F"/>
    <w:rsid w:val="00121B8E"/>
    <w:rsid w:val="00121CD0"/>
    <w:rsid w:val="00122A4D"/>
    <w:rsid w:val="001233E5"/>
    <w:rsid w:val="001234D5"/>
    <w:rsid w:val="001238C5"/>
    <w:rsid w:val="0012438C"/>
    <w:rsid w:val="00133A2B"/>
    <w:rsid w:val="00142C12"/>
    <w:rsid w:val="00143C06"/>
    <w:rsid w:val="00145E5D"/>
    <w:rsid w:val="001466CE"/>
    <w:rsid w:val="0015070F"/>
    <w:rsid w:val="0015240F"/>
    <w:rsid w:val="00153314"/>
    <w:rsid w:val="00153F7F"/>
    <w:rsid w:val="00154A6F"/>
    <w:rsid w:val="00157CC6"/>
    <w:rsid w:val="00163EEB"/>
    <w:rsid w:val="00167124"/>
    <w:rsid w:val="00170827"/>
    <w:rsid w:val="00171528"/>
    <w:rsid w:val="001806A1"/>
    <w:rsid w:val="00185ACE"/>
    <w:rsid w:val="00186B34"/>
    <w:rsid w:val="0018763D"/>
    <w:rsid w:val="00187B4A"/>
    <w:rsid w:val="00190AF4"/>
    <w:rsid w:val="00197D48"/>
    <w:rsid w:val="001A19F0"/>
    <w:rsid w:val="001A2172"/>
    <w:rsid w:val="001A30EC"/>
    <w:rsid w:val="001A3376"/>
    <w:rsid w:val="001A4426"/>
    <w:rsid w:val="001A67B7"/>
    <w:rsid w:val="001A7271"/>
    <w:rsid w:val="001B1237"/>
    <w:rsid w:val="001B31AD"/>
    <w:rsid w:val="001B352E"/>
    <w:rsid w:val="001B3BC0"/>
    <w:rsid w:val="001B3E4B"/>
    <w:rsid w:val="001B5364"/>
    <w:rsid w:val="001B53BA"/>
    <w:rsid w:val="001B5D46"/>
    <w:rsid w:val="001C694E"/>
    <w:rsid w:val="001C78DC"/>
    <w:rsid w:val="001D3A12"/>
    <w:rsid w:val="001D3AC9"/>
    <w:rsid w:val="001E0C91"/>
    <w:rsid w:val="001E2F60"/>
    <w:rsid w:val="001E7C9B"/>
    <w:rsid w:val="001F152C"/>
    <w:rsid w:val="001F30F7"/>
    <w:rsid w:val="001F39E8"/>
    <w:rsid w:val="001F64E7"/>
    <w:rsid w:val="00200902"/>
    <w:rsid w:val="00202075"/>
    <w:rsid w:val="00203F80"/>
    <w:rsid w:val="002051C6"/>
    <w:rsid w:val="00213C40"/>
    <w:rsid w:val="00221503"/>
    <w:rsid w:val="0022326D"/>
    <w:rsid w:val="00223347"/>
    <w:rsid w:val="00225450"/>
    <w:rsid w:val="00225CEB"/>
    <w:rsid w:val="00226C33"/>
    <w:rsid w:val="00227757"/>
    <w:rsid w:val="00227A2A"/>
    <w:rsid w:val="00232627"/>
    <w:rsid w:val="00236099"/>
    <w:rsid w:val="00236862"/>
    <w:rsid w:val="0023792C"/>
    <w:rsid w:val="00241F93"/>
    <w:rsid w:val="00245FD2"/>
    <w:rsid w:val="00247888"/>
    <w:rsid w:val="00251BA0"/>
    <w:rsid w:val="00253D90"/>
    <w:rsid w:val="002545D2"/>
    <w:rsid w:val="00255C2C"/>
    <w:rsid w:val="00256631"/>
    <w:rsid w:val="00263A4D"/>
    <w:rsid w:val="002644E3"/>
    <w:rsid w:val="002646D4"/>
    <w:rsid w:val="00265F56"/>
    <w:rsid w:val="0026639A"/>
    <w:rsid w:val="00274368"/>
    <w:rsid w:val="002764A9"/>
    <w:rsid w:val="00276B3D"/>
    <w:rsid w:val="00276B6B"/>
    <w:rsid w:val="00281E59"/>
    <w:rsid w:val="00282031"/>
    <w:rsid w:val="00283022"/>
    <w:rsid w:val="00285CE9"/>
    <w:rsid w:val="00287335"/>
    <w:rsid w:val="002916E6"/>
    <w:rsid w:val="0029241F"/>
    <w:rsid w:val="002932D7"/>
    <w:rsid w:val="00294175"/>
    <w:rsid w:val="00295487"/>
    <w:rsid w:val="00295AD1"/>
    <w:rsid w:val="00296882"/>
    <w:rsid w:val="00297722"/>
    <w:rsid w:val="002A08F9"/>
    <w:rsid w:val="002A142D"/>
    <w:rsid w:val="002A2A8D"/>
    <w:rsid w:val="002A43C5"/>
    <w:rsid w:val="002A5CF7"/>
    <w:rsid w:val="002A7624"/>
    <w:rsid w:val="002A79CA"/>
    <w:rsid w:val="002B06B9"/>
    <w:rsid w:val="002B3583"/>
    <w:rsid w:val="002B3EBF"/>
    <w:rsid w:val="002B73FF"/>
    <w:rsid w:val="002B7710"/>
    <w:rsid w:val="002B786B"/>
    <w:rsid w:val="002C198E"/>
    <w:rsid w:val="002C1EFE"/>
    <w:rsid w:val="002C244D"/>
    <w:rsid w:val="002C28E0"/>
    <w:rsid w:val="002C3711"/>
    <w:rsid w:val="002C481B"/>
    <w:rsid w:val="002C5D51"/>
    <w:rsid w:val="002C6101"/>
    <w:rsid w:val="002C6FB9"/>
    <w:rsid w:val="002D1EF5"/>
    <w:rsid w:val="002D29A0"/>
    <w:rsid w:val="002D3278"/>
    <w:rsid w:val="002E1224"/>
    <w:rsid w:val="002E3FDC"/>
    <w:rsid w:val="002E573D"/>
    <w:rsid w:val="002E6377"/>
    <w:rsid w:val="002E641C"/>
    <w:rsid w:val="002E7A22"/>
    <w:rsid w:val="002F108C"/>
    <w:rsid w:val="002F28B5"/>
    <w:rsid w:val="002F6529"/>
    <w:rsid w:val="002F6B57"/>
    <w:rsid w:val="00300871"/>
    <w:rsid w:val="003015FB"/>
    <w:rsid w:val="00301684"/>
    <w:rsid w:val="00301A8B"/>
    <w:rsid w:val="003025B0"/>
    <w:rsid w:val="00302D85"/>
    <w:rsid w:val="00310476"/>
    <w:rsid w:val="00310C5F"/>
    <w:rsid w:val="00311549"/>
    <w:rsid w:val="003119A0"/>
    <w:rsid w:val="003123D7"/>
    <w:rsid w:val="00316DA2"/>
    <w:rsid w:val="00322DC8"/>
    <w:rsid w:val="00324AC6"/>
    <w:rsid w:val="0032697A"/>
    <w:rsid w:val="00326FD8"/>
    <w:rsid w:val="00330AE3"/>
    <w:rsid w:val="00333920"/>
    <w:rsid w:val="00337EDF"/>
    <w:rsid w:val="00340E0C"/>
    <w:rsid w:val="00343796"/>
    <w:rsid w:val="0034597B"/>
    <w:rsid w:val="00347E3E"/>
    <w:rsid w:val="00350692"/>
    <w:rsid w:val="00351CF8"/>
    <w:rsid w:val="00353D43"/>
    <w:rsid w:val="0035496A"/>
    <w:rsid w:val="0035626F"/>
    <w:rsid w:val="00357A2F"/>
    <w:rsid w:val="00362E70"/>
    <w:rsid w:val="00363814"/>
    <w:rsid w:val="00364E09"/>
    <w:rsid w:val="00370058"/>
    <w:rsid w:val="00373E57"/>
    <w:rsid w:val="00374C5D"/>
    <w:rsid w:val="00375AC9"/>
    <w:rsid w:val="00380C10"/>
    <w:rsid w:val="00381B0E"/>
    <w:rsid w:val="00384F36"/>
    <w:rsid w:val="00384FB4"/>
    <w:rsid w:val="0038571B"/>
    <w:rsid w:val="003860F0"/>
    <w:rsid w:val="00386822"/>
    <w:rsid w:val="003873A3"/>
    <w:rsid w:val="00387DB2"/>
    <w:rsid w:val="0039470F"/>
    <w:rsid w:val="00395B23"/>
    <w:rsid w:val="003A1236"/>
    <w:rsid w:val="003A2991"/>
    <w:rsid w:val="003A3F05"/>
    <w:rsid w:val="003A4822"/>
    <w:rsid w:val="003A7BAB"/>
    <w:rsid w:val="003B0E8E"/>
    <w:rsid w:val="003B2652"/>
    <w:rsid w:val="003B6C21"/>
    <w:rsid w:val="003B78A1"/>
    <w:rsid w:val="003B7962"/>
    <w:rsid w:val="003C26D4"/>
    <w:rsid w:val="003C514E"/>
    <w:rsid w:val="003C540A"/>
    <w:rsid w:val="003C6085"/>
    <w:rsid w:val="003C6205"/>
    <w:rsid w:val="003D60E7"/>
    <w:rsid w:val="003E1616"/>
    <w:rsid w:val="003E2EE6"/>
    <w:rsid w:val="003E3B96"/>
    <w:rsid w:val="003F0912"/>
    <w:rsid w:val="003F0FEB"/>
    <w:rsid w:val="003F1340"/>
    <w:rsid w:val="003F1D66"/>
    <w:rsid w:val="003F2A3E"/>
    <w:rsid w:val="003F4636"/>
    <w:rsid w:val="003F7026"/>
    <w:rsid w:val="003F7D84"/>
    <w:rsid w:val="00400899"/>
    <w:rsid w:val="00401600"/>
    <w:rsid w:val="00404A8F"/>
    <w:rsid w:val="00405878"/>
    <w:rsid w:val="00412D76"/>
    <w:rsid w:val="0041403F"/>
    <w:rsid w:val="0041665C"/>
    <w:rsid w:val="00416B67"/>
    <w:rsid w:val="00417908"/>
    <w:rsid w:val="0042530D"/>
    <w:rsid w:val="00425F35"/>
    <w:rsid w:val="00426192"/>
    <w:rsid w:val="0043227E"/>
    <w:rsid w:val="0043296A"/>
    <w:rsid w:val="00433460"/>
    <w:rsid w:val="0043503F"/>
    <w:rsid w:val="00444BC1"/>
    <w:rsid w:val="004479E4"/>
    <w:rsid w:val="0045018E"/>
    <w:rsid w:val="004506DA"/>
    <w:rsid w:val="0045369B"/>
    <w:rsid w:val="004536C6"/>
    <w:rsid w:val="00453F86"/>
    <w:rsid w:val="00456C36"/>
    <w:rsid w:val="0045724C"/>
    <w:rsid w:val="0045767D"/>
    <w:rsid w:val="00460785"/>
    <w:rsid w:val="00461A0F"/>
    <w:rsid w:val="00463DD1"/>
    <w:rsid w:val="00466D56"/>
    <w:rsid w:val="00472EB8"/>
    <w:rsid w:val="004743D9"/>
    <w:rsid w:val="00480CDD"/>
    <w:rsid w:val="0048276E"/>
    <w:rsid w:val="00487085"/>
    <w:rsid w:val="004872E7"/>
    <w:rsid w:val="00487757"/>
    <w:rsid w:val="004909B3"/>
    <w:rsid w:val="00490D36"/>
    <w:rsid w:val="00492DEF"/>
    <w:rsid w:val="00493FDF"/>
    <w:rsid w:val="00495130"/>
    <w:rsid w:val="004960AE"/>
    <w:rsid w:val="004A277C"/>
    <w:rsid w:val="004A491B"/>
    <w:rsid w:val="004A5454"/>
    <w:rsid w:val="004B0449"/>
    <w:rsid w:val="004B1BFC"/>
    <w:rsid w:val="004B3C06"/>
    <w:rsid w:val="004B5551"/>
    <w:rsid w:val="004B6F56"/>
    <w:rsid w:val="004C0856"/>
    <w:rsid w:val="004C257E"/>
    <w:rsid w:val="004C388A"/>
    <w:rsid w:val="004C505B"/>
    <w:rsid w:val="004D22F8"/>
    <w:rsid w:val="004E1CC1"/>
    <w:rsid w:val="004F0DC7"/>
    <w:rsid w:val="004F0DDF"/>
    <w:rsid w:val="004F1957"/>
    <w:rsid w:val="004F5B41"/>
    <w:rsid w:val="004F658A"/>
    <w:rsid w:val="004F6922"/>
    <w:rsid w:val="004F6CCA"/>
    <w:rsid w:val="00504B64"/>
    <w:rsid w:val="00506A9C"/>
    <w:rsid w:val="00511B4C"/>
    <w:rsid w:val="00514253"/>
    <w:rsid w:val="00522C33"/>
    <w:rsid w:val="005234B2"/>
    <w:rsid w:val="00523FE7"/>
    <w:rsid w:val="00525560"/>
    <w:rsid w:val="00530D8D"/>
    <w:rsid w:val="00531C7D"/>
    <w:rsid w:val="005344B3"/>
    <w:rsid w:val="005348E9"/>
    <w:rsid w:val="00537023"/>
    <w:rsid w:val="00537D3A"/>
    <w:rsid w:val="00537E60"/>
    <w:rsid w:val="00541321"/>
    <w:rsid w:val="00541C76"/>
    <w:rsid w:val="00543C50"/>
    <w:rsid w:val="005444A2"/>
    <w:rsid w:val="005454A1"/>
    <w:rsid w:val="00545873"/>
    <w:rsid w:val="00546837"/>
    <w:rsid w:val="005468FC"/>
    <w:rsid w:val="005547A3"/>
    <w:rsid w:val="00556F6A"/>
    <w:rsid w:val="005573F0"/>
    <w:rsid w:val="005622C5"/>
    <w:rsid w:val="00564AC3"/>
    <w:rsid w:val="00565964"/>
    <w:rsid w:val="00567756"/>
    <w:rsid w:val="005706E4"/>
    <w:rsid w:val="0057337F"/>
    <w:rsid w:val="00576AC5"/>
    <w:rsid w:val="0058262B"/>
    <w:rsid w:val="00582B14"/>
    <w:rsid w:val="00582ECF"/>
    <w:rsid w:val="005854DC"/>
    <w:rsid w:val="00591299"/>
    <w:rsid w:val="00593FF5"/>
    <w:rsid w:val="005969D7"/>
    <w:rsid w:val="005A0101"/>
    <w:rsid w:val="005A0285"/>
    <w:rsid w:val="005A0A4B"/>
    <w:rsid w:val="005A0C81"/>
    <w:rsid w:val="005A4FC2"/>
    <w:rsid w:val="005B464D"/>
    <w:rsid w:val="005C361A"/>
    <w:rsid w:val="005C63ED"/>
    <w:rsid w:val="005C78B3"/>
    <w:rsid w:val="005D4D55"/>
    <w:rsid w:val="005D58CE"/>
    <w:rsid w:val="005E18E2"/>
    <w:rsid w:val="005E18EE"/>
    <w:rsid w:val="005E41AB"/>
    <w:rsid w:val="005E69BD"/>
    <w:rsid w:val="005E7BA3"/>
    <w:rsid w:val="005F791D"/>
    <w:rsid w:val="006009DE"/>
    <w:rsid w:val="006018D4"/>
    <w:rsid w:val="00602188"/>
    <w:rsid w:val="0060229A"/>
    <w:rsid w:val="006035C2"/>
    <w:rsid w:val="00606F3D"/>
    <w:rsid w:val="00607141"/>
    <w:rsid w:val="00610E12"/>
    <w:rsid w:val="00614571"/>
    <w:rsid w:val="00615CF5"/>
    <w:rsid w:val="00621FAB"/>
    <w:rsid w:val="006235B1"/>
    <w:rsid w:val="006247B8"/>
    <w:rsid w:val="00632A45"/>
    <w:rsid w:val="00640C59"/>
    <w:rsid w:val="00645E99"/>
    <w:rsid w:val="006472C5"/>
    <w:rsid w:val="0065101F"/>
    <w:rsid w:val="0065455F"/>
    <w:rsid w:val="00655171"/>
    <w:rsid w:val="0065617D"/>
    <w:rsid w:val="00657B57"/>
    <w:rsid w:val="006614B3"/>
    <w:rsid w:val="0066166A"/>
    <w:rsid w:val="00667BCF"/>
    <w:rsid w:val="00667C52"/>
    <w:rsid w:val="00670A28"/>
    <w:rsid w:val="0067124A"/>
    <w:rsid w:val="00671800"/>
    <w:rsid w:val="00671BBB"/>
    <w:rsid w:val="006732E8"/>
    <w:rsid w:val="006756EA"/>
    <w:rsid w:val="00676789"/>
    <w:rsid w:val="00676C94"/>
    <w:rsid w:val="006770D7"/>
    <w:rsid w:val="00681739"/>
    <w:rsid w:val="006834CA"/>
    <w:rsid w:val="00683A14"/>
    <w:rsid w:val="00684920"/>
    <w:rsid w:val="00684CF2"/>
    <w:rsid w:val="006851CB"/>
    <w:rsid w:val="00687DAA"/>
    <w:rsid w:val="00695884"/>
    <w:rsid w:val="006969E4"/>
    <w:rsid w:val="00696A56"/>
    <w:rsid w:val="00697B77"/>
    <w:rsid w:val="006A0304"/>
    <w:rsid w:val="006A031E"/>
    <w:rsid w:val="006A064A"/>
    <w:rsid w:val="006A08FE"/>
    <w:rsid w:val="006A216D"/>
    <w:rsid w:val="006A23F4"/>
    <w:rsid w:val="006A2A79"/>
    <w:rsid w:val="006A59D6"/>
    <w:rsid w:val="006A5BA6"/>
    <w:rsid w:val="006A5C43"/>
    <w:rsid w:val="006A5C44"/>
    <w:rsid w:val="006B0D58"/>
    <w:rsid w:val="006B52DE"/>
    <w:rsid w:val="006C340E"/>
    <w:rsid w:val="006C5065"/>
    <w:rsid w:val="006C69F6"/>
    <w:rsid w:val="006C712D"/>
    <w:rsid w:val="006C770C"/>
    <w:rsid w:val="006C7EF1"/>
    <w:rsid w:val="006D04BE"/>
    <w:rsid w:val="006D27D8"/>
    <w:rsid w:val="006D3415"/>
    <w:rsid w:val="006D40B4"/>
    <w:rsid w:val="006D4522"/>
    <w:rsid w:val="006D4960"/>
    <w:rsid w:val="006D6679"/>
    <w:rsid w:val="006E4505"/>
    <w:rsid w:val="006E49D5"/>
    <w:rsid w:val="006E4CF6"/>
    <w:rsid w:val="006E7AE2"/>
    <w:rsid w:val="006F048C"/>
    <w:rsid w:val="006F0B6A"/>
    <w:rsid w:val="006F3352"/>
    <w:rsid w:val="006F3D04"/>
    <w:rsid w:val="006F4620"/>
    <w:rsid w:val="006F51F6"/>
    <w:rsid w:val="006F7296"/>
    <w:rsid w:val="007026C6"/>
    <w:rsid w:val="0070294A"/>
    <w:rsid w:val="00704DC5"/>
    <w:rsid w:val="00705D58"/>
    <w:rsid w:val="00707C59"/>
    <w:rsid w:val="007146DA"/>
    <w:rsid w:val="00716514"/>
    <w:rsid w:val="0072283F"/>
    <w:rsid w:val="007238F3"/>
    <w:rsid w:val="00723D50"/>
    <w:rsid w:val="00725722"/>
    <w:rsid w:val="00725759"/>
    <w:rsid w:val="007271E7"/>
    <w:rsid w:val="00727E49"/>
    <w:rsid w:val="0073304E"/>
    <w:rsid w:val="00735B83"/>
    <w:rsid w:val="00735D65"/>
    <w:rsid w:val="00737112"/>
    <w:rsid w:val="0074256B"/>
    <w:rsid w:val="0074388F"/>
    <w:rsid w:val="00744C33"/>
    <w:rsid w:val="007500AB"/>
    <w:rsid w:val="00755A96"/>
    <w:rsid w:val="00757B69"/>
    <w:rsid w:val="007616B0"/>
    <w:rsid w:val="00763CED"/>
    <w:rsid w:val="0076415B"/>
    <w:rsid w:val="007712B6"/>
    <w:rsid w:val="0077252E"/>
    <w:rsid w:val="0077564F"/>
    <w:rsid w:val="00783160"/>
    <w:rsid w:val="00783A20"/>
    <w:rsid w:val="00784630"/>
    <w:rsid w:val="00787372"/>
    <w:rsid w:val="00787C08"/>
    <w:rsid w:val="0079029D"/>
    <w:rsid w:val="00790C94"/>
    <w:rsid w:val="0079147C"/>
    <w:rsid w:val="007920AC"/>
    <w:rsid w:val="007937B3"/>
    <w:rsid w:val="00794899"/>
    <w:rsid w:val="007A0382"/>
    <w:rsid w:val="007A11B2"/>
    <w:rsid w:val="007A3447"/>
    <w:rsid w:val="007A5091"/>
    <w:rsid w:val="007A714A"/>
    <w:rsid w:val="007A7CF3"/>
    <w:rsid w:val="007B0852"/>
    <w:rsid w:val="007B14E5"/>
    <w:rsid w:val="007B1682"/>
    <w:rsid w:val="007B1F9C"/>
    <w:rsid w:val="007B22A9"/>
    <w:rsid w:val="007B4708"/>
    <w:rsid w:val="007B4C64"/>
    <w:rsid w:val="007B638A"/>
    <w:rsid w:val="007B670E"/>
    <w:rsid w:val="007B6AA5"/>
    <w:rsid w:val="007C3DBB"/>
    <w:rsid w:val="007C6256"/>
    <w:rsid w:val="007C7B5D"/>
    <w:rsid w:val="007D00AB"/>
    <w:rsid w:val="007D1432"/>
    <w:rsid w:val="007D1474"/>
    <w:rsid w:val="007D1FA4"/>
    <w:rsid w:val="007D3309"/>
    <w:rsid w:val="007D7B31"/>
    <w:rsid w:val="007E242F"/>
    <w:rsid w:val="007E383D"/>
    <w:rsid w:val="007E4C38"/>
    <w:rsid w:val="007E7F40"/>
    <w:rsid w:val="007F0571"/>
    <w:rsid w:val="007F1227"/>
    <w:rsid w:val="007F5673"/>
    <w:rsid w:val="007F6AB6"/>
    <w:rsid w:val="007F72B8"/>
    <w:rsid w:val="007F79D4"/>
    <w:rsid w:val="00801FB5"/>
    <w:rsid w:val="0080401A"/>
    <w:rsid w:val="00804314"/>
    <w:rsid w:val="008045D8"/>
    <w:rsid w:val="00807D7F"/>
    <w:rsid w:val="00814E74"/>
    <w:rsid w:val="00821CAD"/>
    <w:rsid w:val="008242D0"/>
    <w:rsid w:val="00831FE3"/>
    <w:rsid w:val="00832A1A"/>
    <w:rsid w:val="00834EF4"/>
    <w:rsid w:val="00836313"/>
    <w:rsid w:val="00837333"/>
    <w:rsid w:val="008412CA"/>
    <w:rsid w:val="00841D3D"/>
    <w:rsid w:val="00844EBE"/>
    <w:rsid w:val="00845676"/>
    <w:rsid w:val="008469A2"/>
    <w:rsid w:val="00851151"/>
    <w:rsid w:val="008511DC"/>
    <w:rsid w:val="00853AED"/>
    <w:rsid w:val="00856A63"/>
    <w:rsid w:val="00857DAB"/>
    <w:rsid w:val="00860633"/>
    <w:rsid w:val="00860F89"/>
    <w:rsid w:val="008613FA"/>
    <w:rsid w:val="008668B2"/>
    <w:rsid w:val="00866C91"/>
    <w:rsid w:val="008731AC"/>
    <w:rsid w:val="0087511E"/>
    <w:rsid w:val="008753D9"/>
    <w:rsid w:val="00875A9E"/>
    <w:rsid w:val="0087612B"/>
    <w:rsid w:val="00880BC4"/>
    <w:rsid w:val="0088119C"/>
    <w:rsid w:val="00882042"/>
    <w:rsid w:val="008837B4"/>
    <w:rsid w:val="00895347"/>
    <w:rsid w:val="00896507"/>
    <w:rsid w:val="0089771F"/>
    <w:rsid w:val="008B047F"/>
    <w:rsid w:val="008B1B51"/>
    <w:rsid w:val="008B1E26"/>
    <w:rsid w:val="008B374D"/>
    <w:rsid w:val="008B4B3A"/>
    <w:rsid w:val="008B7982"/>
    <w:rsid w:val="008B7FE3"/>
    <w:rsid w:val="008C04C4"/>
    <w:rsid w:val="008C1ABA"/>
    <w:rsid w:val="008C280F"/>
    <w:rsid w:val="008C34AA"/>
    <w:rsid w:val="008C4CF1"/>
    <w:rsid w:val="008D4B71"/>
    <w:rsid w:val="008D67A9"/>
    <w:rsid w:val="008D7EE0"/>
    <w:rsid w:val="008E0D3F"/>
    <w:rsid w:val="008E0FF7"/>
    <w:rsid w:val="008E1888"/>
    <w:rsid w:val="008E5632"/>
    <w:rsid w:val="008E6632"/>
    <w:rsid w:val="008E74BC"/>
    <w:rsid w:val="008F048C"/>
    <w:rsid w:val="008F1986"/>
    <w:rsid w:val="008F3D51"/>
    <w:rsid w:val="008F3EAD"/>
    <w:rsid w:val="008F5481"/>
    <w:rsid w:val="008F76B3"/>
    <w:rsid w:val="008F7AEB"/>
    <w:rsid w:val="00900477"/>
    <w:rsid w:val="009018BD"/>
    <w:rsid w:val="00901FB9"/>
    <w:rsid w:val="0090248A"/>
    <w:rsid w:val="009035F7"/>
    <w:rsid w:val="00903D0F"/>
    <w:rsid w:val="00904A49"/>
    <w:rsid w:val="009053AB"/>
    <w:rsid w:val="00905572"/>
    <w:rsid w:val="00906CDE"/>
    <w:rsid w:val="00906DE0"/>
    <w:rsid w:val="009102A5"/>
    <w:rsid w:val="00912478"/>
    <w:rsid w:val="009126D8"/>
    <w:rsid w:val="009152AE"/>
    <w:rsid w:val="00915479"/>
    <w:rsid w:val="0091593E"/>
    <w:rsid w:val="00916FB0"/>
    <w:rsid w:val="00920151"/>
    <w:rsid w:val="00921868"/>
    <w:rsid w:val="00921BBF"/>
    <w:rsid w:val="009236C7"/>
    <w:rsid w:val="0093065D"/>
    <w:rsid w:val="00930FA9"/>
    <w:rsid w:val="00931137"/>
    <w:rsid w:val="00934CD6"/>
    <w:rsid w:val="009358A8"/>
    <w:rsid w:val="0093595B"/>
    <w:rsid w:val="00935F4D"/>
    <w:rsid w:val="009365B9"/>
    <w:rsid w:val="0093711B"/>
    <w:rsid w:val="00940419"/>
    <w:rsid w:val="00941A29"/>
    <w:rsid w:val="0094203D"/>
    <w:rsid w:val="0094506E"/>
    <w:rsid w:val="00945510"/>
    <w:rsid w:val="009503E4"/>
    <w:rsid w:val="00950D4C"/>
    <w:rsid w:val="00951F43"/>
    <w:rsid w:val="009521B9"/>
    <w:rsid w:val="00952A6A"/>
    <w:rsid w:val="00953E93"/>
    <w:rsid w:val="00954A0B"/>
    <w:rsid w:val="00960AFD"/>
    <w:rsid w:val="00960DCA"/>
    <w:rsid w:val="00963ED9"/>
    <w:rsid w:val="00971754"/>
    <w:rsid w:val="00972161"/>
    <w:rsid w:val="00972746"/>
    <w:rsid w:val="00973230"/>
    <w:rsid w:val="009736E4"/>
    <w:rsid w:val="0097411C"/>
    <w:rsid w:val="0097457B"/>
    <w:rsid w:val="00974D3D"/>
    <w:rsid w:val="00976987"/>
    <w:rsid w:val="00982C8C"/>
    <w:rsid w:val="00985A04"/>
    <w:rsid w:val="00986188"/>
    <w:rsid w:val="00986ED9"/>
    <w:rsid w:val="00990B24"/>
    <w:rsid w:val="00990EBF"/>
    <w:rsid w:val="00991A60"/>
    <w:rsid w:val="009923C8"/>
    <w:rsid w:val="00992F2B"/>
    <w:rsid w:val="00995D3C"/>
    <w:rsid w:val="00996483"/>
    <w:rsid w:val="009A259E"/>
    <w:rsid w:val="009A7DFE"/>
    <w:rsid w:val="009B345A"/>
    <w:rsid w:val="009C2E94"/>
    <w:rsid w:val="009C4317"/>
    <w:rsid w:val="009C7F87"/>
    <w:rsid w:val="009D0563"/>
    <w:rsid w:val="009D0C7C"/>
    <w:rsid w:val="009D1914"/>
    <w:rsid w:val="009D4DD7"/>
    <w:rsid w:val="009D6C59"/>
    <w:rsid w:val="009E2EB1"/>
    <w:rsid w:val="009E3CDC"/>
    <w:rsid w:val="009E3F8A"/>
    <w:rsid w:val="009E5154"/>
    <w:rsid w:val="009E66FC"/>
    <w:rsid w:val="009E6CD2"/>
    <w:rsid w:val="009F1A21"/>
    <w:rsid w:val="009F4201"/>
    <w:rsid w:val="009F431D"/>
    <w:rsid w:val="009F5195"/>
    <w:rsid w:val="009F6D02"/>
    <w:rsid w:val="00A008E6"/>
    <w:rsid w:val="00A03DCA"/>
    <w:rsid w:val="00A132CF"/>
    <w:rsid w:val="00A15705"/>
    <w:rsid w:val="00A162A2"/>
    <w:rsid w:val="00A16698"/>
    <w:rsid w:val="00A2199B"/>
    <w:rsid w:val="00A24794"/>
    <w:rsid w:val="00A24D65"/>
    <w:rsid w:val="00A26A41"/>
    <w:rsid w:val="00A3257D"/>
    <w:rsid w:val="00A34181"/>
    <w:rsid w:val="00A37DB3"/>
    <w:rsid w:val="00A43371"/>
    <w:rsid w:val="00A43B9F"/>
    <w:rsid w:val="00A44B49"/>
    <w:rsid w:val="00A462D9"/>
    <w:rsid w:val="00A518FD"/>
    <w:rsid w:val="00A53869"/>
    <w:rsid w:val="00A54BF2"/>
    <w:rsid w:val="00A56287"/>
    <w:rsid w:val="00A567E5"/>
    <w:rsid w:val="00A61F77"/>
    <w:rsid w:val="00A628F1"/>
    <w:rsid w:val="00A632A9"/>
    <w:rsid w:val="00A64E21"/>
    <w:rsid w:val="00A651CB"/>
    <w:rsid w:val="00A72373"/>
    <w:rsid w:val="00A72DC7"/>
    <w:rsid w:val="00A7301D"/>
    <w:rsid w:val="00A76A57"/>
    <w:rsid w:val="00A81C1C"/>
    <w:rsid w:val="00A8298B"/>
    <w:rsid w:val="00A83080"/>
    <w:rsid w:val="00A836E0"/>
    <w:rsid w:val="00A86B12"/>
    <w:rsid w:val="00A87627"/>
    <w:rsid w:val="00A87E87"/>
    <w:rsid w:val="00A91AC0"/>
    <w:rsid w:val="00A93B7D"/>
    <w:rsid w:val="00A94CF2"/>
    <w:rsid w:val="00A953B7"/>
    <w:rsid w:val="00A9705A"/>
    <w:rsid w:val="00AA39CD"/>
    <w:rsid w:val="00AA531F"/>
    <w:rsid w:val="00AA658E"/>
    <w:rsid w:val="00AA70C5"/>
    <w:rsid w:val="00AA746D"/>
    <w:rsid w:val="00AB10DB"/>
    <w:rsid w:val="00AB7A53"/>
    <w:rsid w:val="00AC0885"/>
    <w:rsid w:val="00AC2F08"/>
    <w:rsid w:val="00AC30E9"/>
    <w:rsid w:val="00AC4775"/>
    <w:rsid w:val="00AC5278"/>
    <w:rsid w:val="00AC6A70"/>
    <w:rsid w:val="00AC71C7"/>
    <w:rsid w:val="00AD2446"/>
    <w:rsid w:val="00AD5C95"/>
    <w:rsid w:val="00AE042D"/>
    <w:rsid w:val="00AE0E9E"/>
    <w:rsid w:val="00AE157E"/>
    <w:rsid w:val="00AE2F66"/>
    <w:rsid w:val="00AE4C2C"/>
    <w:rsid w:val="00AE64D1"/>
    <w:rsid w:val="00AE6AB2"/>
    <w:rsid w:val="00AF1D94"/>
    <w:rsid w:val="00B02FE0"/>
    <w:rsid w:val="00B040DC"/>
    <w:rsid w:val="00B1002C"/>
    <w:rsid w:val="00B10A30"/>
    <w:rsid w:val="00B111C1"/>
    <w:rsid w:val="00B113D5"/>
    <w:rsid w:val="00B11EA9"/>
    <w:rsid w:val="00B12A3A"/>
    <w:rsid w:val="00B13729"/>
    <w:rsid w:val="00B14F45"/>
    <w:rsid w:val="00B16EC9"/>
    <w:rsid w:val="00B202A5"/>
    <w:rsid w:val="00B22053"/>
    <w:rsid w:val="00B24D7B"/>
    <w:rsid w:val="00B25A14"/>
    <w:rsid w:val="00B31230"/>
    <w:rsid w:val="00B35EBE"/>
    <w:rsid w:val="00B408B9"/>
    <w:rsid w:val="00B40D22"/>
    <w:rsid w:val="00B419D5"/>
    <w:rsid w:val="00B4282E"/>
    <w:rsid w:val="00B43993"/>
    <w:rsid w:val="00B45DC1"/>
    <w:rsid w:val="00B4777A"/>
    <w:rsid w:val="00B5010A"/>
    <w:rsid w:val="00B50464"/>
    <w:rsid w:val="00B54750"/>
    <w:rsid w:val="00B57CAE"/>
    <w:rsid w:val="00B57EFF"/>
    <w:rsid w:val="00B60229"/>
    <w:rsid w:val="00B61E90"/>
    <w:rsid w:val="00B65177"/>
    <w:rsid w:val="00B672AA"/>
    <w:rsid w:val="00B73D0F"/>
    <w:rsid w:val="00B7749E"/>
    <w:rsid w:val="00B81A21"/>
    <w:rsid w:val="00B8253F"/>
    <w:rsid w:val="00B86D0C"/>
    <w:rsid w:val="00B9187B"/>
    <w:rsid w:val="00B93B44"/>
    <w:rsid w:val="00B97A03"/>
    <w:rsid w:val="00BB1887"/>
    <w:rsid w:val="00BB1957"/>
    <w:rsid w:val="00BB1FD2"/>
    <w:rsid w:val="00BB4DAA"/>
    <w:rsid w:val="00BB7E93"/>
    <w:rsid w:val="00BC04C4"/>
    <w:rsid w:val="00BC09CA"/>
    <w:rsid w:val="00BC2204"/>
    <w:rsid w:val="00BC447D"/>
    <w:rsid w:val="00BC4F6E"/>
    <w:rsid w:val="00BC50CD"/>
    <w:rsid w:val="00BC6673"/>
    <w:rsid w:val="00BD0E89"/>
    <w:rsid w:val="00BD1C56"/>
    <w:rsid w:val="00BD26C2"/>
    <w:rsid w:val="00BD4F71"/>
    <w:rsid w:val="00BD56EC"/>
    <w:rsid w:val="00BE1858"/>
    <w:rsid w:val="00BE24DD"/>
    <w:rsid w:val="00BE5C54"/>
    <w:rsid w:val="00BE6A6F"/>
    <w:rsid w:val="00BE7277"/>
    <w:rsid w:val="00BF2FEA"/>
    <w:rsid w:val="00BF333C"/>
    <w:rsid w:val="00BF40AA"/>
    <w:rsid w:val="00BF4C19"/>
    <w:rsid w:val="00BF54A9"/>
    <w:rsid w:val="00C10776"/>
    <w:rsid w:val="00C10F93"/>
    <w:rsid w:val="00C1471B"/>
    <w:rsid w:val="00C1621E"/>
    <w:rsid w:val="00C17514"/>
    <w:rsid w:val="00C27CA3"/>
    <w:rsid w:val="00C33C29"/>
    <w:rsid w:val="00C3568F"/>
    <w:rsid w:val="00C45EBA"/>
    <w:rsid w:val="00C45F97"/>
    <w:rsid w:val="00C477AA"/>
    <w:rsid w:val="00C501F4"/>
    <w:rsid w:val="00C522C2"/>
    <w:rsid w:val="00C550A9"/>
    <w:rsid w:val="00C5589C"/>
    <w:rsid w:val="00C55D04"/>
    <w:rsid w:val="00C56DA0"/>
    <w:rsid w:val="00C56E8E"/>
    <w:rsid w:val="00C60C99"/>
    <w:rsid w:val="00C64888"/>
    <w:rsid w:val="00C65150"/>
    <w:rsid w:val="00C660A5"/>
    <w:rsid w:val="00C67B4D"/>
    <w:rsid w:val="00C70A21"/>
    <w:rsid w:val="00C71F3F"/>
    <w:rsid w:val="00C7515D"/>
    <w:rsid w:val="00C77D21"/>
    <w:rsid w:val="00C83B21"/>
    <w:rsid w:val="00C87CA1"/>
    <w:rsid w:val="00C907CE"/>
    <w:rsid w:val="00C90BF8"/>
    <w:rsid w:val="00CA7BF4"/>
    <w:rsid w:val="00CB2E29"/>
    <w:rsid w:val="00CB30CB"/>
    <w:rsid w:val="00CB41CF"/>
    <w:rsid w:val="00CB6046"/>
    <w:rsid w:val="00CB7F1A"/>
    <w:rsid w:val="00CC452C"/>
    <w:rsid w:val="00CC6C44"/>
    <w:rsid w:val="00CD23AB"/>
    <w:rsid w:val="00CD3C67"/>
    <w:rsid w:val="00CD53FD"/>
    <w:rsid w:val="00CE05B8"/>
    <w:rsid w:val="00CE06B6"/>
    <w:rsid w:val="00CE1CED"/>
    <w:rsid w:val="00CE3804"/>
    <w:rsid w:val="00CE64CD"/>
    <w:rsid w:val="00CE796F"/>
    <w:rsid w:val="00CF27C9"/>
    <w:rsid w:val="00CF53EF"/>
    <w:rsid w:val="00CF70FB"/>
    <w:rsid w:val="00D007D8"/>
    <w:rsid w:val="00D01D6F"/>
    <w:rsid w:val="00D04A8E"/>
    <w:rsid w:val="00D04EEF"/>
    <w:rsid w:val="00D07261"/>
    <w:rsid w:val="00D0793F"/>
    <w:rsid w:val="00D114DF"/>
    <w:rsid w:val="00D148AA"/>
    <w:rsid w:val="00D14FEC"/>
    <w:rsid w:val="00D16C99"/>
    <w:rsid w:val="00D17103"/>
    <w:rsid w:val="00D32665"/>
    <w:rsid w:val="00D3430A"/>
    <w:rsid w:val="00D35901"/>
    <w:rsid w:val="00D36D46"/>
    <w:rsid w:val="00D40047"/>
    <w:rsid w:val="00D42C78"/>
    <w:rsid w:val="00D454B3"/>
    <w:rsid w:val="00D458B3"/>
    <w:rsid w:val="00D517FD"/>
    <w:rsid w:val="00D5194E"/>
    <w:rsid w:val="00D52069"/>
    <w:rsid w:val="00D578F2"/>
    <w:rsid w:val="00D612B6"/>
    <w:rsid w:val="00D61701"/>
    <w:rsid w:val="00D61F9D"/>
    <w:rsid w:val="00D62251"/>
    <w:rsid w:val="00D67810"/>
    <w:rsid w:val="00D7042F"/>
    <w:rsid w:val="00D704F9"/>
    <w:rsid w:val="00D7327F"/>
    <w:rsid w:val="00D743C8"/>
    <w:rsid w:val="00D755E9"/>
    <w:rsid w:val="00D7642B"/>
    <w:rsid w:val="00D8338F"/>
    <w:rsid w:val="00D83571"/>
    <w:rsid w:val="00D83AA6"/>
    <w:rsid w:val="00D83B7F"/>
    <w:rsid w:val="00D8434A"/>
    <w:rsid w:val="00D84920"/>
    <w:rsid w:val="00D91308"/>
    <w:rsid w:val="00D93457"/>
    <w:rsid w:val="00D93FEE"/>
    <w:rsid w:val="00D940D6"/>
    <w:rsid w:val="00D96D04"/>
    <w:rsid w:val="00DA004F"/>
    <w:rsid w:val="00DA2DCF"/>
    <w:rsid w:val="00DA3497"/>
    <w:rsid w:val="00DA723D"/>
    <w:rsid w:val="00DA73DF"/>
    <w:rsid w:val="00DB1D9E"/>
    <w:rsid w:val="00DB3F4B"/>
    <w:rsid w:val="00DB52ED"/>
    <w:rsid w:val="00DC140A"/>
    <w:rsid w:val="00DC184D"/>
    <w:rsid w:val="00DC6A01"/>
    <w:rsid w:val="00DC791E"/>
    <w:rsid w:val="00DD1E0D"/>
    <w:rsid w:val="00DD6576"/>
    <w:rsid w:val="00DE276A"/>
    <w:rsid w:val="00DE5791"/>
    <w:rsid w:val="00DE7943"/>
    <w:rsid w:val="00DF1A68"/>
    <w:rsid w:val="00DF1AF9"/>
    <w:rsid w:val="00DF1B1B"/>
    <w:rsid w:val="00DF1B91"/>
    <w:rsid w:val="00DF2C8F"/>
    <w:rsid w:val="00DF3610"/>
    <w:rsid w:val="00DF5962"/>
    <w:rsid w:val="00DF5E25"/>
    <w:rsid w:val="00DF6EBA"/>
    <w:rsid w:val="00E00D54"/>
    <w:rsid w:val="00E0267C"/>
    <w:rsid w:val="00E02FE1"/>
    <w:rsid w:val="00E03475"/>
    <w:rsid w:val="00E04333"/>
    <w:rsid w:val="00E06FB2"/>
    <w:rsid w:val="00E10A7B"/>
    <w:rsid w:val="00E12745"/>
    <w:rsid w:val="00E13705"/>
    <w:rsid w:val="00E1477C"/>
    <w:rsid w:val="00E16E60"/>
    <w:rsid w:val="00E17ED5"/>
    <w:rsid w:val="00E20D8D"/>
    <w:rsid w:val="00E22FEF"/>
    <w:rsid w:val="00E26E51"/>
    <w:rsid w:val="00E3183A"/>
    <w:rsid w:val="00E379F5"/>
    <w:rsid w:val="00E40403"/>
    <w:rsid w:val="00E41AAF"/>
    <w:rsid w:val="00E424D0"/>
    <w:rsid w:val="00E44F92"/>
    <w:rsid w:val="00E45E8D"/>
    <w:rsid w:val="00E528B7"/>
    <w:rsid w:val="00E52E93"/>
    <w:rsid w:val="00E533A7"/>
    <w:rsid w:val="00E56C52"/>
    <w:rsid w:val="00E57900"/>
    <w:rsid w:val="00E60A69"/>
    <w:rsid w:val="00E60CA7"/>
    <w:rsid w:val="00E613E5"/>
    <w:rsid w:val="00E6482F"/>
    <w:rsid w:val="00E70087"/>
    <w:rsid w:val="00E73701"/>
    <w:rsid w:val="00E73C31"/>
    <w:rsid w:val="00E74E60"/>
    <w:rsid w:val="00E75286"/>
    <w:rsid w:val="00E80BEA"/>
    <w:rsid w:val="00E82777"/>
    <w:rsid w:val="00E8334D"/>
    <w:rsid w:val="00E84DFC"/>
    <w:rsid w:val="00E91717"/>
    <w:rsid w:val="00E9293A"/>
    <w:rsid w:val="00E93C62"/>
    <w:rsid w:val="00E96710"/>
    <w:rsid w:val="00E9792D"/>
    <w:rsid w:val="00EA006C"/>
    <w:rsid w:val="00EA223C"/>
    <w:rsid w:val="00EA3556"/>
    <w:rsid w:val="00EA36F8"/>
    <w:rsid w:val="00EA57BF"/>
    <w:rsid w:val="00EA7F11"/>
    <w:rsid w:val="00EB164F"/>
    <w:rsid w:val="00EB1C02"/>
    <w:rsid w:val="00EB1C1A"/>
    <w:rsid w:val="00EB4470"/>
    <w:rsid w:val="00EB4641"/>
    <w:rsid w:val="00EB49DA"/>
    <w:rsid w:val="00EB5F12"/>
    <w:rsid w:val="00EB644B"/>
    <w:rsid w:val="00EC120D"/>
    <w:rsid w:val="00EC3C71"/>
    <w:rsid w:val="00EC3D16"/>
    <w:rsid w:val="00EC5D8C"/>
    <w:rsid w:val="00ED2FD3"/>
    <w:rsid w:val="00ED7FEB"/>
    <w:rsid w:val="00EE1262"/>
    <w:rsid w:val="00EE129F"/>
    <w:rsid w:val="00EE12D1"/>
    <w:rsid w:val="00EE15DA"/>
    <w:rsid w:val="00EE24D8"/>
    <w:rsid w:val="00EE3F66"/>
    <w:rsid w:val="00EE5338"/>
    <w:rsid w:val="00EE5ECD"/>
    <w:rsid w:val="00EF18C7"/>
    <w:rsid w:val="00EF203F"/>
    <w:rsid w:val="00EF2A63"/>
    <w:rsid w:val="00EF39A8"/>
    <w:rsid w:val="00EF7523"/>
    <w:rsid w:val="00F00CA6"/>
    <w:rsid w:val="00F040A0"/>
    <w:rsid w:val="00F05CD9"/>
    <w:rsid w:val="00F0667D"/>
    <w:rsid w:val="00F10673"/>
    <w:rsid w:val="00F13B4B"/>
    <w:rsid w:val="00F1484D"/>
    <w:rsid w:val="00F14FEC"/>
    <w:rsid w:val="00F15E6A"/>
    <w:rsid w:val="00F2000C"/>
    <w:rsid w:val="00F20652"/>
    <w:rsid w:val="00F21E80"/>
    <w:rsid w:val="00F235C1"/>
    <w:rsid w:val="00F23D25"/>
    <w:rsid w:val="00F23D69"/>
    <w:rsid w:val="00F256DF"/>
    <w:rsid w:val="00F301E3"/>
    <w:rsid w:val="00F333F8"/>
    <w:rsid w:val="00F33E1F"/>
    <w:rsid w:val="00F33E3D"/>
    <w:rsid w:val="00F35126"/>
    <w:rsid w:val="00F35B5C"/>
    <w:rsid w:val="00F36A2A"/>
    <w:rsid w:val="00F5160B"/>
    <w:rsid w:val="00F51B47"/>
    <w:rsid w:val="00F531DA"/>
    <w:rsid w:val="00F5328B"/>
    <w:rsid w:val="00F55F91"/>
    <w:rsid w:val="00F56707"/>
    <w:rsid w:val="00F61ACA"/>
    <w:rsid w:val="00F66BCE"/>
    <w:rsid w:val="00F7088E"/>
    <w:rsid w:val="00F7117F"/>
    <w:rsid w:val="00F72101"/>
    <w:rsid w:val="00F72FEF"/>
    <w:rsid w:val="00F77FDD"/>
    <w:rsid w:val="00F82501"/>
    <w:rsid w:val="00F826E4"/>
    <w:rsid w:val="00F82EE8"/>
    <w:rsid w:val="00F87F36"/>
    <w:rsid w:val="00F92F39"/>
    <w:rsid w:val="00F95EC5"/>
    <w:rsid w:val="00F9680F"/>
    <w:rsid w:val="00F97260"/>
    <w:rsid w:val="00FA04C8"/>
    <w:rsid w:val="00FA06A7"/>
    <w:rsid w:val="00FA0FA0"/>
    <w:rsid w:val="00FA126F"/>
    <w:rsid w:val="00FB4283"/>
    <w:rsid w:val="00FB55DC"/>
    <w:rsid w:val="00FC03D7"/>
    <w:rsid w:val="00FC235F"/>
    <w:rsid w:val="00FC3AE5"/>
    <w:rsid w:val="00FC4B01"/>
    <w:rsid w:val="00FC5AFF"/>
    <w:rsid w:val="00FD06E3"/>
    <w:rsid w:val="00FD12D8"/>
    <w:rsid w:val="00FD4A57"/>
    <w:rsid w:val="00FE0155"/>
    <w:rsid w:val="00FE0A01"/>
    <w:rsid w:val="00FE16ED"/>
    <w:rsid w:val="00FE29C4"/>
    <w:rsid w:val="00FE2EA5"/>
    <w:rsid w:val="00FE3D47"/>
    <w:rsid w:val="00FE44A2"/>
    <w:rsid w:val="00FE6070"/>
    <w:rsid w:val="00FE7A13"/>
    <w:rsid w:val="00FF3529"/>
    <w:rsid w:val="00FF3759"/>
    <w:rsid w:val="00FF411C"/>
    <w:rsid w:val="00FF48CE"/>
    <w:rsid w:val="00FF4CF6"/>
    <w:rsid w:val="00FF4F91"/>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FE0CF63"/>
  <w15:chartTrackingRefBased/>
  <w15:docId w15:val="{D1689581-9B9B-40A0-8CEE-F8FB0B03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54"/>
    <w:pPr>
      <w:jc w:val="both"/>
    </w:pPr>
    <w:rPr>
      <w:rFonts w:ascii="Arial" w:hAnsi="Arial" w:cs="Arial"/>
      <w:spacing w:val="8"/>
      <w:lang w:val="en-GB" w:eastAsia="zh-CN"/>
    </w:rPr>
  </w:style>
  <w:style w:type="paragraph" w:styleId="Heading1">
    <w:name w:val="heading 1"/>
    <w:basedOn w:val="PARAGRAPH"/>
    <w:next w:val="PARAGRAPH"/>
    <w:qFormat/>
    <w:rsid w:val="009D1914"/>
    <w:pPr>
      <w:keepNext/>
      <w:numPr>
        <w:numId w:val="23"/>
      </w:numPr>
      <w:suppressAutoHyphens/>
      <w:spacing w:before="200"/>
      <w:jc w:val="left"/>
      <w:outlineLvl w:val="0"/>
    </w:pPr>
    <w:rPr>
      <w:b/>
      <w:bCs/>
      <w:sz w:val="22"/>
      <w:szCs w:val="22"/>
    </w:rPr>
  </w:style>
  <w:style w:type="paragraph" w:styleId="Heading2">
    <w:name w:val="heading 2"/>
    <w:basedOn w:val="Heading1"/>
    <w:next w:val="PARAGRAPH"/>
    <w:link w:val="Heading2Char"/>
    <w:qFormat/>
    <w:rsid w:val="009D1914"/>
    <w:pPr>
      <w:numPr>
        <w:ilvl w:val="1"/>
      </w:numPr>
      <w:spacing w:before="100" w:after="100"/>
      <w:outlineLvl w:val="1"/>
    </w:pPr>
    <w:rPr>
      <w:sz w:val="20"/>
      <w:szCs w:val="20"/>
    </w:rPr>
  </w:style>
  <w:style w:type="paragraph" w:styleId="Heading3">
    <w:name w:val="heading 3"/>
    <w:basedOn w:val="Heading2"/>
    <w:next w:val="PARAGRAPH"/>
    <w:qFormat/>
    <w:rsid w:val="009D1914"/>
    <w:pPr>
      <w:numPr>
        <w:ilvl w:val="2"/>
      </w:numPr>
      <w:outlineLvl w:val="2"/>
    </w:pPr>
  </w:style>
  <w:style w:type="paragraph" w:styleId="Heading4">
    <w:name w:val="heading 4"/>
    <w:basedOn w:val="Heading3"/>
    <w:next w:val="PARAGRAPH"/>
    <w:qFormat/>
    <w:rsid w:val="009D1914"/>
    <w:pPr>
      <w:numPr>
        <w:ilvl w:val="3"/>
      </w:numPr>
      <w:outlineLvl w:val="3"/>
    </w:pPr>
  </w:style>
  <w:style w:type="paragraph" w:styleId="Heading5">
    <w:name w:val="heading 5"/>
    <w:basedOn w:val="Heading4"/>
    <w:next w:val="PARAGRAPH"/>
    <w:qFormat/>
    <w:rsid w:val="00832A1A"/>
    <w:pPr>
      <w:numPr>
        <w:ilvl w:val="4"/>
      </w:numPr>
      <w:outlineLvl w:val="4"/>
    </w:pPr>
  </w:style>
  <w:style w:type="paragraph" w:styleId="Heading6">
    <w:name w:val="heading 6"/>
    <w:basedOn w:val="Heading5"/>
    <w:next w:val="PARAGRAPH"/>
    <w:qFormat/>
    <w:rsid w:val="00832A1A"/>
    <w:pPr>
      <w:numPr>
        <w:ilvl w:val="5"/>
      </w:numPr>
      <w:outlineLvl w:val="5"/>
    </w:pPr>
  </w:style>
  <w:style w:type="paragraph" w:styleId="Heading7">
    <w:name w:val="heading 7"/>
    <w:basedOn w:val="Heading6"/>
    <w:next w:val="PARAGRAPH"/>
    <w:qFormat/>
    <w:rsid w:val="00832A1A"/>
    <w:pPr>
      <w:numPr>
        <w:ilvl w:val="6"/>
      </w:numPr>
      <w:outlineLvl w:val="6"/>
    </w:pPr>
  </w:style>
  <w:style w:type="paragraph" w:styleId="Heading8">
    <w:name w:val="heading 8"/>
    <w:basedOn w:val="Heading7"/>
    <w:next w:val="PARAGRAPH"/>
    <w:qFormat/>
    <w:rsid w:val="00832A1A"/>
    <w:pPr>
      <w:numPr>
        <w:ilvl w:val="7"/>
      </w:numPr>
      <w:outlineLvl w:val="7"/>
    </w:pPr>
  </w:style>
  <w:style w:type="paragraph" w:styleId="Heading9">
    <w:name w:val="heading 9"/>
    <w:basedOn w:val="Heading8"/>
    <w:next w:val="PARAGRAPH"/>
    <w:qFormat/>
    <w:rsid w:val="00832A1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C64888"/>
    <w:rPr>
      <w:sz w:val="16"/>
    </w:rPr>
  </w:style>
  <w:style w:type="paragraph" w:customStyle="1" w:styleId="PARAGRAPH">
    <w:name w:val="PARAGRAPH"/>
    <w:aliases w:val="PA"/>
    <w:link w:val="PARAGRAPHChar"/>
    <w:qFormat/>
    <w:rsid w:val="00BF40AA"/>
    <w:pPr>
      <w:snapToGrid w:val="0"/>
      <w:spacing w:before="100" w:after="200"/>
      <w:jc w:val="both"/>
    </w:pPr>
    <w:rPr>
      <w:rFonts w:ascii="Arial" w:hAnsi="Arial" w:cs="Arial"/>
      <w:spacing w:val="8"/>
      <w:lang w:val="en-GB" w:eastAsia="zh-CN"/>
    </w:rPr>
  </w:style>
  <w:style w:type="paragraph" w:customStyle="1" w:styleId="FIGURE-title">
    <w:name w:val="FIGURE-title"/>
    <w:basedOn w:val="Normal"/>
    <w:next w:val="PARAGRAPH"/>
    <w:link w:val="FIGURE-titleChar"/>
    <w:qFormat/>
    <w:rsid w:val="006A5C44"/>
    <w:pPr>
      <w:snapToGrid w:val="0"/>
      <w:spacing w:before="100" w:after="200"/>
      <w:jc w:val="center"/>
    </w:pPr>
    <w:rPr>
      <w:b/>
      <w:bCs/>
    </w:rPr>
  </w:style>
  <w:style w:type="paragraph" w:styleId="Header">
    <w:name w:val="header"/>
    <w:basedOn w:val="Normal"/>
    <w:link w:val="HeaderChar"/>
    <w:rsid w:val="006A5C44"/>
    <w:pPr>
      <w:tabs>
        <w:tab w:val="center" w:pos="4536"/>
        <w:tab w:val="right" w:pos="9072"/>
      </w:tabs>
      <w:snapToGrid w:val="0"/>
    </w:pPr>
  </w:style>
  <w:style w:type="character" w:styleId="CommentReference">
    <w:name w:val="annotation reference"/>
    <w:rPr>
      <w:sz w:val="16"/>
      <w:szCs w:val="16"/>
    </w:rPr>
  </w:style>
  <w:style w:type="paragraph" w:customStyle="1" w:styleId="NumberedPARAlevel4">
    <w:name w:val="Numbered PARA (level 4)"/>
    <w:basedOn w:val="Heading4"/>
    <w:qFormat/>
    <w:rsid w:val="00FE44A2"/>
    <w:pPr>
      <w:ind w:left="0" w:firstLine="0"/>
      <w:jc w:val="both"/>
    </w:pPr>
    <w:rPr>
      <w:b w:val="0"/>
    </w:rPr>
  </w:style>
  <w:style w:type="paragraph" w:customStyle="1" w:styleId="NOTE">
    <w:name w:val="NOTE"/>
    <w:aliases w:val="no,note,Note"/>
    <w:basedOn w:val="Normal"/>
    <w:next w:val="PARAGRAPH"/>
    <w:link w:val="NOTEChar"/>
    <w:qFormat/>
    <w:rsid w:val="006A5C44"/>
    <w:pPr>
      <w:snapToGrid w:val="0"/>
      <w:spacing w:before="100" w:after="100"/>
    </w:pPr>
    <w:rPr>
      <w:sz w:val="16"/>
      <w:szCs w:val="16"/>
    </w:rPr>
  </w:style>
  <w:style w:type="paragraph" w:styleId="Footer">
    <w:name w:val="footer"/>
    <w:basedOn w:val="Header"/>
    <w:link w:val="FooterChar"/>
    <w:uiPriority w:val="29"/>
  </w:style>
  <w:style w:type="paragraph" w:styleId="List">
    <w:name w:val="List"/>
    <w:basedOn w:val="Normal"/>
    <w:qFormat/>
    <w:rsid w:val="006A5C44"/>
    <w:pPr>
      <w:tabs>
        <w:tab w:val="left" w:pos="340"/>
      </w:tabs>
      <w:snapToGrid w:val="0"/>
      <w:spacing w:after="100"/>
      <w:ind w:left="340" w:hanging="340"/>
    </w:pPr>
  </w:style>
  <w:style w:type="character" w:styleId="PageNumber">
    <w:name w:val="page number"/>
    <w:uiPriority w:val="29"/>
    <w:unhideWhenUsed/>
    <w:rPr>
      <w:rFonts w:ascii="Arial" w:hAnsi="Arial"/>
      <w:sz w:val="20"/>
      <w:szCs w:val="20"/>
    </w:rPr>
  </w:style>
  <w:style w:type="paragraph" w:customStyle="1" w:styleId="FOREWORD">
    <w:name w:val="FOREWORD"/>
    <w:basedOn w:val="Normal"/>
    <w:rsid w:val="006A5C44"/>
    <w:pPr>
      <w:tabs>
        <w:tab w:val="left" w:pos="284"/>
      </w:tabs>
      <w:snapToGrid w:val="0"/>
      <w:spacing w:after="100"/>
      <w:ind w:left="284" w:hanging="284"/>
    </w:pPr>
    <w:rPr>
      <w:sz w:val="16"/>
      <w:szCs w:val="16"/>
    </w:rPr>
  </w:style>
  <w:style w:type="paragraph" w:customStyle="1" w:styleId="TABLE-title">
    <w:name w:val="TABLE-title"/>
    <w:basedOn w:val="PARAGRAPH"/>
    <w:next w:val="PARAGRAPH"/>
    <w:link w:val="TABLE-titleChar"/>
    <w:qFormat/>
    <w:rsid w:val="00D32665"/>
    <w:pPr>
      <w:keepNext/>
      <w:jc w:val="center"/>
    </w:pPr>
    <w:rPr>
      <w:b/>
      <w:bCs/>
    </w:rPr>
  </w:style>
  <w:style w:type="paragraph" w:styleId="FootnoteText">
    <w:name w:val="footnote text"/>
    <w:basedOn w:val="Normal"/>
    <w:semiHidden/>
    <w:rsid w:val="006A5C44"/>
    <w:pPr>
      <w:snapToGrid w:val="0"/>
      <w:spacing w:after="100"/>
      <w:ind w:left="284" w:hanging="284"/>
    </w:pPr>
    <w:rPr>
      <w:sz w:val="16"/>
      <w:szCs w:val="16"/>
    </w:rPr>
  </w:style>
  <w:style w:type="character" w:styleId="FootnoteReference">
    <w:name w:val="footnote reference"/>
    <w:semiHidden/>
    <w:rPr>
      <w:rFonts w:ascii="Arial" w:hAnsi="Arial"/>
      <w:position w:val="4"/>
      <w:sz w:val="16"/>
      <w:szCs w:val="16"/>
      <w:vertAlign w:val="baseline"/>
    </w:rPr>
  </w:style>
  <w:style w:type="paragraph" w:styleId="TOC1">
    <w:name w:val="toc 1"/>
    <w:aliases w:val="Заголовок1б"/>
    <w:basedOn w:val="Normal"/>
    <w:uiPriority w:val="39"/>
    <w:rsid w:val="00BC447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225CEB"/>
    <w:pPr>
      <w:tabs>
        <w:tab w:val="clear" w:pos="454"/>
        <w:tab w:val="left" w:pos="993"/>
      </w:tabs>
      <w:spacing w:after="60"/>
      <w:ind w:left="993" w:hanging="709"/>
    </w:pPr>
  </w:style>
  <w:style w:type="paragraph" w:styleId="TOC3">
    <w:name w:val="toc 3"/>
    <w:basedOn w:val="TOC2"/>
    <w:uiPriority w:val="39"/>
    <w:rsid w:val="00225CEB"/>
    <w:pPr>
      <w:tabs>
        <w:tab w:val="clear" w:pos="993"/>
        <w:tab w:val="left" w:pos="1560"/>
      </w:tabs>
      <w:ind w:left="1446" w:hanging="992"/>
    </w:pPr>
  </w:style>
  <w:style w:type="paragraph" w:styleId="TOC4">
    <w:name w:val="toc 4"/>
    <w:basedOn w:val="TOC3"/>
    <w:uiPriority w:val="39"/>
    <w:pPr>
      <w:tabs>
        <w:tab w:val="left" w:pos="2608"/>
      </w:tabs>
      <w:ind w:left="2608" w:hanging="907"/>
    </w:pPr>
  </w:style>
  <w:style w:type="paragraph" w:styleId="TOC5">
    <w:name w:val="toc 5"/>
    <w:basedOn w:val="TOC4"/>
    <w:uiPriority w:val="39"/>
    <w:pPr>
      <w:tabs>
        <w:tab w:val="clear" w:pos="2608"/>
        <w:tab w:val="left" w:pos="3686"/>
      </w:tabs>
      <w:ind w:left="3685" w:hanging="1077"/>
    </w:pPr>
  </w:style>
  <w:style w:type="paragraph" w:styleId="TOC6">
    <w:name w:val="toc 6"/>
    <w:basedOn w:val="TOC5"/>
    <w:uiPriority w:val="39"/>
    <w:pPr>
      <w:tabs>
        <w:tab w:val="clear" w:pos="3686"/>
        <w:tab w:val="left" w:pos="4933"/>
      </w:tabs>
      <w:ind w:left="4933" w:hanging="1247"/>
    </w:pPr>
  </w:style>
  <w:style w:type="paragraph" w:styleId="TOC7">
    <w:name w:val="toc 7"/>
    <w:basedOn w:val="TOC1"/>
    <w:uiPriority w:val="39"/>
    <w:pPr>
      <w:tabs>
        <w:tab w:val="right" w:pos="9070"/>
      </w:tabs>
    </w:pPr>
  </w:style>
  <w:style w:type="paragraph" w:styleId="TOC8">
    <w:name w:val="toc 8"/>
    <w:basedOn w:val="TOC1"/>
    <w:uiPriority w:val="39"/>
    <w:pPr>
      <w:ind w:left="720" w:hanging="720"/>
    </w:pPr>
  </w:style>
  <w:style w:type="paragraph" w:styleId="TOC9">
    <w:name w:val="toc 9"/>
    <w:basedOn w:val="TOC1"/>
    <w:uiPriority w:val="39"/>
    <w:pPr>
      <w:ind w:left="720" w:hanging="720"/>
    </w:pPr>
  </w:style>
  <w:style w:type="paragraph" w:customStyle="1" w:styleId="HEADINGNonumber">
    <w:name w:val="HEADING(Nonumber)"/>
    <w:basedOn w:val="PARAGRAPH"/>
    <w:next w:val="PARAGRAPH"/>
    <w:qFormat/>
    <w:rsid w:val="00B57EFF"/>
    <w:pPr>
      <w:keepNext/>
      <w:suppressAutoHyphens/>
      <w:spacing w:before="0"/>
      <w:jc w:val="center"/>
      <w:outlineLvl w:val="0"/>
    </w:pPr>
    <w:rPr>
      <w:sz w:val="24"/>
    </w:rPr>
  </w:style>
  <w:style w:type="paragraph" w:styleId="List4">
    <w:name w:val="List 4"/>
    <w:basedOn w:val="List3"/>
    <w:pPr>
      <w:tabs>
        <w:tab w:val="clear" w:pos="1021"/>
        <w:tab w:val="left" w:pos="1361"/>
      </w:tabs>
      <w:ind w:left="1361"/>
    </w:pPr>
  </w:style>
  <w:style w:type="paragraph" w:styleId="List3">
    <w:name w:val="List 3"/>
    <w:basedOn w:val="List2"/>
    <w:pPr>
      <w:tabs>
        <w:tab w:val="clear" w:pos="680"/>
        <w:tab w:val="left" w:pos="1021"/>
      </w:tabs>
      <w:ind w:left="1020"/>
    </w:pPr>
  </w:style>
  <w:style w:type="paragraph" w:styleId="List2">
    <w:name w:val="List 2"/>
    <w:basedOn w:val="List"/>
    <w:pPr>
      <w:tabs>
        <w:tab w:val="clear" w:pos="340"/>
        <w:tab w:val="left" w:pos="680"/>
      </w:tabs>
      <w:ind w:left="680"/>
    </w:pPr>
  </w:style>
  <w:style w:type="paragraph" w:customStyle="1" w:styleId="TABLE-col-heading">
    <w:name w:val="TABLE-col-heading"/>
    <w:basedOn w:val="PARAGRAPH"/>
    <w:qFormat/>
    <w:rsid w:val="00D32665"/>
    <w:pPr>
      <w:keepNext/>
      <w:spacing w:before="60" w:after="60"/>
      <w:jc w:val="center"/>
    </w:pPr>
    <w:rPr>
      <w:b/>
      <w:bCs/>
      <w:sz w:val="16"/>
      <w:szCs w:val="16"/>
    </w:rPr>
  </w:style>
  <w:style w:type="paragraph" w:customStyle="1" w:styleId="ANNEXtitle">
    <w:name w:val="ANNEX_title"/>
    <w:basedOn w:val="MAIN-TITLE"/>
    <w:next w:val="ANNEX-heading1"/>
    <w:qFormat/>
    <w:rsid w:val="00D32665"/>
    <w:pPr>
      <w:pageBreakBefore/>
      <w:numPr>
        <w:numId w:val="14"/>
      </w:numPr>
      <w:spacing w:after="200"/>
      <w:outlineLvl w:val="0"/>
    </w:pPr>
  </w:style>
  <w:style w:type="paragraph" w:customStyle="1" w:styleId="MAIN-TITLE">
    <w:name w:val="MAIN-TITLE"/>
    <w:basedOn w:val="Normal"/>
    <w:link w:val="MAIN-TITLEChar"/>
    <w:qFormat/>
    <w:rsid w:val="006A5C44"/>
    <w:pPr>
      <w:snapToGrid w:val="0"/>
      <w:jc w:val="center"/>
    </w:pPr>
    <w:rPr>
      <w:b/>
      <w:bCs/>
      <w:sz w:val="24"/>
      <w:szCs w:val="24"/>
    </w:rPr>
  </w:style>
  <w:style w:type="paragraph" w:customStyle="1" w:styleId="ANNEX-heading1">
    <w:name w:val="ANNEX-heading1"/>
    <w:basedOn w:val="Heading1"/>
    <w:next w:val="PARAGRAPH"/>
    <w:qFormat/>
    <w:rsid w:val="00D32665"/>
    <w:pPr>
      <w:numPr>
        <w:ilvl w:val="1"/>
        <w:numId w:val="14"/>
      </w:numPr>
      <w:outlineLvl w:val="1"/>
    </w:pPr>
  </w:style>
  <w:style w:type="paragraph" w:customStyle="1" w:styleId="TERM">
    <w:name w:val="TERM"/>
    <w:basedOn w:val="Normal"/>
    <w:next w:val="TERM-definition"/>
    <w:qFormat/>
    <w:rsid w:val="009E3CDC"/>
    <w:pPr>
      <w:keepNext/>
      <w:snapToGrid w:val="0"/>
      <w:ind w:left="340" w:hanging="340"/>
    </w:pPr>
    <w:rPr>
      <w:b/>
      <w:bCs/>
    </w:rPr>
  </w:style>
  <w:style w:type="paragraph" w:customStyle="1" w:styleId="TERM-definition">
    <w:name w:val="TERM-definition"/>
    <w:basedOn w:val="Normal"/>
    <w:next w:val="TERM-number"/>
    <w:link w:val="TERM-definitionCar"/>
    <w:qFormat/>
    <w:rsid w:val="009E3CDC"/>
    <w:pPr>
      <w:snapToGrid w:val="0"/>
      <w:spacing w:after="200"/>
    </w:pPr>
  </w:style>
  <w:style w:type="paragraph" w:customStyle="1" w:styleId="TERM-number">
    <w:name w:val="TERM-number"/>
    <w:basedOn w:val="Heading2"/>
    <w:next w:val="TERM"/>
    <w:qFormat/>
    <w:pPr>
      <w:spacing w:after="0"/>
      <w:ind w:left="0" w:firstLine="0"/>
      <w:outlineLvl w:val="9"/>
    </w:pPr>
  </w:style>
  <w:style w:type="character" w:styleId="LineNumber">
    <w:name w:val="line number"/>
    <w:uiPriority w:val="29"/>
    <w:unhideWhenUsed/>
    <w:rsid w:val="00103EA2"/>
    <w:rPr>
      <w:rFonts w:ascii="Arial" w:hAnsi="Arial" w:cs="Arial"/>
      <w:spacing w:val="8"/>
      <w:sz w:val="16"/>
      <w:lang w:val="en-GB" w:eastAsia="zh-CN" w:bidi="ar-SA"/>
    </w:rPr>
  </w:style>
  <w:style w:type="paragraph" w:styleId="ListNumber3">
    <w:name w:val="List Number 3"/>
    <w:basedOn w:val="ListNumber2"/>
    <w:rsid w:val="00412D76"/>
    <w:pPr>
      <w:numPr>
        <w:numId w:val="4"/>
      </w:numPr>
    </w:pPr>
  </w:style>
  <w:style w:type="paragraph" w:styleId="ListBullet5">
    <w:name w:val="List Bullet 5"/>
    <w:basedOn w:val="ListBullet4"/>
    <w:pPr>
      <w:tabs>
        <w:tab w:val="clear" w:pos="1361"/>
        <w:tab w:val="left" w:pos="1701"/>
      </w:tabs>
      <w:ind w:left="1701"/>
    </w:pPr>
  </w:style>
  <w:style w:type="paragraph" w:styleId="ListBullet4">
    <w:name w:val="List Bullet 4"/>
    <w:basedOn w:val="ListBullet3"/>
    <w:pPr>
      <w:tabs>
        <w:tab w:val="clear" w:pos="1021"/>
        <w:tab w:val="left" w:pos="1361"/>
      </w:tabs>
      <w:ind w:left="1361"/>
    </w:pPr>
  </w:style>
  <w:style w:type="paragraph" w:styleId="ListBullet3">
    <w:name w:val="List Bullet 3"/>
    <w:basedOn w:val="ListBullet2"/>
    <w:pPr>
      <w:tabs>
        <w:tab w:val="clear" w:pos="340"/>
        <w:tab w:val="left" w:pos="1021"/>
      </w:tabs>
      <w:ind w:left="1020"/>
    </w:pPr>
  </w:style>
  <w:style w:type="paragraph" w:styleId="ListBullet2">
    <w:name w:val="List Bullet 2"/>
    <w:basedOn w:val="ListBullet"/>
    <w:pPr>
      <w:numPr>
        <w:numId w:val="7"/>
      </w:numPr>
      <w:tabs>
        <w:tab w:val="clear" w:pos="700"/>
      </w:tabs>
      <w:ind w:left="680" w:hanging="340"/>
    </w:pPr>
  </w:style>
  <w:style w:type="paragraph" w:styleId="ListBullet">
    <w:name w:val="List Bullet"/>
    <w:basedOn w:val="Normal"/>
    <w:qFormat/>
    <w:rsid w:val="006A5C44"/>
    <w:pPr>
      <w:numPr>
        <w:numId w:val="8"/>
      </w:numPr>
      <w:tabs>
        <w:tab w:val="clear" w:pos="720"/>
        <w:tab w:val="left" w:pos="340"/>
      </w:tabs>
      <w:snapToGrid w:val="0"/>
      <w:spacing w:after="100"/>
      <w:ind w:left="340" w:hanging="340"/>
    </w:pPr>
  </w:style>
  <w:style w:type="character" w:styleId="EndnoteReference">
    <w:name w:val="endnote reference"/>
    <w:semiHidden/>
    <w:rPr>
      <w:vertAlign w:val="superscript"/>
    </w:rPr>
  </w:style>
  <w:style w:type="paragraph" w:customStyle="1" w:styleId="TABFIGfootnote">
    <w:name w:val="TAB_FIG_footnote"/>
    <w:basedOn w:val="FootnoteText"/>
    <w:pPr>
      <w:tabs>
        <w:tab w:val="left" w:pos="284"/>
      </w:tabs>
      <w:spacing w:before="60" w:after="60"/>
    </w:pPr>
  </w:style>
  <w:style w:type="character" w:customStyle="1" w:styleId="Reference">
    <w:name w:val="Reference"/>
    <w:uiPriority w:val="29"/>
    <w:semiHidden/>
    <w:rPr>
      <w:rFonts w:ascii="Arial" w:hAnsi="Arial"/>
      <w:noProof/>
      <w:sz w:val="20"/>
      <w:szCs w:val="20"/>
    </w:rPr>
  </w:style>
  <w:style w:type="paragraph" w:customStyle="1" w:styleId="TABLE-cell">
    <w:name w:val="TABLE-cell"/>
    <w:basedOn w:val="PARAGRAPH"/>
    <w:qFormat/>
    <w:rsid w:val="00D32665"/>
    <w:pPr>
      <w:spacing w:before="60" w:after="60"/>
      <w:jc w:val="left"/>
    </w:pPr>
    <w:rPr>
      <w:bCs/>
      <w:sz w:val="16"/>
    </w:rPr>
  </w:style>
  <w:style w:type="paragraph" w:styleId="ListContinue">
    <w:name w:val="List Continue"/>
    <w:basedOn w:val="Normal"/>
    <w:rsid w:val="006A5C44"/>
    <w:pPr>
      <w:snapToGrid w:val="0"/>
      <w:spacing w:after="100"/>
      <w:ind w:left="34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5">
    <w:name w:val="List 5"/>
    <w:basedOn w:val="List4"/>
    <w:pPr>
      <w:tabs>
        <w:tab w:val="clear" w:pos="1361"/>
        <w:tab w:val="left" w:pos="1701"/>
      </w:tabs>
      <w:ind w:left="1701"/>
    </w:pPr>
  </w:style>
  <w:style w:type="character" w:customStyle="1" w:styleId="VARIABLE">
    <w:name w:val="VARIABLE"/>
    <w:rPr>
      <w:rFonts w:ascii="Times New Roman" w:hAnsi="Times New Roman"/>
      <w:i/>
      <w:iCs/>
    </w:rPr>
  </w:style>
  <w:style w:type="character" w:styleId="Hyperlink">
    <w:name w:val="Hyperlink"/>
    <w:uiPriority w:val="99"/>
    <w:rsid w:val="001019E4"/>
    <w:rPr>
      <w:color w:val="auto"/>
      <w:u w:val="none"/>
    </w:rPr>
  </w:style>
  <w:style w:type="paragraph" w:styleId="ListNumber">
    <w:name w:val="List Number"/>
    <w:basedOn w:val="List"/>
    <w:qFormat/>
    <w:pPr>
      <w:numPr>
        <w:numId w:val="1"/>
      </w:numPr>
      <w:tabs>
        <w:tab w:val="clear" w:pos="360"/>
        <w:tab w:val="left" w:pos="340"/>
      </w:tabs>
      <w:ind w:left="340" w:hanging="340"/>
    </w:pPr>
  </w:style>
  <w:style w:type="paragraph" w:styleId="ListNumber2">
    <w:name w:val="List Number 2"/>
    <w:basedOn w:val="ListNumber"/>
    <w:rsid w:val="002051C6"/>
    <w:pPr>
      <w:numPr>
        <w:numId w:val="3"/>
      </w:numPr>
      <w:tabs>
        <w:tab w:val="left" w:pos="340"/>
      </w:tabs>
    </w:pPr>
  </w:style>
  <w:style w:type="character" w:styleId="FollowedHyperlink">
    <w:name w:val="FollowedHyperlink"/>
    <w:basedOn w:val="Hyperlink"/>
    <w:uiPriority w:val="99"/>
    <w:rPr>
      <w:color w:val="auto"/>
      <w:u w:val="none"/>
    </w:rPr>
  </w:style>
  <w:style w:type="paragraph" w:customStyle="1" w:styleId="TABLE-centered">
    <w:name w:val="TABLE-centered"/>
    <w:basedOn w:val="TABLE-cell"/>
    <w:rsid w:val="00D32665"/>
    <w:pPr>
      <w:jc w:val="center"/>
    </w:pPr>
  </w:style>
  <w:style w:type="paragraph" w:styleId="ListNumber4">
    <w:name w:val="List Number 4"/>
    <w:basedOn w:val="ListNumber3"/>
    <w:rsid w:val="00350692"/>
    <w:pPr>
      <w:numPr>
        <w:numId w:val="5"/>
      </w:numPr>
    </w:pPr>
  </w:style>
  <w:style w:type="paragraph" w:styleId="ListNumber5">
    <w:name w:val="List Number 5"/>
    <w:basedOn w:val="ListNumber4"/>
    <w:rsid w:val="00350692"/>
    <w:pPr>
      <w:numPr>
        <w:numId w:val="6"/>
      </w:numPr>
    </w:pPr>
  </w:style>
  <w:style w:type="paragraph" w:styleId="TableofFigures">
    <w:name w:val="table of figures"/>
    <w:basedOn w:val="TOC1"/>
    <w:uiPriority w:val="99"/>
    <w:pPr>
      <w:ind w:left="0" w:firstLine="0"/>
    </w:pPr>
  </w:style>
  <w:style w:type="paragraph" w:styleId="Title">
    <w:name w:val="Title"/>
    <w:basedOn w:val="MAIN-TITLE"/>
    <w:qFormat/>
    <w:rPr>
      <w:kern w:val="28"/>
    </w:rPr>
  </w:style>
  <w:style w:type="paragraph" w:styleId="BlockText">
    <w:name w:val="Block Text"/>
    <w:basedOn w:val="Normal"/>
    <w:uiPriority w:val="59"/>
    <w:semiHidden/>
    <w:pPr>
      <w:spacing w:after="120"/>
      <w:ind w:left="1440" w:right="1440"/>
    </w:pPr>
  </w:style>
  <w:style w:type="paragraph" w:customStyle="1" w:styleId="AMD-Heading1">
    <w:name w:val="AMD-Heading1"/>
    <w:basedOn w:val="PARAGRAPH"/>
    <w:next w:val="PARAGRAPH"/>
    <w:rsid w:val="0091593E"/>
    <w:pPr>
      <w:keepNext/>
      <w:tabs>
        <w:tab w:val="left" w:pos="397"/>
      </w:tabs>
      <w:suppressAutoHyphens/>
      <w:spacing w:before="200"/>
      <w:ind w:left="397" w:hanging="397"/>
      <w:jc w:val="left"/>
      <w:outlineLvl w:val="0"/>
    </w:pPr>
    <w:rPr>
      <w:b/>
      <w:sz w:val="22"/>
    </w:rPr>
  </w:style>
  <w:style w:type="paragraph" w:customStyle="1" w:styleId="AMD-Heading2">
    <w:name w:val="AMD-Heading2..."/>
    <w:basedOn w:val="PARAGRAPH"/>
    <w:next w:val="PARAGRAPH"/>
    <w:rsid w:val="0091593E"/>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D32665"/>
    <w:pPr>
      <w:numPr>
        <w:ilvl w:val="2"/>
        <w:numId w:val="14"/>
      </w:numPr>
      <w:outlineLvl w:val="2"/>
    </w:pPr>
  </w:style>
  <w:style w:type="paragraph" w:customStyle="1" w:styleId="ANNEX-heading3">
    <w:name w:val="ANNEX-heading3"/>
    <w:basedOn w:val="Heading3"/>
    <w:next w:val="PARAGRAPH"/>
    <w:rsid w:val="00D32665"/>
    <w:pPr>
      <w:numPr>
        <w:ilvl w:val="3"/>
        <w:numId w:val="14"/>
      </w:numPr>
      <w:outlineLvl w:val="3"/>
    </w:pPr>
  </w:style>
  <w:style w:type="paragraph" w:customStyle="1" w:styleId="ANNEX-heading4">
    <w:name w:val="ANNEX-heading4"/>
    <w:basedOn w:val="Heading4"/>
    <w:next w:val="PARAGRAPH"/>
    <w:rsid w:val="00D32665"/>
    <w:pPr>
      <w:numPr>
        <w:ilvl w:val="4"/>
        <w:numId w:val="14"/>
      </w:numPr>
      <w:outlineLvl w:val="4"/>
    </w:pPr>
  </w:style>
  <w:style w:type="paragraph" w:customStyle="1" w:styleId="ANNEX-heading5">
    <w:name w:val="ANNEX-heading5"/>
    <w:basedOn w:val="Heading5"/>
    <w:next w:val="PARAGRAPH"/>
    <w:rsid w:val="00D32665"/>
    <w:pPr>
      <w:numPr>
        <w:ilvl w:val="5"/>
        <w:numId w:val="14"/>
      </w:numPr>
      <w:outlineLvl w:val="5"/>
    </w:pPr>
  </w:style>
  <w:style w:type="character" w:customStyle="1" w:styleId="SUPerscript">
    <w:name w:val="SUPerscript"/>
    <w:rPr>
      <w:kern w:val="0"/>
      <w:position w:val="6"/>
      <w:sz w:val="16"/>
      <w:szCs w:val="16"/>
    </w:rPr>
  </w:style>
  <w:style w:type="character" w:customStyle="1" w:styleId="SUBscript">
    <w:name w:val="SUBscript"/>
    <w:rPr>
      <w:kern w:val="0"/>
      <w:position w:val="-6"/>
      <w:sz w:val="16"/>
      <w:szCs w:val="16"/>
    </w:rPr>
  </w:style>
  <w:style w:type="paragraph" w:customStyle="1" w:styleId="ListDash">
    <w:name w:val="List Dash"/>
    <w:basedOn w:val="ListBullet"/>
    <w:qFormat/>
    <w:pPr>
      <w:numPr>
        <w:numId w:val="2"/>
      </w:numPr>
    </w:pPr>
  </w:style>
  <w:style w:type="paragraph" w:customStyle="1" w:styleId="TERM-number3">
    <w:name w:val="TERM-number 3"/>
    <w:basedOn w:val="Heading3"/>
    <w:next w:val="TERM"/>
    <w:rsid w:val="00B40D22"/>
    <w:pPr>
      <w:spacing w:after="0"/>
      <w:ind w:left="0" w:firstLine="0"/>
      <w:outlineLvl w:val="9"/>
    </w:pPr>
  </w:style>
  <w:style w:type="character" w:customStyle="1" w:styleId="SMALLCAPS">
    <w:name w:val="SMALL CAPS"/>
    <w:rsid w:val="00A61F77"/>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D93457"/>
    <w:pPr>
      <w:spacing w:after="200"/>
      <w:ind w:left="0" w:firstLine="0"/>
      <w:jc w:val="both"/>
      <w:outlineLvl w:val="9"/>
    </w:pPr>
    <w:rPr>
      <w:b w:val="0"/>
    </w:rPr>
  </w:style>
  <w:style w:type="paragraph" w:customStyle="1" w:styleId="ListDash2">
    <w:name w:val="List Dash 2"/>
    <w:basedOn w:val="ListBullet2"/>
    <w:pPr>
      <w:numPr>
        <w:numId w:val="9"/>
      </w:numPr>
      <w:tabs>
        <w:tab w:val="clear" w:pos="340"/>
      </w:tabs>
    </w:pPr>
  </w:style>
  <w:style w:type="paragraph" w:customStyle="1" w:styleId="NumberedPARAlevel2">
    <w:name w:val="Numbered PARA (level 2)"/>
    <w:basedOn w:val="Heading2"/>
    <w:next w:val="PARAGRAPH"/>
    <w:rsid w:val="00D93457"/>
    <w:pPr>
      <w:spacing w:after="200"/>
      <w:ind w:left="0" w:firstLine="0"/>
      <w:jc w:val="both"/>
      <w:outlineLvl w:val="9"/>
    </w:pPr>
    <w:rPr>
      <w:b w:val="0"/>
    </w:rPr>
  </w:style>
  <w:style w:type="paragraph" w:customStyle="1" w:styleId="ListDash3">
    <w:name w:val="List Dash 3"/>
    <w:basedOn w:val="Normal"/>
    <w:pPr>
      <w:numPr>
        <w:numId w:val="11"/>
      </w:numPr>
      <w:tabs>
        <w:tab w:val="clear" w:pos="340"/>
        <w:tab w:val="left" w:pos="1021"/>
      </w:tabs>
      <w:snapToGrid w:val="0"/>
      <w:spacing w:after="100"/>
      <w:ind w:left="1020"/>
    </w:pPr>
  </w:style>
  <w:style w:type="paragraph" w:customStyle="1" w:styleId="ListDash4">
    <w:name w:val="List Dash 4"/>
    <w:basedOn w:val="Normal"/>
    <w:pPr>
      <w:numPr>
        <w:numId w:val="10"/>
      </w:numPr>
      <w:snapToGrid w:val="0"/>
      <w:spacing w:after="100"/>
    </w:pPr>
  </w:style>
  <w:style w:type="paragraph" w:customStyle="1" w:styleId="PARAEQUATION">
    <w:name w:val="PARAEQUATION"/>
    <w:basedOn w:val="Normal"/>
    <w:next w:val="PARAGRAPH"/>
    <w:qFormat/>
    <w:rsid w:val="002C1EFE"/>
    <w:pPr>
      <w:tabs>
        <w:tab w:val="center" w:pos="4536"/>
        <w:tab w:val="right" w:pos="9072"/>
      </w:tabs>
      <w:snapToGrid w:val="0"/>
      <w:spacing w:before="200" w:after="200"/>
    </w:pPr>
  </w:style>
  <w:style w:type="paragraph" w:customStyle="1" w:styleId="TERM-deprecated">
    <w:name w:val="TERM-deprecated"/>
    <w:basedOn w:val="TERM"/>
    <w:next w:val="TERM-definition"/>
    <w:qFormat/>
    <w:rsid w:val="009E3CDC"/>
    <w:rPr>
      <w:b w:val="0"/>
    </w:rPr>
  </w:style>
  <w:style w:type="paragraph" w:customStyle="1" w:styleId="TERM-admitted">
    <w:name w:val="TERM-admitted"/>
    <w:basedOn w:val="TERM"/>
    <w:next w:val="TERM-definition"/>
    <w:qFormat/>
    <w:rsid w:val="009E3CDC"/>
    <w:rPr>
      <w:b w:val="0"/>
    </w:rPr>
  </w:style>
  <w:style w:type="paragraph" w:customStyle="1" w:styleId="TERM-note">
    <w:name w:val="TERM-note"/>
    <w:basedOn w:val="NOTE"/>
    <w:next w:val="TERM-number"/>
    <w:qFormat/>
    <w:rsid w:val="00737112"/>
  </w:style>
  <w:style w:type="paragraph" w:customStyle="1" w:styleId="EXAMPLE">
    <w:name w:val="EXAMPLE"/>
    <w:basedOn w:val="NOTE"/>
    <w:next w:val="PARAGRAPH"/>
    <w:qFormat/>
    <w:rsid w:val="004C0856"/>
  </w:style>
  <w:style w:type="paragraph" w:customStyle="1" w:styleId="TERM-example">
    <w:name w:val="TERM-example"/>
    <w:basedOn w:val="EXAMPLE"/>
    <w:next w:val="TERM-number"/>
    <w:qFormat/>
    <w:rsid w:val="004C0856"/>
  </w:style>
  <w:style w:type="paragraph" w:customStyle="1" w:styleId="TERM-source">
    <w:name w:val="TERM-source"/>
    <w:basedOn w:val="Normal"/>
    <w:next w:val="TERM-number"/>
    <w:qFormat/>
    <w:rsid w:val="006A5C44"/>
    <w:pPr>
      <w:snapToGrid w:val="0"/>
      <w:spacing w:before="100" w:after="200"/>
    </w:pPr>
  </w:style>
  <w:style w:type="character" w:styleId="Emphasis">
    <w:name w:val="Emphasis"/>
    <w:qFormat/>
    <w:rsid w:val="00D04EEF"/>
    <w:rPr>
      <w:i/>
      <w:iCs/>
    </w:rPr>
  </w:style>
  <w:style w:type="character" w:styleId="Strong">
    <w:name w:val="Strong"/>
    <w:qFormat/>
    <w:rsid w:val="00EA7F11"/>
    <w:rPr>
      <w:b/>
      <w:bCs/>
    </w:rPr>
  </w:style>
  <w:style w:type="paragraph" w:customStyle="1" w:styleId="TERM-number4">
    <w:name w:val="TERM-number 4"/>
    <w:basedOn w:val="Heading4"/>
    <w:next w:val="TERM"/>
    <w:qFormat/>
    <w:rsid w:val="007026C6"/>
    <w:pPr>
      <w:spacing w:after="0"/>
      <w:outlineLvl w:val="9"/>
    </w:pPr>
  </w:style>
  <w:style w:type="character" w:customStyle="1" w:styleId="SMALLCAPSemphasis">
    <w:name w:val="SMALL CAPS emphasis"/>
    <w:qFormat/>
    <w:rsid w:val="00FF4F91"/>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FF4F91"/>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0513AE"/>
    <w:pPr>
      <w:numPr>
        <w:numId w:val="15"/>
      </w:numPr>
    </w:pPr>
  </w:style>
  <w:style w:type="paragraph" w:customStyle="1" w:styleId="ListNumberalt">
    <w:name w:val="List Number alt"/>
    <w:basedOn w:val="Normal"/>
    <w:qFormat/>
    <w:rsid w:val="006A5C44"/>
    <w:pPr>
      <w:numPr>
        <w:numId w:val="12"/>
      </w:numPr>
      <w:tabs>
        <w:tab w:val="left" w:pos="357"/>
      </w:tabs>
      <w:snapToGrid w:val="0"/>
      <w:spacing w:after="100"/>
    </w:pPr>
  </w:style>
  <w:style w:type="paragraph" w:customStyle="1" w:styleId="ListNumberalt2">
    <w:name w:val="List Number alt 2"/>
    <w:basedOn w:val="ListNumberalt"/>
    <w:qFormat/>
    <w:rsid w:val="0026639A"/>
    <w:pPr>
      <w:numPr>
        <w:ilvl w:val="1"/>
      </w:numPr>
      <w:tabs>
        <w:tab w:val="clear" w:pos="357"/>
        <w:tab w:val="left" w:pos="680"/>
      </w:tabs>
      <w:ind w:left="675" w:hanging="318"/>
    </w:pPr>
  </w:style>
  <w:style w:type="paragraph" w:customStyle="1" w:styleId="ListNumberalt3">
    <w:name w:val="List Number alt 3"/>
    <w:basedOn w:val="ListNumberalt2"/>
    <w:qFormat/>
    <w:rsid w:val="0065455F"/>
    <w:pPr>
      <w:numPr>
        <w:ilvl w:val="2"/>
      </w:numPr>
    </w:pPr>
  </w:style>
  <w:style w:type="character" w:customStyle="1" w:styleId="SUBscript-small">
    <w:name w:val="SUBscript-small"/>
    <w:qFormat/>
    <w:rsid w:val="006009DE"/>
    <w:rPr>
      <w:kern w:val="0"/>
      <w:position w:val="-6"/>
      <w:sz w:val="12"/>
      <w:szCs w:val="16"/>
    </w:rPr>
  </w:style>
  <w:style w:type="character" w:customStyle="1" w:styleId="SUPerscript-small">
    <w:name w:val="SUPerscript-small"/>
    <w:qFormat/>
    <w:rsid w:val="006009DE"/>
    <w:rPr>
      <w:kern w:val="0"/>
      <w:position w:val="6"/>
      <w:sz w:val="12"/>
      <w:szCs w:val="16"/>
    </w:rPr>
  </w:style>
  <w:style w:type="character" w:styleId="IntenseEmphasis">
    <w:name w:val="Intense Emphasis"/>
    <w:qFormat/>
    <w:rsid w:val="002C5D51"/>
    <w:rPr>
      <w:b/>
      <w:bCs/>
      <w:i/>
      <w:iCs/>
      <w:color w:val="auto"/>
    </w:rPr>
  </w:style>
  <w:style w:type="paragraph" w:customStyle="1" w:styleId="CODE">
    <w:name w:val="CODE"/>
    <w:basedOn w:val="Normal"/>
    <w:rsid w:val="006A5C44"/>
    <w:pPr>
      <w:snapToGrid w:val="0"/>
      <w:spacing w:before="100" w:after="100"/>
      <w:contextualSpacing/>
      <w:jc w:val="left"/>
    </w:pPr>
    <w:rPr>
      <w:rFonts w:ascii="Courier New" w:hAnsi="Courier New"/>
      <w:noProof/>
      <w:spacing w:val="-2"/>
      <w:sz w:val="18"/>
    </w:rPr>
  </w:style>
  <w:style w:type="paragraph" w:customStyle="1" w:styleId="FIGURE">
    <w:name w:val="FIGURE"/>
    <w:basedOn w:val="Normal"/>
    <w:next w:val="FIGURE-title"/>
    <w:qFormat/>
    <w:rsid w:val="00D32665"/>
    <w:pPr>
      <w:keepNext/>
      <w:snapToGrid w:val="0"/>
      <w:spacing w:before="100" w:after="200"/>
      <w:jc w:val="center"/>
    </w:pPr>
  </w:style>
  <w:style w:type="paragraph" w:customStyle="1" w:styleId="IECINSTRUCTIONS">
    <w:name w:val="IEC_INSTRUCTIONS"/>
    <w:basedOn w:val="Normal"/>
    <w:uiPriority w:val="99"/>
    <w:qFormat/>
    <w:rsid w:val="00364E09"/>
    <w:pPr>
      <w:pBdr>
        <w:top w:val="dashed" w:sz="6" w:space="5" w:color="C00000"/>
        <w:left w:val="dashed" w:sz="6" w:space="5" w:color="C00000"/>
        <w:bottom w:val="dashed" w:sz="6" w:space="5" w:color="C00000"/>
        <w:right w:val="dashed" w:sz="6" w:space="5" w:color="C00000"/>
      </w:pBdr>
      <w:spacing w:before="60" w:after="60"/>
      <w:ind w:left="567" w:right="567"/>
      <w:jc w:val="left"/>
    </w:pPr>
    <w:rPr>
      <w:rFonts w:ascii="Cambria" w:hAnsi="Cambria"/>
      <w:color w:val="0070C0"/>
    </w:rPr>
  </w:style>
  <w:style w:type="numbering" w:customStyle="1" w:styleId="Annexes">
    <w:name w:val="Annexes"/>
    <w:rsid w:val="00D32665"/>
    <w:pPr>
      <w:numPr>
        <w:numId w:val="13"/>
      </w:numPr>
    </w:pPr>
  </w:style>
  <w:style w:type="numbering" w:customStyle="1" w:styleId="Headings">
    <w:name w:val="Headings"/>
    <w:rsid w:val="00D32665"/>
    <w:pPr>
      <w:numPr>
        <w:numId w:val="16"/>
      </w:numPr>
    </w:pPr>
  </w:style>
  <w:style w:type="character" w:customStyle="1" w:styleId="PARAGRAPHChar">
    <w:name w:val="PARAGRAPH Char"/>
    <w:aliases w:val="PA Char"/>
    <w:link w:val="PARAGRAPH"/>
    <w:rsid w:val="00BF40AA"/>
    <w:rPr>
      <w:rFonts w:ascii="Arial" w:hAnsi="Arial" w:cs="Arial"/>
      <w:spacing w:val="8"/>
      <w:lang w:eastAsia="zh-CN"/>
    </w:rPr>
  </w:style>
  <w:style w:type="paragraph" w:styleId="Bibliography">
    <w:name w:val="Bibliography"/>
    <w:basedOn w:val="Normal"/>
    <w:next w:val="Normal"/>
    <w:uiPriority w:val="37"/>
    <w:semiHidden/>
    <w:unhideWhenUsed/>
    <w:rsid w:val="003B2652"/>
  </w:style>
  <w:style w:type="paragraph" w:styleId="Caption">
    <w:name w:val="caption"/>
    <w:basedOn w:val="Normal"/>
    <w:next w:val="Normal"/>
    <w:uiPriority w:val="35"/>
    <w:qFormat/>
    <w:rsid w:val="003B2652"/>
    <w:rPr>
      <w:b/>
      <w:bCs/>
    </w:rPr>
  </w:style>
  <w:style w:type="paragraph" w:styleId="EnvelopeAddress">
    <w:name w:val="envelope address"/>
    <w:basedOn w:val="Normal"/>
    <w:uiPriority w:val="99"/>
    <w:semiHidden/>
    <w:unhideWhenUsed/>
    <w:rsid w:val="003B265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sid w:val="003B2652"/>
    <w:rPr>
      <w:rFonts w:ascii="Cambria" w:eastAsia="MS Gothic" w:hAnsi="Cambria" w:cs="Times New Roman"/>
    </w:rPr>
  </w:style>
  <w:style w:type="paragraph" w:styleId="Index1">
    <w:name w:val="index 1"/>
    <w:basedOn w:val="Normal"/>
    <w:next w:val="Normal"/>
    <w:autoRedefine/>
    <w:uiPriority w:val="99"/>
    <w:semiHidden/>
    <w:unhideWhenUsed/>
    <w:rsid w:val="003B2652"/>
    <w:pPr>
      <w:ind w:left="200" w:hanging="200"/>
    </w:pPr>
  </w:style>
  <w:style w:type="paragraph" w:styleId="Index2">
    <w:name w:val="index 2"/>
    <w:basedOn w:val="Normal"/>
    <w:next w:val="Normal"/>
    <w:autoRedefine/>
    <w:uiPriority w:val="99"/>
    <w:semiHidden/>
    <w:unhideWhenUsed/>
    <w:rsid w:val="003B2652"/>
    <w:pPr>
      <w:ind w:left="400" w:hanging="200"/>
    </w:pPr>
  </w:style>
  <w:style w:type="paragraph" w:styleId="Index3">
    <w:name w:val="index 3"/>
    <w:basedOn w:val="Normal"/>
    <w:next w:val="Normal"/>
    <w:autoRedefine/>
    <w:uiPriority w:val="99"/>
    <w:semiHidden/>
    <w:unhideWhenUsed/>
    <w:rsid w:val="003B2652"/>
    <w:pPr>
      <w:ind w:left="600" w:hanging="200"/>
    </w:pPr>
  </w:style>
  <w:style w:type="paragraph" w:styleId="Index4">
    <w:name w:val="index 4"/>
    <w:basedOn w:val="Normal"/>
    <w:next w:val="Normal"/>
    <w:autoRedefine/>
    <w:uiPriority w:val="99"/>
    <w:semiHidden/>
    <w:unhideWhenUsed/>
    <w:rsid w:val="003B2652"/>
    <w:pPr>
      <w:ind w:left="800" w:hanging="200"/>
    </w:pPr>
  </w:style>
  <w:style w:type="paragraph" w:styleId="Index5">
    <w:name w:val="index 5"/>
    <w:basedOn w:val="Normal"/>
    <w:next w:val="Normal"/>
    <w:autoRedefine/>
    <w:uiPriority w:val="99"/>
    <w:semiHidden/>
    <w:unhideWhenUsed/>
    <w:rsid w:val="003B2652"/>
    <w:pPr>
      <w:ind w:left="1000" w:hanging="200"/>
    </w:pPr>
  </w:style>
  <w:style w:type="paragraph" w:styleId="Index6">
    <w:name w:val="index 6"/>
    <w:basedOn w:val="Normal"/>
    <w:next w:val="Normal"/>
    <w:autoRedefine/>
    <w:uiPriority w:val="99"/>
    <w:semiHidden/>
    <w:unhideWhenUsed/>
    <w:rsid w:val="003B2652"/>
    <w:pPr>
      <w:ind w:left="1200" w:hanging="200"/>
    </w:pPr>
  </w:style>
  <w:style w:type="paragraph" w:styleId="Index7">
    <w:name w:val="index 7"/>
    <w:basedOn w:val="Normal"/>
    <w:next w:val="Normal"/>
    <w:autoRedefine/>
    <w:uiPriority w:val="99"/>
    <w:semiHidden/>
    <w:unhideWhenUsed/>
    <w:rsid w:val="003B2652"/>
    <w:pPr>
      <w:ind w:left="1400" w:hanging="200"/>
    </w:pPr>
  </w:style>
  <w:style w:type="paragraph" w:styleId="Index8">
    <w:name w:val="index 8"/>
    <w:basedOn w:val="Normal"/>
    <w:next w:val="Normal"/>
    <w:autoRedefine/>
    <w:uiPriority w:val="99"/>
    <w:semiHidden/>
    <w:unhideWhenUsed/>
    <w:rsid w:val="003B2652"/>
    <w:pPr>
      <w:ind w:left="1600" w:hanging="200"/>
    </w:pPr>
  </w:style>
  <w:style w:type="paragraph" w:styleId="Index9">
    <w:name w:val="index 9"/>
    <w:basedOn w:val="Normal"/>
    <w:next w:val="Normal"/>
    <w:autoRedefine/>
    <w:uiPriority w:val="99"/>
    <w:semiHidden/>
    <w:unhideWhenUsed/>
    <w:rsid w:val="003B2652"/>
    <w:pPr>
      <w:ind w:left="1800" w:hanging="200"/>
    </w:pPr>
  </w:style>
  <w:style w:type="paragraph" w:styleId="IndexHeading">
    <w:name w:val="index heading"/>
    <w:basedOn w:val="Normal"/>
    <w:next w:val="Index1"/>
    <w:uiPriority w:val="99"/>
    <w:semiHidden/>
    <w:unhideWhenUsed/>
    <w:rsid w:val="003B2652"/>
    <w:rPr>
      <w:rFonts w:ascii="Cambria" w:eastAsia="MS Gothic" w:hAnsi="Cambria" w:cs="Times New Roman"/>
      <w:b/>
      <w:bCs/>
    </w:rPr>
  </w:style>
  <w:style w:type="paragraph" w:styleId="ListParagraph">
    <w:name w:val="List Paragraph"/>
    <w:basedOn w:val="Normal"/>
    <w:uiPriority w:val="34"/>
    <w:qFormat/>
    <w:rsid w:val="003B2652"/>
    <w:pPr>
      <w:ind w:left="567"/>
    </w:pPr>
  </w:style>
  <w:style w:type="paragraph" w:styleId="NoSpacing">
    <w:name w:val="No Spacing"/>
    <w:uiPriority w:val="1"/>
    <w:qFormat/>
    <w:rsid w:val="003B2652"/>
    <w:pPr>
      <w:jc w:val="both"/>
    </w:pPr>
    <w:rPr>
      <w:rFonts w:ascii="Arial" w:hAnsi="Arial" w:cs="Arial"/>
      <w:spacing w:val="8"/>
      <w:lang w:val="en-GB" w:eastAsia="zh-CN"/>
    </w:rPr>
  </w:style>
  <w:style w:type="paragraph" w:styleId="NormalWeb">
    <w:name w:val="Normal (Web)"/>
    <w:basedOn w:val="Normal"/>
    <w:uiPriority w:val="99"/>
    <w:unhideWhenUsed/>
    <w:rsid w:val="003B2652"/>
    <w:rPr>
      <w:rFonts w:ascii="Times New Roman" w:hAnsi="Times New Roman" w:cs="Times New Roman"/>
      <w:sz w:val="24"/>
      <w:szCs w:val="24"/>
    </w:rPr>
  </w:style>
  <w:style w:type="paragraph" w:styleId="NormalIndent">
    <w:name w:val="Normal Indent"/>
    <w:basedOn w:val="Normal"/>
    <w:uiPriority w:val="99"/>
    <w:semiHidden/>
    <w:unhideWhenUsed/>
    <w:rsid w:val="003B2652"/>
    <w:pPr>
      <w:ind w:left="567"/>
    </w:pPr>
  </w:style>
  <w:style w:type="paragraph" w:styleId="TableofAuthorities">
    <w:name w:val="table of authorities"/>
    <w:basedOn w:val="Normal"/>
    <w:next w:val="Normal"/>
    <w:uiPriority w:val="99"/>
    <w:semiHidden/>
    <w:unhideWhenUsed/>
    <w:rsid w:val="003B2652"/>
    <w:pPr>
      <w:ind w:left="200" w:hanging="200"/>
    </w:pPr>
  </w:style>
  <w:style w:type="paragraph" w:styleId="TOAHeading">
    <w:name w:val="toa heading"/>
    <w:basedOn w:val="Normal"/>
    <w:next w:val="Normal"/>
    <w:uiPriority w:val="99"/>
    <w:semiHidden/>
    <w:unhideWhenUsed/>
    <w:rsid w:val="003B265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3B2652"/>
    <w:pPr>
      <w:numPr>
        <w:numId w:val="0"/>
      </w:numPr>
      <w:suppressAutoHyphens w:val="0"/>
      <w:snapToGrid/>
      <w:spacing w:before="240" w:after="60"/>
      <w:jc w:val="both"/>
      <w:outlineLvl w:val="9"/>
    </w:pPr>
    <w:rPr>
      <w:rFonts w:ascii="Cambria" w:eastAsia="MS Gothic" w:hAnsi="Cambria" w:cs="Times New Roman"/>
      <w:kern w:val="32"/>
      <w:sz w:val="32"/>
      <w:szCs w:val="32"/>
    </w:rPr>
  </w:style>
  <w:style w:type="paragraph" w:customStyle="1" w:styleId="DocumentTitle">
    <w:name w:val="Document Title"/>
    <w:basedOn w:val="Normal"/>
    <w:rsid w:val="00B419D5"/>
    <w:pPr>
      <w:spacing w:before="480" w:after="180" w:line="259" w:lineRule="auto"/>
      <w:ind w:left="360" w:right="720"/>
      <w:jc w:val="center"/>
    </w:pPr>
    <w:rPr>
      <w:rFonts w:ascii="Times New Roman" w:eastAsiaTheme="minorHAnsi" w:hAnsi="Times New Roman" w:cstheme="minorBidi"/>
      <w:b/>
      <w:bCs/>
      <w:spacing w:val="0"/>
      <w:sz w:val="48"/>
      <w:szCs w:val="22"/>
      <w:lang w:val="en-US" w:eastAsia="en-US"/>
    </w:rPr>
  </w:style>
  <w:style w:type="paragraph" w:customStyle="1" w:styleId="Figure0">
    <w:name w:val="Figure"/>
    <w:aliases w:val="f,Fig"/>
    <w:basedOn w:val="Normal"/>
    <w:rsid w:val="00B419D5"/>
    <w:pPr>
      <w:keepNext/>
      <w:spacing w:before="60" w:after="160" w:line="259" w:lineRule="auto"/>
      <w:jc w:val="center"/>
    </w:pPr>
    <w:rPr>
      <w:rFonts w:ascii="Times New Roman" w:eastAsiaTheme="minorHAnsi" w:hAnsi="Times New Roman" w:cstheme="minorBidi"/>
      <w:spacing w:val="0"/>
      <w:sz w:val="22"/>
      <w:szCs w:val="22"/>
      <w:lang w:val="en-US" w:eastAsia="en-US"/>
    </w:rPr>
  </w:style>
  <w:style w:type="paragraph" w:customStyle="1" w:styleId="PARAGRAPHCompressed">
    <w:name w:val="PARAGRAPH Compressed"/>
    <w:aliases w:val="PAC"/>
    <w:basedOn w:val="PARAGRAPH"/>
    <w:rsid w:val="00B419D5"/>
    <w:pPr>
      <w:spacing w:before="0" w:after="0"/>
    </w:pPr>
    <w:rPr>
      <w:rFonts w:eastAsia="平成明朝"/>
      <w:lang w:eastAsia="fr-FR"/>
    </w:rPr>
  </w:style>
  <w:style w:type="paragraph" w:customStyle="1" w:styleId="spacer">
    <w:name w:val="spacer"/>
    <w:basedOn w:val="PARAGRAPH"/>
    <w:link w:val="spacerChar"/>
    <w:qFormat/>
    <w:rsid w:val="00B419D5"/>
    <w:pPr>
      <w:spacing w:before="0" w:after="0"/>
    </w:pPr>
    <w:rPr>
      <w:sz w:val="14"/>
      <w:szCs w:val="14"/>
    </w:rPr>
  </w:style>
  <w:style w:type="table" w:styleId="TableGrid">
    <w:name w:val="Table Grid"/>
    <w:basedOn w:val="TableNormal"/>
    <w:rsid w:val="00B419D5"/>
    <w:pPr>
      <w:jc w:val="both"/>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B419D5"/>
    <w:rPr>
      <w:rFonts w:ascii="Arial" w:hAnsi="Arial" w:cs="Arial"/>
      <w:spacing w:val="8"/>
      <w:lang w:val="en-GB" w:eastAsia="zh-CN"/>
    </w:rPr>
  </w:style>
  <w:style w:type="character" w:customStyle="1" w:styleId="spacerChar">
    <w:name w:val="spacer Char"/>
    <w:link w:val="spacer"/>
    <w:rsid w:val="00B419D5"/>
    <w:rPr>
      <w:rFonts w:ascii="Arial" w:hAnsi="Arial" w:cs="Arial"/>
      <w:spacing w:val="8"/>
      <w:sz w:val="14"/>
      <w:szCs w:val="14"/>
      <w:lang w:val="en-GB" w:eastAsia="zh-CN"/>
    </w:rPr>
  </w:style>
  <w:style w:type="character" w:customStyle="1" w:styleId="FooterChar">
    <w:name w:val="Footer Char"/>
    <w:link w:val="Footer"/>
    <w:uiPriority w:val="29"/>
    <w:rsid w:val="00B419D5"/>
    <w:rPr>
      <w:rFonts w:ascii="Arial" w:hAnsi="Arial" w:cs="Arial"/>
      <w:spacing w:val="8"/>
      <w:lang w:val="en-GB" w:eastAsia="zh-CN"/>
    </w:rPr>
  </w:style>
  <w:style w:type="character" w:styleId="IntenseReference">
    <w:name w:val="Intense Reference"/>
    <w:basedOn w:val="DefaultParagraphFont"/>
    <w:uiPriority w:val="32"/>
    <w:qFormat/>
    <w:rsid w:val="00B419D5"/>
    <w:rPr>
      <w:b/>
      <w:bCs/>
      <w:smallCaps/>
      <w:color w:val="5B9BD5" w:themeColor="accent1"/>
      <w:spacing w:val="5"/>
    </w:rPr>
  </w:style>
  <w:style w:type="paragraph" w:customStyle="1" w:styleId="TableText">
    <w:name w:val="TableText"/>
    <w:basedOn w:val="Normal"/>
    <w:link w:val="TableTextChar"/>
    <w:qFormat/>
    <w:rsid w:val="00B419D5"/>
    <w:pPr>
      <w:keepNext/>
      <w:tabs>
        <w:tab w:val="left" w:pos="252"/>
        <w:tab w:val="left" w:pos="522"/>
      </w:tabs>
      <w:spacing w:before="10" w:after="10" w:line="259" w:lineRule="auto"/>
      <w:jc w:val="left"/>
    </w:pPr>
    <w:rPr>
      <w:rFonts w:asciiTheme="minorHAnsi" w:eastAsiaTheme="minorHAnsi" w:hAnsiTheme="minorHAnsi" w:cs="Times New Roman"/>
      <w:color w:val="000000"/>
      <w:spacing w:val="0"/>
      <w:sz w:val="16"/>
      <w:szCs w:val="22"/>
      <w:lang w:val="en-US" w:eastAsia="en-US"/>
    </w:rPr>
  </w:style>
  <w:style w:type="paragraph" w:customStyle="1" w:styleId="ForwordIntroduction">
    <w:name w:val="Forword Introduction"/>
    <w:basedOn w:val="Normal"/>
    <w:rsid w:val="00B419D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spacing w:val="0"/>
      <w:sz w:val="22"/>
      <w:szCs w:val="22"/>
      <w:lang w:val="en-US" w:eastAsia="en-US"/>
    </w:rPr>
  </w:style>
  <w:style w:type="character" w:customStyle="1" w:styleId="MAIN-TITLEChar">
    <w:name w:val="MAIN-TITLE Char"/>
    <w:link w:val="MAIN-TITLE"/>
    <w:locked/>
    <w:rsid w:val="00B419D5"/>
    <w:rPr>
      <w:rFonts w:ascii="Arial" w:hAnsi="Arial" w:cs="Arial"/>
      <w:b/>
      <w:bCs/>
      <w:spacing w:val="8"/>
      <w:sz w:val="24"/>
      <w:szCs w:val="24"/>
      <w:lang w:val="en-GB" w:eastAsia="zh-CN"/>
    </w:rPr>
  </w:style>
  <w:style w:type="character" w:customStyle="1" w:styleId="TableTextChar">
    <w:name w:val="TableText Char"/>
    <w:link w:val="TableText"/>
    <w:rsid w:val="00B419D5"/>
    <w:rPr>
      <w:rFonts w:asciiTheme="minorHAnsi" w:eastAsiaTheme="minorHAnsi" w:hAnsiTheme="minorHAnsi"/>
      <w:color w:val="000000"/>
      <w:sz w:val="16"/>
      <w:szCs w:val="22"/>
    </w:rPr>
  </w:style>
  <w:style w:type="paragraph" w:styleId="BalloonText">
    <w:name w:val="Balloon Text"/>
    <w:basedOn w:val="Normal"/>
    <w:link w:val="BalloonTextChar"/>
    <w:uiPriority w:val="99"/>
    <w:semiHidden/>
    <w:unhideWhenUsed/>
    <w:rsid w:val="00345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7B"/>
    <w:rPr>
      <w:rFonts w:ascii="Segoe UI" w:hAnsi="Segoe UI" w:cs="Segoe UI"/>
      <w:spacing w:val="8"/>
      <w:sz w:val="18"/>
      <w:szCs w:val="18"/>
      <w:lang w:val="en-GB" w:eastAsia="zh-CN"/>
    </w:rPr>
  </w:style>
  <w:style w:type="numbering" w:customStyle="1" w:styleId="Bulletedlist">
    <w:name w:val="Bulleted list"/>
    <w:rsid w:val="005444A2"/>
    <w:pPr>
      <w:numPr>
        <w:numId w:val="20"/>
      </w:numPr>
    </w:pPr>
  </w:style>
  <w:style w:type="character" w:customStyle="1" w:styleId="TERM-definitionCar">
    <w:name w:val="TERM-definition Car"/>
    <w:link w:val="TERM-definition"/>
    <w:rsid w:val="005444A2"/>
    <w:rPr>
      <w:rFonts w:ascii="Arial" w:hAnsi="Arial" w:cs="Arial"/>
      <w:spacing w:val="8"/>
      <w:lang w:val="en-GB" w:eastAsia="zh-CN"/>
    </w:rPr>
  </w:style>
  <w:style w:type="paragraph" w:styleId="CommentText">
    <w:name w:val="annotation text"/>
    <w:basedOn w:val="Normal"/>
    <w:link w:val="CommentTextChar"/>
    <w:rsid w:val="005444A2"/>
    <w:pPr>
      <w:spacing w:after="160" w:line="259" w:lineRule="auto"/>
      <w:jc w:val="left"/>
    </w:pPr>
    <w:rPr>
      <w:rFonts w:asciiTheme="minorHAnsi" w:eastAsiaTheme="minorHAnsi" w:hAnsiTheme="minorHAnsi" w:cstheme="minorBidi"/>
      <w:spacing w:val="0"/>
      <w:sz w:val="22"/>
      <w:szCs w:val="22"/>
      <w:lang w:val="en-US" w:eastAsia="en-US"/>
    </w:rPr>
  </w:style>
  <w:style w:type="character" w:customStyle="1" w:styleId="CommentTextChar">
    <w:name w:val="Comment Text Char"/>
    <w:basedOn w:val="DefaultParagraphFont"/>
    <w:link w:val="CommentText"/>
    <w:rsid w:val="005444A2"/>
    <w:rPr>
      <w:rFonts w:asciiTheme="minorHAnsi" w:eastAsiaTheme="minorHAnsi" w:hAnsiTheme="minorHAnsi" w:cstheme="minorBidi"/>
      <w:sz w:val="22"/>
      <w:szCs w:val="22"/>
    </w:rPr>
  </w:style>
  <w:style w:type="paragraph" w:customStyle="1" w:styleId="TableNotes">
    <w:name w:val="TableNotes"/>
    <w:basedOn w:val="Normal"/>
    <w:rsid w:val="005444A2"/>
    <w:pPr>
      <w:keepNext/>
      <w:spacing w:before="10" w:after="10" w:line="259" w:lineRule="auto"/>
      <w:ind w:left="522" w:hanging="360"/>
      <w:jc w:val="left"/>
    </w:pPr>
    <w:rPr>
      <w:rFonts w:asciiTheme="minorHAnsi" w:eastAsiaTheme="minorHAnsi" w:hAnsiTheme="minorHAnsi" w:cs="Times New Roman"/>
      <w:color w:val="000000"/>
      <w:spacing w:val="0"/>
      <w:sz w:val="16"/>
      <w:szCs w:val="22"/>
      <w:lang w:val="en-US" w:eastAsia="en-US"/>
    </w:rPr>
  </w:style>
  <w:style w:type="character" w:customStyle="1" w:styleId="TABLE-titleChar">
    <w:name w:val="TABLE-title Char"/>
    <w:link w:val="TABLE-title"/>
    <w:rsid w:val="005444A2"/>
    <w:rPr>
      <w:rFonts w:ascii="Arial" w:hAnsi="Arial" w:cs="Arial"/>
      <w:b/>
      <w:bCs/>
      <w:spacing w:val="8"/>
      <w:lang w:val="en-GB" w:eastAsia="zh-CN"/>
    </w:rPr>
  </w:style>
  <w:style w:type="paragraph" w:customStyle="1" w:styleId="PARAGRAPHKWNP">
    <w:name w:val="PARAGRAPH KWNP"/>
    <w:basedOn w:val="PARAGRAPH"/>
    <w:link w:val="PARAGRAPHKWNPChar"/>
    <w:rsid w:val="00831FE3"/>
    <w:pPr>
      <w:keepNext/>
    </w:pPr>
    <w:rPr>
      <w:lang w:eastAsia="fr-FR"/>
    </w:rPr>
  </w:style>
  <w:style w:type="character" w:customStyle="1" w:styleId="PARAGRAPHKWNPChar">
    <w:name w:val="PARAGRAPH KWNP Char"/>
    <w:link w:val="PARAGRAPHKWNP"/>
    <w:rsid w:val="00831FE3"/>
    <w:rPr>
      <w:rFonts w:ascii="Arial" w:hAnsi="Arial" w:cs="Arial"/>
      <w:spacing w:val="8"/>
      <w:lang w:val="en-GB" w:eastAsia="fr-FR"/>
    </w:rPr>
  </w:style>
  <w:style w:type="character" w:customStyle="1" w:styleId="FIGURE-titleChar">
    <w:name w:val="FIGURE-title Char"/>
    <w:link w:val="FIGURE-title"/>
    <w:locked/>
    <w:rsid w:val="003C6085"/>
    <w:rPr>
      <w:rFonts w:ascii="Arial" w:hAnsi="Arial" w:cs="Arial"/>
      <w:b/>
      <w:bCs/>
      <w:spacing w:val="8"/>
      <w:lang w:val="en-GB" w:eastAsia="zh-CN"/>
    </w:rPr>
  </w:style>
  <w:style w:type="paragraph" w:customStyle="1" w:styleId="TableTextWithTabs">
    <w:name w:val="TableTextWithTabs"/>
    <w:basedOn w:val="TableText"/>
    <w:link w:val="TableTextWithTabsChar"/>
    <w:rsid w:val="00F7088E"/>
    <w:pPr>
      <w:tabs>
        <w:tab w:val="clear" w:pos="252"/>
        <w:tab w:val="left" w:pos="162"/>
        <w:tab w:val="left" w:pos="342"/>
        <w:tab w:val="left" w:pos="702"/>
        <w:tab w:val="left" w:pos="882"/>
        <w:tab w:val="left" w:pos="1077"/>
      </w:tabs>
    </w:pPr>
  </w:style>
  <w:style w:type="paragraph" w:customStyle="1" w:styleId="CCode">
    <w:name w:val="CCode"/>
    <w:basedOn w:val="Normal"/>
    <w:rsid w:val="00F7088E"/>
    <w:pPr>
      <w:keepNext/>
      <w:shd w:val="pct5" w:color="auto" w:fill="auto"/>
      <w:spacing w:after="160" w:line="259" w:lineRule="auto"/>
      <w:ind w:left="360"/>
      <w:jc w:val="left"/>
    </w:pPr>
    <w:rPr>
      <w:rFonts w:ascii="Courier New" w:eastAsiaTheme="minorHAnsi" w:hAnsi="Courier New" w:cs="Times New Roman"/>
      <w:spacing w:val="0"/>
      <w:sz w:val="16"/>
      <w:szCs w:val="22"/>
      <w:lang w:val="en-US" w:eastAsia="en-US"/>
    </w:rPr>
  </w:style>
  <w:style w:type="character" w:customStyle="1" w:styleId="TableTextWithTabsChar">
    <w:name w:val="TableTextWithTabs Char"/>
    <w:link w:val="TableTextWithTabs"/>
    <w:rsid w:val="00F7088E"/>
    <w:rPr>
      <w:rFonts w:asciiTheme="minorHAnsi" w:eastAsiaTheme="minorHAnsi" w:hAnsiTheme="minorHAnsi"/>
      <w:color w:val="000000"/>
      <w:sz w:val="16"/>
      <w:szCs w:val="22"/>
    </w:rPr>
  </w:style>
  <w:style w:type="character" w:customStyle="1" w:styleId="WG1Abold">
    <w:name w:val="WG1A_bold"/>
    <w:basedOn w:val="DefaultParagraphFont"/>
    <w:rsid w:val="00F7088E"/>
    <w:rPr>
      <w:b/>
    </w:rPr>
  </w:style>
  <w:style w:type="paragraph" w:customStyle="1" w:styleId="MethodSignature">
    <w:name w:val="Method Signature"/>
    <w:basedOn w:val="PARAGRAPH"/>
    <w:qFormat/>
    <w:rsid w:val="00F7088E"/>
    <w:pPr>
      <w:spacing w:before="0"/>
      <w:ind w:left="360"/>
      <w:contextualSpacing/>
      <w:jc w:val="left"/>
    </w:pPr>
    <w:rPr>
      <w:rFonts w:ascii="Courier New" w:hAnsi="Courier New" w:cs="Courier New"/>
    </w:rPr>
  </w:style>
  <w:style w:type="paragraph" w:customStyle="1" w:styleId="StyleSectionHeadingArial">
    <w:name w:val="Style Section Heading + Arial"/>
    <w:basedOn w:val="PARAGRAPH"/>
    <w:rsid w:val="00F7088E"/>
    <w:rPr>
      <w:b/>
      <w:bCs/>
    </w:rPr>
  </w:style>
  <w:style w:type="paragraph" w:customStyle="1" w:styleId="TableHead">
    <w:name w:val="TableHead"/>
    <w:basedOn w:val="Normal"/>
    <w:rsid w:val="005E69BD"/>
    <w:pPr>
      <w:keepNext/>
      <w:spacing w:after="160" w:line="259" w:lineRule="auto"/>
      <w:jc w:val="left"/>
    </w:pPr>
    <w:rPr>
      <w:rFonts w:asciiTheme="minorHAnsi" w:eastAsiaTheme="minorHAnsi" w:hAnsiTheme="minorHAnsi" w:cstheme="minorBidi"/>
      <w:b/>
      <w:spacing w:val="0"/>
      <w:sz w:val="16"/>
      <w:szCs w:val="16"/>
      <w:lang w:val="en-US" w:eastAsia="en-US"/>
    </w:rPr>
  </w:style>
  <w:style w:type="paragraph" w:customStyle="1" w:styleId="ReferenceDocuments">
    <w:name w:val="ReferenceDocuments"/>
    <w:basedOn w:val="PARAGRAPH"/>
    <w:next w:val="PARAGRAPH"/>
    <w:link w:val="ReferenceDocumentsZchn"/>
    <w:rsid w:val="005E69BD"/>
    <w:rPr>
      <w:noProof/>
      <w:lang w:val="en-US"/>
    </w:rPr>
  </w:style>
  <w:style w:type="character" w:customStyle="1" w:styleId="ReferenceDocumentsZchn">
    <w:name w:val="ReferenceDocuments Zchn"/>
    <w:link w:val="ReferenceDocuments"/>
    <w:rsid w:val="005E69BD"/>
    <w:rPr>
      <w:rFonts w:ascii="Arial" w:hAnsi="Arial" w:cs="Arial"/>
      <w:noProof/>
      <w:spacing w:val="8"/>
      <w:lang w:eastAsia="zh-CN"/>
    </w:rPr>
  </w:style>
  <w:style w:type="character" w:customStyle="1" w:styleId="NOTEChar">
    <w:name w:val="NOTE Char"/>
    <w:aliases w:val="no Char,note Char,Note Char"/>
    <w:link w:val="NOTE"/>
    <w:rsid w:val="006235B1"/>
    <w:rPr>
      <w:rFonts w:ascii="Arial" w:hAnsi="Arial" w:cs="Arial"/>
      <w:spacing w:val="8"/>
      <w:sz w:val="16"/>
      <w:szCs w:val="16"/>
      <w:lang w:val="en-GB" w:eastAsia="zh-CN"/>
    </w:rPr>
  </w:style>
  <w:style w:type="paragraph" w:customStyle="1" w:styleId="Spacer0">
    <w:name w:val="Spacer"/>
    <w:basedOn w:val="Normal"/>
    <w:link w:val="SpacerChar0"/>
    <w:rsid w:val="00A15705"/>
    <w:pPr>
      <w:widowControl w:val="0"/>
      <w:spacing w:after="160" w:line="259" w:lineRule="auto"/>
      <w:jc w:val="left"/>
    </w:pPr>
    <w:rPr>
      <w:rFonts w:ascii="Times New Roman" w:eastAsiaTheme="minorHAnsi" w:hAnsi="Times New Roman" w:cs="Times New Roman"/>
      <w:spacing w:val="0"/>
      <w:sz w:val="16"/>
      <w:szCs w:val="22"/>
      <w:lang w:val="en-US" w:eastAsia="en-US"/>
    </w:rPr>
  </w:style>
  <w:style w:type="character" w:customStyle="1" w:styleId="SpacerChar0">
    <w:name w:val="Spacer Char"/>
    <w:link w:val="Spacer0"/>
    <w:rsid w:val="00A15705"/>
    <w:rPr>
      <w:rFonts w:eastAsiaTheme="minorHAnsi"/>
      <w:sz w:val="16"/>
      <w:szCs w:val="22"/>
    </w:rPr>
  </w:style>
  <w:style w:type="paragraph" w:styleId="CommentSubject">
    <w:name w:val="annotation subject"/>
    <w:basedOn w:val="CommentText"/>
    <w:next w:val="CommentText"/>
    <w:link w:val="CommentSubjectChar"/>
    <w:uiPriority w:val="99"/>
    <w:semiHidden/>
    <w:unhideWhenUsed/>
    <w:rsid w:val="004B6F56"/>
    <w:pPr>
      <w:spacing w:after="0" w:line="240" w:lineRule="auto"/>
      <w:jc w:val="both"/>
    </w:pPr>
    <w:rPr>
      <w:rFonts w:ascii="Arial" w:eastAsia="Times New Roman" w:hAnsi="Arial" w:cs="Arial"/>
      <w:b/>
      <w:bCs/>
      <w:spacing w:val="8"/>
      <w:sz w:val="20"/>
      <w:szCs w:val="20"/>
      <w:lang w:val="en-GB" w:eastAsia="zh-CN"/>
    </w:rPr>
  </w:style>
  <w:style w:type="character" w:customStyle="1" w:styleId="CommentSubjectChar">
    <w:name w:val="Comment Subject Char"/>
    <w:basedOn w:val="CommentTextChar"/>
    <w:link w:val="CommentSubject"/>
    <w:uiPriority w:val="99"/>
    <w:semiHidden/>
    <w:rsid w:val="004B6F56"/>
    <w:rPr>
      <w:rFonts w:ascii="Arial" w:eastAsiaTheme="minorHAnsi" w:hAnsi="Arial" w:cs="Arial"/>
      <w:b/>
      <w:bCs/>
      <w:spacing w:val="8"/>
      <w:sz w:val="22"/>
      <w:szCs w:val="22"/>
      <w:lang w:val="en-GB" w:eastAsia="zh-CN"/>
    </w:rPr>
  </w:style>
  <w:style w:type="paragraph" w:customStyle="1" w:styleId="WG1Apost-table-space">
    <w:name w:val="WG1A_post-table-space"/>
    <w:basedOn w:val="Normal"/>
    <w:next w:val="PARAGRAPH"/>
    <w:rsid w:val="007E4C38"/>
    <w:pPr>
      <w:snapToGrid w:val="0"/>
      <w:spacing w:before="100"/>
    </w:pPr>
  </w:style>
  <w:style w:type="character" w:customStyle="1" w:styleId="Heading2Char">
    <w:name w:val="Heading 2 Char"/>
    <w:basedOn w:val="DefaultParagraphFont"/>
    <w:link w:val="Heading2"/>
    <w:rsid w:val="00B10A30"/>
    <w:rPr>
      <w:rFonts w:ascii="Arial" w:hAnsi="Arial" w:cs="Arial"/>
      <w:b/>
      <w:bCs/>
      <w:spacing w:val="8"/>
      <w:lang w:val="en-GB" w:eastAsia="zh-CN"/>
    </w:rPr>
  </w:style>
  <w:style w:type="paragraph" w:customStyle="1" w:styleId="FIGURE-uncaptioned">
    <w:name w:val="FIGURE-uncaptioned"/>
    <w:basedOn w:val="PARAGRAPHCompressed"/>
    <w:qFormat/>
    <w:rsid w:val="00973230"/>
    <w:pPr>
      <w:spacing w:before="20" w:after="20"/>
      <w:jc w:val="center"/>
    </w:pPr>
  </w:style>
  <w:style w:type="paragraph" w:styleId="Revision">
    <w:name w:val="Revision"/>
    <w:hidden/>
    <w:uiPriority w:val="99"/>
    <w:semiHidden/>
    <w:rsid w:val="00460785"/>
    <w:rPr>
      <w:rFonts w:ascii="Arial" w:hAnsi="Arial" w:cs="Arial"/>
      <w:spacing w:val="8"/>
      <w:lang w:val="en-GB" w:eastAsia="zh-CN"/>
    </w:rPr>
  </w:style>
  <w:style w:type="character" w:styleId="UnresolvedMention">
    <w:name w:val="Unresolved Mention"/>
    <w:basedOn w:val="DefaultParagraphFont"/>
    <w:uiPriority w:val="99"/>
    <w:semiHidden/>
    <w:unhideWhenUsed/>
    <w:rsid w:val="00E73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5617">
      <w:bodyDiv w:val="1"/>
      <w:marLeft w:val="0"/>
      <w:marRight w:val="0"/>
      <w:marTop w:val="0"/>
      <w:marBottom w:val="0"/>
      <w:divBdr>
        <w:top w:val="none" w:sz="0" w:space="0" w:color="auto"/>
        <w:left w:val="none" w:sz="0" w:space="0" w:color="auto"/>
        <w:bottom w:val="none" w:sz="0" w:space="0" w:color="auto"/>
        <w:right w:val="none" w:sz="0" w:space="0" w:color="auto"/>
      </w:divBdr>
    </w:div>
    <w:div w:id="121271671">
      <w:bodyDiv w:val="1"/>
      <w:marLeft w:val="0"/>
      <w:marRight w:val="0"/>
      <w:marTop w:val="0"/>
      <w:marBottom w:val="0"/>
      <w:divBdr>
        <w:top w:val="none" w:sz="0" w:space="0" w:color="auto"/>
        <w:left w:val="none" w:sz="0" w:space="0" w:color="auto"/>
        <w:bottom w:val="none" w:sz="0" w:space="0" w:color="auto"/>
        <w:right w:val="none" w:sz="0" w:space="0" w:color="auto"/>
      </w:divBdr>
    </w:div>
    <w:div w:id="196507551">
      <w:bodyDiv w:val="1"/>
      <w:marLeft w:val="0"/>
      <w:marRight w:val="0"/>
      <w:marTop w:val="0"/>
      <w:marBottom w:val="0"/>
      <w:divBdr>
        <w:top w:val="none" w:sz="0" w:space="0" w:color="auto"/>
        <w:left w:val="none" w:sz="0" w:space="0" w:color="auto"/>
        <w:bottom w:val="none" w:sz="0" w:space="0" w:color="auto"/>
        <w:right w:val="none" w:sz="0" w:space="0" w:color="auto"/>
      </w:divBdr>
    </w:div>
    <w:div w:id="335235592">
      <w:bodyDiv w:val="1"/>
      <w:marLeft w:val="0"/>
      <w:marRight w:val="0"/>
      <w:marTop w:val="0"/>
      <w:marBottom w:val="0"/>
      <w:divBdr>
        <w:top w:val="none" w:sz="0" w:space="0" w:color="auto"/>
        <w:left w:val="none" w:sz="0" w:space="0" w:color="auto"/>
        <w:bottom w:val="none" w:sz="0" w:space="0" w:color="auto"/>
        <w:right w:val="none" w:sz="0" w:space="0" w:color="auto"/>
      </w:divBdr>
    </w:div>
    <w:div w:id="547490982">
      <w:bodyDiv w:val="1"/>
      <w:marLeft w:val="0"/>
      <w:marRight w:val="0"/>
      <w:marTop w:val="0"/>
      <w:marBottom w:val="0"/>
      <w:divBdr>
        <w:top w:val="none" w:sz="0" w:space="0" w:color="auto"/>
        <w:left w:val="none" w:sz="0" w:space="0" w:color="auto"/>
        <w:bottom w:val="none" w:sz="0" w:space="0" w:color="auto"/>
        <w:right w:val="none" w:sz="0" w:space="0" w:color="auto"/>
      </w:divBdr>
    </w:div>
    <w:div w:id="761418228">
      <w:bodyDiv w:val="1"/>
      <w:marLeft w:val="0"/>
      <w:marRight w:val="0"/>
      <w:marTop w:val="0"/>
      <w:marBottom w:val="0"/>
      <w:divBdr>
        <w:top w:val="none" w:sz="0" w:space="0" w:color="auto"/>
        <w:left w:val="none" w:sz="0" w:space="0" w:color="auto"/>
        <w:bottom w:val="none" w:sz="0" w:space="0" w:color="auto"/>
        <w:right w:val="none" w:sz="0" w:space="0" w:color="auto"/>
      </w:divBdr>
    </w:div>
    <w:div w:id="835732489">
      <w:bodyDiv w:val="1"/>
      <w:marLeft w:val="0"/>
      <w:marRight w:val="0"/>
      <w:marTop w:val="0"/>
      <w:marBottom w:val="0"/>
      <w:divBdr>
        <w:top w:val="none" w:sz="0" w:space="0" w:color="auto"/>
        <w:left w:val="none" w:sz="0" w:space="0" w:color="auto"/>
        <w:bottom w:val="none" w:sz="0" w:space="0" w:color="auto"/>
        <w:right w:val="none" w:sz="0" w:space="0" w:color="auto"/>
      </w:divBdr>
    </w:div>
    <w:div w:id="1060785076">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s.opcfoundation.org/mantis/view.php?id=7265" TargetMode="External"/><Relationship Id="rId21" Type="http://schemas.openxmlformats.org/officeDocument/2006/relationships/hyperlink" Target="https://apps.opcfoundation.org/mantis/view.php?id=6302" TargetMode="External"/><Relationship Id="rId42" Type="http://schemas.openxmlformats.org/officeDocument/2006/relationships/hyperlink" Target="https://apps.opcfoundation.org/mantis/view.php?id=9833" TargetMode="External"/><Relationship Id="rId47" Type="http://schemas.openxmlformats.org/officeDocument/2006/relationships/hyperlink" Target="https://opcfoundation.org/" TargetMode="External"/><Relationship Id="rId63" Type="http://schemas.microsoft.com/office/2016/09/relationships/commentsIds" Target="commentsIds.xml"/><Relationship Id="rId68" Type="http://schemas.openxmlformats.org/officeDocument/2006/relationships/oleObject" Target="embeddings/oleObject3.bin"/><Relationship Id="rId84" Type="http://schemas.microsoft.com/office/2011/relationships/people" Target="people.xml"/><Relationship Id="rId16" Type="http://schemas.openxmlformats.org/officeDocument/2006/relationships/hyperlink" Target="https://apps.opcfoundation.org/mantis/view.php?id=5904" TargetMode="External"/><Relationship Id="rId11" Type="http://schemas.openxmlformats.org/officeDocument/2006/relationships/hyperlink" Target="https://apps.opcfoundation.org/mantis/view.php?id=5520" TargetMode="External"/><Relationship Id="rId32" Type="http://schemas.openxmlformats.org/officeDocument/2006/relationships/hyperlink" Target="https://mantis.opcfoundation.org/view.php?id=7341" TargetMode="External"/><Relationship Id="rId37" Type="http://schemas.openxmlformats.org/officeDocument/2006/relationships/hyperlink" Target="https://apps.opcfoundation.org/mantis/view.php?id=9182" TargetMode="External"/><Relationship Id="rId53" Type="http://schemas.openxmlformats.org/officeDocument/2006/relationships/hyperlink" Target="http://opcfoundation-onlineapplications.org/mantis/view.php?id=3521" TargetMode="External"/><Relationship Id="rId58" Type="http://schemas.openxmlformats.org/officeDocument/2006/relationships/package" Target="embeddings/Microsoft_PowerPoint_Slide.sldx"/><Relationship Id="rId74" Type="http://schemas.openxmlformats.org/officeDocument/2006/relationships/package" Target="embeddings/Microsoft_PowerPoint_Presentation1.pptx"/><Relationship Id="rId79"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hyperlink" Target="https://apps.opcfoundation.org/mantis/view.php?id=6112" TargetMode="External"/><Relationship Id="rId14" Type="http://schemas.openxmlformats.org/officeDocument/2006/relationships/hyperlink" Target="https://apps.opcfoundation.org/mantis/view.php?id=5468" TargetMode="External"/><Relationship Id="rId22" Type="http://schemas.openxmlformats.org/officeDocument/2006/relationships/hyperlink" Target="https://apps.opcfoundation.org/mantis/view.php?id=6317" TargetMode="External"/><Relationship Id="rId27" Type="http://schemas.openxmlformats.org/officeDocument/2006/relationships/hyperlink" Target="https://apps.opcfoundation.org/mantis/view.php?id=6612" TargetMode="External"/><Relationship Id="rId30" Type="http://schemas.openxmlformats.org/officeDocument/2006/relationships/hyperlink" Target="https://apps.opcfoundation.org/mantis/view.php?id=8025" TargetMode="External"/><Relationship Id="rId35" Type="http://schemas.openxmlformats.org/officeDocument/2006/relationships/hyperlink" Target="https://apps.opcfoundation.org/mantis/view.php?id=8765" TargetMode="External"/><Relationship Id="rId43" Type="http://schemas.openxmlformats.org/officeDocument/2006/relationships/hyperlink" Target="https://creativecommons.org/publicdomain/mark/1.0/" TargetMode="External"/><Relationship Id="rId48" Type="http://schemas.openxmlformats.org/officeDocument/2006/relationships/hyperlink" Target="https://opcfoundation.org/resources/issue-tracking/" TargetMode="External"/><Relationship Id="rId56" Type="http://schemas.openxmlformats.org/officeDocument/2006/relationships/footer" Target="footer1.xml"/><Relationship Id="rId64" Type="http://schemas.microsoft.com/office/2018/08/relationships/commentsExtensible" Target="commentsExtensible.xml"/><Relationship Id="rId69" Type="http://schemas.openxmlformats.org/officeDocument/2006/relationships/image" Target="media/image6.emf"/><Relationship Id="rId77" Type="http://schemas.openxmlformats.org/officeDocument/2006/relationships/header" Target="header4.xml"/><Relationship Id="rId8" Type="http://schemas.openxmlformats.org/officeDocument/2006/relationships/hyperlink" Target="https://apps.opcfoundation.org/mantis/view.php?id=4665" TargetMode="External"/><Relationship Id="rId51" Type="http://schemas.openxmlformats.org/officeDocument/2006/relationships/hyperlink" Target="mailto:TechnicalDirector@opcfoundation.org" TargetMode="External"/><Relationship Id="rId72" Type="http://schemas.openxmlformats.org/officeDocument/2006/relationships/package" Target="embeddings/Microsoft_PowerPoint_Presentation.pptx"/><Relationship Id="rId80" Type="http://schemas.openxmlformats.org/officeDocument/2006/relationships/footer" Target="footer3.xm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apps.opcfoundation.org/mantis/view.php?id=5781" TargetMode="External"/><Relationship Id="rId17" Type="http://schemas.openxmlformats.org/officeDocument/2006/relationships/hyperlink" Target="https://apps.opcfoundation.org/mantis/view.php?id=6184" TargetMode="External"/><Relationship Id="rId25" Type="http://schemas.openxmlformats.org/officeDocument/2006/relationships/hyperlink" Target="https://apps.opcfoundation.org/mantis/view.php?id=6265" TargetMode="External"/><Relationship Id="rId33" Type="http://schemas.openxmlformats.org/officeDocument/2006/relationships/hyperlink" Target="https://apps.opcfoundation.org/mantis/view.php?id=8638" TargetMode="External"/><Relationship Id="rId38" Type="http://schemas.openxmlformats.org/officeDocument/2006/relationships/hyperlink" Target="https://apps.opcfoundation.org/mantis/view.php?id=9275" TargetMode="External"/><Relationship Id="rId46" Type="http://schemas.openxmlformats.org/officeDocument/2006/relationships/hyperlink" Target="https://opcfoundation.org/" TargetMode="External"/><Relationship Id="rId59" Type="http://schemas.openxmlformats.org/officeDocument/2006/relationships/image" Target="media/image3.emf"/><Relationship Id="rId67" Type="http://schemas.openxmlformats.org/officeDocument/2006/relationships/image" Target="media/image5.emf"/><Relationship Id="rId20" Type="http://schemas.openxmlformats.org/officeDocument/2006/relationships/hyperlink" Target="https://apps.opcfoundation.org/mantis/view.php?id=6185" TargetMode="External"/><Relationship Id="rId41" Type="http://schemas.openxmlformats.org/officeDocument/2006/relationships/hyperlink" Target="https://apps.opcfoundation.org/mantis/view.php?id=9723" TargetMode="External"/><Relationship Id="rId54" Type="http://schemas.openxmlformats.org/officeDocument/2006/relationships/header" Target="header2.xml"/><Relationship Id="rId62" Type="http://schemas.microsoft.com/office/2011/relationships/commentsExtended" Target="commentsExtended.xml"/><Relationship Id="rId70" Type="http://schemas.openxmlformats.org/officeDocument/2006/relationships/oleObject" Target="embeddings/oleObject4.bin"/><Relationship Id="rId75" Type="http://schemas.openxmlformats.org/officeDocument/2006/relationships/image" Target="media/image9.emf"/><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pps.opcfoundation.org/mantis/view.php?id=5789" TargetMode="External"/><Relationship Id="rId23" Type="http://schemas.openxmlformats.org/officeDocument/2006/relationships/hyperlink" Target="https://apps.opcfoundation.org/mantis/view.php?id=6264" TargetMode="External"/><Relationship Id="rId28" Type="http://schemas.openxmlformats.org/officeDocument/2006/relationships/hyperlink" Target="https://apps.opcfoundation.org/mantis/view.php?id=6150" TargetMode="External"/><Relationship Id="rId36" Type="http://schemas.openxmlformats.org/officeDocument/2006/relationships/hyperlink" Target="https://apps.opcfoundation.org/mantis/view.php?id=9170" TargetMode="External"/><Relationship Id="rId49" Type="http://schemas.openxmlformats.org/officeDocument/2006/relationships/hyperlink" Target="https://mantis.opcfoundation.org/set_project.php?project_id=%3cnnn%3e&amp;make_default=no" TargetMode="External"/><Relationship Id="rId57" Type="http://schemas.openxmlformats.org/officeDocument/2006/relationships/image" Target="media/image2.emf"/><Relationship Id="rId10" Type="http://schemas.openxmlformats.org/officeDocument/2006/relationships/hyperlink" Target="https://apps.opcfoundation.org/mantis/view.php?id=5595" TargetMode="External"/><Relationship Id="rId31" Type="http://schemas.openxmlformats.org/officeDocument/2006/relationships/hyperlink" Target="https://apps.opcfoundation.org/mantis/view.php?id=6776" TargetMode="External"/><Relationship Id="rId44" Type="http://schemas.openxmlformats.org/officeDocument/2006/relationships/image" Target="media/image1.png"/><Relationship Id="rId52" Type="http://schemas.openxmlformats.org/officeDocument/2006/relationships/hyperlink" Target="http://opcfoundation-onlineapplications.org/mantis/view.php?id=3165" TargetMode="External"/><Relationship Id="rId60" Type="http://schemas.openxmlformats.org/officeDocument/2006/relationships/oleObject" Target="embeddings/oleObject1.bin"/><Relationship Id="rId65" Type="http://schemas.openxmlformats.org/officeDocument/2006/relationships/image" Target="media/image4.emf"/><Relationship Id="rId73" Type="http://schemas.openxmlformats.org/officeDocument/2006/relationships/image" Target="media/image8.emf"/><Relationship Id="rId78" Type="http://schemas.openxmlformats.org/officeDocument/2006/relationships/header" Target="header5.xml"/><Relationship Id="rId81"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yperlink" Target="https://apps.opcfoundation.org/mantis/view.php?id=5314" TargetMode="External"/><Relationship Id="rId13" Type="http://schemas.openxmlformats.org/officeDocument/2006/relationships/hyperlink" Target="https://apps.opcfoundation.org/mantis/view.php?id=5673" TargetMode="External"/><Relationship Id="rId18" Type="http://schemas.openxmlformats.org/officeDocument/2006/relationships/hyperlink" Target="https://apps.opcfoundation.org/mantis/view.php?id=6183" TargetMode="External"/><Relationship Id="rId39" Type="http://schemas.openxmlformats.org/officeDocument/2006/relationships/hyperlink" Target="https://apps.opcfoundation.org/mantis/view.php?id=9270" TargetMode="External"/><Relationship Id="rId34" Type="http://schemas.openxmlformats.org/officeDocument/2006/relationships/hyperlink" Target="https://apps.opcfoundation.org/mantis/view.php?id=9196" TargetMode="External"/><Relationship Id="rId50" Type="http://schemas.openxmlformats.org/officeDocument/2006/relationships/hyperlink" Target="https://mantis.opcfoundation.org/set_project.php?project_id=142&amp;make_default=no" TargetMode="External"/><Relationship Id="rId55" Type="http://schemas.openxmlformats.org/officeDocument/2006/relationships/header" Target="header3.xml"/><Relationship Id="rId76" Type="http://schemas.openxmlformats.org/officeDocument/2006/relationships/package" Target="embeddings/Microsoft_PowerPoint_Presentation2.pptx"/><Relationship Id="rId7" Type="http://schemas.openxmlformats.org/officeDocument/2006/relationships/header" Target="header1.xml"/><Relationship Id="rId71" Type="http://schemas.openxmlformats.org/officeDocument/2006/relationships/image" Target="media/image7.emf"/><Relationship Id="rId2" Type="http://schemas.openxmlformats.org/officeDocument/2006/relationships/styles" Target="styles.xml"/><Relationship Id="rId29" Type="http://schemas.openxmlformats.org/officeDocument/2006/relationships/hyperlink" Target="https://apps.opcfoundation.org/mantis/view.php?id=7528" TargetMode="External"/><Relationship Id="rId24" Type="http://schemas.openxmlformats.org/officeDocument/2006/relationships/hyperlink" Target="https://apps.opcfoundation.org/mantis/view.php?id=7147" TargetMode="External"/><Relationship Id="rId40" Type="http://schemas.openxmlformats.org/officeDocument/2006/relationships/hyperlink" Target="https://apps.opcfoundation.org/mantis/view.php?id=8648" TargetMode="External"/><Relationship Id="rId45" Type="http://schemas.openxmlformats.org/officeDocument/2006/relationships/hyperlink" Target="https://opcfoundation.org/" TargetMode="External"/><Relationship Id="rId66" Type="http://schemas.openxmlformats.org/officeDocument/2006/relationships/oleObject" Target="embeddings/oleObject2.bin"/><Relationship Id="rId61" Type="http://schemas.openxmlformats.org/officeDocument/2006/relationships/comments" Target="comments.xml"/><Relationship Id="rId82"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D:\IECtemplate\iec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iecstd.dot</Template>
  <TotalTime>1140</TotalTime>
  <Pages>155</Pages>
  <Words>50918</Words>
  <Characters>336568</Characters>
  <Application>Microsoft Office Word</Application>
  <DocSecurity>0</DocSecurity>
  <Lines>13462</Lines>
  <Paragraphs>7045</Paragraphs>
  <ScaleCrop>false</ScaleCrop>
  <HeadingPairs>
    <vt:vector size="2" baseType="variant">
      <vt:variant>
        <vt:lpstr>Title</vt:lpstr>
      </vt:variant>
      <vt:variant>
        <vt:i4>1</vt:i4>
      </vt:variant>
    </vt:vector>
  </HeadingPairs>
  <TitlesOfParts>
    <vt:vector size="1" baseType="lpstr">
      <vt:lpstr>OPC UA for &lt;Title&gt;</vt:lpstr>
    </vt:vector>
  </TitlesOfParts>
  <Company>&lt;organization&gt;</Company>
  <LinksUpToDate>false</LinksUpToDate>
  <CharactersWithSpaces>380441</CharactersWithSpaces>
  <SharedDoc>false</SharedDoc>
  <HLinks>
    <vt:vector size="156" baseType="variant">
      <vt:variant>
        <vt:i4>458769</vt:i4>
      </vt:variant>
      <vt:variant>
        <vt:i4>141</vt:i4>
      </vt:variant>
      <vt:variant>
        <vt:i4>0</vt:i4>
      </vt:variant>
      <vt:variant>
        <vt:i4>5</vt:i4>
      </vt:variant>
      <vt:variant>
        <vt:lpwstr>http://www.iec.ch/standardsdev/resources/draftingpublications/writing_editing/IEC_rules/equations.htm</vt:lpwstr>
      </vt:variant>
      <vt:variant>
        <vt:lpwstr/>
      </vt:variant>
      <vt:variant>
        <vt:i4>6160451</vt:i4>
      </vt:variant>
      <vt:variant>
        <vt:i4>132</vt:i4>
      </vt:variant>
      <vt:variant>
        <vt:i4>0</vt:i4>
      </vt:variant>
      <vt:variant>
        <vt:i4>5</vt:i4>
      </vt:variant>
      <vt:variant>
        <vt:lpwstr>http://www.iec.ch/standardsdev/resources/draftingpublications/pdf/isoiecdir-2%7Bed6.0%7Den.pdf</vt:lpwstr>
      </vt:variant>
      <vt:variant>
        <vt:lpwstr>page=16</vt:lpwstr>
      </vt:variant>
      <vt:variant>
        <vt:i4>3801138</vt:i4>
      </vt:variant>
      <vt:variant>
        <vt:i4>129</vt:i4>
      </vt:variant>
      <vt:variant>
        <vt:i4>0</vt:i4>
      </vt:variant>
      <vt:variant>
        <vt:i4>5</vt:i4>
      </vt:variant>
      <vt:variant>
        <vt:lpwstr>http://www.iso.org/obp</vt:lpwstr>
      </vt:variant>
      <vt:variant>
        <vt:lpwstr/>
      </vt:variant>
      <vt:variant>
        <vt:i4>6881364</vt:i4>
      </vt:variant>
      <vt:variant>
        <vt:i4>126</vt:i4>
      </vt:variant>
      <vt:variant>
        <vt:i4>0</vt:i4>
      </vt:variant>
      <vt:variant>
        <vt:i4>5</vt:i4>
      </vt:variant>
      <vt:variant>
        <vt:lpwstr>http://www.iec.ch/standardsdev/resources/draftingpublications/layout_formatting/IEC_template/iec_template.htm</vt:lpwstr>
      </vt:variant>
      <vt:variant>
        <vt:lpwstr/>
      </vt:variant>
      <vt:variant>
        <vt:i4>6160451</vt:i4>
      </vt:variant>
      <vt:variant>
        <vt:i4>123</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120</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117</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110</vt:i4>
      </vt:variant>
      <vt:variant>
        <vt:i4>0</vt:i4>
      </vt:variant>
      <vt:variant>
        <vt:i4>5</vt:i4>
      </vt:variant>
      <vt:variant>
        <vt:lpwstr/>
      </vt:variant>
      <vt:variant>
        <vt:lpwstr>_Toc360027106</vt:lpwstr>
      </vt:variant>
      <vt:variant>
        <vt:i4>1441840</vt:i4>
      </vt:variant>
      <vt:variant>
        <vt:i4>104</vt:i4>
      </vt:variant>
      <vt:variant>
        <vt:i4>0</vt:i4>
      </vt:variant>
      <vt:variant>
        <vt:i4>5</vt:i4>
      </vt:variant>
      <vt:variant>
        <vt:lpwstr/>
      </vt:variant>
      <vt:variant>
        <vt:lpwstr>_Toc360027105</vt:lpwstr>
      </vt:variant>
      <vt:variant>
        <vt:i4>1441840</vt:i4>
      </vt:variant>
      <vt:variant>
        <vt:i4>98</vt:i4>
      </vt:variant>
      <vt:variant>
        <vt:i4>0</vt:i4>
      </vt:variant>
      <vt:variant>
        <vt:i4>5</vt:i4>
      </vt:variant>
      <vt:variant>
        <vt:lpwstr/>
      </vt:variant>
      <vt:variant>
        <vt:lpwstr>_Toc360027104</vt:lpwstr>
      </vt:variant>
      <vt:variant>
        <vt:i4>1441840</vt:i4>
      </vt:variant>
      <vt:variant>
        <vt:i4>89</vt:i4>
      </vt:variant>
      <vt:variant>
        <vt:i4>0</vt:i4>
      </vt:variant>
      <vt:variant>
        <vt:i4>5</vt:i4>
      </vt:variant>
      <vt:variant>
        <vt:lpwstr/>
      </vt:variant>
      <vt:variant>
        <vt:lpwstr>_Toc360027103</vt:lpwstr>
      </vt:variant>
      <vt:variant>
        <vt:i4>1441840</vt:i4>
      </vt:variant>
      <vt:variant>
        <vt:i4>83</vt:i4>
      </vt:variant>
      <vt:variant>
        <vt:i4>0</vt:i4>
      </vt:variant>
      <vt:variant>
        <vt:i4>5</vt:i4>
      </vt:variant>
      <vt:variant>
        <vt:lpwstr/>
      </vt:variant>
      <vt:variant>
        <vt:lpwstr>_Toc360027102</vt:lpwstr>
      </vt:variant>
      <vt:variant>
        <vt:i4>1441840</vt:i4>
      </vt:variant>
      <vt:variant>
        <vt:i4>77</vt:i4>
      </vt:variant>
      <vt:variant>
        <vt:i4>0</vt:i4>
      </vt:variant>
      <vt:variant>
        <vt:i4>5</vt:i4>
      </vt:variant>
      <vt:variant>
        <vt:lpwstr/>
      </vt:variant>
      <vt:variant>
        <vt:lpwstr>_Toc360027101</vt:lpwstr>
      </vt:variant>
      <vt:variant>
        <vt:i4>1179709</vt:i4>
      </vt:variant>
      <vt:variant>
        <vt:i4>68</vt:i4>
      </vt:variant>
      <vt:variant>
        <vt:i4>0</vt:i4>
      </vt:variant>
      <vt:variant>
        <vt:i4>5</vt:i4>
      </vt:variant>
      <vt:variant>
        <vt:lpwstr/>
      </vt:variant>
      <vt:variant>
        <vt:lpwstr>_Toc374095373</vt:lpwstr>
      </vt:variant>
      <vt:variant>
        <vt:i4>1179709</vt:i4>
      </vt:variant>
      <vt:variant>
        <vt:i4>62</vt:i4>
      </vt:variant>
      <vt:variant>
        <vt:i4>0</vt:i4>
      </vt:variant>
      <vt:variant>
        <vt:i4>5</vt:i4>
      </vt:variant>
      <vt:variant>
        <vt:lpwstr/>
      </vt:variant>
      <vt:variant>
        <vt:lpwstr>_Toc374095372</vt:lpwstr>
      </vt:variant>
      <vt:variant>
        <vt:i4>1179709</vt:i4>
      </vt:variant>
      <vt:variant>
        <vt:i4>56</vt:i4>
      </vt:variant>
      <vt:variant>
        <vt:i4>0</vt:i4>
      </vt:variant>
      <vt:variant>
        <vt:i4>5</vt:i4>
      </vt:variant>
      <vt:variant>
        <vt:lpwstr/>
      </vt:variant>
      <vt:variant>
        <vt:lpwstr>_Toc374095371</vt:lpwstr>
      </vt:variant>
      <vt:variant>
        <vt:i4>1179709</vt:i4>
      </vt:variant>
      <vt:variant>
        <vt:i4>50</vt:i4>
      </vt:variant>
      <vt:variant>
        <vt:i4>0</vt:i4>
      </vt:variant>
      <vt:variant>
        <vt:i4>5</vt:i4>
      </vt:variant>
      <vt:variant>
        <vt:lpwstr/>
      </vt:variant>
      <vt:variant>
        <vt:lpwstr>_Toc374095370</vt:lpwstr>
      </vt:variant>
      <vt:variant>
        <vt:i4>1245245</vt:i4>
      </vt:variant>
      <vt:variant>
        <vt:i4>44</vt:i4>
      </vt:variant>
      <vt:variant>
        <vt:i4>0</vt:i4>
      </vt:variant>
      <vt:variant>
        <vt:i4>5</vt:i4>
      </vt:variant>
      <vt:variant>
        <vt:lpwstr/>
      </vt:variant>
      <vt:variant>
        <vt:lpwstr>_Toc374095369</vt:lpwstr>
      </vt:variant>
      <vt:variant>
        <vt:i4>1245245</vt:i4>
      </vt:variant>
      <vt:variant>
        <vt:i4>38</vt:i4>
      </vt:variant>
      <vt:variant>
        <vt:i4>0</vt:i4>
      </vt:variant>
      <vt:variant>
        <vt:i4>5</vt:i4>
      </vt:variant>
      <vt:variant>
        <vt:lpwstr/>
      </vt:variant>
      <vt:variant>
        <vt:lpwstr>_Toc374095368</vt:lpwstr>
      </vt:variant>
      <vt:variant>
        <vt:i4>1245245</vt:i4>
      </vt:variant>
      <vt:variant>
        <vt:i4>32</vt:i4>
      </vt:variant>
      <vt:variant>
        <vt:i4>0</vt:i4>
      </vt:variant>
      <vt:variant>
        <vt:i4>5</vt:i4>
      </vt:variant>
      <vt:variant>
        <vt:lpwstr/>
      </vt:variant>
      <vt:variant>
        <vt:lpwstr>_Toc374095367</vt:lpwstr>
      </vt:variant>
      <vt:variant>
        <vt:i4>1245245</vt:i4>
      </vt:variant>
      <vt:variant>
        <vt:i4>26</vt:i4>
      </vt:variant>
      <vt:variant>
        <vt:i4>0</vt:i4>
      </vt:variant>
      <vt:variant>
        <vt:i4>5</vt:i4>
      </vt:variant>
      <vt:variant>
        <vt:lpwstr/>
      </vt:variant>
      <vt:variant>
        <vt:lpwstr>_Toc374095366</vt:lpwstr>
      </vt:variant>
      <vt:variant>
        <vt:i4>1245245</vt:i4>
      </vt:variant>
      <vt:variant>
        <vt:i4>20</vt:i4>
      </vt:variant>
      <vt:variant>
        <vt:i4>0</vt:i4>
      </vt:variant>
      <vt:variant>
        <vt:i4>5</vt:i4>
      </vt:variant>
      <vt:variant>
        <vt:lpwstr/>
      </vt:variant>
      <vt:variant>
        <vt:lpwstr>_Toc374095365</vt:lpwstr>
      </vt:variant>
      <vt:variant>
        <vt:i4>1245245</vt:i4>
      </vt:variant>
      <vt:variant>
        <vt:i4>14</vt:i4>
      </vt:variant>
      <vt:variant>
        <vt:i4>0</vt:i4>
      </vt:variant>
      <vt:variant>
        <vt:i4>5</vt:i4>
      </vt:variant>
      <vt:variant>
        <vt:lpwstr/>
      </vt:variant>
      <vt:variant>
        <vt:lpwstr>_Toc374095364</vt:lpwstr>
      </vt:variant>
      <vt:variant>
        <vt:i4>1245245</vt:i4>
      </vt:variant>
      <vt:variant>
        <vt:i4>8</vt:i4>
      </vt:variant>
      <vt:variant>
        <vt:i4>0</vt:i4>
      </vt:variant>
      <vt:variant>
        <vt:i4>5</vt:i4>
      </vt:variant>
      <vt:variant>
        <vt:lpwstr/>
      </vt:variant>
      <vt:variant>
        <vt:lpwstr>_Toc374095363</vt:lpwstr>
      </vt:variant>
      <vt:variant>
        <vt:i4>6881364</vt:i4>
      </vt:variant>
      <vt:variant>
        <vt:i4>3</vt:i4>
      </vt:variant>
      <vt:variant>
        <vt:i4>0</vt:i4>
      </vt:variant>
      <vt:variant>
        <vt:i4>5</vt:i4>
      </vt:variant>
      <vt:variant>
        <vt:lpwstr>http://www.iec.ch/standardsdev/resources/draftingpublications/layout_formatting/IEC_template/iec_template.htm</vt:lpwstr>
      </vt:variant>
      <vt:variant>
        <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Arrow Encoding</dc:title>
  <dc:subject>Industrial Communication</dc:subject>
  <dc:creator>OPC UA drafts working group</dc:creator>
  <cp:keywords>OPC UA, OpenUSD, companion specification, draft</cp:keywords>
  <dc:description>Provisional working draft. Report or view errata: http://www.opcfoundation.org/errata</dc:description>
  <cp:lastModifiedBy>Marc Schier</cp:lastModifiedBy>
  <cp:revision>29</cp:revision>
  <cp:lastPrinted>2013-06-21T13:51:00Z</cp:lastPrinted>
  <dcterms:created xsi:type="dcterms:W3CDTF">2023-10-11T08:21:00Z</dcterms:created>
  <dcterms:modified xsi:type="dcterms:W3CDTF">2026-07-30T10:30:00Z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0.1.0</vt:lpwstr>
  </property>
  <property fmtid="{D5CDD505-2E9C-101B-9397-08002B2CF9AE}" pid="3" name="Published">
    <vt:lpwstr>2026-07</vt:lpwstr>
  </property>
  <property fmtid="{D5CDD505-2E9C-101B-9397-08002B2CF9AE}" pid="4" name="OPCVersion">
    <vt:lpwstr>0.1.0</vt:lpwstr>
  </property>
  <property fmtid="{D5CDD505-2E9C-101B-9397-08002B2CF9AE}" pid="5" name="OPCReleaseType">
    <vt:lpwstr>Draft</vt:lpwstr>
  </property>
  <property fmtid="{D5CDD505-2E9C-101B-9397-08002B2CF9AE}" pid="6" name="Part Name">
    <vt:lpwstr>Arrow Encoding</vt:lpwstr>
  </property>
  <property fmtid="{D5CDD505-2E9C-101B-9397-08002B2CF9AE}" pid="7" name="Part Number">
    <vt:lpwstr>Part 1</vt:lpwstr>
  </property>
  <property fmtid="{D5CDD505-2E9C-101B-9397-08002B2CF9AE}" pid="8" name="HeaderLeft">
    <vt:lpwstr>OPC nnnnn-m: Arrow Encoding</vt:lpwstr>
  </property>
  <property fmtid="{D5CDD505-2E9C-101B-9397-08002B2CF9AE}" pid="9" name="DocNumber">
    <vt:lpwstr>OPC nnnnn-m</vt:lpwstr>
  </property>
  <property fmtid="{D5CDD505-2E9C-101B-9397-08002B2CF9AE}" pid="10" name="HeaderRight">
    <vt:lpwstr>Draft 0.1.0</vt:lpwstr>
  </property>
  <property fmtid="{D5CDD505-2E9C-101B-9397-08002B2CF9AE}" pid="11" name="TemplateVersion">
    <vt:lpwstr>1.01.19</vt:lpwstr>
  </property>
  <property fmtid="{D5CDD505-2E9C-101B-9397-08002B2CF9AE}" pid="12" name="Date completed">
    <vt:lpwstr>2026-07-30</vt:lpwstr>
  </property>
</Properties>
</file>